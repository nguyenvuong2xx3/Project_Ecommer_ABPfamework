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5701846"/>
    <w:bookmarkStart w:id="1" w:name="_Toc169424238"/>
    <w:bookmarkStart w:id="2" w:name="_Toc169424237"/>
    <w:bookmarkEnd w:id="0"/>
    <w:p w14:paraId="12545B21" w14:textId="18F4B17B" w:rsidR="008A7687" w:rsidRPr="00890B20" w:rsidRDefault="008A7687" w:rsidP="00F657C5">
      <w:pPr>
        <w:spacing w:before="0" w:after="60" w:line="288" w:lineRule="auto"/>
        <w:ind w:firstLine="0"/>
        <w:jc w:val="center"/>
        <w:rPr>
          <w:b/>
        </w:rPr>
      </w:pPr>
      <w:r w:rsidRPr="00853F28">
        <w:rPr>
          <w:b/>
        </w:rPr>
        <w:fldChar w:fldCharType="begin"/>
      </w:r>
      <w:r w:rsidRPr="00853F28">
        <w:rPr>
          <w:b/>
        </w:rPr>
        <w:instrText xml:space="preserve"> MACROBUTTON DOFIELDCLICK BỘ GIÁO DỤC VÀ ĐÀO TẠO</w:instrText>
      </w:r>
      <w:r w:rsidRPr="00853F28">
        <w:rPr>
          <w:b/>
        </w:rPr>
        <w:fldChar w:fldCharType="end"/>
      </w:r>
    </w:p>
    <w:p w14:paraId="4938CD57" w14:textId="77777777" w:rsidR="008A7687" w:rsidRPr="00890B20" w:rsidRDefault="008A7687" w:rsidP="00F657C5">
      <w:pPr>
        <w:spacing w:before="0" w:after="60" w:line="288" w:lineRule="auto"/>
        <w:ind w:firstLine="0"/>
        <w:jc w:val="center"/>
        <w:rPr>
          <w:rStyle w:val="Strong"/>
          <w:rFonts w:ascii=".VnTimeH" w:hAnsi=".VnTimeH"/>
          <w:b/>
          <w:szCs w:val="28"/>
        </w:rPr>
      </w:pPr>
      <w:r w:rsidRPr="00853F28">
        <w:rPr>
          <w:b/>
          <w:szCs w:val="28"/>
        </w:rPr>
        <w:fldChar w:fldCharType="begin"/>
      </w:r>
      <w:r w:rsidRPr="00853F28">
        <w:rPr>
          <w:b/>
          <w:szCs w:val="28"/>
        </w:rPr>
        <w:instrText xml:space="preserve"> MACROBUTTON DOFIELDCLICK TRƯỜNG ĐẠI HỌC MỎ - ĐỊA CHẤT</w:instrText>
      </w:r>
      <w:r w:rsidRPr="00853F28">
        <w:rPr>
          <w:b/>
          <w:szCs w:val="28"/>
        </w:rPr>
        <w:fldChar w:fldCharType="end"/>
      </w:r>
    </w:p>
    <w:p w14:paraId="51F285A1" w14:textId="232A5FF8" w:rsidR="008A7687" w:rsidRPr="00890B20" w:rsidRDefault="008A7687" w:rsidP="00F657C5">
      <w:pPr>
        <w:spacing w:before="0" w:after="60" w:line="288" w:lineRule="auto"/>
        <w:ind w:firstLine="0"/>
      </w:pPr>
    </w:p>
    <w:p w14:paraId="42B155E6" w14:textId="77777777" w:rsidR="008A7687" w:rsidRPr="00890B20" w:rsidRDefault="008A7687" w:rsidP="00F657C5">
      <w:pPr>
        <w:spacing w:before="0" w:after="60" w:line="288" w:lineRule="auto"/>
        <w:ind w:firstLine="0"/>
      </w:pPr>
    </w:p>
    <w:p w14:paraId="345F48B2" w14:textId="77777777" w:rsidR="008A7687" w:rsidRPr="00890B20" w:rsidRDefault="008A7687" w:rsidP="00F657C5">
      <w:pPr>
        <w:spacing w:before="0" w:after="60" w:line="288" w:lineRule="auto"/>
        <w:ind w:firstLine="0"/>
      </w:pPr>
    </w:p>
    <w:p w14:paraId="59A0FC1C" w14:textId="77777777" w:rsidR="008A7687" w:rsidRPr="00890B20" w:rsidRDefault="008A7687" w:rsidP="00F657C5">
      <w:pPr>
        <w:spacing w:before="0" w:after="60" w:line="288" w:lineRule="auto"/>
        <w:ind w:firstLine="0"/>
      </w:pPr>
    </w:p>
    <w:p w14:paraId="39806E56" w14:textId="77777777" w:rsidR="008A7687" w:rsidRPr="00890B20" w:rsidRDefault="008A7687" w:rsidP="00F657C5">
      <w:pPr>
        <w:spacing w:before="0" w:after="60" w:line="288" w:lineRule="auto"/>
        <w:ind w:firstLine="0"/>
      </w:pPr>
    </w:p>
    <w:p w14:paraId="15E7B196" w14:textId="77777777" w:rsidR="008A7687" w:rsidRPr="00890B20" w:rsidRDefault="008A7687" w:rsidP="00F657C5">
      <w:pPr>
        <w:spacing w:before="0" w:after="60" w:line="288" w:lineRule="auto"/>
        <w:ind w:firstLine="0"/>
      </w:pPr>
    </w:p>
    <w:p w14:paraId="11B7BC13" w14:textId="1628870C" w:rsidR="008A7687" w:rsidRPr="00890B20" w:rsidRDefault="000405F8" w:rsidP="00F657C5">
      <w:pPr>
        <w:spacing w:before="0" w:after="60" w:line="288" w:lineRule="auto"/>
        <w:ind w:firstLine="0"/>
        <w:jc w:val="center"/>
        <w:rPr>
          <w:b/>
          <w:sz w:val="32"/>
          <w:szCs w:val="28"/>
        </w:rPr>
      </w:pPr>
      <w:r>
        <w:rPr>
          <w:b/>
          <w:sz w:val="32"/>
          <w:szCs w:val="28"/>
          <w:lang w:val="en-US"/>
        </w:rPr>
        <w:t>VŨ QUANG HANH</w:t>
      </w:r>
      <w:r w:rsidR="008A7687" w:rsidRPr="00890B20">
        <w:rPr>
          <w:b/>
          <w:sz w:val="32"/>
          <w:szCs w:val="28"/>
        </w:rPr>
        <w:t xml:space="preserve"> (</w:t>
      </w:r>
      <w:r w:rsidRPr="000405F8">
        <w:rPr>
          <w:b/>
          <w:sz w:val="32"/>
          <w:szCs w:val="28"/>
        </w:rPr>
        <w:t>2121051231</w:t>
      </w:r>
      <w:r w:rsidR="008A7687" w:rsidRPr="00890B20">
        <w:rPr>
          <w:b/>
          <w:sz w:val="32"/>
          <w:szCs w:val="28"/>
        </w:rPr>
        <w:t>)</w:t>
      </w:r>
    </w:p>
    <w:p w14:paraId="027D0865" w14:textId="77777777" w:rsidR="008A7687" w:rsidRPr="00890B20" w:rsidRDefault="008A7687" w:rsidP="00F657C5">
      <w:pPr>
        <w:spacing w:before="0" w:after="60" w:line="288" w:lineRule="auto"/>
        <w:ind w:firstLine="0"/>
      </w:pPr>
    </w:p>
    <w:p w14:paraId="6017BACF" w14:textId="77777777" w:rsidR="008A7687" w:rsidRPr="00890B20" w:rsidRDefault="008A7687" w:rsidP="00F657C5">
      <w:pPr>
        <w:spacing w:before="0" w:after="60" w:line="288" w:lineRule="auto"/>
        <w:ind w:firstLine="0"/>
      </w:pPr>
    </w:p>
    <w:p w14:paraId="0FE01DB4" w14:textId="77777777" w:rsidR="008A7687" w:rsidRPr="00890B20" w:rsidRDefault="008A7687" w:rsidP="00F657C5">
      <w:pPr>
        <w:spacing w:before="0" w:after="60" w:line="288" w:lineRule="auto"/>
        <w:ind w:firstLine="0"/>
      </w:pPr>
    </w:p>
    <w:p w14:paraId="0D24A78E" w14:textId="77777777" w:rsidR="008A7687" w:rsidRPr="00890B20" w:rsidRDefault="008A7687" w:rsidP="00F657C5">
      <w:pPr>
        <w:spacing w:before="0" w:after="60" w:line="288" w:lineRule="auto"/>
        <w:ind w:firstLine="0"/>
      </w:pPr>
    </w:p>
    <w:p w14:paraId="6C934AE7" w14:textId="77777777" w:rsidR="008A7687" w:rsidRPr="00890B20" w:rsidRDefault="008A7687" w:rsidP="00F657C5">
      <w:pPr>
        <w:spacing w:before="0" w:after="60" w:line="288" w:lineRule="auto"/>
        <w:ind w:firstLine="0"/>
      </w:pPr>
    </w:p>
    <w:p w14:paraId="4B721C4B" w14:textId="77777777" w:rsidR="008A7687" w:rsidRPr="00890B20" w:rsidRDefault="008A7687" w:rsidP="00F657C5">
      <w:pPr>
        <w:spacing w:before="0" w:after="60" w:line="288" w:lineRule="auto"/>
        <w:ind w:firstLine="0"/>
      </w:pPr>
    </w:p>
    <w:p w14:paraId="2734F44F" w14:textId="77777777" w:rsidR="00F657C5" w:rsidRDefault="00F657C5" w:rsidP="00F657C5">
      <w:pPr>
        <w:spacing w:before="0" w:after="60" w:line="288" w:lineRule="auto"/>
        <w:ind w:firstLine="0"/>
        <w:jc w:val="center"/>
        <w:rPr>
          <w:sz w:val="40"/>
          <w:szCs w:val="72"/>
        </w:rPr>
      </w:pPr>
      <w:r>
        <w:rPr>
          <w:sz w:val="40"/>
          <w:szCs w:val="72"/>
        </w:rPr>
        <w:t>XÂY DỰNG WEBSITE BÁN</w:t>
      </w:r>
    </w:p>
    <w:p w14:paraId="0E5518C0" w14:textId="73BFFC0A" w:rsidR="008A7687" w:rsidRPr="00890B20" w:rsidRDefault="0090744B" w:rsidP="00F657C5">
      <w:pPr>
        <w:spacing w:before="0" w:after="60" w:line="288" w:lineRule="auto"/>
        <w:ind w:firstLine="0"/>
        <w:jc w:val="center"/>
        <w:rPr>
          <w:sz w:val="40"/>
          <w:szCs w:val="72"/>
        </w:rPr>
      </w:pPr>
      <w:r w:rsidRPr="00890B20">
        <w:rPr>
          <w:sz w:val="40"/>
          <w:szCs w:val="72"/>
        </w:rPr>
        <w:t>ĐIỆN THOẠI DI ĐỘNG</w:t>
      </w:r>
    </w:p>
    <w:p w14:paraId="71A3448E" w14:textId="77777777" w:rsidR="008A7687" w:rsidRPr="00890B20" w:rsidRDefault="008A7687" w:rsidP="00F657C5">
      <w:pPr>
        <w:spacing w:before="0" w:after="60" w:line="288" w:lineRule="auto"/>
        <w:ind w:firstLine="0"/>
        <w:jc w:val="center"/>
        <w:rPr>
          <w:b/>
        </w:rPr>
      </w:pPr>
    </w:p>
    <w:p w14:paraId="1F89EE61" w14:textId="4BD75163" w:rsidR="008A7687" w:rsidRPr="00890B20" w:rsidRDefault="008A7687" w:rsidP="00F657C5">
      <w:pPr>
        <w:spacing w:before="0" w:after="60" w:line="288" w:lineRule="auto"/>
        <w:ind w:firstLine="0"/>
        <w:jc w:val="center"/>
        <w:rPr>
          <w:b/>
        </w:rPr>
      </w:pPr>
    </w:p>
    <w:p w14:paraId="098ABD35" w14:textId="77777777" w:rsidR="008A7687" w:rsidRPr="00890B20" w:rsidRDefault="008A7687" w:rsidP="00F657C5">
      <w:pPr>
        <w:spacing w:before="0" w:after="60" w:line="288" w:lineRule="auto"/>
        <w:ind w:firstLine="0"/>
        <w:jc w:val="center"/>
        <w:rPr>
          <w:b/>
        </w:rPr>
      </w:pPr>
    </w:p>
    <w:p w14:paraId="2A89560C" w14:textId="77777777" w:rsidR="008A7687" w:rsidRPr="00890B20" w:rsidRDefault="008A7687" w:rsidP="00F657C5">
      <w:pPr>
        <w:spacing w:before="0" w:after="60" w:line="288" w:lineRule="auto"/>
        <w:ind w:firstLine="0"/>
        <w:jc w:val="center"/>
        <w:rPr>
          <w:b/>
        </w:rPr>
      </w:pPr>
    </w:p>
    <w:p w14:paraId="71B6E23F" w14:textId="77777777" w:rsidR="008A7687" w:rsidRPr="00890B20" w:rsidRDefault="008A7687" w:rsidP="00F657C5">
      <w:pPr>
        <w:spacing w:before="0" w:after="60" w:line="288" w:lineRule="auto"/>
        <w:ind w:firstLine="0"/>
        <w:jc w:val="center"/>
        <w:rPr>
          <w:b/>
        </w:rPr>
      </w:pPr>
    </w:p>
    <w:p w14:paraId="10128D91" w14:textId="77777777" w:rsidR="008A7687" w:rsidRPr="00890B20" w:rsidRDefault="008A7687" w:rsidP="00F657C5">
      <w:pPr>
        <w:spacing w:before="0" w:after="60" w:line="288" w:lineRule="auto"/>
        <w:ind w:firstLine="0"/>
        <w:jc w:val="center"/>
        <w:rPr>
          <w:b/>
        </w:rPr>
      </w:pPr>
    </w:p>
    <w:p w14:paraId="32CD9EC3" w14:textId="77777777" w:rsidR="008A7687" w:rsidRPr="00890B20" w:rsidRDefault="008A7687" w:rsidP="00F657C5">
      <w:pPr>
        <w:spacing w:before="0" w:after="60" w:line="288" w:lineRule="auto"/>
        <w:ind w:firstLine="0"/>
        <w:jc w:val="center"/>
        <w:rPr>
          <w:b/>
          <w:sz w:val="32"/>
          <w:szCs w:val="32"/>
        </w:rPr>
      </w:pPr>
      <w:r w:rsidRPr="00890B20">
        <w:rPr>
          <w:b/>
          <w:sz w:val="32"/>
          <w:szCs w:val="32"/>
        </w:rPr>
        <w:t>ĐỒ ÁN TỐT NGHIỆP ĐẠI HỌC</w:t>
      </w:r>
    </w:p>
    <w:p w14:paraId="228BA58D" w14:textId="6DE0C7FC" w:rsidR="008A7687" w:rsidRPr="00890B20" w:rsidRDefault="008A7687" w:rsidP="00F657C5">
      <w:pPr>
        <w:spacing w:before="0" w:after="60" w:line="288" w:lineRule="auto"/>
        <w:ind w:firstLine="0"/>
        <w:jc w:val="center"/>
        <w:rPr>
          <w:sz w:val="32"/>
          <w:szCs w:val="32"/>
        </w:rPr>
      </w:pPr>
      <w:r w:rsidRPr="00890B20">
        <w:rPr>
          <w:b/>
          <w:sz w:val="32"/>
          <w:szCs w:val="32"/>
        </w:rPr>
        <w:t>NGÀNH CÔNG NGHỆ THÔNG TIN</w:t>
      </w:r>
    </w:p>
    <w:p w14:paraId="5B3D7055" w14:textId="77777777" w:rsidR="008A7687" w:rsidRPr="00890B20" w:rsidRDefault="008A7687" w:rsidP="00F657C5">
      <w:pPr>
        <w:spacing w:before="0" w:after="60" w:line="288" w:lineRule="auto"/>
        <w:ind w:firstLine="0"/>
      </w:pPr>
    </w:p>
    <w:p w14:paraId="53537C96" w14:textId="77777777" w:rsidR="008A7687" w:rsidRPr="00890B20" w:rsidRDefault="008A7687" w:rsidP="00F657C5">
      <w:pPr>
        <w:spacing w:before="0" w:after="60" w:line="288" w:lineRule="auto"/>
        <w:ind w:firstLine="0"/>
      </w:pPr>
    </w:p>
    <w:p w14:paraId="499C01BF" w14:textId="77777777" w:rsidR="008A7687" w:rsidRPr="00890B20" w:rsidRDefault="008A7687" w:rsidP="00F657C5">
      <w:pPr>
        <w:spacing w:before="0" w:after="60" w:line="288" w:lineRule="auto"/>
        <w:ind w:firstLine="0"/>
      </w:pPr>
    </w:p>
    <w:p w14:paraId="5A5E8955" w14:textId="77777777" w:rsidR="008A7687" w:rsidRPr="00890B20" w:rsidRDefault="008A7687" w:rsidP="00F657C5">
      <w:pPr>
        <w:spacing w:before="0" w:after="60" w:line="288" w:lineRule="auto"/>
        <w:ind w:firstLine="0"/>
      </w:pPr>
    </w:p>
    <w:p w14:paraId="14692D70" w14:textId="77777777" w:rsidR="008A7687" w:rsidRPr="00890B20" w:rsidRDefault="008A7687" w:rsidP="00F657C5">
      <w:pPr>
        <w:spacing w:before="0" w:after="60" w:line="288" w:lineRule="auto"/>
        <w:ind w:firstLine="0"/>
      </w:pPr>
    </w:p>
    <w:p w14:paraId="55F2A489" w14:textId="77777777" w:rsidR="008A7687" w:rsidRPr="00890B20" w:rsidRDefault="008A7687" w:rsidP="00F657C5">
      <w:pPr>
        <w:spacing w:before="0" w:after="60" w:line="288" w:lineRule="auto"/>
        <w:ind w:firstLine="0"/>
      </w:pPr>
    </w:p>
    <w:p w14:paraId="1679ECDD" w14:textId="77777777" w:rsidR="008A7687" w:rsidRPr="00890B20" w:rsidRDefault="008A7687" w:rsidP="00F657C5">
      <w:pPr>
        <w:spacing w:before="0" w:after="60" w:line="288" w:lineRule="auto"/>
        <w:ind w:firstLine="0"/>
      </w:pPr>
    </w:p>
    <w:p w14:paraId="39387AE6" w14:textId="77777777" w:rsidR="008A7687" w:rsidRPr="00890B20" w:rsidRDefault="008A7687" w:rsidP="00F657C5">
      <w:pPr>
        <w:spacing w:before="0" w:after="60" w:line="288" w:lineRule="auto"/>
        <w:ind w:firstLine="0"/>
      </w:pPr>
    </w:p>
    <w:p w14:paraId="25A837C8" w14:textId="77777777" w:rsidR="008A7687" w:rsidRPr="00890B20" w:rsidRDefault="008A7687" w:rsidP="00F657C5">
      <w:pPr>
        <w:spacing w:before="0" w:after="60" w:line="288" w:lineRule="auto"/>
        <w:ind w:firstLine="0"/>
        <w:jc w:val="center"/>
      </w:pPr>
    </w:p>
    <w:p w14:paraId="028CFE49" w14:textId="0F3A1A6D" w:rsidR="008A7687" w:rsidRPr="00DE0634" w:rsidRDefault="008A7687" w:rsidP="00F657C5">
      <w:pPr>
        <w:spacing w:before="0" w:after="60" w:line="288" w:lineRule="auto"/>
        <w:ind w:firstLine="0"/>
        <w:jc w:val="center"/>
        <w:rPr>
          <w:b/>
          <w:lang w:val="en-US"/>
        </w:rPr>
      </w:pPr>
      <w:r w:rsidRPr="00890B20">
        <w:rPr>
          <w:b/>
        </w:rPr>
        <w:t xml:space="preserve">Hà Nội, </w:t>
      </w:r>
      <w:r w:rsidR="00873DFC" w:rsidRPr="00890B20">
        <w:rPr>
          <w:b/>
        </w:rPr>
        <w:t>20</w:t>
      </w:r>
      <w:r w:rsidR="0090744B" w:rsidRPr="00890B20">
        <w:rPr>
          <w:b/>
        </w:rPr>
        <w:t>2</w:t>
      </w:r>
      <w:r w:rsidR="00DE0634">
        <w:rPr>
          <w:b/>
          <w:lang w:val="en-US"/>
        </w:rPr>
        <w:t>6</w:t>
      </w:r>
    </w:p>
    <w:p w14:paraId="3E3BCC7A" w14:textId="3BF5A4DB" w:rsidR="008A7687" w:rsidRPr="00890B20" w:rsidRDefault="008A7687" w:rsidP="008A7687">
      <w:pPr>
        <w:ind w:firstLine="0"/>
        <w:rPr>
          <w:i/>
          <w:iCs/>
          <w:color w:val="EE0000"/>
        </w:rPr>
      </w:pPr>
    </w:p>
    <w:p w14:paraId="5ED88DB6" w14:textId="77777777" w:rsidR="00F80CB9" w:rsidRPr="00890B20" w:rsidRDefault="00F80CB9" w:rsidP="008A7687">
      <w:pPr>
        <w:ind w:firstLine="0"/>
        <w:rPr>
          <w:i/>
          <w:iCs/>
          <w:color w:val="EE0000"/>
        </w:rPr>
      </w:pPr>
    </w:p>
    <w:p w14:paraId="7A587EB9" w14:textId="77777777" w:rsidR="008A7687" w:rsidRPr="00890B20" w:rsidRDefault="008A7687" w:rsidP="008A7687">
      <w:pPr>
        <w:ind w:firstLine="0"/>
      </w:pPr>
    </w:p>
    <w:p w14:paraId="42DB0205" w14:textId="77777777" w:rsidR="008A7687" w:rsidRPr="00890B20" w:rsidRDefault="008A7687" w:rsidP="008A7687">
      <w:pPr>
        <w:ind w:firstLine="0"/>
      </w:pPr>
    </w:p>
    <w:p w14:paraId="151CD1B9" w14:textId="77777777" w:rsidR="008A7687" w:rsidRPr="00890B20" w:rsidRDefault="008A7687" w:rsidP="008A7687"/>
    <w:p w14:paraId="23A7DF7E" w14:textId="7DC93CAF" w:rsidR="008A7687" w:rsidRPr="00890B20" w:rsidRDefault="008A7687" w:rsidP="008A7687">
      <w:pPr>
        <w:sectPr w:rsidR="008A7687" w:rsidRPr="00890B20" w:rsidSect="00BB2C17">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134" w:left="1985" w:header="709" w:footer="709" w:gutter="0"/>
          <w:pgBorders w:display="firstPage">
            <w:top w:val="twistedLines1" w:sz="12" w:space="0" w:color="auto"/>
            <w:left w:val="twistedLines1" w:sz="12" w:space="0" w:color="auto"/>
            <w:bottom w:val="twistedLines1" w:sz="12" w:space="0" w:color="auto"/>
            <w:right w:val="twistedLines1" w:sz="12" w:space="0" w:color="auto"/>
          </w:pgBorders>
          <w:cols w:space="708"/>
          <w:titlePg/>
          <w:docGrid w:linePitch="360"/>
        </w:sectPr>
      </w:pPr>
    </w:p>
    <w:p w14:paraId="51A9ABC5" w14:textId="77777777" w:rsidR="00BB2C17" w:rsidRPr="00890B20" w:rsidRDefault="00BB2C17" w:rsidP="00192224">
      <w:pPr>
        <w:spacing w:before="0" w:after="60" w:line="288" w:lineRule="auto"/>
        <w:ind w:firstLine="0"/>
        <w:jc w:val="center"/>
        <w:rPr>
          <w:b/>
        </w:rPr>
      </w:pPr>
      <w:r w:rsidRPr="00890B20">
        <w:rPr>
          <w:b/>
        </w:rPr>
        <w:lastRenderedPageBreak/>
        <w:fldChar w:fldCharType="begin"/>
      </w:r>
      <w:r w:rsidRPr="00890B20">
        <w:rPr>
          <w:b/>
        </w:rPr>
        <w:instrText xml:space="preserve"> MACROBUTTON DOFIELDCLICK BỘ GIÁO DỤC VÀ ĐÀO TẠO</w:instrText>
      </w:r>
      <w:r w:rsidRPr="00890B20">
        <w:rPr>
          <w:b/>
        </w:rPr>
        <w:fldChar w:fldCharType="end"/>
      </w:r>
    </w:p>
    <w:p w14:paraId="752F79E8" w14:textId="77777777" w:rsidR="00BB2C17" w:rsidRPr="00890B20" w:rsidRDefault="00BB2C17" w:rsidP="00192224">
      <w:pPr>
        <w:spacing w:before="0" w:after="60" w:line="288" w:lineRule="auto"/>
        <w:ind w:firstLine="0"/>
        <w:jc w:val="center"/>
        <w:rPr>
          <w:rStyle w:val="Strong"/>
          <w:b/>
          <w:szCs w:val="28"/>
        </w:rPr>
      </w:pPr>
      <w:r w:rsidRPr="00890B20">
        <w:rPr>
          <w:b/>
          <w:szCs w:val="28"/>
        </w:rPr>
        <w:fldChar w:fldCharType="begin"/>
      </w:r>
      <w:r w:rsidRPr="00890B20">
        <w:rPr>
          <w:b/>
          <w:szCs w:val="28"/>
        </w:rPr>
        <w:instrText xml:space="preserve"> MACROBUTTON DOFIELDCLICK TRƯỜNG ĐẠI HỌC MỎ - ĐỊA CHẤT</w:instrText>
      </w:r>
      <w:r w:rsidRPr="00890B20">
        <w:rPr>
          <w:b/>
          <w:szCs w:val="28"/>
        </w:rPr>
        <w:fldChar w:fldCharType="end"/>
      </w:r>
    </w:p>
    <w:p w14:paraId="3964B537" w14:textId="77777777" w:rsidR="00BB2C17" w:rsidRPr="00890B20" w:rsidRDefault="00BB2C17" w:rsidP="00192224">
      <w:pPr>
        <w:spacing w:before="0" w:after="60" w:line="288" w:lineRule="auto"/>
        <w:ind w:firstLine="0"/>
        <w:jc w:val="center"/>
        <w:rPr>
          <w:rStyle w:val="Strong"/>
          <w:b/>
          <w:szCs w:val="28"/>
        </w:rPr>
      </w:pPr>
    </w:p>
    <w:p w14:paraId="7A35A6B5" w14:textId="65D2690F" w:rsidR="008A7687" w:rsidRPr="00890B20" w:rsidRDefault="008A7687" w:rsidP="00192224">
      <w:pPr>
        <w:spacing w:before="0" w:after="60" w:line="288" w:lineRule="auto"/>
        <w:ind w:firstLine="0"/>
      </w:pPr>
    </w:p>
    <w:p w14:paraId="081A8C31" w14:textId="77777777" w:rsidR="00BB2C17" w:rsidRPr="00890B20" w:rsidRDefault="00BB2C17" w:rsidP="00192224">
      <w:pPr>
        <w:spacing w:before="0" w:after="60" w:line="288" w:lineRule="auto"/>
        <w:ind w:firstLine="0"/>
      </w:pPr>
    </w:p>
    <w:p w14:paraId="257F7FDB" w14:textId="77777777" w:rsidR="00F302D8" w:rsidRPr="00890B20" w:rsidRDefault="00F302D8" w:rsidP="00192224">
      <w:pPr>
        <w:spacing w:before="0" w:after="60" w:line="288" w:lineRule="auto"/>
        <w:ind w:firstLine="0"/>
      </w:pPr>
    </w:p>
    <w:p w14:paraId="19645E7F" w14:textId="77777777" w:rsidR="00BB2C17" w:rsidRPr="00890B20" w:rsidRDefault="00BB2C17" w:rsidP="00192224">
      <w:pPr>
        <w:spacing w:before="0" w:after="60" w:line="288" w:lineRule="auto"/>
        <w:ind w:firstLine="0"/>
        <w:jc w:val="center"/>
        <w:rPr>
          <w:b/>
          <w:sz w:val="36"/>
          <w:szCs w:val="48"/>
        </w:rPr>
      </w:pPr>
      <w:r w:rsidRPr="00890B20">
        <w:rPr>
          <w:b/>
          <w:sz w:val="36"/>
          <w:szCs w:val="48"/>
        </w:rPr>
        <w:t>ĐỒ ÁN TỐT NGHIỆP ĐẠI HỌC</w:t>
      </w:r>
    </w:p>
    <w:p w14:paraId="3A89FB9D" w14:textId="1F7B00ED" w:rsidR="00BB2C17" w:rsidRPr="009537BB" w:rsidRDefault="00BB2C17" w:rsidP="00192224">
      <w:pPr>
        <w:spacing w:before="0" w:after="60" w:line="288" w:lineRule="auto"/>
        <w:ind w:firstLine="0"/>
        <w:jc w:val="center"/>
        <w:rPr>
          <w:b/>
          <w:lang w:val="en-US"/>
        </w:rPr>
      </w:pPr>
      <w:r w:rsidRPr="00890B20">
        <w:rPr>
          <w:b/>
        </w:rPr>
        <w:t>Ngành Công nghệ thông tin</w:t>
      </w:r>
    </w:p>
    <w:p w14:paraId="5A8688D4" w14:textId="7251DA40" w:rsidR="00BB2C17" w:rsidRPr="009537BB" w:rsidRDefault="00BB2C17" w:rsidP="00192224">
      <w:pPr>
        <w:spacing w:before="0" w:after="60" w:line="288" w:lineRule="auto"/>
        <w:ind w:firstLine="0"/>
        <w:jc w:val="center"/>
        <w:rPr>
          <w:b/>
          <w:lang w:val="en-US"/>
        </w:rPr>
      </w:pPr>
      <w:r w:rsidRPr="00890B20">
        <w:rPr>
          <w:b/>
        </w:rPr>
        <w:t xml:space="preserve">Chuyên ngành </w:t>
      </w:r>
      <w:r w:rsidR="00891AD2">
        <w:rPr>
          <w:b/>
          <w:lang w:val="en-US"/>
        </w:rPr>
        <w:t>Mạng Máy Tính</w:t>
      </w:r>
    </w:p>
    <w:p w14:paraId="763C2233" w14:textId="77777777" w:rsidR="00BB2C17" w:rsidRPr="00890B20" w:rsidRDefault="00BB2C17" w:rsidP="00192224">
      <w:pPr>
        <w:pStyle w:val="Subtitle"/>
        <w:spacing w:before="0" w:after="60" w:line="288" w:lineRule="auto"/>
        <w:ind w:firstLine="0"/>
        <w:rPr>
          <w:rFonts w:ascii="Times New Roman" w:hAnsi="Times New Roman"/>
          <w:b/>
          <w:sz w:val="24"/>
          <w:szCs w:val="24"/>
        </w:rPr>
      </w:pPr>
    </w:p>
    <w:p w14:paraId="7BF90206" w14:textId="77777777" w:rsidR="00BB2C17" w:rsidRPr="00890B20" w:rsidRDefault="00BB2C17" w:rsidP="00192224">
      <w:pPr>
        <w:pStyle w:val="Subtitle"/>
        <w:spacing w:before="0" w:after="60" w:line="288" w:lineRule="auto"/>
        <w:ind w:firstLine="0"/>
        <w:rPr>
          <w:rFonts w:ascii="Times New Roman" w:hAnsi="Times New Roman"/>
          <w:b/>
          <w:sz w:val="24"/>
          <w:szCs w:val="24"/>
        </w:rPr>
      </w:pPr>
    </w:p>
    <w:p w14:paraId="320627BD" w14:textId="77777777" w:rsidR="00F302D8" w:rsidRPr="00890B20" w:rsidRDefault="00F302D8" w:rsidP="00192224">
      <w:pPr>
        <w:ind w:firstLine="0"/>
      </w:pPr>
    </w:p>
    <w:p w14:paraId="55C24881" w14:textId="77777777" w:rsidR="00BB2C17" w:rsidRPr="00890B20" w:rsidRDefault="00BB2C17" w:rsidP="00192224">
      <w:pPr>
        <w:spacing w:before="0" w:after="60" w:line="288" w:lineRule="auto"/>
        <w:ind w:firstLine="0"/>
      </w:pPr>
    </w:p>
    <w:p w14:paraId="273C18C5" w14:textId="77777777" w:rsidR="00192224" w:rsidRDefault="00192224" w:rsidP="00192224">
      <w:pPr>
        <w:spacing w:before="0" w:after="60" w:line="288" w:lineRule="auto"/>
        <w:ind w:firstLine="0"/>
        <w:jc w:val="center"/>
        <w:rPr>
          <w:bCs/>
          <w:sz w:val="40"/>
          <w:szCs w:val="28"/>
        </w:rPr>
      </w:pPr>
      <w:r>
        <w:rPr>
          <w:bCs/>
          <w:sz w:val="40"/>
          <w:szCs w:val="28"/>
        </w:rPr>
        <w:t>XÂY DỰNG WEBSITE BÁN</w:t>
      </w:r>
    </w:p>
    <w:p w14:paraId="350A64A6" w14:textId="11DEB114" w:rsidR="00BB2C17" w:rsidRPr="00890B20" w:rsidRDefault="0090744B" w:rsidP="00192224">
      <w:pPr>
        <w:spacing w:before="0" w:after="60" w:line="288" w:lineRule="auto"/>
        <w:ind w:firstLine="0"/>
        <w:jc w:val="center"/>
        <w:rPr>
          <w:bCs/>
          <w:sz w:val="40"/>
          <w:szCs w:val="32"/>
        </w:rPr>
      </w:pPr>
      <w:r w:rsidRPr="00890B20">
        <w:rPr>
          <w:bCs/>
          <w:sz w:val="40"/>
          <w:szCs w:val="28"/>
        </w:rPr>
        <w:t>ĐIỆN THOẠI DI ĐỘNG</w:t>
      </w:r>
    </w:p>
    <w:p w14:paraId="585D4FA3" w14:textId="77777777" w:rsidR="00BB2C17" w:rsidRPr="00890B20" w:rsidRDefault="00BB2C17" w:rsidP="00BB2C17">
      <w:pPr>
        <w:spacing w:before="0" w:after="60" w:line="288" w:lineRule="auto"/>
        <w:ind w:firstLine="0"/>
      </w:pPr>
    </w:p>
    <w:p w14:paraId="5D6F3D9D" w14:textId="77777777" w:rsidR="00BB2C17" w:rsidRPr="00890B20" w:rsidRDefault="00BB2C17" w:rsidP="00BB2C17">
      <w:pPr>
        <w:pStyle w:val="Title"/>
        <w:spacing w:after="60" w:line="288" w:lineRule="auto"/>
      </w:pPr>
    </w:p>
    <w:p w14:paraId="5C7B2E41" w14:textId="77777777" w:rsidR="00BB2C17" w:rsidRPr="00890B20" w:rsidRDefault="00BB2C17" w:rsidP="00BB2C17">
      <w:pPr>
        <w:pStyle w:val="Title"/>
        <w:spacing w:after="60" w:line="288" w:lineRule="auto"/>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968"/>
      </w:tblGrid>
      <w:tr w:rsidR="00BB2C17" w:rsidRPr="00890B20" w14:paraId="47F15CD2" w14:textId="77777777" w:rsidTr="00192224">
        <w:trPr>
          <w:jc w:val="left"/>
        </w:trPr>
        <w:tc>
          <w:tcPr>
            <w:tcW w:w="4820" w:type="dxa"/>
            <w:vAlign w:val="top"/>
          </w:tcPr>
          <w:p w14:paraId="42796A8F" w14:textId="77777777" w:rsidR="00BB2C17" w:rsidRPr="00890B20" w:rsidRDefault="00BB2C17" w:rsidP="00BB2C17">
            <w:pPr>
              <w:spacing w:before="0" w:beforeAutospacing="0" w:after="60" w:afterAutospacing="0" w:line="288" w:lineRule="auto"/>
              <w:jc w:val="center"/>
              <w:rPr>
                <w:b/>
              </w:rPr>
            </w:pPr>
            <w:r w:rsidRPr="00890B20">
              <w:rPr>
                <w:b/>
              </w:rPr>
              <w:t>SINH VIÊN THỰC HIỆN</w:t>
            </w:r>
          </w:p>
          <w:p w14:paraId="784915D8" w14:textId="77777777" w:rsidR="00BB2C17" w:rsidRPr="00890B20" w:rsidRDefault="00BB2C17" w:rsidP="00BB2C17">
            <w:pPr>
              <w:spacing w:before="0" w:beforeAutospacing="0" w:after="60" w:afterAutospacing="0" w:line="288" w:lineRule="auto"/>
              <w:jc w:val="center"/>
            </w:pPr>
          </w:p>
          <w:p w14:paraId="26D7F93B" w14:textId="77777777" w:rsidR="00BB2C17" w:rsidRPr="00890B20" w:rsidRDefault="00BB2C17" w:rsidP="00BB2C17">
            <w:pPr>
              <w:spacing w:before="0" w:beforeAutospacing="0" w:after="60" w:afterAutospacing="0" w:line="288" w:lineRule="auto"/>
              <w:jc w:val="center"/>
            </w:pPr>
          </w:p>
          <w:p w14:paraId="4681065A" w14:textId="50277C77" w:rsidR="00BB2C17" w:rsidRPr="005840AA" w:rsidRDefault="005840AA" w:rsidP="00BB2C17">
            <w:pPr>
              <w:spacing w:before="0" w:beforeAutospacing="0" w:after="60" w:afterAutospacing="0" w:line="288" w:lineRule="auto"/>
              <w:jc w:val="center"/>
              <w:rPr>
                <w:b/>
                <w:lang w:val="en-US"/>
              </w:rPr>
            </w:pPr>
            <w:r>
              <w:rPr>
                <w:b/>
                <w:lang w:val="en-US"/>
              </w:rPr>
              <w:t>Vũ Quang Hanh</w:t>
            </w:r>
          </w:p>
          <w:p w14:paraId="5EDD9431" w14:textId="01E58B6C" w:rsidR="00BB2C17" w:rsidRPr="00890B20" w:rsidRDefault="00BB2C17" w:rsidP="00BB2C17">
            <w:pPr>
              <w:spacing w:before="0" w:beforeAutospacing="0" w:after="60" w:afterAutospacing="0" w:line="288" w:lineRule="auto"/>
              <w:jc w:val="center"/>
            </w:pPr>
            <w:r w:rsidRPr="00890B20">
              <w:t>Mã sinh viên:</w:t>
            </w:r>
            <w:r w:rsidR="0090744B" w:rsidRPr="00890B20">
              <w:t xml:space="preserve"> </w:t>
            </w:r>
            <w:r w:rsidR="005840AA" w:rsidRPr="005840AA">
              <w:t>2121051231</w:t>
            </w:r>
          </w:p>
          <w:p w14:paraId="758B1269" w14:textId="32830FC5" w:rsidR="00BB2C17" w:rsidRPr="009F2B11" w:rsidRDefault="00BB2C17" w:rsidP="00BB2C17">
            <w:pPr>
              <w:spacing w:before="0" w:beforeAutospacing="0" w:after="60" w:afterAutospacing="0" w:line="288" w:lineRule="auto"/>
              <w:jc w:val="center"/>
              <w:rPr>
                <w:lang w:val="en-US"/>
              </w:rPr>
            </w:pPr>
            <w:r w:rsidRPr="00890B20">
              <w:t>Số điện thoại:</w:t>
            </w:r>
            <w:r w:rsidR="0090744B" w:rsidRPr="00890B20">
              <w:t xml:space="preserve"> </w:t>
            </w:r>
            <w:r w:rsidR="009F2B11">
              <w:rPr>
                <w:lang w:val="en-US"/>
              </w:rPr>
              <w:t>0911433538</w:t>
            </w:r>
          </w:p>
          <w:p w14:paraId="734E3496" w14:textId="3908B79C" w:rsidR="00BB2C17" w:rsidRPr="00890B20" w:rsidRDefault="00BB2C17" w:rsidP="0090744B">
            <w:pPr>
              <w:spacing w:before="0" w:beforeAutospacing="0" w:after="60" w:afterAutospacing="0" w:line="288" w:lineRule="auto"/>
            </w:pPr>
            <w:r w:rsidRPr="00890B20">
              <w:t>Email:</w:t>
            </w:r>
            <w:r w:rsidR="0090744B" w:rsidRPr="00890B20">
              <w:t xml:space="preserve"> </w:t>
            </w:r>
            <w:r w:rsidR="004F1EDA" w:rsidRPr="005840AA">
              <w:t>2121051231</w:t>
            </w:r>
            <w:r w:rsidR="0090744B" w:rsidRPr="00890B20">
              <w:t>@student.humg.edu.vn</w:t>
            </w:r>
          </w:p>
          <w:p w14:paraId="1A4454CE" w14:textId="5A283BBB" w:rsidR="00BB2C17" w:rsidRPr="00890B20" w:rsidRDefault="00BB2C17" w:rsidP="00BB2C17">
            <w:pPr>
              <w:spacing w:before="0" w:beforeAutospacing="0" w:after="60" w:afterAutospacing="0" w:line="288" w:lineRule="auto"/>
              <w:jc w:val="center"/>
            </w:pPr>
            <w:r w:rsidRPr="00890B20">
              <w:t xml:space="preserve">Lớp: </w:t>
            </w:r>
            <w:r w:rsidR="009F2B11" w:rsidRPr="009F2B11">
              <w:t>DCCTCT66-06B</w:t>
            </w:r>
          </w:p>
          <w:p w14:paraId="09B4CC23" w14:textId="77777777" w:rsidR="00BB2C17" w:rsidRPr="00890B20" w:rsidRDefault="00BB2C17" w:rsidP="00BB2C17">
            <w:pPr>
              <w:spacing w:before="0" w:beforeAutospacing="0" w:after="60" w:afterAutospacing="0" w:line="288" w:lineRule="auto"/>
              <w:jc w:val="center"/>
            </w:pPr>
          </w:p>
          <w:p w14:paraId="4A76357B" w14:textId="77777777" w:rsidR="00BB2C17" w:rsidRPr="00890B20" w:rsidRDefault="00BB2C17" w:rsidP="00BB2C17">
            <w:pPr>
              <w:spacing w:before="0" w:beforeAutospacing="0" w:after="60" w:afterAutospacing="0" w:line="288" w:lineRule="auto"/>
              <w:jc w:val="center"/>
              <w:rPr>
                <w:b/>
              </w:rPr>
            </w:pPr>
            <w:r w:rsidRPr="00890B20">
              <w:rPr>
                <w:b/>
              </w:rPr>
              <w:t>THÔNG TIN ĐỒ ÁN</w:t>
            </w:r>
          </w:p>
          <w:p w14:paraId="33EE96F0" w14:textId="77777777" w:rsidR="00BB2C17" w:rsidRPr="00890B20" w:rsidRDefault="00BB2C17" w:rsidP="00BB2C17">
            <w:pPr>
              <w:spacing w:before="0" w:beforeAutospacing="0" w:after="60" w:afterAutospacing="0" w:line="288" w:lineRule="auto"/>
              <w:jc w:val="center"/>
            </w:pPr>
            <w:r w:rsidRPr="00890B20">
              <w:t>Ngày bảo vệ: …./…./……..</w:t>
            </w:r>
          </w:p>
          <w:p w14:paraId="63213433" w14:textId="77777777" w:rsidR="00BB2C17" w:rsidRPr="00890B20" w:rsidRDefault="00BB2C17" w:rsidP="00BB2C17">
            <w:pPr>
              <w:spacing w:before="0" w:beforeAutospacing="0" w:after="60" w:afterAutospacing="0" w:line="288" w:lineRule="auto"/>
              <w:jc w:val="center"/>
            </w:pPr>
            <w:r w:rsidRPr="00890B20">
              <w:t>Chủ tịch hội đồng:</w:t>
            </w:r>
          </w:p>
          <w:p w14:paraId="0BDC7F84" w14:textId="77777777" w:rsidR="00BB2C17" w:rsidRPr="00890B20" w:rsidRDefault="00BB2C17" w:rsidP="00BB2C17">
            <w:pPr>
              <w:spacing w:before="0" w:beforeAutospacing="0" w:after="60" w:afterAutospacing="0" w:line="288" w:lineRule="auto"/>
              <w:jc w:val="center"/>
            </w:pPr>
            <w:r w:rsidRPr="00890B20">
              <w:t>Thư ký:</w:t>
            </w:r>
          </w:p>
          <w:p w14:paraId="2514AF84" w14:textId="77777777" w:rsidR="00BB2C17" w:rsidRPr="00890B20" w:rsidRDefault="00BB2C17" w:rsidP="00BB2C17">
            <w:pPr>
              <w:spacing w:before="0" w:beforeAutospacing="0" w:after="60" w:afterAutospacing="0" w:line="288" w:lineRule="auto"/>
              <w:jc w:val="center"/>
            </w:pPr>
            <w:r w:rsidRPr="00890B20">
              <w:t>Điểm ĐATN: …./10</w:t>
            </w:r>
          </w:p>
          <w:p w14:paraId="36AC2A30" w14:textId="77777777" w:rsidR="00BB2C17" w:rsidRPr="00890B20" w:rsidRDefault="00BB2C17" w:rsidP="00BB2C17">
            <w:pPr>
              <w:pStyle w:val="Title"/>
              <w:spacing w:beforeAutospacing="0" w:after="60" w:afterAutospacing="0" w:line="288" w:lineRule="auto"/>
            </w:pPr>
          </w:p>
        </w:tc>
        <w:tc>
          <w:tcPr>
            <w:tcW w:w="3968" w:type="dxa"/>
            <w:vAlign w:val="top"/>
          </w:tcPr>
          <w:p w14:paraId="4632644B" w14:textId="77777777" w:rsidR="00BB2C17" w:rsidRPr="00890B20" w:rsidRDefault="00BB2C17" w:rsidP="00BB2C17">
            <w:pPr>
              <w:spacing w:before="0" w:beforeAutospacing="0" w:after="60" w:afterAutospacing="0" w:line="288" w:lineRule="auto"/>
              <w:jc w:val="center"/>
              <w:rPr>
                <w:b/>
              </w:rPr>
            </w:pPr>
            <w:r w:rsidRPr="00890B20">
              <w:rPr>
                <w:b/>
              </w:rPr>
              <w:t>CÁN BỘ HƯỚNG DẪN</w:t>
            </w:r>
          </w:p>
          <w:p w14:paraId="163E6D56" w14:textId="77777777" w:rsidR="00BB2C17" w:rsidRPr="00890B20" w:rsidRDefault="00BB2C17" w:rsidP="00BB2C17">
            <w:pPr>
              <w:spacing w:before="0" w:beforeAutospacing="0" w:after="60" w:afterAutospacing="0" w:line="288" w:lineRule="auto"/>
              <w:jc w:val="center"/>
            </w:pPr>
          </w:p>
          <w:p w14:paraId="219047DF" w14:textId="77777777" w:rsidR="00BB2C17" w:rsidRPr="00890B20" w:rsidRDefault="00BB2C17" w:rsidP="00BB2C17">
            <w:pPr>
              <w:spacing w:before="0" w:beforeAutospacing="0" w:after="60" w:afterAutospacing="0" w:line="288" w:lineRule="auto"/>
              <w:jc w:val="center"/>
            </w:pPr>
          </w:p>
          <w:p w14:paraId="3721E930" w14:textId="4CCEFCC0" w:rsidR="00BB2C17" w:rsidRPr="000A53DB" w:rsidRDefault="0090744B" w:rsidP="00BB2C17">
            <w:pPr>
              <w:spacing w:before="0" w:beforeAutospacing="0" w:after="60" w:afterAutospacing="0" w:line="288" w:lineRule="auto"/>
              <w:jc w:val="center"/>
              <w:rPr>
                <w:b/>
                <w:lang w:val="en-US"/>
              </w:rPr>
            </w:pPr>
            <w:r w:rsidRPr="00890B20">
              <w:rPr>
                <w:b/>
              </w:rPr>
              <w:t xml:space="preserve">ThS. </w:t>
            </w:r>
            <w:r w:rsidR="000A53DB">
              <w:rPr>
                <w:b/>
                <w:lang w:val="en-US"/>
              </w:rPr>
              <w:t>Nguyễn Tuấn Anh</w:t>
            </w:r>
          </w:p>
          <w:p w14:paraId="2AFBB29A" w14:textId="4846CF6A" w:rsidR="00BB2C17" w:rsidRPr="003463FC" w:rsidRDefault="00BB2C17" w:rsidP="00BB2C17">
            <w:pPr>
              <w:spacing w:before="0" w:beforeAutospacing="0" w:after="60" w:afterAutospacing="0" w:line="288" w:lineRule="auto"/>
              <w:ind w:firstLine="284"/>
              <w:jc w:val="center"/>
              <w:rPr>
                <w:lang w:val="en-US"/>
              </w:rPr>
            </w:pPr>
            <w:r w:rsidRPr="00890B20">
              <w:t xml:space="preserve">Bộ môn: </w:t>
            </w:r>
            <w:r w:rsidR="003463FC">
              <w:rPr>
                <w:lang w:val="en-US"/>
              </w:rPr>
              <w:t>Mạng Máy Tính</w:t>
            </w:r>
          </w:p>
          <w:p w14:paraId="14FF8175" w14:textId="22E588D6" w:rsidR="00BB2C17" w:rsidRPr="004F1EDA" w:rsidRDefault="00BB2C17" w:rsidP="00BB2C17">
            <w:pPr>
              <w:spacing w:before="0" w:beforeAutospacing="0" w:after="60" w:afterAutospacing="0" w:line="288" w:lineRule="auto"/>
              <w:ind w:firstLine="284"/>
              <w:jc w:val="center"/>
              <w:rPr>
                <w:lang w:val="en-US"/>
              </w:rPr>
            </w:pPr>
            <w:r w:rsidRPr="00890B20">
              <w:t>Số điện thoại:</w:t>
            </w:r>
            <w:r w:rsidR="0090744B" w:rsidRPr="00890B20">
              <w:t xml:space="preserve"> </w:t>
            </w:r>
            <w:r w:rsidR="004F1EDA">
              <w:rPr>
                <w:lang w:val="en-US"/>
              </w:rPr>
              <w:t>0988896936</w:t>
            </w:r>
          </w:p>
          <w:p w14:paraId="2916323B" w14:textId="020762A7" w:rsidR="00BB2C17" w:rsidRPr="00890B20" w:rsidRDefault="00BB2C17" w:rsidP="000F5F6F">
            <w:pPr>
              <w:spacing w:before="0" w:beforeAutospacing="0" w:after="60" w:afterAutospacing="0" w:line="288" w:lineRule="auto"/>
              <w:ind w:left="-40" w:firstLine="40"/>
              <w:jc w:val="center"/>
            </w:pPr>
            <w:r w:rsidRPr="00890B20">
              <w:t>Email:</w:t>
            </w:r>
            <w:r w:rsidR="000F5F6F">
              <w:rPr>
                <w:lang w:val="en-US"/>
              </w:rPr>
              <w:t xml:space="preserve"> </w:t>
            </w:r>
            <w:r w:rsidR="004F1EDA">
              <w:rPr>
                <w:lang w:val="en-US"/>
              </w:rPr>
              <w:t>nguy</w:t>
            </w:r>
            <w:r w:rsidR="000F5F6F">
              <w:rPr>
                <w:lang w:val="en-US"/>
              </w:rPr>
              <w:t>entuananh</w:t>
            </w:r>
            <w:r w:rsidR="0090744B" w:rsidRPr="00890B20">
              <w:t>@humg.edu.vn</w:t>
            </w:r>
          </w:p>
          <w:p w14:paraId="5391DB46" w14:textId="77777777" w:rsidR="00BB2C17" w:rsidRPr="00890B20" w:rsidRDefault="00BB2C17" w:rsidP="00BB2C17">
            <w:pPr>
              <w:spacing w:before="0" w:beforeAutospacing="0" w:after="60" w:afterAutospacing="0" w:line="288" w:lineRule="auto"/>
              <w:jc w:val="center"/>
              <w:rPr>
                <w:b/>
              </w:rPr>
            </w:pPr>
          </w:p>
          <w:p w14:paraId="68A21922" w14:textId="77777777" w:rsidR="00BB2C17" w:rsidRPr="00890B20" w:rsidRDefault="00BB2C17" w:rsidP="00BB2C17">
            <w:pPr>
              <w:spacing w:before="0" w:beforeAutospacing="0" w:after="60" w:afterAutospacing="0" w:line="288" w:lineRule="auto"/>
              <w:jc w:val="center"/>
              <w:rPr>
                <w:b/>
              </w:rPr>
            </w:pPr>
          </w:p>
          <w:p w14:paraId="1D95DE1B" w14:textId="77777777" w:rsidR="00BB2C17" w:rsidRPr="00890B20" w:rsidRDefault="00BB2C17" w:rsidP="00BB2C17">
            <w:pPr>
              <w:spacing w:before="0" w:beforeAutospacing="0" w:after="60" w:afterAutospacing="0" w:line="288" w:lineRule="auto"/>
              <w:jc w:val="center"/>
              <w:rPr>
                <w:b/>
              </w:rPr>
            </w:pPr>
            <w:r w:rsidRPr="00890B20">
              <w:rPr>
                <w:b/>
              </w:rPr>
              <w:t>CÁN BỘ PHẢN BIỆN</w:t>
            </w:r>
          </w:p>
          <w:p w14:paraId="197664D6" w14:textId="77777777" w:rsidR="00BB2C17" w:rsidRPr="00890B20" w:rsidRDefault="00BB2C17" w:rsidP="00BB2C17">
            <w:pPr>
              <w:spacing w:before="0" w:beforeAutospacing="0" w:after="60" w:afterAutospacing="0" w:line="288" w:lineRule="auto"/>
              <w:jc w:val="center"/>
            </w:pPr>
          </w:p>
          <w:p w14:paraId="25617CD9" w14:textId="77777777" w:rsidR="00BB2C17" w:rsidRPr="00890B20" w:rsidRDefault="00BB2C17" w:rsidP="00BB2C17">
            <w:pPr>
              <w:spacing w:before="0" w:beforeAutospacing="0" w:after="60" w:afterAutospacing="0" w:line="288" w:lineRule="auto"/>
              <w:jc w:val="center"/>
            </w:pPr>
          </w:p>
          <w:p w14:paraId="27FF5CE3" w14:textId="77777777" w:rsidR="00BB2C17" w:rsidRPr="00890B20" w:rsidRDefault="00BB2C17" w:rsidP="00BB2C17">
            <w:pPr>
              <w:spacing w:before="0" w:beforeAutospacing="0" w:after="60" w:afterAutospacing="0" w:line="288" w:lineRule="auto"/>
              <w:jc w:val="center"/>
              <w:rPr>
                <w:b/>
              </w:rPr>
            </w:pPr>
            <w:r w:rsidRPr="00890B20">
              <w:rPr>
                <w:b/>
              </w:rPr>
              <w:t>Tên thầy phản biện</w:t>
            </w:r>
          </w:p>
          <w:p w14:paraId="0A9B31F5" w14:textId="3CFF9CB6" w:rsidR="00BB2C17" w:rsidRPr="00AC1F82" w:rsidRDefault="00BB2C17" w:rsidP="00BB2C17">
            <w:pPr>
              <w:spacing w:before="0" w:beforeAutospacing="0" w:after="60" w:afterAutospacing="0" w:line="288" w:lineRule="auto"/>
              <w:ind w:firstLine="284"/>
              <w:jc w:val="center"/>
              <w:rPr>
                <w:lang w:val="en-US"/>
              </w:rPr>
            </w:pPr>
            <w:r w:rsidRPr="00890B20">
              <w:t xml:space="preserve">Bộ môn: </w:t>
            </w:r>
            <w:r w:rsidR="00AC1F82">
              <w:rPr>
                <w:lang w:val="en-US"/>
              </w:rPr>
              <w:t>Mạng Máy Tính</w:t>
            </w:r>
          </w:p>
          <w:p w14:paraId="7ED82E09" w14:textId="36334E81" w:rsidR="00BB2C17" w:rsidRPr="00890B20" w:rsidRDefault="00BB2C17" w:rsidP="00BB2C17">
            <w:pPr>
              <w:spacing w:before="0" w:beforeAutospacing="0" w:after="60" w:afterAutospacing="0" w:line="288" w:lineRule="auto"/>
              <w:ind w:firstLine="284"/>
              <w:jc w:val="center"/>
            </w:pPr>
            <w:r w:rsidRPr="00890B20">
              <w:t>Số điện thoại:</w:t>
            </w:r>
          </w:p>
          <w:p w14:paraId="05DB44F7" w14:textId="273F62D1" w:rsidR="00BB2C17" w:rsidRPr="00890B20" w:rsidRDefault="00BB2C17" w:rsidP="00BB2C17">
            <w:pPr>
              <w:spacing w:before="0" w:beforeAutospacing="0" w:after="60" w:afterAutospacing="0" w:line="288" w:lineRule="auto"/>
              <w:ind w:firstLine="284"/>
              <w:jc w:val="center"/>
            </w:pPr>
            <w:r w:rsidRPr="00890B20">
              <w:t>Email:</w:t>
            </w:r>
          </w:p>
        </w:tc>
      </w:tr>
    </w:tbl>
    <w:p w14:paraId="096E522A" w14:textId="3BCFEF71" w:rsidR="006C0369" w:rsidRPr="002F3197" w:rsidRDefault="006C0369">
      <w:pPr>
        <w:spacing w:before="0" w:line="240" w:lineRule="auto"/>
        <w:ind w:firstLine="0"/>
        <w:jc w:val="left"/>
        <w:rPr>
          <w:lang w:val="en-US"/>
        </w:rPr>
      </w:pPr>
    </w:p>
    <w:p w14:paraId="55349D99" w14:textId="538C90A0" w:rsidR="00873DFC" w:rsidRPr="005D26D1" w:rsidRDefault="00873DFC" w:rsidP="00873DFC">
      <w:pPr>
        <w:ind w:firstLine="0"/>
        <w:rPr>
          <w:i/>
          <w:iCs/>
          <w:color w:val="EE0000"/>
          <w:lang w:val="en-US"/>
        </w:rPr>
      </w:pPr>
    </w:p>
    <w:p w14:paraId="6B6C0277" w14:textId="21D07566" w:rsidR="0008420B" w:rsidRPr="00890B20" w:rsidRDefault="0008420B" w:rsidP="0008420B">
      <w:pPr>
        <w:ind w:firstLine="0"/>
        <w:rPr>
          <w:i/>
          <w:iCs/>
          <w:color w:val="EE0000"/>
        </w:rPr>
      </w:pPr>
    </w:p>
    <w:p w14:paraId="4484C510" w14:textId="77777777" w:rsidR="00BB2C17" w:rsidRPr="00890B20" w:rsidRDefault="00BB2C17">
      <w:pPr>
        <w:spacing w:before="0" w:line="240" w:lineRule="auto"/>
        <w:ind w:firstLine="0"/>
        <w:jc w:val="left"/>
        <w:rPr>
          <w:rFonts w:eastAsiaTheme="majorEastAsia" w:cstheme="majorBidi"/>
          <w:b/>
          <w:spacing w:val="-10"/>
          <w:kern w:val="28"/>
          <w:sz w:val="30"/>
          <w:szCs w:val="56"/>
        </w:rPr>
      </w:pPr>
    </w:p>
    <w:p w14:paraId="049CA688" w14:textId="77777777" w:rsidR="009A78D8" w:rsidRPr="00890B20" w:rsidRDefault="009A78D8">
      <w:pPr>
        <w:spacing w:before="0" w:line="240" w:lineRule="auto"/>
        <w:ind w:firstLine="0"/>
        <w:jc w:val="left"/>
        <w:rPr>
          <w:rFonts w:eastAsiaTheme="majorEastAsia" w:cstheme="majorBidi"/>
          <w:b/>
          <w:spacing w:val="-10"/>
          <w:kern w:val="28"/>
          <w:sz w:val="30"/>
          <w:szCs w:val="56"/>
        </w:rPr>
      </w:pPr>
    </w:p>
    <w:p w14:paraId="0024595A" w14:textId="0D849270" w:rsidR="009A78D8" w:rsidRPr="00890B20" w:rsidRDefault="009A78D8">
      <w:pPr>
        <w:spacing w:before="0" w:line="240" w:lineRule="auto"/>
        <w:ind w:firstLine="0"/>
        <w:jc w:val="left"/>
        <w:rPr>
          <w:rFonts w:eastAsiaTheme="majorEastAsia" w:cstheme="majorBidi"/>
          <w:b/>
          <w:spacing w:val="-10"/>
          <w:kern w:val="28"/>
          <w:sz w:val="30"/>
          <w:szCs w:val="56"/>
        </w:rPr>
      </w:pPr>
      <w:r w:rsidRPr="00890B20">
        <w:rPr>
          <w:rFonts w:eastAsiaTheme="majorEastAsia" w:cstheme="majorBidi"/>
          <w:b/>
          <w:spacing w:val="-10"/>
          <w:kern w:val="28"/>
          <w:sz w:val="30"/>
          <w:szCs w:val="56"/>
        </w:rPr>
        <w:br w:type="page"/>
      </w:r>
    </w:p>
    <w:p w14:paraId="31F283C5" w14:textId="7FF740FA" w:rsidR="009A78D8" w:rsidRPr="00890B20" w:rsidRDefault="009A78D8">
      <w:pPr>
        <w:spacing w:before="0" w:line="240" w:lineRule="auto"/>
        <w:ind w:firstLine="0"/>
        <w:jc w:val="left"/>
        <w:rPr>
          <w:rFonts w:eastAsiaTheme="majorEastAsia" w:cstheme="majorBidi"/>
          <w:b/>
          <w:spacing w:val="-10"/>
          <w:kern w:val="28"/>
          <w:sz w:val="30"/>
          <w:szCs w:val="56"/>
        </w:rPr>
      </w:pPr>
      <w:r w:rsidRPr="00890B20">
        <w:rPr>
          <w:noProof/>
          <w:lang w:val="en-US"/>
        </w:rPr>
        <w:lastRenderedPageBreak/>
        <mc:AlternateContent>
          <mc:Choice Requires="wps">
            <w:drawing>
              <wp:anchor distT="0" distB="0" distL="114300" distR="114300" simplePos="0" relativeHeight="251658240" behindDoc="0" locked="0" layoutInCell="1" allowOverlap="1" wp14:anchorId="4B84A69D" wp14:editId="72C77E61">
                <wp:simplePos x="0" y="0"/>
                <wp:positionH relativeFrom="column">
                  <wp:posOffset>-390525</wp:posOffset>
                </wp:positionH>
                <wp:positionV relativeFrom="paragraph">
                  <wp:posOffset>8890</wp:posOffset>
                </wp:positionV>
                <wp:extent cx="205283" cy="9000000"/>
                <wp:effectExtent l="0" t="0" r="23495" b="10795"/>
                <wp:wrapNone/>
                <wp:docPr id="1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283" cy="9000000"/>
                        </a:xfrm>
                        <a:prstGeom prst="rect">
                          <a:avLst/>
                        </a:prstGeom>
                        <a:noFill/>
                        <a:ln>
                          <a:solidFill>
                            <a:schemeClr val="tx1"/>
                          </a:solidFill>
                        </a:ln>
                      </wps:spPr>
                      <wps:txbx>
                        <w:txbxContent>
                          <w:p w14:paraId="25FD42C5" w14:textId="4D88033F" w:rsidR="00E629C6" w:rsidRPr="00890B20" w:rsidRDefault="00780772" w:rsidP="009A78D8">
                            <w:pPr>
                              <w:spacing w:before="20" w:after="20"/>
                              <w:ind w:left="113" w:right="113"/>
                              <w:rPr>
                                <w:rFonts w:ascii="Arial" w:hAnsi="Arial" w:cs="Arial"/>
                                <w:b/>
                                <w:w w:val="90"/>
                                <w:sz w:val="22"/>
                              </w:rPr>
                            </w:pPr>
                            <w:r>
                              <w:rPr>
                                <w:rFonts w:ascii="Arial" w:hAnsi="Arial" w:cs="Arial"/>
                                <w:b/>
                                <w:w w:val="90"/>
                                <w:sz w:val="22"/>
                                <w:lang w:val="en-US"/>
                              </w:rPr>
                              <w:t>VŨ QUANG HANH</w:t>
                            </w:r>
                            <w:r w:rsidR="00E629C6" w:rsidRPr="00890B20">
                              <w:rPr>
                                <w:rFonts w:ascii="Arial" w:hAnsi="Arial" w:cs="Arial"/>
                                <w:b/>
                                <w:w w:val="90"/>
                                <w:sz w:val="22"/>
                              </w:rPr>
                              <w:t xml:space="preserve"> (</w:t>
                            </w:r>
                            <w:r w:rsidRPr="00780772">
                              <w:rPr>
                                <w:rFonts w:ascii="Arial" w:hAnsi="Arial" w:cs="Arial"/>
                                <w:b/>
                                <w:w w:val="90"/>
                                <w:sz w:val="22"/>
                              </w:rPr>
                              <w:t>2121051231</w:t>
                            </w:r>
                            <w:r w:rsidR="00E629C6" w:rsidRPr="00890B20">
                              <w:rPr>
                                <w:rFonts w:ascii="Arial" w:hAnsi="Arial" w:cs="Arial"/>
                                <w:b/>
                                <w:w w:val="90"/>
                                <w:sz w:val="22"/>
                              </w:rPr>
                              <w:t>)</w:t>
                            </w:r>
                            <w:r w:rsidR="00E629C6" w:rsidRPr="00890B20">
                              <w:rPr>
                                <w:rFonts w:ascii="Arial" w:hAnsi="Arial" w:cs="Arial"/>
                                <w:b/>
                                <w:w w:val="90"/>
                                <w:sz w:val="22"/>
                              </w:rPr>
                              <w:tab/>
                              <w:t xml:space="preserve">                                                  </w:t>
                            </w:r>
                            <w:r w:rsidR="00E629C6">
                              <w:rPr>
                                <w:rFonts w:ascii="Arial" w:hAnsi="Arial" w:cs="Arial"/>
                                <w:b/>
                                <w:w w:val="90"/>
                                <w:sz w:val="22"/>
                                <w:szCs w:val="28"/>
                                <w:lang w:val="en-US"/>
                              </w:rPr>
                              <w:t>XÂY DỰNG WEBSITE BÁN ĐIỆN THOẠI DI ĐỘNG</w:t>
                            </w:r>
                            <w:r w:rsidR="00E629C6" w:rsidRPr="00890B20">
                              <w:rPr>
                                <w:rFonts w:ascii="Arial" w:hAnsi="Arial" w:cs="Arial"/>
                                <w:b/>
                                <w:w w:val="90"/>
                                <w:sz w:val="22"/>
                                <w:szCs w:val="28"/>
                              </w:rPr>
                              <w:tab/>
                            </w:r>
                            <w:r w:rsidR="00E629C6" w:rsidRPr="00890B20">
                              <w:rPr>
                                <w:rFonts w:ascii="Arial" w:hAnsi="Arial" w:cs="Arial"/>
                                <w:b/>
                                <w:w w:val="90"/>
                                <w:sz w:val="22"/>
                                <w:szCs w:val="28"/>
                              </w:rPr>
                              <w:tab/>
                              <w:t xml:space="preserve">                                        </w:t>
                            </w:r>
                            <w:r w:rsidR="00E629C6" w:rsidRPr="00890B20">
                              <w:rPr>
                                <w:rFonts w:ascii="Arial" w:hAnsi="Arial" w:cs="Arial"/>
                                <w:b/>
                                <w:w w:val="90"/>
                                <w:sz w:val="22"/>
                                <w:szCs w:val="28"/>
                                <w:highlight w:val="yellow"/>
                              </w:rPr>
                              <w:t>MÃ LỚP</w:t>
                            </w:r>
                            <w:r w:rsidR="00E629C6" w:rsidRPr="00890B20">
                              <w:rPr>
                                <w:rFonts w:ascii="Arial" w:hAnsi="Arial" w:cs="Arial"/>
                                <w:b/>
                                <w:w w:val="90"/>
                                <w:sz w:val="22"/>
                                <w:szCs w:val="28"/>
                              </w:rPr>
                              <w:t xml:space="preserve"> – ĐỢT </w:t>
                            </w:r>
                            <w:r w:rsidR="00E629C6" w:rsidRPr="00890B20">
                              <w:rPr>
                                <w:rFonts w:ascii="Arial" w:hAnsi="Arial" w:cs="Arial"/>
                                <w:b/>
                                <w:w w:val="90"/>
                                <w:sz w:val="22"/>
                                <w:szCs w:val="28"/>
                                <w:highlight w:val="yellow"/>
                              </w:rPr>
                              <w:t>24K2A</w:t>
                            </w:r>
                          </w:p>
                        </w:txbxContent>
                      </wps:txbx>
                      <wps:bodyPr rot="0" vert="vert"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84A69D" id="_x0000_t202" coordsize="21600,21600" o:spt="202" path="m,l,21600r21600,l21600,xe">
                <v:stroke joinstyle="miter"/>
                <v:path gradientshapeok="t" o:connecttype="rect"/>
              </v:shapetype>
              <v:shape id="Text Box 42" o:spid="_x0000_s1026" type="#_x0000_t202" style="position:absolute;margin-left:-30.75pt;margin-top:.7pt;width:16.15pt;height:708.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J5QEAALkDAAAOAAAAZHJzL2Uyb0RvYy54bWysU8GO0zAQvSPxD5bvNGkRaImarpauFiEt&#10;sNKyHzB1nMbC8Zix26R/z9hpurDcEDlY47H9Zt6bl/X12Ftx1BQMulouF6UU2ilsjNvX8un73Zsr&#10;KUIE14BFp2t50kFeb16/Wg++0ivs0DaaBIO4UA2+ll2MviqKoDrdQ1ig144PW6QeIm9pXzQEA6P3&#10;tliV5ftiQGo8odIhcPZ2OpSbjN+2WsVvbRt0FLaW3FvMK+V1l9Zis4ZqT+A7o85twD900YNxXPQC&#10;dQsRxIHMX1C9UYQB27hQ2BfYtkbpzIHZLMsXbB478DpzYXGCv8gU/h+s+np89A8k4vgRRx5gJhH8&#10;PaofQTjcduD2+oYIh05Dw4WXSbJi8KE6P01ShyokkN3wBRseMhwiZqCxpT6pwjwFo/MAThfR9RiF&#10;4uSqfLe6eiuF4qMPZf5yCajm155C/KSxFymoJfFQMzoc70NM3UA1X0nFHN4Za/NgrUuJgNY0KZc3&#10;yVl6a0kcgT0Rx4nQH7cYML3MLBOxiWIcdyOjJrY7bE7Ml3DyE/ufg7RKMbCXahl+HoC0FPazY82S&#10;8eaA5mA3B+BUh2xJfjyF2zgZ9ODJ7DtGnqbi8IZ1bU2m/NzFuU/2R1bi7OVkwN/3+dbzH7f5BQAA&#10;//8DAFBLAwQUAAYACAAAACEAYJBro98AAAAKAQAADwAAAGRycy9kb3ducmV2LnhtbEyPQU/CQBCF&#10;7yb+h82YeDFl20YRS7cENcZA40GU+9Id24bubNNdoP57h5McX76XN9/ki9F24oiDbx0pSCYxCKTK&#10;mZZqBd9fb9EMhA+ajO4coYJf9LAorq9ynRl3ok88bkIteIR8phU0IfSZlL5q0Go/cT0Ssx83WB04&#10;DrU0gz7xuO1kGsdTaXVLfKHRPb40WO03B6tguY1Xfi/vVq8faf+OWJbr56RU6vZmXM5BBBzDfxnO&#10;+qwOBTvt3IGMF52CaJo8cJXBPQjmUfqUgtidczJ7BFnk8vKF4g8AAP//AwBQSwECLQAUAAYACAAA&#10;ACEAtoM4kv4AAADhAQAAEwAAAAAAAAAAAAAAAAAAAAAAW0NvbnRlbnRfVHlwZXNdLnhtbFBLAQIt&#10;ABQABgAIAAAAIQA4/SH/1gAAAJQBAAALAAAAAAAAAAAAAAAAAC8BAABfcmVscy8ucmVsc1BLAQIt&#10;ABQABgAIAAAAIQDj+pAJ5QEAALkDAAAOAAAAAAAAAAAAAAAAAC4CAABkcnMvZTJvRG9jLnhtbFBL&#10;AQItABQABgAIAAAAIQBgkGuj3wAAAAoBAAAPAAAAAAAAAAAAAAAAAD8EAABkcnMvZG93bnJldi54&#10;bWxQSwUGAAAAAAQABADzAAAASwUAAAAA&#10;" filled="f" strokecolor="black [3213]">
                <v:textbox style="layout-flow:vertical" inset="0,0,0,0">
                  <w:txbxContent>
                    <w:p w14:paraId="25FD42C5" w14:textId="4D88033F" w:rsidR="00E629C6" w:rsidRPr="00890B20" w:rsidRDefault="00780772" w:rsidP="009A78D8">
                      <w:pPr>
                        <w:spacing w:before="20" w:after="20"/>
                        <w:ind w:left="113" w:right="113"/>
                        <w:rPr>
                          <w:rFonts w:ascii="Arial" w:hAnsi="Arial" w:cs="Arial"/>
                          <w:b/>
                          <w:w w:val="90"/>
                          <w:sz w:val="22"/>
                        </w:rPr>
                      </w:pPr>
                      <w:r>
                        <w:rPr>
                          <w:rFonts w:ascii="Arial" w:hAnsi="Arial" w:cs="Arial"/>
                          <w:b/>
                          <w:w w:val="90"/>
                          <w:sz w:val="22"/>
                          <w:lang w:val="en-US"/>
                        </w:rPr>
                        <w:t>VŨ QUANG HANH</w:t>
                      </w:r>
                      <w:r w:rsidR="00E629C6" w:rsidRPr="00890B20">
                        <w:rPr>
                          <w:rFonts w:ascii="Arial" w:hAnsi="Arial" w:cs="Arial"/>
                          <w:b/>
                          <w:w w:val="90"/>
                          <w:sz w:val="22"/>
                        </w:rPr>
                        <w:t xml:space="preserve"> (</w:t>
                      </w:r>
                      <w:r w:rsidRPr="00780772">
                        <w:rPr>
                          <w:rFonts w:ascii="Arial" w:hAnsi="Arial" w:cs="Arial"/>
                          <w:b/>
                          <w:w w:val="90"/>
                          <w:sz w:val="22"/>
                        </w:rPr>
                        <w:t>2121051231</w:t>
                      </w:r>
                      <w:r w:rsidR="00E629C6" w:rsidRPr="00890B20">
                        <w:rPr>
                          <w:rFonts w:ascii="Arial" w:hAnsi="Arial" w:cs="Arial"/>
                          <w:b/>
                          <w:w w:val="90"/>
                          <w:sz w:val="22"/>
                        </w:rPr>
                        <w:t>)</w:t>
                      </w:r>
                      <w:r w:rsidR="00E629C6" w:rsidRPr="00890B20">
                        <w:rPr>
                          <w:rFonts w:ascii="Arial" w:hAnsi="Arial" w:cs="Arial"/>
                          <w:b/>
                          <w:w w:val="90"/>
                          <w:sz w:val="22"/>
                        </w:rPr>
                        <w:tab/>
                        <w:t xml:space="preserve">                                                  </w:t>
                      </w:r>
                      <w:r w:rsidR="00E629C6">
                        <w:rPr>
                          <w:rFonts w:ascii="Arial" w:hAnsi="Arial" w:cs="Arial"/>
                          <w:b/>
                          <w:w w:val="90"/>
                          <w:sz w:val="22"/>
                          <w:szCs w:val="28"/>
                          <w:lang w:val="en-US"/>
                        </w:rPr>
                        <w:t>XÂY DỰNG WEBSITE BÁN ĐIỆN THOẠI DI ĐỘNG</w:t>
                      </w:r>
                      <w:r w:rsidR="00E629C6" w:rsidRPr="00890B20">
                        <w:rPr>
                          <w:rFonts w:ascii="Arial" w:hAnsi="Arial" w:cs="Arial"/>
                          <w:b/>
                          <w:w w:val="90"/>
                          <w:sz w:val="22"/>
                          <w:szCs w:val="28"/>
                        </w:rPr>
                        <w:tab/>
                      </w:r>
                      <w:r w:rsidR="00E629C6" w:rsidRPr="00890B20">
                        <w:rPr>
                          <w:rFonts w:ascii="Arial" w:hAnsi="Arial" w:cs="Arial"/>
                          <w:b/>
                          <w:w w:val="90"/>
                          <w:sz w:val="22"/>
                          <w:szCs w:val="28"/>
                        </w:rPr>
                        <w:tab/>
                        <w:t xml:space="preserve">                                        </w:t>
                      </w:r>
                      <w:r w:rsidR="00E629C6" w:rsidRPr="00890B20">
                        <w:rPr>
                          <w:rFonts w:ascii="Arial" w:hAnsi="Arial" w:cs="Arial"/>
                          <w:b/>
                          <w:w w:val="90"/>
                          <w:sz w:val="22"/>
                          <w:szCs w:val="28"/>
                          <w:highlight w:val="yellow"/>
                        </w:rPr>
                        <w:t>MÃ LỚP</w:t>
                      </w:r>
                      <w:r w:rsidR="00E629C6" w:rsidRPr="00890B20">
                        <w:rPr>
                          <w:rFonts w:ascii="Arial" w:hAnsi="Arial" w:cs="Arial"/>
                          <w:b/>
                          <w:w w:val="90"/>
                          <w:sz w:val="22"/>
                          <w:szCs w:val="28"/>
                        </w:rPr>
                        <w:t xml:space="preserve"> – ĐỢT </w:t>
                      </w:r>
                      <w:r w:rsidR="00E629C6" w:rsidRPr="00890B20">
                        <w:rPr>
                          <w:rFonts w:ascii="Arial" w:hAnsi="Arial" w:cs="Arial"/>
                          <w:b/>
                          <w:w w:val="90"/>
                          <w:sz w:val="22"/>
                          <w:szCs w:val="28"/>
                          <w:highlight w:val="yellow"/>
                        </w:rPr>
                        <w:t>24K2A</w:t>
                      </w:r>
                    </w:p>
                  </w:txbxContent>
                </v:textbox>
              </v:shape>
            </w:pict>
          </mc:Fallback>
        </mc:AlternateContent>
      </w:r>
    </w:p>
    <w:p w14:paraId="3EFCD892" w14:textId="77777777" w:rsidR="009A78D8" w:rsidRPr="00890B20" w:rsidRDefault="009A78D8">
      <w:pPr>
        <w:spacing w:before="0" w:line="240" w:lineRule="auto"/>
        <w:ind w:firstLine="0"/>
        <w:jc w:val="left"/>
        <w:rPr>
          <w:rFonts w:eastAsiaTheme="majorEastAsia" w:cstheme="majorBidi"/>
          <w:b/>
          <w:spacing w:val="-10"/>
          <w:kern w:val="28"/>
          <w:sz w:val="30"/>
          <w:szCs w:val="56"/>
        </w:rPr>
      </w:pPr>
    </w:p>
    <w:p w14:paraId="2676EE1C" w14:textId="77777777" w:rsidR="006C0369" w:rsidRPr="00890B20" w:rsidRDefault="006C0369" w:rsidP="00A12DE9">
      <w:pPr>
        <w:pStyle w:val="Title"/>
      </w:pPr>
    </w:p>
    <w:p w14:paraId="2725495F" w14:textId="77777777" w:rsidR="006C0369" w:rsidRPr="00890B20" w:rsidRDefault="006C0369" w:rsidP="006C0369"/>
    <w:p w14:paraId="6409AFCC" w14:textId="77777777" w:rsidR="006C0369" w:rsidRPr="00890B20" w:rsidRDefault="006C0369" w:rsidP="00A12DE9">
      <w:pPr>
        <w:pStyle w:val="Title"/>
        <w:sectPr w:rsidR="006C0369" w:rsidRPr="00890B20" w:rsidSect="00BB2C17">
          <w:footerReference w:type="even" r:id="rId17"/>
          <w:footerReference w:type="default" r:id="rId18"/>
          <w:pgSz w:w="11907" w:h="16840" w:code="9"/>
          <w:pgMar w:top="1134" w:right="1134" w:bottom="1134" w:left="1985" w:header="709" w:footer="709" w:gutter="0"/>
          <w:pgBorders w:display="firstPage">
            <w:top w:val="twistedLines1" w:sz="12" w:space="1" w:color="auto"/>
            <w:left w:val="twistedLines1" w:sz="12" w:space="4" w:color="auto"/>
            <w:bottom w:val="twistedLines1" w:sz="12" w:space="1" w:color="auto"/>
            <w:right w:val="twistedLines1" w:sz="12" w:space="4" w:color="auto"/>
          </w:pgBorders>
          <w:pgNumType w:fmt="upperRoman"/>
          <w:cols w:space="708"/>
          <w:titlePg/>
          <w:docGrid w:linePitch="360"/>
        </w:sectPr>
      </w:pPr>
    </w:p>
    <w:p w14:paraId="2CF2F006" w14:textId="76BFCF6D" w:rsidR="0022320D" w:rsidRPr="00890B20" w:rsidRDefault="0022320D" w:rsidP="00220076">
      <w:pPr>
        <w:pStyle w:val="Heading1"/>
        <w:numPr>
          <w:ilvl w:val="0"/>
          <w:numId w:val="0"/>
        </w:numPr>
      </w:pPr>
      <w:bookmarkStart w:id="3" w:name="_Toc216255410"/>
      <w:r w:rsidRPr="00890B20">
        <w:lastRenderedPageBreak/>
        <w:t>MỤC LỤC</w:t>
      </w:r>
      <w:bookmarkEnd w:id="3"/>
    </w:p>
    <w:p w14:paraId="2F6FAFB7" w14:textId="49327822" w:rsidR="00E629C6" w:rsidRDefault="0022320D">
      <w:pPr>
        <w:pStyle w:val="TOC1"/>
        <w:rPr>
          <w:rFonts w:asciiTheme="minorHAnsi" w:eastAsiaTheme="minorEastAsia" w:hAnsiTheme="minorHAnsi" w:cstheme="minorBidi"/>
          <w:sz w:val="22"/>
          <w:szCs w:val="22"/>
          <w:lang w:val="en-US"/>
        </w:rPr>
      </w:pPr>
      <w:r w:rsidRPr="00890B20">
        <w:rPr>
          <w:b/>
          <w:bCs/>
          <w:noProof w:val="0"/>
          <w:sz w:val="28"/>
        </w:rPr>
        <w:fldChar w:fldCharType="begin"/>
      </w:r>
      <w:r w:rsidRPr="00890B20">
        <w:rPr>
          <w:b/>
          <w:bCs/>
          <w:noProof w:val="0"/>
          <w:sz w:val="28"/>
        </w:rPr>
        <w:instrText xml:space="preserve"> TOC \o "1-3" \h \z \u </w:instrText>
      </w:r>
      <w:r w:rsidRPr="00890B20">
        <w:rPr>
          <w:b/>
          <w:bCs/>
          <w:noProof w:val="0"/>
          <w:sz w:val="28"/>
        </w:rPr>
        <w:fldChar w:fldCharType="separate"/>
      </w:r>
      <w:hyperlink w:anchor="_Toc216255410" w:history="1">
        <w:r w:rsidR="00E629C6" w:rsidRPr="00310360">
          <w:rPr>
            <w:rStyle w:val="Hyperlink"/>
          </w:rPr>
          <w:t>MỤC LỤC</w:t>
        </w:r>
        <w:r w:rsidR="00E629C6">
          <w:rPr>
            <w:webHidden/>
          </w:rPr>
          <w:tab/>
        </w:r>
        <w:r w:rsidR="00E629C6">
          <w:rPr>
            <w:webHidden/>
          </w:rPr>
          <w:fldChar w:fldCharType="begin"/>
        </w:r>
        <w:r w:rsidR="00E629C6">
          <w:rPr>
            <w:webHidden/>
          </w:rPr>
          <w:instrText xml:space="preserve"> PAGEREF _Toc216255410 \h </w:instrText>
        </w:r>
        <w:r w:rsidR="00E629C6">
          <w:rPr>
            <w:webHidden/>
          </w:rPr>
        </w:r>
        <w:r w:rsidR="00E629C6">
          <w:rPr>
            <w:webHidden/>
          </w:rPr>
          <w:fldChar w:fldCharType="separate"/>
        </w:r>
        <w:r w:rsidR="00E629C6">
          <w:rPr>
            <w:webHidden/>
          </w:rPr>
          <w:t>i</w:t>
        </w:r>
        <w:r w:rsidR="00E629C6">
          <w:rPr>
            <w:webHidden/>
          </w:rPr>
          <w:fldChar w:fldCharType="end"/>
        </w:r>
      </w:hyperlink>
    </w:p>
    <w:p w14:paraId="6AB4DF29" w14:textId="13044F2A" w:rsidR="00E629C6" w:rsidRDefault="00E629C6">
      <w:pPr>
        <w:pStyle w:val="TOC1"/>
        <w:rPr>
          <w:rFonts w:asciiTheme="minorHAnsi" w:eastAsiaTheme="minorEastAsia" w:hAnsiTheme="minorHAnsi" w:cstheme="minorBidi"/>
          <w:sz w:val="22"/>
          <w:szCs w:val="22"/>
          <w:lang w:val="en-US"/>
        </w:rPr>
      </w:pPr>
      <w:hyperlink w:anchor="_Toc216255411" w:history="1">
        <w:r w:rsidRPr="00310360">
          <w:rPr>
            <w:rStyle w:val="Hyperlink"/>
          </w:rPr>
          <w:t>LỜI CẢM ƠN</w:t>
        </w:r>
        <w:r>
          <w:rPr>
            <w:webHidden/>
          </w:rPr>
          <w:tab/>
        </w:r>
        <w:r>
          <w:rPr>
            <w:webHidden/>
          </w:rPr>
          <w:fldChar w:fldCharType="begin"/>
        </w:r>
        <w:r>
          <w:rPr>
            <w:webHidden/>
          </w:rPr>
          <w:instrText xml:space="preserve"> PAGEREF _Toc216255411 \h </w:instrText>
        </w:r>
        <w:r>
          <w:rPr>
            <w:webHidden/>
          </w:rPr>
        </w:r>
        <w:r>
          <w:rPr>
            <w:webHidden/>
          </w:rPr>
          <w:fldChar w:fldCharType="separate"/>
        </w:r>
        <w:r>
          <w:rPr>
            <w:webHidden/>
          </w:rPr>
          <w:t>v</w:t>
        </w:r>
        <w:r>
          <w:rPr>
            <w:webHidden/>
          </w:rPr>
          <w:fldChar w:fldCharType="end"/>
        </w:r>
      </w:hyperlink>
    </w:p>
    <w:p w14:paraId="37E22660" w14:textId="53E223A7" w:rsidR="00E629C6" w:rsidRDefault="00E629C6">
      <w:pPr>
        <w:pStyle w:val="TOC1"/>
        <w:rPr>
          <w:rFonts w:asciiTheme="minorHAnsi" w:eastAsiaTheme="minorEastAsia" w:hAnsiTheme="minorHAnsi" w:cstheme="minorBidi"/>
          <w:sz w:val="22"/>
          <w:szCs w:val="22"/>
          <w:lang w:val="en-US"/>
        </w:rPr>
      </w:pPr>
      <w:hyperlink w:anchor="_Toc216255412" w:history="1">
        <w:r w:rsidRPr="00310360">
          <w:rPr>
            <w:rStyle w:val="Hyperlink"/>
          </w:rPr>
          <w:t>TÓM TẮT NỘI DUNG ĐỒ ÁN TỐT NGHIỆP</w:t>
        </w:r>
        <w:r>
          <w:rPr>
            <w:webHidden/>
          </w:rPr>
          <w:tab/>
        </w:r>
        <w:r>
          <w:rPr>
            <w:webHidden/>
          </w:rPr>
          <w:fldChar w:fldCharType="begin"/>
        </w:r>
        <w:r>
          <w:rPr>
            <w:webHidden/>
          </w:rPr>
          <w:instrText xml:space="preserve"> PAGEREF _Toc216255412 \h </w:instrText>
        </w:r>
        <w:r>
          <w:rPr>
            <w:webHidden/>
          </w:rPr>
        </w:r>
        <w:r>
          <w:rPr>
            <w:webHidden/>
          </w:rPr>
          <w:fldChar w:fldCharType="separate"/>
        </w:r>
        <w:r>
          <w:rPr>
            <w:webHidden/>
          </w:rPr>
          <w:t>vi</w:t>
        </w:r>
        <w:r>
          <w:rPr>
            <w:webHidden/>
          </w:rPr>
          <w:fldChar w:fldCharType="end"/>
        </w:r>
      </w:hyperlink>
    </w:p>
    <w:p w14:paraId="79E6FBBA" w14:textId="066FD1EB" w:rsidR="00E629C6" w:rsidRDefault="00E629C6">
      <w:pPr>
        <w:pStyle w:val="TOC1"/>
        <w:rPr>
          <w:rFonts w:asciiTheme="minorHAnsi" w:eastAsiaTheme="minorEastAsia" w:hAnsiTheme="minorHAnsi" w:cstheme="minorBidi"/>
          <w:sz w:val="22"/>
          <w:szCs w:val="22"/>
          <w:lang w:val="en-US"/>
        </w:rPr>
      </w:pPr>
      <w:hyperlink w:anchor="_Toc216255413" w:history="1">
        <w:r w:rsidRPr="00310360">
          <w:rPr>
            <w:rStyle w:val="Hyperlink"/>
          </w:rPr>
          <w:t>DANH MỤC CÁC HÌNH VẼ</w:t>
        </w:r>
        <w:r>
          <w:rPr>
            <w:webHidden/>
          </w:rPr>
          <w:tab/>
        </w:r>
        <w:r>
          <w:rPr>
            <w:webHidden/>
          </w:rPr>
          <w:fldChar w:fldCharType="begin"/>
        </w:r>
        <w:r>
          <w:rPr>
            <w:webHidden/>
          </w:rPr>
          <w:instrText xml:space="preserve"> PAGEREF _Toc216255413 \h </w:instrText>
        </w:r>
        <w:r>
          <w:rPr>
            <w:webHidden/>
          </w:rPr>
        </w:r>
        <w:r>
          <w:rPr>
            <w:webHidden/>
          </w:rPr>
          <w:fldChar w:fldCharType="separate"/>
        </w:r>
        <w:r>
          <w:rPr>
            <w:webHidden/>
          </w:rPr>
          <w:t>vii</w:t>
        </w:r>
        <w:r>
          <w:rPr>
            <w:webHidden/>
          </w:rPr>
          <w:fldChar w:fldCharType="end"/>
        </w:r>
      </w:hyperlink>
    </w:p>
    <w:p w14:paraId="2D53FA05" w14:textId="20D7039D" w:rsidR="00E629C6" w:rsidRDefault="00E629C6">
      <w:pPr>
        <w:pStyle w:val="TOC1"/>
        <w:rPr>
          <w:rFonts w:asciiTheme="minorHAnsi" w:eastAsiaTheme="minorEastAsia" w:hAnsiTheme="minorHAnsi" w:cstheme="minorBidi"/>
          <w:sz w:val="22"/>
          <w:szCs w:val="22"/>
          <w:lang w:val="en-US"/>
        </w:rPr>
      </w:pPr>
      <w:hyperlink w:anchor="_Toc216255414" w:history="1">
        <w:r w:rsidRPr="00310360">
          <w:rPr>
            <w:rStyle w:val="Hyperlink"/>
          </w:rPr>
          <w:t>DANH MỤC CÁC BẢNG BIỂU</w:t>
        </w:r>
        <w:r>
          <w:rPr>
            <w:webHidden/>
          </w:rPr>
          <w:tab/>
        </w:r>
        <w:r>
          <w:rPr>
            <w:webHidden/>
          </w:rPr>
          <w:fldChar w:fldCharType="begin"/>
        </w:r>
        <w:r>
          <w:rPr>
            <w:webHidden/>
          </w:rPr>
          <w:instrText xml:space="preserve"> PAGEREF _Toc216255414 \h </w:instrText>
        </w:r>
        <w:r>
          <w:rPr>
            <w:webHidden/>
          </w:rPr>
        </w:r>
        <w:r>
          <w:rPr>
            <w:webHidden/>
          </w:rPr>
          <w:fldChar w:fldCharType="separate"/>
        </w:r>
        <w:r>
          <w:rPr>
            <w:webHidden/>
          </w:rPr>
          <w:t>xiii</w:t>
        </w:r>
        <w:r>
          <w:rPr>
            <w:webHidden/>
          </w:rPr>
          <w:fldChar w:fldCharType="end"/>
        </w:r>
      </w:hyperlink>
    </w:p>
    <w:p w14:paraId="09AB5794" w14:textId="1B161E74" w:rsidR="00E629C6" w:rsidRDefault="00E629C6">
      <w:pPr>
        <w:pStyle w:val="TOC1"/>
        <w:rPr>
          <w:rFonts w:asciiTheme="minorHAnsi" w:eastAsiaTheme="minorEastAsia" w:hAnsiTheme="minorHAnsi" w:cstheme="minorBidi"/>
          <w:sz w:val="22"/>
          <w:szCs w:val="22"/>
          <w:lang w:val="en-US"/>
        </w:rPr>
      </w:pPr>
      <w:hyperlink w:anchor="_Toc216255415" w:history="1">
        <w:r w:rsidRPr="00310360">
          <w:rPr>
            <w:rStyle w:val="Hyperlink"/>
          </w:rPr>
          <w:t>DANH MỤC CÁC TỪ VIẾT TẮT</w:t>
        </w:r>
        <w:r>
          <w:rPr>
            <w:webHidden/>
          </w:rPr>
          <w:tab/>
        </w:r>
        <w:r>
          <w:rPr>
            <w:webHidden/>
          </w:rPr>
          <w:fldChar w:fldCharType="begin"/>
        </w:r>
        <w:r>
          <w:rPr>
            <w:webHidden/>
          </w:rPr>
          <w:instrText xml:space="preserve"> PAGEREF _Toc216255415 \h </w:instrText>
        </w:r>
        <w:r>
          <w:rPr>
            <w:webHidden/>
          </w:rPr>
        </w:r>
        <w:r>
          <w:rPr>
            <w:webHidden/>
          </w:rPr>
          <w:fldChar w:fldCharType="separate"/>
        </w:r>
        <w:r>
          <w:rPr>
            <w:webHidden/>
          </w:rPr>
          <w:t>xv</w:t>
        </w:r>
        <w:r>
          <w:rPr>
            <w:webHidden/>
          </w:rPr>
          <w:fldChar w:fldCharType="end"/>
        </w:r>
      </w:hyperlink>
    </w:p>
    <w:p w14:paraId="0D4B805E" w14:textId="697C8DFF" w:rsidR="00E629C6" w:rsidRDefault="00E629C6">
      <w:pPr>
        <w:pStyle w:val="TOC1"/>
        <w:rPr>
          <w:rFonts w:asciiTheme="minorHAnsi" w:eastAsiaTheme="minorEastAsia" w:hAnsiTheme="minorHAnsi" w:cstheme="minorBidi"/>
          <w:sz w:val="22"/>
          <w:szCs w:val="22"/>
          <w:lang w:val="en-US"/>
        </w:rPr>
      </w:pPr>
      <w:hyperlink w:anchor="_Toc216255416" w:history="1">
        <w:r w:rsidRPr="00310360">
          <w:rPr>
            <w:rStyle w:val="Hyperlink"/>
          </w:rPr>
          <w:t>MỞ ĐẦU</w:t>
        </w:r>
        <w:r>
          <w:rPr>
            <w:webHidden/>
          </w:rPr>
          <w:tab/>
        </w:r>
        <w:r>
          <w:rPr>
            <w:webHidden/>
          </w:rPr>
          <w:fldChar w:fldCharType="begin"/>
        </w:r>
        <w:r>
          <w:rPr>
            <w:webHidden/>
          </w:rPr>
          <w:instrText xml:space="preserve"> PAGEREF _Toc216255416 \h </w:instrText>
        </w:r>
        <w:r>
          <w:rPr>
            <w:webHidden/>
          </w:rPr>
        </w:r>
        <w:r>
          <w:rPr>
            <w:webHidden/>
          </w:rPr>
          <w:fldChar w:fldCharType="separate"/>
        </w:r>
        <w:r>
          <w:rPr>
            <w:webHidden/>
          </w:rPr>
          <w:t>1</w:t>
        </w:r>
        <w:r>
          <w:rPr>
            <w:webHidden/>
          </w:rPr>
          <w:fldChar w:fldCharType="end"/>
        </w:r>
      </w:hyperlink>
    </w:p>
    <w:p w14:paraId="24884116" w14:textId="0CEF47FA" w:rsidR="00E629C6" w:rsidRDefault="00E629C6">
      <w:pPr>
        <w:pStyle w:val="TOC1"/>
        <w:rPr>
          <w:rFonts w:asciiTheme="minorHAnsi" w:eastAsiaTheme="minorEastAsia" w:hAnsiTheme="minorHAnsi" w:cstheme="minorBidi"/>
          <w:sz w:val="22"/>
          <w:szCs w:val="22"/>
          <w:lang w:val="en-US"/>
        </w:rPr>
      </w:pPr>
      <w:hyperlink w:anchor="_Toc216255417" w:history="1">
        <w:r w:rsidRPr="00310360">
          <w:rPr>
            <w:rStyle w:val="Hyperlink"/>
          </w:rPr>
          <w:t>CHƯƠNG 1. CƠ SỞ LÝ THUYẾT</w:t>
        </w:r>
        <w:r>
          <w:rPr>
            <w:webHidden/>
          </w:rPr>
          <w:tab/>
        </w:r>
        <w:r>
          <w:rPr>
            <w:webHidden/>
          </w:rPr>
          <w:fldChar w:fldCharType="begin"/>
        </w:r>
        <w:r>
          <w:rPr>
            <w:webHidden/>
          </w:rPr>
          <w:instrText xml:space="preserve"> PAGEREF _Toc216255417 \h </w:instrText>
        </w:r>
        <w:r>
          <w:rPr>
            <w:webHidden/>
          </w:rPr>
        </w:r>
        <w:r>
          <w:rPr>
            <w:webHidden/>
          </w:rPr>
          <w:fldChar w:fldCharType="separate"/>
        </w:r>
        <w:r>
          <w:rPr>
            <w:webHidden/>
          </w:rPr>
          <w:t>5</w:t>
        </w:r>
        <w:r>
          <w:rPr>
            <w:webHidden/>
          </w:rPr>
          <w:fldChar w:fldCharType="end"/>
        </w:r>
      </w:hyperlink>
    </w:p>
    <w:p w14:paraId="1A359F8B" w14:textId="3613BF14" w:rsidR="00E629C6" w:rsidRDefault="00E629C6">
      <w:pPr>
        <w:pStyle w:val="TOC2"/>
        <w:rPr>
          <w:rFonts w:asciiTheme="minorHAnsi" w:eastAsiaTheme="minorEastAsia" w:hAnsiTheme="minorHAnsi" w:cstheme="minorBidi"/>
          <w:noProof/>
          <w:sz w:val="22"/>
          <w:szCs w:val="22"/>
          <w:lang w:val="en-US"/>
        </w:rPr>
      </w:pPr>
      <w:hyperlink w:anchor="_Toc216255418" w:history="1">
        <w:r w:rsidRPr="00310360">
          <w:rPr>
            <w:rStyle w:val="Hyperlink"/>
            <w:noProof/>
          </w:rPr>
          <w:t>1.1. Các khái niệm liên quan đến đề tài</w:t>
        </w:r>
        <w:r>
          <w:rPr>
            <w:noProof/>
            <w:webHidden/>
          </w:rPr>
          <w:tab/>
        </w:r>
        <w:r>
          <w:rPr>
            <w:noProof/>
            <w:webHidden/>
          </w:rPr>
          <w:fldChar w:fldCharType="begin"/>
        </w:r>
        <w:r>
          <w:rPr>
            <w:noProof/>
            <w:webHidden/>
          </w:rPr>
          <w:instrText xml:space="preserve"> PAGEREF _Toc216255418 \h </w:instrText>
        </w:r>
        <w:r>
          <w:rPr>
            <w:noProof/>
            <w:webHidden/>
          </w:rPr>
        </w:r>
        <w:r>
          <w:rPr>
            <w:noProof/>
            <w:webHidden/>
          </w:rPr>
          <w:fldChar w:fldCharType="separate"/>
        </w:r>
        <w:r>
          <w:rPr>
            <w:noProof/>
            <w:webHidden/>
          </w:rPr>
          <w:t>5</w:t>
        </w:r>
        <w:r>
          <w:rPr>
            <w:noProof/>
            <w:webHidden/>
          </w:rPr>
          <w:fldChar w:fldCharType="end"/>
        </w:r>
      </w:hyperlink>
    </w:p>
    <w:p w14:paraId="163653F7" w14:textId="507C184C"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19" w:history="1">
        <w:r w:rsidRPr="00310360">
          <w:rPr>
            <w:rStyle w:val="Hyperlink"/>
            <w:noProof/>
          </w:rPr>
          <w:t>1.1.1. Thương mại điện tử là gì?</w:t>
        </w:r>
        <w:r>
          <w:rPr>
            <w:noProof/>
            <w:webHidden/>
          </w:rPr>
          <w:tab/>
        </w:r>
        <w:r>
          <w:rPr>
            <w:noProof/>
            <w:webHidden/>
          </w:rPr>
          <w:fldChar w:fldCharType="begin"/>
        </w:r>
        <w:r>
          <w:rPr>
            <w:noProof/>
            <w:webHidden/>
          </w:rPr>
          <w:instrText xml:space="preserve"> PAGEREF _Toc216255419 \h </w:instrText>
        </w:r>
        <w:r>
          <w:rPr>
            <w:noProof/>
            <w:webHidden/>
          </w:rPr>
        </w:r>
        <w:r>
          <w:rPr>
            <w:noProof/>
            <w:webHidden/>
          </w:rPr>
          <w:fldChar w:fldCharType="separate"/>
        </w:r>
        <w:r>
          <w:rPr>
            <w:noProof/>
            <w:webHidden/>
          </w:rPr>
          <w:t>5</w:t>
        </w:r>
        <w:r>
          <w:rPr>
            <w:noProof/>
            <w:webHidden/>
          </w:rPr>
          <w:fldChar w:fldCharType="end"/>
        </w:r>
      </w:hyperlink>
    </w:p>
    <w:p w14:paraId="3D3FF49C" w14:textId="426916BA"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20" w:history="1">
        <w:r w:rsidRPr="00310360">
          <w:rPr>
            <w:rStyle w:val="Hyperlink"/>
            <w:noProof/>
          </w:rPr>
          <w:t>1.1.2. Các hình thức của thương mại điện tử</w:t>
        </w:r>
        <w:r>
          <w:rPr>
            <w:noProof/>
            <w:webHidden/>
          </w:rPr>
          <w:tab/>
        </w:r>
        <w:r>
          <w:rPr>
            <w:noProof/>
            <w:webHidden/>
          </w:rPr>
          <w:fldChar w:fldCharType="begin"/>
        </w:r>
        <w:r>
          <w:rPr>
            <w:noProof/>
            <w:webHidden/>
          </w:rPr>
          <w:instrText xml:space="preserve"> PAGEREF _Toc216255420 \h </w:instrText>
        </w:r>
        <w:r>
          <w:rPr>
            <w:noProof/>
            <w:webHidden/>
          </w:rPr>
        </w:r>
        <w:r>
          <w:rPr>
            <w:noProof/>
            <w:webHidden/>
          </w:rPr>
          <w:fldChar w:fldCharType="separate"/>
        </w:r>
        <w:r>
          <w:rPr>
            <w:noProof/>
            <w:webHidden/>
          </w:rPr>
          <w:t>5</w:t>
        </w:r>
        <w:r>
          <w:rPr>
            <w:noProof/>
            <w:webHidden/>
          </w:rPr>
          <w:fldChar w:fldCharType="end"/>
        </w:r>
      </w:hyperlink>
    </w:p>
    <w:p w14:paraId="5997E242" w14:textId="2754D1DF" w:rsidR="00E629C6" w:rsidRDefault="00E629C6">
      <w:pPr>
        <w:pStyle w:val="TOC2"/>
        <w:rPr>
          <w:rFonts w:asciiTheme="minorHAnsi" w:eastAsiaTheme="minorEastAsia" w:hAnsiTheme="minorHAnsi" w:cstheme="minorBidi"/>
          <w:noProof/>
          <w:sz w:val="22"/>
          <w:szCs w:val="22"/>
          <w:lang w:val="en-US"/>
        </w:rPr>
      </w:pPr>
      <w:hyperlink w:anchor="_Toc216255421" w:history="1">
        <w:r w:rsidRPr="00310360">
          <w:rPr>
            <w:rStyle w:val="Hyperlink"/>
            <w:noProof/>
          </w:rPr>
          <w:t>1.2. Lý thuyết nền tảng cho việc phát triển hệ thống</w:t>
        </w:r>
        <w:r>
          <w:rPr>
            <w:noProof/>
            <w:webHidden/>
          </w:rPr>
          <w:tab/>
        </w:r>
        <w:r>
          <w:rPr>
            <w:noProof/>
            <w:webHidden/>
          </w:rPr>
          <w:fldChar w:fldCharType="begin"/>
        </w:r>
        <w:r>
          <w:rPr>
            <w:noProof/>
            <w:webHidden/>
          </w:rPr>
          <w:instrText xml:space="preserve"> PAGEREF _Toc216255421 \h </w:instrText>
        </w:r>
        <w:r>
          <w:rPr>
            <w:noProof/>
            <w:webHidden/>
          </w:rPr>
        </w:r>
        <w:r>
          <w:rPr>
            <w:noProof/>
            <w:webHidden/>
          </w:rPr>
          <w:fldChar w:fldCharType="separate"/>
        </w:r>
        <w:r>
          <w:rPr>
            <w:noProof/>
            <w:webHidden/>
          </w:rPr>
          <w:t>6</w:t>
        </w:r>
        <w:r>
          <w:rPr>
            <w:noProof/>
            <w:webHidden/>
          </w:rPr>
          <w:fldChar w:fldCharType="end"/>
        </w:r>
      </w:hyperlink>
    </w:p>
    <w:p w14:paraId="32CFD2CC" w14:textId="4524EA75" w:rsidR="00E629C6" w:rsidRDefault="00E629C6">
      <w:pPr>
        <w:pStyle w:val="TOC2"/>
        <w:rPr>
          <w:rFonts w:asciiTheme="minorHAnsi" w:eastAsiaTheme="minorEastAsia" w:hAnsiTheme="minorHAnsi" w:cstheme="minorBidi"/>
          <w:noProof/>
          <w:sz w:val="22"/>
          <w:szCs w:val="22"/>
          <w:lang w:val="en-US"/>
        </w:rPr>
      </w:pPr>
      <w:hyperlink w:anchor="_Toc216255422" w:history="1">
        <w:r w:rsidRPr="00310360">
          <w:rPr>
            <w:rStyle w:val="Hyperlink"/>
            <w:noProof/>
          </w:rPr>
          <w:t>1.3. Công nghệ và ngôn ngữ lập trình sử dụng</w:t>
        </w:r>
        <w:r>
          <w:rPr>
            <w:noProof/>
            <w:webHidden/>
          </w:rPr>
          <w:tab/>
        </w:r>
        <w:r>
          <w:rPr>
            <w:noProof/>
            <w:webHidden/>
          </w:rPr>
          <w:fldChar w:fldCharType="begin"/>
        </w:r>
        <w:r>
          <w:rPr>
            <w:noProof/>
            <w:webHidden/>
          </w:rPr>
          <w:instrText xml:space="preserve"> PAGEREF _Toc216255422 \h </w:instrText>
        </w:r>
        <w:r>
          <w:rPr>
            <w:noProof/>
            <w:webHidden/>
          </w:rPr>
        </w:r>
        <w:r>
          <w:rPr>
            <w:noProof/>
            <w:webHidden/>
          </w:rPr>
          <w:fldChar w:fldCharType="separate"/>
        </w:r>
        <w:r>
          <w:rPr>
            <w:noProof/>
            <w:webHidden/>
          </w:rPr>
          <w:t>7</w:t>
        </w:r>
        <w:r>
          <w:rPr>
            <w:noProof/>
            <w:webHidden/>
          </w:rPr>
          <w:fldChar w:fldCharType="end"/>
        </w:r>
      </w:hyperlink>
    </w:p>
    <w:p w14:paraId="69D6A743" w14:textId="18C95181"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23" w:history="1">
        <w:r w:rsidRPr="00310360">
          <w:rPr>
            <w:rStyle w:val="Hyperlink"/>
            <w:noProof/>
          </w:rPr>
          <w:t>1.3.1. Giới thiệu về ngôn ngữ lập trình C#</w:t>
        </w:r>
        <w:r>
          <w:rPr>
            <w:noProof/>
            <w:webHidden/>
          </w:rPr>
          <w:tab/>
        </w:r>
        <w:r>
          <w:rPr>
            <w:noProof/>
            <w:webHidden/>
          </w:rPr>
          <w:fldChar w:fldCharType="begin"/>
        </w:r>
        <w:r>
          <w:rPr>
            <w:noProof/>
            <w:webHidden/>
          </w:rPr>
          <w:instrText xml:space="preserve"> PAGEREF _Toc216255423 \h </w:instrText>
        </w:r>
        <w:r>
          <w:rPr>
            <w:noProof/>
            <w:webHidden/>
          </w:rPr>
        </w:r>
        <w:r>
          <w:rPr>
            <w:noProof/>
            <w:webHidden/>
          </w:rPr>
          <w:fldChar w:fldCharType="separate"/>
        </w:r>
        <w:r>
          <w:rPr>
            <w:noProof/>
            <w:webHidden/>
          </w:rPr>
          <w:t>7</w:t>
        </w:r>
        <w:r>
          <w:rPr>
            <w:noProof/>
            <w:webHidden/>
          </w:rPr>
          <w:fldChar w:fldCharType="end"/>
        </w:r>
      </w:hyperlink>
    </w:p>
    <w:p w14:paraId="6ADB964B" w14:textId="3FF4F7CF"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24" w:history="1">
        <w:r w:rsidRPr="00310360">
          <w:rPr>
            <w:rStyle w:val="Hyperlink"/>
            <w:noProof/>
          </w:rPr>
          <w:t>1.3.2. Giới thiệu Framework ASP.NET Boilerplate</w:t>
        </w:r>
        <w:r>
          <w:rPr>
            <w:noProof/>
            <w:webHidden/>
          </w:rPr>
          <w:tab/>
        </w:r>
        <w:r>
          <w:rPr>
            <w:noProof/>
            <w:webHidden/>
          </w:rPr>
          <w:fldChar w:fldCharType="begin"/>
        </w:r>
        <w:r>
          <w:rPr>
            <w:noProof/>
            <w:webHidden/>
          </w:rPr>
          <w:instrText xml:space="preserve"> PAGEREF _Toc216255424 \h </w:instrText>
        </w:r>
        <w:r>
          <w:rPr>
            <w:noProof/>
            <w:webHidden/>
          </w:rPr>
        </w:r>
        <w:r>
          <w:rPr>
            <w:noProof/>
            <w:webHidden/>
          </w:rPr>
          <w:fldChar w:fldCharType="separate"/>
        </w:r>
        <w:r>
          <w:rPr>
            <w:noProof/>
            <w:webHidden/>
          </w:rPr>
          <w:t>9</w:t>
        </w:r>
        <w:r>
          <w:rPr>
            <w:noProof/>
            <w:webHidden/>
          </w:rPr>
          <w:fldChar w:fldCharType="end"/>
        </w:r>
      </w:hyperlink>
    </w:p>
    <w:p w14:paraId="0521BD1A" w14:textId="5608D77A"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25" w:history="1">
        <w:r w:rsidRPr="00310360">
          <w:rPr>
            <w:rStyle w:val="Hyperlink"/>
            <w:noProof/>
          </w:rPr>
          <w:t>1.3.3. SQL Server</w:t>
        </w:r>
        <w:r>
          <w:rPr>
            <w:noProof/>
            <w:webHidden/>
          </w:rPr>
          <w:tab/>
        </w:r>
        <w:r>
          <w:rPr>
            <w:noProof/>
            <w:webHidden/>
          </w:rPr>
          <w:fldChar w:fldCharType="begin"/>
        </w:r>
        <w:r>
          <w:rPr>
            <w:noProof/>
            <w:webHidden/>
          </w:rPr>
          <w:instrText xml:space="preserve"> PAGEREF _Toc216255425 \h </w:instrText>
        </w:r>
        <w:r>
          <w:rPr>
            <w:noProof/>
            <w:webHidden/>
          </w:rPr>
        </w:r>
        <w:r>
          <w:rPr>
            <w:noProof/>
            <w:webHidden/>
          </w:rPr>
          <w:fldChar w:fldCharType="separate"/>
        </w:r>
        <w:r>
          <w:rPr>
            <w:noProof/>
            <w:webHidden/>
          </w:rPr>
          <w:t>11</w:t>
        </w:r>
        <w:r>
          <w:rPr>
            <w:noProof/>
            <w:webHidden/>
          </w:rPr>
          <w:fldChar w:fldCharType="end"/>
        </w:r>
      </w:hyperlink>
    </w:p>
    <w:p w14:paraId="7A6039AD" w14:textId="15642E2B"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26" w:history="1">
        <w:r w:rsidRPr="00310360">
          <w:rPr>
            <w:rStyle w:val="Hyperlink"/>
            <w:noProof/>
          </w:rPr>
          <w:t>1.3.4. Entity Framework Core</w:t>
        </w:r>
        <w:r>
          <w:rPr>
            <w:noProof/>
            <w:webHidden/>
          </w:rPr>
          <w:tab/>
        </w:r>
        <w:r>
          <w:rPr>
            <w:noProof/>
            <w:webHidden/>
          </w:rPr>
          <w:fldChar w:fldCharType="begin"/>
        </w:r>
        <w:r>
          <w:rPr>
            <w:noProof/>
            <w:webHidden/>
          </w:rPr>
          <w:instrText xml:space="preserve"> PAGEREF _Toc216255426 \h </w:instrText>
        </w:r>
        <w:r>
          <w:rPr>
            <w:noProof/>
            <w:webHidden/>
          </w:rPr>
        </w:r>
        <w:r>
          <w:rPr>
            <w:noProof/>
            <w:webHidden/>
          </w:rPr>
          <w:fldChar w:fldCharType="separate"/>
        </w:r>
        <w:r>
          <w:rPr>
            <w:noProof/>
            <w:webHidden/>
          </w:rPr>
          <w:t>13</w:t>
        </w:r>
        <w:r>
          <w:rPr>
            <w:noProof/>
            <w:webHidden/>
          </w:rPr>
          <w:fldChar w:fldCharType="end"/>
        </w:r>
      </w:hyperlink>
    </w:p>
    <w:p w14:paraId="58919AA2" w14:textId="5BDC22DB"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27" w:history="1">
        <w:r w:rsidRPr="00310360">
          <w:rPr>
            <w:rStyle w:val="Hyperlink"/>
            <w:noProof/>
          </w:rPr>
          <w:t>1.3.5. Khái quát về HTML, CSS, JavaScript(JS)</w:t>
        </w:r>
        <w:r>
          <w:rPr>
            <w:noProof/>
            <w:webHidden/>
          </w:rPr>
          <w:tab/>
        </w:r>
        <w:r>
          <w:rPr>
            <w:noProof/>
            <w:webHidden/>
          </w:rPr>
          <w:fldChar w:fldCharType="begin"/>
        </w:r>
        <w:r>
          <w:rPr>
            <w:noProof/>
            <w:webHidden/>
          </w:rPr>
          <w:instrText xml:space="preserve"> PAGEREF _Toc216255427 \h </w:instrText>
        </w:r>
        <w:r>
          <w:rPr>
            <w:noProof/>
            <w:webHidden/>
          </w:rPr>
        </w:r>
        <w:r>
          <w:rPr>
            <w:noProof/>
            <w:webHidden/>
          </w:rPr>
          <w:fldChar w:fldCharType="separate"/>
        </w:r>
        <w:r>
          <w:rPr>
            <w:noProof/>
            <w:webHidden/>
          </w:rPr>
          <w:t>16</w:t>
        </w:r>
        <w:r>
          <w:rPr>
            <w:noProof/>
            <w:webHidden/>
          </w:rPr>
          <w:fldChar w:fldCharType="end"/>
        </w:r>
      </w:hyperlink>
    </w:p>
    <w:p w14:paraId="64E60B32" w14:textId="48478639"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28" w:history="1">
        <w:r w:rsidRPr="00310360">
          <w:rPr>
            <w:rStyle w:val="Hyperlink"/>
            <w:noProof/>
          </w:rPr>
          <w:t>1.3.6. Jquery Ajax</w:t>
        </w:r>
        <w:r>
          <w:rPr>
            <w:noProof/>
            <w:webHidden/>
          </w:rPr>
          <w:tab/>
        </w:r>
        <w:r>
          <w:rPr>
            <w:noProof/>
            <w:webHidden/>
          </w:rPr>
          <w:fldChar w:fldCharType="begin"/>
        </w:r>
        <w:r>
          <w:rPr>
            <w:noProof/>
            <w:webHidden/>
          </w:rPr>
          <w:instrText xml:space="preserve"> PAGEREF _Toc216255428 \h </w:instrText>
        </w:r>
        <w:r>
          <w:rPr>
            <w:noProof/>
            <w:webHidden/>
          </w:rPr>
        </w:r>
        <w:r>
          <w:rPr>
            <w:noProof/>
            <w:webHidden/>
          </w:rPr>
          <w:fldChar w:fldCharType="separate"/>
        </w:r>
        <w:r>
          <w:rPr>
            <w:noProof/>
            <w:webHidden/>
          </w:rPr>
          <w:t>21</w:t>
        </w:r>
        <w:r>
          <w:rPr>
            <w:noProof/>
            <w:webHidden/>
          </w:rPr>
          <w:fldChar w:fldCharType="end"/>
        </w:r>
      </w:hyperlink>
    </w:p>
    <w:p w14:paraId="68486EE7" w14:textId="25E3E166" w:rsidR="00E629C6" w:rsidRDefault="00E629C6">
      <w:pPr>
        <w:pStyle w:val="TOC2"/>
        <w:rPr>
          <w:rFonts w:asciiTheme="minorHAnsi" w:eastAsiaTheme="minorEastAsia" w:hAnsiTheme="minorHAnsi" w:cstheme="minorBidi"/>
          <w:noProof/>
          <w:sz w:val="22"/>
          <w:szCs w:val="22"/>
          <w:lang w:val="en-US"/>
        </w:rPr>
      </w:pPr>
      <w:hyperlink w:anchor="_Toc216255429" w:history="1">
        <w:r w:rsidRPr="00310360">
          <w:rPr>
            <w:rStyle w:val="Hyperlink"/>
            <w:noProof/>
          </w:rPr>
          <w:t>1.4. Kết chương</w:t>
        </w:r>
        <w:r>
          <w:rPr>
            <w:noProof/>
            <w:webHidden/>
          </w:rPr>
          <w:tab/>
        </w:r>
        <w:r>
          <w:rPr>
            <w:noProof/>
            <w:webHidden/>
          </w:rPr>
          <w:fldChar w:fldCharType="begin"/>
        </w:r>
        <w:r>
          <w:rPr>
            <w:noProof/>
            <w:webHidden/>
          </w:rPr>
          <w:instrText xml:space="preserve"> PAGEREF _Toc216255429 \h </w:instrText>
        </w:r>
        <w:r>
          <w:rPr>
            <w:noProof/>
            <w:webHidden/>
          </w:rPr>
        </w:r>
        <w:r>
          <w:rPr>
            <w:noProof/>
            <w:webHidden/>
          </w:rPr>
          <w:fldChar w:fldCharType="separate"/>
        </w:r>
        <w:r>
          <w:rPr>
            <w:noProof/>
            <w:webHidden/>
          </w:rPr>
          <w:t>23</w:t>
        </w:r>
        <w:r>
          <w:rPr>
            <w:noProof/>
            <w:webHidden/>
          </w:rPr>
          <w:fldChar w:fldCharType="end"/>
        </w:r>
      </w:hyperlink>
    </w:p>
    <w:p w14:paraId="3DD389C8" w14:textId="77D3670A" w:rsidR="00E629C6" w:rsidRDefault="00E629C6">
      <w:pPr>
        <w:pStyle w:val="TOC1"/>
        <w:rPr>
          <w:rFonts w:asciiTheme="minorHAnsi" w:eastAsiaTheme="minorEastAsia" w:hAnsiTheme="minorHAnsi" w:cstheme="minorBidi"/>
          <w:sz w:val="22"/>
          <w:szCs w:val="22"/>
          <w:lang w:val="en-US"/>
        </w:rPr>
      </w:pPr>
      <w:hyperlink w:anchor="_Toc216255430" w:history="1">
        <w:r w:rsidRPr="00310360">
          <w:rPr>
            <w:rStyle w:val="Hyperlink"/>
          </w:rPr>
          <w:t>CHƯƠNG 2. PHÂN TÍCH VÀ THIẾT KẾ HỆ THỐNG</w:t>
        </w:r>
        <w:r>
          <w:rPr>
            <w:webHidden/>
          </w:rPr>
          <w:tab/>
        </w:r>
        <w:r>
          <w:rPr>
            <w:webHidden/>
          </w:rPr>
          <w:fldChar w:fldCharType="begin"/>
        </w:r>
        <w:r>
          <w:rPr>
            <w:webHidden/>
          </w:rPr>
          <w:instrText xml:space="preserve"> PAGEREF _Toc216255430 \h </w:instrText>
        </w:r>
        <w:r>
          <w:rPr>
            <w:webHidden/>
          </w:rPr>
        </w:r>
        <w:r>
          <w:rPr>
            <w:webHidden/>
          </w:rPr>
          <w:fldChar w:fldCharType="separate"/>
        </w:r>
        <w:r>
          <w:rPr>
            <w:webHidden/>
          </w:rPr>
          <w:t>25</w:t>
        </w:r>
        <w:r>
          <w:rPr>
            <w:webHidden/>
          </w:rPr>
          <w:fldChar w:fldCharType="end"/>
        </w:r>
      </w:hyperlink>
    </w:p>
    <w:p w14:paraId="77598CC7" w14:textId="180F9CF5" w:rsidR="00E629C6" w:rsidRDefault="00E629C6">
      <w:pPr>
        <w:pStyle w:val="TOC2"/>
        <w:rPr>
          <w:rFonts w:asciiTheme="minorHAnsi" w:eastAsiaTheme="minorEastAsia" w:hAnsiTheme="minorHAnsi" w:cstheme="minorBidi"/>
          <w:noProof/>
          <w:sz w:val="22"/>
          <w:szCs w:val="22"/>
          <w:lang w:val="en-US"/>
        </w:rPr>
      </w:pPr>
      <w:hyperlink w:anchor="_Toc216255431" w:history="1">
        <w:r w:rsidRPr="00310360">
          <w:rPr>
            <w:rStyle w:val="Hyperlink"/>
            <w:noProof/>
          </w:rPr>
          <w:t>2.1. Khảo sát hệ thống</w:t>
        </w:r>
        <w:r>
          <w:rPr>
            <w:noProof/>
            <w:webHidden/>
          </w:rPr>
          <w:tab/>
        </w:r>
        <w:r>
          <w:rPr>
            <w:noProof/>
            <w:webHidden/>
          </w:rPr>
          <w:fldChar w:fldCharType="begin"/>
        </w:r>
        <w:r>
          <w:rPr>
            <w:noProof/>
            <w:webHidden/>
          </w:rPr>
          <w:instrText xml:space="preserve"> PAGEREF _Toc216255431 \h </w:instrText>
        </w:r>
        <w:r>
          <w:rPr>
            <w:noProof/>
            <w:webHidden/>
          </w:rPr>
        </w:r>
        <w:r>
          <w:rPr>
            <w:noProof/>
            <w:webHidden/>
          </w:rPr>
          <w:fldChar w:fldCharType="separate"/>
        </w:r>
        <w:r>
          <w:rPr>
            <w:noProof/>
            <w:webHidden/>
          </w:rPr>
          <w:t>25</w:t>
        </w:r>
        <w:r>
          <w:rPr>
            <w:noProof/>
            <w:webHidden/>
          </w:rPr>
          <w:fldChar w:fldCharType="end"/>
        </w:r>
      </w:hyperlink>
    </w:p>
    <w:p w14:paraId="417AA74D" w14:textId="20B2190E"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32" w:history="1">
        <w:r w:rsidRPr="00310360">
          <w:rPr>
            <w:rStyle w:val="Hyperlink"/>
            <w:noProof/>
          </w:rPr>
          <w:t>2.1.1. Thực trạng và nhu cầu</w:t>
        </w:r>
        <w:r>
          <w:rPr>
            <w:noProof/>
            <w:webHidden/>
          </w:rPr>
          <w:tab/>
        </w:r>
        <w:r>
          <w:rPr>
            <w:noProof/>
            <w:webHidden/>
          </w:rPr>
          <w:fldChar w:fldCharType="begin"/>
        </w:r>
        <w:r>
          <w:rPr>
            <w:noProof/>
            <w:webHidden/>
          </w:rPr>
          <w:instrText xml:space="preserve"> PAGEREF _Toc216255432 \h </w:instrText>
        </w:r>
        <w:r>
          <w:rPr>
            <w:noProof/>
            <w:webHidden/>
          </w:rPr>
        </w:r>
        <w:r>
          <w:rPr>
            <w:noProof/>
            <w:webHidden/>
          </w:rPr>
          <w:fldChar w:fldCharType="separate"/>
        </w:r>
        <w:r>
          <w:rPr>
            <w:noProof/>
            <w:webHidden/>
          </w:rPr>
          <w:t>25</w:t>
        </w:r>
        <w:r>
          <w:rPr>
            <w:noProof/>
            <w:webHidden/>
          </w:rPr>
          <w:fldChar w:fldCharType="end"/>
        </w:r>
      </w:hyperlink>
    </w:p>
    <w:p w14:paraId="19711C4D" w14:textId="74709C5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33" w:history="1">
        <w:r w:rsidRPr="00310360">
          <w:rPr>
            <w:rStyle w:val="Hyperlink"/>
            <w:noProof/>
          </w:rPr>
          <w:t>2.1.2. Mục tiêu của hệ thống</w:t>
        </w:r>
        <w:r>
          <w:rPr>
            <w:noProof/>
            <w:webHidden/>
          </w:rPr>
          <w:tab/>
        </w:r>
        <w:r>
          <w:rPr>
            <w:noProof/>
            <w:webHidden/>
          </w:rPr>
          <w:fldChar w:fldCharType="begin"/>
        </w:r>
        <w:r>
          <w:rPr>
            <w:noProof/>
            <w:webHidden/>
          </w:rPr>
          <w:instrText xml:space="preserve"> PAGEREF _Toc216255433 \h </w:instrText>
        </w:r>
        <w:r>
          <w:rPr>
            <w:noProof/>
            <w:webHidden/>
          </w:rPr>
        </w:r>
        <w:r>
          <w:rPr>
            <w:noProof/>
            <w:webHidden/>
          </w:rPr>
          <w:fldChar w:fldCharType="separate"/>
        </w:r>
        <w:r>
          <w:rPr>
            <w:noProof/>
            <w:webHidden/>
          </w:rPr>
          <w:t>25</w:t>
        </w:r>
        <w:r>
          <w:rPr>
            <w:noProof/>
            <w:webHidden/>
          </w:rPr>
          <w:fldChar w:fldCharType="end"/>
        </w:r>
      </w:hyperlink>
    </w:p>
    <w:p w14:paraId="23577BF5" w14:textId="1B91AFFD" w:rsidR="00E629C6" w:rsidRDefault="00E629C6">
      <w:pPr>
        <w:pStyle w:val="TOC2"/>
        <w:rPr>
          <w:rFonts w:asciiTheme="minorHAnsi" w:eastAsiaTheme="minorEastAsia" w:hAnsiTheme="minorHAnsi" w:cstheme="minorBidi"/>
          <w:noProof/>
          <w:sz w:val="22"/>
          <w:szCs w:val="22"/>
          <w:lang w:val="en-US"/>
        </w:rPr>
      </w:pPr>
      <w:hyperlink w:anchor="_Toc216255434" w:history="1">
        <w:r w:rsidRPr="00310360">
          <w:rPr>
            <w:rStyle w:val="Hyperlink"/>
            <w:noProof/>
          </w:rPr>
          <w:t>2.2. Phân tích yêu cầu của hệ thống</w:t>
        </w:r>
        <w:r>
          <w:rPr>
            <w:noProof/>
            <w:webHidden/>
          </w:rPr>
          <w:tab/>
        </w:r>
        <w:r>
          <w:rPr>
            <w:noProof/>
            <w:webHidden/>
          </w:rPr>
          <w:fldChar w:fldCharType="begin"/>
        </w:r>
        <w:r>
          <w:rPr>
            <w:noProof/>
            <w:webHidden/>
          </w:rPr>
          <w:instrText xml:space="preserve"> PAGEREF _Toc216255434 \h </w:instrText>
        </w:r>
        <w:r>
          <w:rPr>
            <w:noProof/>
            <w:webHidden/>
          </w:rPr>
        </w:r>
        <w:r>
          <w:rPr>
            <w:noProof/>
            <w:webHidden/>
          </w:rPr>
          <w:fldChar w:fldCharType="separate"/>
        </w:r>
        <w:r>
          <w:rPr>
            <w:noProof/>
            <w:webHidden/>
          </w:rPr>
          <w:t>26</w:t>
        </w:r>
        <w:r>
          <w:rPr>
            <w:noProof/>
            <w:webHidden/>
          </w:rPr>
          <w:fldChar w:fldCharType="end"/>
        </w:r>
      </w:hyperlink>
    </w:p>
    <w:p w14:paraId="6E3B3281" w14:textId="45E0667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35" w:history="1">
        <w:r w:rsidRPr="00310360">
          <w:rPr>
            <w:rStyle w:val="Hyperlink"/>
            <w:noProof/>
          </w:rPr>
          <w:t>2.2.1. Xác định tác nhân (Actors)</w:t>
        </w:r>
        <w:r>
          <w:rPr>
            <w:noProof/>
            <w:webHidden/>
          </w:rPr>
          <w:tab/>
        </w:r>
        <w:r>
          <w:rPr>
            <w:noProof/>
            <w:webHidden/>
          </w:rPr>
          <w:fldChar w:fldCharType="begin"/>
        </w:r>
        <w:r>
          <w:rPr>
            <w:noProof/>
            <w:webHidden/>
          </w:rPr>
          <w:instrText xml:space="preserve"> PAGEREF _Toc216255435 \h </w:instrText>
        </w:r>
        <w:r>
          <w:rPr>
            <w:noProof/>
            <w:webHidden/>
          </w:rPr>
        </w:r>
        <w:r>
          <w:rPr>
            <w:noProof/>
            <w:webHidden/>
          </w:rPr>
          <w:fldChar w:fldCharType="separate"/>
        </w:r>
        <w:r>
          <w:rPr>
            <w:noProof/>
            <w:webHidden/>
          </w:rPr>
          <w:t>26</w:t>
        </w:r>
        <w:r>
          <w:rPr>
            <w:noProof/>
            <w:webHidden/>
          </w:rPr>
          <w:fldChar w:fldCharType="end"/>
        </w:r>
      </w:hyperlink>
    </w:p>
    <w:p w14:paraId="700D6A28" w14:textId="7BB7308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36" w:history="1">
        <w:r w:rsidRPr="00310360">
          <w:rPr>
            <w:rStyle w:val="Hyperlink"/>
            <w:noProof/>
          </w:rPr>
          <w:t>2.2.2. Yêu cầu tổng quan của hệ thống</w:t>
        </w:r>
        <w:r>
          <w:rPr>
            <w:noProof/>
            <w:webHidden/>
          </w:rPr>
          <w:tab/>
        </w:r>
        <w:r>
          <w:rPr>
            <w:noProof/>
            <w:webHidden/>
          </w:rPr>
          <w:fldChar w:fldCharType="begin"/>
        </w:r>
        <w:r>
          <w:rPr>
            <w:noProof/>
            <w:webHidden/>
          </w:rPr>
          <w:instrText xml:space="preserve"> PAGEREF _Toc216255436 \h </w:instrText>
        </w:r>
        <w:r>
          <w:rPr>
            <w:noProof/>
            <w:webHidden/>
          </w:rPr>
        </w:r>
        <w:r>
          <w:rPr>
            <w:noProof/>
            <w:webHidden/>
          </w:rPr>
          <w:fldChar w:fldCharType="separate"/>
        </w:r>
        <w:r>
          <w:rPr>
            <w:noProof/>
            <w:webHidden/>
          </w:rPr>
          <w:t>27</w:t>
        </w:r>
        <w:r>
          <w:rPr>
            <w:noProof/>
            <w:webHidden/>
          </w:rPr>
          <w:fldChar w:fldCharType="end"/>
        </w:r>
      </w:hyperlink>
    </w:p>
    <w:p w14:paraId="4DAE84EE" w14:textId="6AA13736" w:rsidR="00E629C6" w:rsidRDefault="00E629C6">
      <w:pPr>
        <w:pStyle w:val="TOC2"/>
        <w:rPr>
          <w:rFonts w:asciiTheme="minorHAnsi" w:eastAsiaTheme="minorEastAsia" w:hAnsiTheme="minorHAnsi" w:cstheme="minorBidi"/>
          <w:noProof/>
          <w:sz w:val="22"/>
          <w:szCs w:val="22"/>
          <w:lang w:val="en-US"/>
        </w:rPr>
      </w:pPr>
      <w:hyperlink w:anchor="_Toc216255437" w:history="1">
        <w:r w:rsidRPr="00310360">
          <w:rPr>
            <w:rStyle w:val="Hyperlink"/>
            <w:noProof/>
          </w:rPr>
          <w:t>2.3. Yêu cầu chức năng và phi chức năng</w:t>
        </w:r>
        <w:r>
          <w:rPr>
            <w:noProof/>
            <w:webHidden/>
          </w:rPr>
          <w:tab/>
        </w:r>
        <w:r>
          <w:rPr>
            <w:noProof/>
            <w:webHidden/>
          </w:rPr>
          <w:fldChar w:fldCharType="begin"/>
        </w:r>
        <w:r>
          <w:rPr>
            <w:noProof/>
            <w:webHidden/>
          </w:rPr>
          <w:instrText xml:space="preserve"> PAGEREF _Toc216255437 \h </w:instrText>
        </w:r>
        <w:r>
          <w:rPr>
            <w:noProof/>
            <w:webHidden/>
          </w:rPr>
        </w:r>
        <w:r>
          <w:rPr>
            <w:noProof/>
            <w:webHidden/>
          </w:rPr>
          <w:fldChar w:fldCharType="separate"/>
        </w:r>
        <w:r>
          <w:rPr>
            <w:noProof/>
            <w:webHidden/>
          </w:rPr>
          <w:t>28</w:t>
        </w:r>
        <w:r>
          <w:rPr>
            <w:noProof/>
            <w:webHidden/>
          </w:rPr>
          <w:fldChar w:fldCharType="end"/>
        </w:r>
      </w:hyperlink>
    </w:p>
    <w:p w14:paraId="3B2E76CD" w14:textId="5894894C"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38" w:history="1">
        <w:r w:rsidRPr="00310360">
          <w:rPr>
            <w:rStyle w:val="Hyperlink"/>
            <w:noProof/>
          </w:rPr>
          <w:t>2.3.1. Yêu cầu chức năng</w:t>
        </w:r>
        <w:r>
          <w:rPr>
            <w:noProof/>
            <w:webHidden/>
          </w:rPr>
          <w:tab/>
        </w:r>
        <w:r>
          <w:rPr>
            <w:noProof/>
            <w:webHidden/>
          </w:rPr>
          <w:fldChar w:fldCharType="begin"/>
        </w:r>
        <w:r>
          <w:rPr>
            <w:noProof/>
            <w:webHidden/>
          </w:rPr>
          <w:instrText xml:space="preserve"> PAGEREF _Toc216255438 \h </w:instrText>
        </w:r>
        <w:r>
          <w:rPr>
            <w:noProof/>
            <w:webHidden/>
          </w:rPr>
        </w:r>
        <w:r>
          <w:rPr>
            <w:noProof/>
            <w:webHidden/>
          </w:rPr>
          <w:fldChar w:fldCharType="separate"/>
        </w:r>
        <w:r>
          <w:rPr>
            <w:noProof/>
            <w:webHidden/>
          </w:rPr>
          <w:t>28</w:t>
        </w:r>
        <w:r>
          <w:rPr>
            <w:noProof/>
            <w:webHidden/>
          </w:rPr>
          <w:fldChar w:fldCharType="end"/>
        </w:r>
      </w:hyperlink>
    </w:p>
    <w:p w14:paraId="0090763C" w14:textId="7CD7F83E"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39" w:history="1">
        <w:r w:rsidRPr="00310360">
          <w:rPr>
            <w:rStyle w:val="Hyperlink"/>
            <w:noProof/>
          </w:rPr>
          <w:t>2.3.2. Yêu cầu phi chức năng</w:t>
        </w:r>
        <w:r>
          <w:rPr>
            <w:noProof/>
            <w:webHidden/>
          </w:rPr>
          <w:tab/>
        </w:r>
        <w:r>
          <w:rPr>
            <w:noProof/>
            <w:webHidden/>
          </w:rPr>
          <w:fldChar w:fldCharType="begin"/>
        </w:r>
        <w:r>
          <w:rPr>
            <w:noProof/>
            <w:webHidden/>
          </w:rPr>
          <w:instrText xml:space="preserve"> PAGEREF _Toc216255439 \h </w:instrText>
        </w:r>
        <w:r>
          <w:rPr>
            <w:noProof/>
            <w:webHidden/>
          </w:rPr>
        </w:r>
        <w:r>
          <w:rPr>
            <w:noProof/>
            <w:webHidden/>
          </w:rPr>
          <w:fldChar w:fldCharType="separate"/>
        </w:r>
        <w:r>
          <w:rPr>
            <w:noProof/>
            <w:webHidden/>
          </w:rPr>
          <w:t>30</w:t>
        </w:r>
        <w:r>
          <w:rPr>
            <w:noProof/>
            <w:webHidden/>
          </w:rPr>
          <w:fldChar w:fldCharType="end"/>
        </w:r>
      </w:hyperlink>
    </w:p>
    <w:p w14:paraId="41149485" w14:textId="3FA27A02" w:rsidR="00E629C6" w:rsidRDefault="00E629C6">
      <w:pPr>
        <w:pStyle w:val="TOC2"/>
        <w:rPr>
          <w:rFonts w:asciiTheme="minorHAnsi" w:eastAsiaTheme="minorEastAsia" w:hAnsiTheme="minorHAnsi" w:cstheme="minorBidi"/>
          <w:noProof/>
          <w:sz w:val="22"/>
          <w:szCs w:val="22"/>
          <w:lang w:val="en-US"/>
        </w:rPr>
      </w:pPr>
      <w:hyperlink w:anchor="_Toc216255440" w:history="1">
        <w:r w:rsidRPr="00310360">
          <w:rPr>
            <w:rStyle w:val="Hyperlink"/>
            <w:noProof/>
          </w:rPr>
          <w:t>2.4. Sơ đồ</w:t>
        </w:r>
        <w:r w:rsidRPr="00310360">
          <w:rPr>
            <w:rStyle w:val="Hyperlink"/>
            <w:noProof/>
            <w:lang w:val="en-US"/>
          </w:rPr>
          <w:t xml:space="preserve"> ca sử dụng (</w:t>
        </w:r>
        <w:r w:rsidRPr="00310360">
          <w:rPr>
            <w:rStyle w:val="Hyperlink"/>
            <w:noProof/>
          </w:rPr>
          <w:t>Use Case</w:t>
        </w:r>
        <w:r w:rsidRPr="00310360">
          <w:rPr>
            <w:rStyle w:val="Hyperlink"/>
            <w:noProof/>
            <w:lang w:val="en-US"/>
          </w:rPr>
          <w:t xml:space="preserve"> Diagram)</w:t>
        </w:r>
        <w:r>
          <w:rPr>
            <w:noProof/>
            <w:webHidden/>
          </w:rPr>
          <w:tab/>
        </w:r>
        <w:r>
          <w:rPr>
            <w:noProof/>
            <w:webHidden/>
          </w:rPr>
          <w:fldChar w:fldCharType="begin"/>
        </w:r>
        <w:r>
          <w:rPr>
            <w:noProof/>
            <w:webHidden/>
          </w:rPr>
          <w:instrText xml:space="preserve"> PAGEREF _Toc216255440 \h </w:instrText>
        </w:r>
        <w:r>
          <w:rPr>
            <w:noProof/>
            <w:webHidden/>
          </w:rPr>
        </w:r>
        <w:r>
          <w:rPr>
            <w:noProof/>
            <w:webHidden/>
          </w:rPr>
          <w:fldChar w:fldCharType="separate"/>
        </w:r>
        <w:r>
          <w:rPr>
            <w:noProof/>
            <w:webHidden/>
          </w:rPr>
          <w:t>32</w:t>
        </w:r>
        <w:r>
          <w:rPr>
            <w:noProof/>
            <w:webHidden/>
          </w:rPr>
          <w:fldChar w:fldCharType="end"/>
        </w:r>
      </w:hyperlink>
    </w:p>
    <w:p w14:paraId="4D92790D" w14:textId="5042E61A"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41" w:history="1">
        <w:r w:rsidRPr="00310360">
          <w:rPr>
            <w:rStyle w:val="Hyperlink"/>
            <w:noProof/>
          </w:rPr>
          <w:t xml:space="preserve">2.4.1. Sơ đồ </w:t>
        </w:r>
        <w:r w:rsidRPr="00310360">
          <w:rPr>
            <w:rStyle w:val="Hyperlink"/>
            <w:noProof/>
            <w:lang w:val="en-US"/>
          </w:rPr>
          <w:t>Use Case</w:t>
        </w:r>
        <w:r w:rsidRPr="00310360">
          <w:rPr>
            <w:rStyle w:val="Hyperlink"/>
            <w:noProof/>
          </w:rPr>
          <w:t xml:space="preserve"> tổng quát</w:t>
        </w:r>
        <w:r>
          <w:rPr>
            <w:noProof/>
            <w:webHidden/>
          </w:rPr>
          <w:tab/>
        </w:r>
        <w:r>
          <w:rPr>
            <w:noProof/>
            <w:webHidden/>
          </w:rPr>
          <w:fldChar w:fldCharType="begin"/>
        </w:r>
        <w:r>
          <w:rPr>
            <w:noProof/>
            <w:webHidden/>
          </w:rPr>
          <w:instrText xml:space="preserve"> PAGEREF _Toc216255441 \h </w:instrText>
        </w:r>
        <w:r>
          <w:rPr>
            <w:noProof/>
            <w:webHidden/>
          </w:rPr>
        </w:r>
        <w:r>
          <w:rPr>
            <w:noProof/>
            <w:webHidden/>
          </w:rPr>
          <w:fldChar w:fldCharType="separate"/>
        </w:r>
        <w:r>
          <w:rPr>
            <w:noProof/>
            <w:webHidden/>
          </w:rPr>
          <w:t>32</w:t>
        </w:r>
        <w:r>
          <w:rPr>
            <w:noProof/>
            <w:webHidden/>
          </w:rPr>
          <w:fldChar w:fldCharType="end"/>
        </w:r>
      </w:hyperlink>
    </w:p>
    <w:p w14:paraId="073AB8A6" w14:textId="6F011982"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42" w:history="1">
        <w:r w:rsidRPr="00310360">
          <w:rPr>
            <w:rStyle w:val="Hyperlink"/>
            <w:noProof/>
          </w:rPr>
          <w:t>2.4.2. Sơ đồ phân rã quản lý tài khoản</w:t>
        </w:r>
        <w:r>
          <w:rPr>
            <w:noProof/>
            <w:webHidden/>
          </w:rPr>
          <w:tab/>
        </w:r>
        <w:r>
          <w:rPr>
            <w:noProof/>
            <w:webHidden/>
          </w:rPr>
          <w:fldChar w:fldCharType="begin"/>
        </w:r>
        <w:r>
          <w:rPr>
            <w:noProof/>
            <w:webHidden/>
          </w:rPr>
          <w:instrText xml:space="preserve"> PAGEREF _Toc216255442 \h </w:instrText>
        </w:r>
        <w:r>
          <w:rPr>
            <w:noProof/>
            <w:webHidden/>
          </w:rPr>
        </w:r>
        <w:r>
          <w:rPr>
            <w:noProof/>
            <w:webHidden/>
          </w:rPr>
          <w:fldChar w:fldCharType="separate"/>
        </w:r>
        <w:r>
          <w:rPr>
            <w:noProof/>
            <w:webHidden/>
          </w:rPr>
          <w:t>34</w:t>
        </w:r>
        <w:r>
          <w:rPr>
            <w:noProof/>
            <w:webHidden/>
          </w:rPr>
          <w:fldChar w:fldCharType="end"/>
        </w:r>
      </w:hyperlink>
    </w:p>
    <w:p w14:paraId="72CA725F" w14:textId="6424D8CF"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43" w:history="1">
        <w:r w:rsidRPr="00310360">
          <w:rPr>
            <w:rStyle w:val="Hyperlink"/>
            <w:noProof/>
          </w:rPr>
          <w:t>2.4.3. Sơ đồ phân rã quản lý tài khoản cá nhân</w:t>
        </w:r>
        <w:r>
          <w:rPr>
            <w:noProof/>
            <w:webHidden/>
          </w:rPr>
          <w:tab/>
        </w:r>
        <w:r>
          <w:rPr>
            <w:noProof/>
            <w:webHidden/>
          </w:rPr>
          <w:fldChar w:fldCharType="begin"/>
        </w:r>
        <w:r>
          <w:rPr>
            <w:noProof/>
            <w:webHidden/>
          </w:rPr>
          <w:instrText xml:space="preserve"> PAGEREF _Toc216255443 \h </w:instrText>
        </w:r>
        <w:r>
          <w:rPr>
            <w:noProof/>
            <w:webHidden/>
          </w:rPr>
        </w:r>
        <w:r>
          <w:rPr>
            <w:noProof/>
            <w:webHidden/>
          </w:rPr>
          <w:fldChar w:fldCharType="separate"/>
        </w:r>
        <w:r>
          <w:rPr>
            <w:noProof/>
            <w:webHidden/>
          </w:rPr>
          <w:t>37</w:t>
        </w:r>
        <w:r>
          <w:rPr>
            <w:noProof/>
            <w:webHidden/>
          </w:rPr>
          <w:fldChar w:fldCharType="end"/>
        </w:r>
      </w:hyperlink>
    </w:p>
    <w:p w14:paraId="5B929DF2" w14:textId="7E1B5726"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44" w:history="1">
        <w:r w:rsidRPr="00310360">
          <w:rPr>
            <w:rStyle w:val="Hyperlink"/>
            <w:noProof/>
          </w:rPr>
          <w:t>2.4.4. Sơ đồ phân rã đăng ký tài khoản người dùng</w:t>
        </w:r>
        <w:r>
          <w:rPr>
            <w:noProof/>
            <w:webHidden/>
          </w:rPr>
          <w:tab/>
        </w:r>
        <w:r>
          <w:rPr>
            <w:noProof/>
            <w:webHidden/>
          </w:rPr>
          <w:fldChar w:fldCharType="begin"/>
        </w:r>
        <w:r>
          <w:rPr>
            <w:noProof/>
            <w:webHidden/>
          </w:rPr>
          <w:instrText xml:space="preserve"> PAGEREF _Toc216255444 \h </w:instrText>
        </w:r>
        <w:r>
          <w:rPr>
            <w:noProof/>
            <w:webHidden/>
          </w:rPr>
        </w:r>
        <w:r>
          <w:rPr>
            <w:noProof/>
            <w:webHidden/>
          </w:rPr>
          <w:fldChar w:fldCharType="separate"/>
        </w:r>
        <w:r>
          <w:rPr>
            <w:noProof/>
            <w:webHidden/>
          </w:rPr>
          <w:t>39</w:t>
        </w:r>
        <w:r>
          <w:rPr>
            <w:noProof/>
            <w:webHidden/>
          </w:rPr>
          <w:fldChar w:fldCharType="end"/>
        </w:r>
      </w:hyperlink>
    </w:p>
    <w:p w14:paraId="22C23B6F" w14:textId="520A6214"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45" w:history="1">
        <w:r w:rsidRPr="00310360">
          <w:rPr>
            <w:rStyle w:val="Hyperlink"/>
            <w:noProof/>
          </w:rPr>
          <w:t>2.4.5. Sơ đồ phân rã đăng nhập tài khoản</w:t>
        </w:r>
        <w:r>
          <w:rPr>
            <w:noProof/>
            <w:webHidden/>
          </w:rPr>
          <w:tab/>
        </w:r>
        <w:r>
          <w:rPr>
            <w:noProof/>
            <w:webHidden/>
          </w:rPr>
          <w:fldChar w:fldCharType="begin"/>
        </w:r>
        <w:r>
          <w:rPr>
            <w:noProof/>
            <w:webHidden/>
          </w:rPr>
          <w:instrText xml:space="preserve"> PAGEREF _Toc216255445 \h </w:instrText>
        </w:r>
        <w:r>
          <w:rPr>
            <w:noProof/>
            <w:webHidden/>
          </w:rPr>
        </w:r>
        <w:r>
          <w:rPr>
            <w:noProof/>
            <w:webHidden/>
          </w:rPr>
          <w:fldChar w:fldCharType="separate"/>
        </w:r>
        <w:r>
          <w:rPr>
            <w:noProof/>
            <w:webHidden/>
          </w:rPr>
          <w:t>40</w:t>
        </w:r>
        <w:r>
          <w:rPr>
            <w:noProof/>
            <w:webHidden/>
          </w:rPr>
          <w:fldChar w:fldCharType="end"/>
        </w:r>
      </w:hyperlink>
    </w:p>
    <w:p w14:paraId="106EE818" w14:textId="7C6CE5C5"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46" w:history="1">
        <w:r w:rsidRPr="00310360">
          <w:rPr>
            <w:rStyle w:val="Hyperlink"/>
            <w:noProof/>
          </w:rPr>
          <w:t>2.4.6. Sơ đồ phân rã quản lý vai trò</w:t>
        </w:r>
        <w:r>
          <w:rPr>
            <w:noProof/>
            <w:webHidden/>
          </w:rPr>
          <w:tab/>
        </w:r>
        <w:r>
          <w:rPr>
            <w:noProof/>
            <w:webHidden/>
          </w:rPr>
          <w:fldChar w:fldCharType="begin"/>
        </w:r>
        <w:r>
          <w:rPr>
            <w:noProof/>
            <w:webHidden/>
          </w:rPr>
          <w:instrText xml:space="preserve"> PAGEREF _Toc216255446 \h </w:instrText>
        </w:r>
        <w:r>
          <w:rPr>
            <w:noProof/>
            <w:webHidden/>
          </w:rPr>
        </w:r>
        <w:r>
          <w:rPr>
            <w:noProof/>
            <w:webHidden/>
          </w:rPr>
          <w:fldChar w:fldCharType="separate"/>
        </w:r>
        <w:r>
          <w:rPr>
            <w:noProof/>
            <w:webHidden/>
          </w:rPr>
          <w:t>42</w:t>
        </w:r>
        <w:r>
          <w:rPr>
            <w:noProof/>
            <w:webHidden/>
          </w:rPr>
          <w:fldChar w:fldCharType="end"/>
        </w:r>
      </w:hyperlink>
    </w:p>
    <w:p w14:paraId="09CAA13C" w14:textId="3B47712D"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47" w:history="1">
        <w:r w:rsidRPr="00310360">
          <w:rPr>
            <w:rStyle w:val="Hyperlink"/>
            <w:noProof/>
          </w:rPr>
          <w:t>2.4.7. Sơ đồ phân rã quản lý danh mục</w:t>
        </w:r>
        <w:r>
          <w:rPr>
            <w:noProof/>
            <w:webHidden/>
          </w:rPr>
          <w:tab/>
        </w:r>
        <w:r>
          <w:rPr>
            <w:noProof/>
            <w:webHidden/>
          </w:rPr>
          <w:fldChar w:fldCharType="begin"/>
        </w:r>
        <w:r>
          <w:rPr>
            <w:noProof/>
            <w:webHidden/>
          </w:rPr>
          <w:instrText xml:space="preserve"> PAGEREF _Toc216255447 \h </w:instrText>
        </w:r>
        <w:r>
          <w:rPr>
            <w:noProof/>
            <w:webHidden/>
          </w:rPr>
        </w:r>
        <w:r>
          <w:rPr>
            <w:noProof/>
            <w:webHidden/>
          </w:rPr>
          <w:fldChar w:fldCharType="separate"/>
        </w:r>
        <w:r>
          <w:rPr>
            <w:noProof/>
            <w:webHidden/>
          </w:rPr>
          <w:t>45</w:t>
        </w:r>
        <w:r>
          <w:rPr>
            <w:noProof/>
            <w:webHidden/>
          </w:rPr>
          <w:fldChar w:fldCharType="end"/>
        </w:r>
      </w:hyperlink>
    </w:p>
    <w:p w14:paraId="3D983D55" w14:textId="70C005B2"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48" w:history="1">
        <w:r w:rsidRPr="00310360">
          <w:rPr>
            <w:rStyle w:val="Hyperlink"/>
            <w:noProof/>
          </w:rPr>
          <w:t>2.4.8. Sơ đồ phân rã quản lý sản phẩm</w:t>
        </w:r>
        <w:r>
          <w:rPr>
            <w:noProof/>
            <w:webHidden/>
          </w:rPr>
          <w:tab/>
        </w:r>
        <w:r>
          <w:rPr>
            <w:noProof/>
            <w:webHidden/>
          </w:rPr>
          <w:fldChar w:fldCharType="begin"/>
        </w:r>
        <w:r>
          <w:rPr>
            <w:noProof/>
            <w:webHidden/>
          </w:rPr>
          <w:instrText xml:space="preserve"> PAGEREF _Toc216255448 \h </w:instrText>
        </w:r>
        <w:r>
          <w:rPr>
            <w:noProof/>
            <w:webHidden/>
          </w:rPr>
        </w:r>
        <w:r>
          <w:rPr>
            <w:noProof/>
            <w:webHidden/>
          </w:rPr>
          <w:fldChar w:fldCharType="separate"/>
        </w:r>
        <w:r>
          <w:rPr>
            <w:noProof/>
            <w:webHidden/>
          </w:rPr>
          <w:t>49</w:t>
        </w:r>
        <w:r>
          <w:rPr>
            <w:noProof/>
            <w:webHidden/>
          </w:rPr>
          <w:fldChar w:fldCharType="end"/>
        </w:r>
      </w:hyperlink>
    </w:p>
    <w:p w14:paraId="1475CB1C" w14:textId="5F445A09"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49" w:history="1">
        <w:r w:rsidRPr="00310360">
          <w:rPr>
            <w:rStyle w:val="Hyperlink"/>
            <w:noProof/>
          </w:rPr>
          <w:t>2.4.9. Sơ đồ phân rã Giảm giá (Flash Sale)</w:t>
        </w:r>
        <w:r>
          <w:rPr>
            <w:noProof/>
            <w:webHidden/>
          </w:rPr>
          <w:tab/>
        </w:r>
        <w:r>
          <w:rPr>
            <w:noProof/>
            <w:webHidden/>
          </w:rPr>
          <w:fldChar w:fldCharType="begin"/>
        </w:r>
        <w:r>
          <w:rPr>
            <w:noProof/>
            <w:webHidden/>
          </w:rPr>
          <w:instrText xml:space="preserve"> PAGEREF _Toc216255449 \h </w:instrText>
        </w:r>
        <w:r>
          <w:rPr>
            <w:noProof/>
            <w:webHidden/>
          </w:rPr>
        </w:r>
        <w:r>
          <w:rPr>
            <w:noProof/>
            <w:webHidden/>
          </w:rPr>
          <w:fldChar w:fldCharType="separate"/>
        </w:r>
        <w:r>
          <w:rPr>
            <w:noProof/>
            <w:webHidden/>
          </w:rPr>
          <w:t>52</w:t>
        </w:r>
        <w:r>
          <w:rPr>
            <w:noProof/>
            <w:webHidden/>
          </w:rPr>
          <w:fldChar w:fldCharType="end"/>
        </w:r>
      </w:hyperlink>
    </w:p>
    <w:p w14:paraId="05FDB3DD" w14:textId="75A0010E"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50" w:history="1">
        <w:r w:rsidRPr="00310360">
          <w:rPr>
            <w:rStyle w:val="Hyperlink"/>
            <w:noProof/>
          </w:rPr>
          <w:t>2.4.10. Sơ đồ phân rã quản lý giỏ hàng</w:t>
        </w:r>
        <w:r>
          <w:rPr>
            <w:noProof/>
            <w:webHidden/>
          </w:rPr>
          <w:tab/>
        </w:r>
        <w:r>
          <w:rPr>
            <w:noProof/>
            <w:webHidden/>
          </w:rPr>
          <w:fldChar w:fldCharType="begin"/>
        </w:r>
        <w:r>
          <w:rPr>
            <w:noProof/>
            <w:webHidden/>
          </w:rPr>
          <w:instrText xml:space="preserve"> PAGEREF _Toc216255450 \h </w:instrText>
        </w:r>
        <w:r>
          <w:rPr>
            <w:noProof/>
            <w:webHidden/>
          </w:rPr>
        </w:r>
        <w:r>
          <w:rPr>
            <w:noProof/>
            <w:webHidden/>
          </w:rPr>
          <w:fldChar w:fldCharType="separate"/>
        </w:r>
        <w:r>
          <w:rPr>
            <w:noProof/>
            <w:webHidden/>
          </w:rPr>
          <w:t>56</w:t>
        </w:r>
        <w:r>
          <w:rPr>
            <w:noProof/>
            <w:webHidden/>
          </w:rPr>
          <w:fldChar w:fldCharType="end"/>
        </w:r>
      </w:hyperlink>
    </w:p>
    <w:p w14:paraId="70E9CBB9" w14:textId="65158451"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51" w:history="1">
        <w:r w:rsidRPr="00310360">
          <w:rPr>
            <w:rStyle w:val="Hyperlink"/>
            <w:noProof/>
          </w:rPr>
          <w:t>2.4.11. Sơ đồ phân rã thanh toán</w:t>
        </w:r>
        <w:r>
          <w:rPr>
            <w:noProof/>
            <w:webHidden/>
          </w:rPr>
          <w:tab/>
        </w:r>
        <w:r>
          <w:rPr>
            <w:noProof/>
            <w:webHidden/>
          </w:rPr>
          <w:fldChar w:fldCharType="begin"/>
        </w:r>
        <w:r>
          <w:rPr>
            <w:noProof/>
            <w:webHidden/>
          </w:rPr>
          <w:instrText xml:space="preserve"> PAGEREF _Toc216255451 \h </w:instrText>
        </w:r>
        <w:r>
          <w:rPr>
            <w:noProof/>
            <w:webHidden/>
          </w:rPr>
        </w:r>
        <w:r>
          <w:rPr>
            <w:noProof/>
            <w:webHidden/>
          </w:rPr>
          <w:fldChar w:fldCharType="separate"/>
        </w:r>
        <w:r>
          <w:rPr>
            <w:noProof/>
            <w:webHidden/>
          </w:rPr>
          <w:t>60</w:t>
        </w:r>
        <w:r>
          <w:rPr>
            <w:noProof/>
            <w:webHidden/>
          </w:rPr>
          <w:fldChar w:fldCharType="end"/>
        </w:r>
      </w:hyperlink>
    </w:p>
    <w:p w14:paraId="54395903" w14:textId="6A897064"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52" w:history="1">
        <w:r w:rsidRPr="00310360">
          <w:rPr>
            <w:rStyle w:val="Hyperlink"/>
            <w:noProof/>
          </w:rPr>
          <w:t>2.4.12. Sơ đồ phân rã Use Case quản lý bình luận sản phẩm</w:t>
        </w:r>
        <w:r>
          <w:rPr>
            <w:noProof/>
            <w:webHidden/>
          </w:rPr>
          <w:tab/>
        </w:r>
        <w:r>
          <w:rPr>
            <w:noProof/>
            <w:webHidden/>
          </w:rPr>
          <w:fldChar w:fldCharType="begin"/>
        </w:r>
        <w:r>
          <w:rPr>
            <w:noProof/>
            <w:webHidden/>
          </w:rPr>
          <w:instrText xml:space="preserve"> PAGEREF _Toc216255452 \h </w:instrText>
        </w:r>
        <w:r>
          <w:rPr>
            <w:noProof/>
            <w:webHidden/>
          </w:rPr>
        </w:r>
        <w:r>
          <w:rPr>
            <w:noProof/>
            <w:webHidden/>
          </w:rPr>
          <w:fldChar w:fldCharType="separate"/>
        </w:r>
        <w:r>
          <w:rPr>
            <w:noProof/>
            <w:webHidden/>
          </w:rPr>
          <w:t>61</w:t>
        </w:r>
        <w:r>
          <w:rPr>
            <w:noProof/>
            <w:webHidden/>
          </w:rPr>
          <w:fldChar w:fldCharType="end"/>
        </w:r>
      </w:hyperlink>
    </w:p>
    <w:p w14:paraId="3718BC01" w14:textId="476CA4AD"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53" w:history="1">
        <w:r w:rsidRPr="00310360">
          <w:rPr>
            <w:rStyle w:val="Hyperlink"/>
            <w:noProof/>
          </w:rPr>
          <w:t>2.4.13. Sơ đồ phân rã quản lý đơn hàng</w:t>
        </w:r>
        <w:r>
          <w:rPr>
            <w:noProof/>
            <w:webHidden/>
          </w:rPr>
          <w:tab/>
        </w:r>
        <w:r>
          <w:rPr>
            <w:noProof/>
            <w:webHidden/>
          </w:rPr>
          <w:fldChar w:fldCharType="begin"/>
        </w:r>
        <w:r>
          <w:rPr>
            <w:noProof/>
            <w:webHidden/>
          </w:rPr>
          <w:instrText xml:space="preserve"> PAGEREF _Toc216255453 \h </w:instrText>
        </w:r>
        <w:r>
          <w:rPr>
            <w:noProof/>
            <w:webHidden/>
          </w:rPr>
        </w:r>
        <w:r>
          <w:rPr>
            <w:noProof/>
            <w:webHidden/>
          </w:rPr>
          <w:fldChar w:fldCharType="separate"/>
        </w:r>
        <w:r>
          <w:rPr>
            <w:noProof/>
            <w:webHidden/>
          </w:rPr>
          <w:t>63</w:t>
        </w:r>
        <w:r>
          <w:rPr>
            <w:noProof/>
            <w:webHidden/>
          </w:rPr>
          <w:fldChar w:fldCharType="end"/>
        </w:r>
      </w:hyperlink>
    </w:p>
    <w:p w14:paraId="4AF14C21" w14:textId="5E978865"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54" w:history="1">
        <w:r w:rsidRPr="00310360">
          <w:rPr>
            <w:rStyle w:val="Hyperlink"/>
            <w:noProof/>
          </w:rPr>
          <w:t>2.4.14. Sơ đồ phân rã Use Case đánh giá sản phẩm</w:t>
        </w:r>
        <w:r>
          <w:rPr>
            <w:noProof/>
            <w:webHidden/>
          </w:rPr>
          <w:tab/>
        </w:r>
        <w:r>
          <w:rPr>
            <w:noProof/>
            <w:webHidden/>
          </w:rPr>
          <w:fldChar w:fldCharType="begin"/>
        </w:r>
        <w:r>
          <w:rPr>
            <w:noProof/>
            <w:webHidden/>
          </w:rPr>
          <w:instrText xml:space="preserve"> PAGEREF _Toc216255454 \h </w:instrText>
        </w:r>
        <w:r>
          <w:rPr>
            <w:noProof/>
            <w:webHidden/>
          </w:rPr>
        </w:r>
        <w:r>
          <w:rPr>
            <w:noProof/>
            <w:webHidden/>
          </w:rPr>
          <w:fldChar w:fldCharType="separate"/>
        </w:r>
        <w:r>
          <w:rPr>
            <w:noProof/>
            <w:webHidden/>
          </w:rPr>
          <w:t>64</w:t>
        </w:r>
        <w:r>
          <w:rPr>
            <w:noProof/>
            <w:webHidden/>
          </w:rPr>
          <w:fldChar w:fldCharType="end"/>
        </w:r>
      </w:hyperlink>
    </w:p>
    <w:p w14:paraId="260258B2" w14:textId="37DEE989"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55" w:history="1">
        <w:r w:rsidRPr="00310360">
          <w:rPr>
            <w:rStyle w:val="Hyperlink"/>
            <w:noProof/>
            <w:lang w:val="en-US"/>
          </w:rPr>
          <w:t>2.4.15.</w:t>
        </w:r>
        <w:r w:rsidRPr="00310360">
          <w:rPr>
            <w:rStyle w:val="Hyperlink"/>
            <w:noProof/>
          </w:rPr>
          <w:t xml:space="preserve"> Sơ đồ phân rã </w:t>
        </w:r>
        <w:r w:rsidRPr="00310360">
          <w:rPr>
            <w:rStyle w:val="Hyperlink"/>
            <w:noProof/>
            <w:lang w:val="en-US"/>
          </w:rPr>
          <w:t>Use Case báo cáo thống kê</w:t>
        </w:r>
        <w:r>
          <w:rPr>
            <w:noProof/>
            <w:webHidden/>
          </w:rPr>
          <w:tab/>
        </w:r>
        <w:r>
          <w:rPr>
            <w:noProof/>
            <w:webHidden/>
          </w:rPr>
          <w:fldChar w:fldCharType="begin"/>
        </w:r>
        <w:r>
          <w:rPr>
            <w:noProof/>
            <w:webHidden/>
          </w:rPr>
          <w:instrText xml:space="preserve"> PAGEREF _Toc216255455 \h </w:instrText>
        </w:r>
        <w:r>
          <w:rPr>
            <w:noProof/>
            <w:webHidden/>
          </w:rPr>
        </w:r>
        <w:r>
          <w:rPr>
            <w:noProof/>
            <w:webHidden/>
          </w:rPr>
          <w:fldChar w:fldCharType="separate"/>
        </w:r>
        <w:r>
          <w:rPr>
            <w:noProof/>
            <w:webHidden/>
          </w:rPr>
          <w:t>66</w:t>
        </w:r>
        <w:r>
          <w:rPr>
            <w:noProof/>
            <w:webHidden/>
          </w:rPr>
          <w:fldChar w:fldCharType="end"/>
        </w:r>
      </w:hyperlink>
    </w:p>
    <w:p w14:paraId="43115BD0" w14:textId="31E25E47" w:rsidR="00E629C6" w:rsidRDefault="00E629C6">
      <w:pPr>
        <w:pStyle w:val="TOC2"/>
        <w:rPr>
          <w:rFonts w:asciiTheme="minorHAnsi" w:eastAsiaTheme="minorEastAsia" w:hAnsiTheme="minorHAnsi" w:cstheme="minorBidi"/>
          <w:noProof/>
          <w:sz w:val="22"/>
          <w:szCs w:val="22"/>
          <w:lang w:val="en-US"/>
        </w:rPr>
      </w:pPr>
      <w:hyperlink w:anchor="_Toc216255456" w:history="1">
        <w:r w:rsidRPr="00310360">
          <w:rPr>
            <w:rStyle w:val="Hyperlink"/>
            <w:noProof/>
          </w:rPr>
          <w:t>2.5. Sơ đồ hoạt động (Activity Diagram)</w:t>
        </w:r>
        <w:r>
          <w:rPr>
            <w:noProof/>
            <w:webHidden/>
          </w:rPr>
          <w:tab/>
        </w:r>
        <w:r>
          <w:rPr>
            <w:noProof/>
            <w:webHidden/>
          </w:rPr>
          <w:fldChar w:fldCharType="begin"/>
        </w:r>
        <w:r>
          <w:rPr>
            <w:noProof/>
            <w:webHidden/>
          </w:rPr>
          <w:instrText xml:space="preserve"> PAGEREF _Toc216255456 \h </w:instrText>
        </w:r>
        <w:r>
          <w:rPr>
            <w:noProof/>
            <w:webHidden/>
          </w:rPr>
        </w:r>
        <w:r>
          <w:rPr>
            <w:noProof/>
            <w:webHidden/>
          </w:rPr>
          <w:fldChar w:fldCharType="separate"/>
        </w:r>
        <w:r>
          <w:rPr>
            <w:noProof/>
            <w:webHidden/>
          </w:rPr>
          <w:t>67</w:t>
        </w:r>
        <w:r>
          <w:rPr>
            <w:noProof/>
            <w:webHidden/>
          </w:rPr>
          <w:fldChar w:fldCharType="end"/>
        </w:r>
      </w:hyperlink>
    </w:p>
    <w:p w14:paraId="0BFC086B" w14:textId="572FFFA2"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57" w:history="1">
        <w:r w:rsidRPr="00310360">
          <w:rPr>
            <w:rStyle w:val="Hyperlink"/>
            <w:noProof/>
          </w:rPr>
          <w:t>2.5.1. Sơ đồ hoạt động đăng ký</w:t>
        </w:r>
        <w:r>
          <w:rPr>
            <w:noProof/>
            <w:webHidden/>
          </w:rPr>
          <w:tab/>
        </w:r>
        <w:r>
          <w:rPr>
            <w:noProof/>
            <w:webHidden/>
          </w:rPr>
          <w:fldChar w:fldCharType="begin"/>
        </w:r>
        <w:r>
          <w:rPr>
            <w:noProof/>
            <w:webHidden/>
          </w:rPr>
          <w:instrText xml:space="preserve"> PAGEREF _Toc216255457 \h </w:instrText>
        </w:r>
        <w:r>
          <w:rPr>
            <w:noProof/>
            <w:webHidden/>
          </w:rPr>
        </w:r>
        <w:r>
          <w:rPr>
            <w:noProof/>
            <w:webHidden/>
          </w:rPr>
          <w:fldChar w:fldCharType="separate"/>
        </w:r>
        <w:r>
          <w:rPr>
            <w:noProof/>
            <w:webHidden/>
          </w:rPr>
          <w:t>67</w:t>
        </w:r>
        <w:r>
          <w:rPr>
            <w:noProof/>
            <w:webHidden/>
          </w:rPr>
          <w:fldChar w:fldCharType="end"/>
        </w:r>
      </w:hyperlink>
    </w:p>
    <w:p w14:paraId="5EDB99C8" w14:textId="1F0B7256"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58" w:history="1">
        <w:r w:rsidRPr="00310360">
          <w:rPr>
            <w:rStyle w:val="Hyperlink"/>
            <w:noProof/>
          </w:rPr>
          <w:t>2.5.2. Sơ đồ hoạt động đăng nhập</w:t>
        </w:r>
        <w:r>
          <w:rPr>
            <w:noProof/>
            <w:webHidden/>
          </w:rPr>
          <w:tab/>
        </w:r>
        <w:r>
          <w:rPr>
            <w:noProof/>
            <w:webHidden/>
          </w:rPr>
          <w:fldChar w:fldCharType="begin"/>
        </w:r>
        <w:r>
          <w:rPr>
            <w:noProof/>
            <w:webHidden/>
          </w:rPr>
          <w:instrText xml:space="preserve"> PAGEREF _Toc216255458 \h </w:instrText>
        </w:r>
        <w:r>
          <w:rPr>
            <w:noProof/>
            <w:webHidden/>
          </w:rPr>
        </w:r>
        <w:r>
          <w:rPr>
            <w:noProof/>
            <w:webHidden/>
          </w:rPr>
          <w:fldChar w:fldCharType="separate"/>
        </w:r>
        <w:r>
          <w:rPr>
            <w:noProof/>
            <w:webHidden/>
          </w:rPr>
          <w:t>69</w:t>
        </w:r>
        <w:r>
          <w:rPr>
            <w:noProof/>
            <w:webHidden/>
          </w:rPr>
          <w:fldChar w:fldCharType="end"/>
        </w:r>
      </w:hyperlink>
    </w:p>
    <w:p w14:paraId="29A76E3E" w14:textId="255C30CA"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59" w:history="1">
        <w:r w:rsidRPr="00310360">
          <w:rPr>
            <w:rStyle w:val="Hyperlink"/>
            <w:noProof/>
          </w:rPr>
          <w:t>2.5.3. Sơ đồ hoạt động thêm mới tài khoản</w:t>
        </w:r>
        <w:r>
          <w:rPr>
            <w:noProof/>
            <w:webHidden/>
          </w:rPr>
          <w:tab/>
        </w:r>
        <w:r>
          <w:rPr>
            <w:noProof/>
            <w:webHidden/>
          </w:rPr>
          <w:fldChar w:fldCharType="begin"/>
        </w:r>
        <w:r>
          <w:rPr>
            <w:noProof/>
            <w:webHidden/>
          </w:rPr>
          <w:instrText xml:space="preserve"> PAGEREF _Toc216255459 \h </w:instrText>
        </w:r>
        <w:r>
          <w:rPr>
            <w:noProof/>
            <w:webHidden/>
          </w:rPr>
        </w:r>
        <w:r>
          <w:rPr>
            <w:noProof/>
            <w:webHidden/>
          </w:rPr>
          <w:fldChar w:fldCharType="separate"/>
        </w:r>
        <w:r>
          <w:rPr>
            <w:noProof/>
            <w:webHidden/>
          </w:rPr>
          <w:t>70</w:t>
        </w:r>
        <w:r>
          <w:rPr>
            <w:noProof/>
            <w:webHidden/>
          </w:rPr>
          <w:fldChar w:fldCharType="end"/>
        </w:r>
      </w:hyperlink>
    </w:p>
    <w:p w14:paraId="173CF92C" w14:textId="0F88504E"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60" w:history="1">
        <w:r w:rsidRPr="00310360">
          <w:rPr>
            <w:rStyle w:val="Hyperlink"/>
            <w:noProof/>
          </w:rPr>
          <w:t>2.5.4. Sơ đồ hoạt động xóa tài khoản</w:t>
        </w:r>
        <w:r>
          <w:rPr>
            <w:noProof/>
            <w:webHidden/>
          </w:rPr>
          <w:tab/>
        </w:r>
        <w:r>
          <w:rPr>
            <w:noProof/>
            <w:webHidden/>
          </w:rPr>
          <w:fldChar w:fldCharType="begin"/>
        </w:r>
        <w:r>
          <w:rPr>
            <w:noProof/>
            <w:webHidden/>
          </w:rPr>
          <w:instrText xml:space="preserve"> PAGEREF _Toc216255460 \h </w:instrText>
        </w:r>
        <w:r>
          <w:rPr>
            <w:noProof/>
            <w:webHidden/>
          </w:rPr>
        </w:r>
        <w:r>
          <w:rPr>
            <w:noProof/>
            <w:webHidden/>
          </w:rPr>
          <w:fldChar w:fldCharType="separate"/>
        </w:r>
        <w:r>
          <w:rPr>
            <w:noProof/>
            <w:webHidden/>
          </w:rPr>
          <w:t>71</w:t>
        </w:r>
        <w:r>
          <w:rPr>
            <w:noProof/>
            <w:webHidden/>
          </w:rPr>
          <w:fldChar w:fldCharType="end"/>
        </w:r>
      </w:hyperlink>
    </w:p>
    <w:p w14:paraId="192FCCC0" w14:textId="165249ED"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61" w:history="1">
        <w:r w:rsidRPr="00310360">
          <w:rPr>
            <w:rStyle w:val="Hyperlink"/>
            <w:noProof/>
          </w:rPr>
          <w:t>2.5.5. Sơ đồ hoạt động thêm mới vai trò</w:t>
        </w:r>
        <w:r>
          <w:rPr>
            <w:noProof/>
            <w:webHidden/>
          </w:rPr>
          <w:tab/>
        </w:r>
        <w:r>
          <w:rPr>
            <w:noProof/>
            <w:webHidden/>
          </w:rPr>
          <w:fldChar w:fldCharType="begin"/>
        </w:r>
        <w:r>
          <w:rPr>
            <w:noProof/>
            <w:webHidden/>
          </w:rPr>
          <w:instrText xml:space="preserve"> PAGEREF _Toc216255461 \h </w:instrText>
        </w:r>
        <w:r>
          <w:rPr>
            <w:noProof/>
            <w:webHidden/>
          </w:rPr>
        </w:r>
        <w:r>
          <w:rPr>
            <w:noProof/>
            <w:webHidden/>
          </w:rPr>
          <w:fldChar w:fldCharType="separate"/>
        </w:r>
        <w:r>
          <w:rPr>
            <w:noProof/>
            <w:webHidden/>
          </w:rPr>
          <w:t>72</w:t>
        </w:r>
        <w:r>
          <w:rPr>
            <w:noProof/>
            <w:webHidden/>
          </w:rPr>
          <w:fldChar w:fldCharType="end"/>
        </w:r>
      </w:hyperlink>
    </w:p>
    <w:p w14:paraId="59CEAB54" w14:textId="6572F57B"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62" w:history="1">
        <w:r w:rsidRPr="00310360">
          <w:rPr>
            <w:rStyle w:val="Hyperlink"/>
            <w:noProof/>
          </w:rPr>
          <w:t>2.5.6. Sơ đồ hoạt động chỉnh sửa vai trò</w:t>
        </w:r>
        <w:r>
          <w:rPr>
            <w:noProof/>
            <w:webHidden/>
          </w:rPr>
          <w:tab/>
        </w:r>
        <w:r>
          <w:rPr>
            <w:noProof/>
            <w:webHidden/>
          </w:rPr>
          <w:fldChar w:fldCharType="begin"/>
        </w:r>
        <w:r>
          <w:rPr>
            <w:noProof/>
            <w:webHidden/>
          </w:rPr>
          <w:instrText xml:space="preserve"> PAGEREF _Toc216255462 \h </w:instrText>
        </w:r>
        <w:r>
          <w:rPr>
            <w:noProof/>
            <w:webHidden/>
          </w:rPr>
        </w:r>
        <w:r>
          <w:rPr>
            <w:noProof/>
            <w:webHidden/>
          </w:rPr>
          <w:fldChar w:fldCharType="separate"/>
        </w:r>
        <w:r>
          <w:rPr>
            <w:noProof/>
            <w:webHidden/>
          </w:rPr>
          <w:t>73</w:t>
        </w:r>
        <w:r>
          <w:rPr>
            <w:noProof/>
            <w:webHidden/>
          </w:rPr>
          <w:fldChar w:fldCharType="end"/>
        </w:r>
      </w:hyperlink>
    </w:p>
    <w:p w14:paraId="688F9D97" w14:textId="6DF7CCD4"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63" w:history="1">
        <w:r w:rsidRPr="00310360">
          <w:rPr>
            <w:rStyle w:val="Hyperlink"/>
            <w:noProof/>
          </w:rPr>
          <w:t>2.5.7. Sơ đồ hoạt động xóa vai trò</w:t>
        </w:r>
        <w:r>
          <w:rPr>
            <w:noProof/>
            <w:webHidden/>
          </w:rPr>
          <w:tab/>
        </w:r>
        <w:r>
          <w:rPr>
            <w:noProof/>
            <w:webHidden/>
          </w:rPr>
          <w:fldChar w:fldCharType="begin"/>
        </w:r>
        <w:r>
          <w:rPr>
            <w:noProof/>
            <w:webHidden/>
          </w:rPr>
          <w:instrText xml:space="preserve"> PAGEREF _Toc216255463 \h </w:instrText>
        </w:r>
        <w:r>
          <w:rPr>
            <w:noProof/>
            <w:webHidden/>
          </w:rPr>
        </w:r>
        <w:r>
          <w:rPr>
            <w:noProof/>
            <w:webHidden/>
          </w:rPr>
          <w:fldChar w:fldCharType="separate"/>
        </w:r>
        <w:r>
          <w:rPr>
            <w:noProof/>
            <w:webHidden/>
          </w:rPr>
          <w:t>74</w:t>
        </w:r>
        <w:r>
          <w:rPr>
            <w:noProof/>
            <w:webHidden/>
          </w:rPr>
          <w:fldChar w:fldCharType="end"/>
        </w:r>
      </w:hyperlink>
    </w:p>
    <w:p w14:paraId="689D8F28" w14:textId="1AAB4B26"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64" w:history="1">
        <w:r w:rsidRPr="00310360">
          <w:rPr>
            <w:rStyle w:val="Hyperlink"/>
            <w:noProof/>
          </w:rPr>
          <w:t>2.5.8. Sơ đồ hoạt động quản lý danh mục</w:t>
        </w:r>
        <w:r>
          <w:rPr>
            <w:noProof/>
            <w:webHidden/>
          </w:rPr>
          <w:tab/>
        </w:r>
        <w:r>
          <w:rPr>
            <w:noProof/>
            <w:webHidden/>
          </w:rPr>
          <w:fldChar w:fldCharType="begin"/>
        </w:r>
        <w:r>
          <w:rPr>
            <w:noProof/>
            <w:webHidden/>
          </w:rPr>
          <w:instrText xml:space="preserve"> PAGEREF _Toc216255464 \h </w:instrText>
        </w:r>
        <w:r>
          <w:rPr>
            <w:noProof/>
            <w:webHidden/>
          </w:rPr>
        </w:r>
        <w:r>
          <w:rPr>
            <w:noProof/>
            <w:webHidden/>
          </w:rPr>
          <w:fldChar w:fldCharType="separate"/>
        </w:r>
        <w:r>
          <w:rPr>
            <w:noProof/>
            <w:webHidden/>
          </w:rPr>
          <w:t>75</w:t>
        </w:r>
        <w:r>
          <w:rPr>
            <w:noProof/>
            <w:webHidden/>
          </w:rPr>
          <w:fldChar w:fldCharType="end"/>
        </w:r>
      </w:hyperlink>
    </w:p>
    <w:p w14:paraId="7F89E18C" w14:textId="087E85E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65" w:history="1">
        <w:r w:rsidRPr="00310360">
          <w:rPr>
            <w:rStyle w:val="Hyperlink"/>
            <w:noProof/>
          </w:rPr>
          <w:t>2.5.9. Sơ đồ hoạt động thêm mới danh mục sản phẩm</w:t>
        </w:r>
        <w:r>
          <w:rPr>
            <w:noProof/>
            <w:webHidden/>
          </w:rPr>
          <w:tab/>
        </w:r>
        <w:r>
          <w:rPr>
            <w:noProof/>
            <w:webHidden/>
          </w:rPr>
          <w:fldChar w:fldCharType="begin"/>
        </w:r>
        <w:r>
          <w:rPr>
            <w:noProof/>
            <w:webHidden/>
          </w:rPr>
          <w:instrText xml:space="preserve"> PAGEREF _Toc216255465 \h </w:instrText>
        </w:r>
        <w:r>
          <w:rPr>
            <w:noProof/>
            <w:webHidden/>
          </w:rPr>
        </w:r>
        <w:r>
          <w:rPr>
            <w:noProof/>
            <w:webHidden/>
          </w:rPr>
          <w:fldChar w:fldCharType="separate"/>
        </w:r>
        <w:r>
          <w:rPr>
            <w:noProof/>
            <w:webHidden/>
          </w:rPr>
          <w:t>76</w:t>
        </w:r>
        <w:r>
          <w:rPr>
            <w:noProof/>
            <w:webHidden/>
          </w:rPr>
          <w:fldChar w:fldCharType="end"/>
        </w:r>
      </w:hyperlink>
    </w:p>
    <w:p w14:paraId="679EA6E7" w14:textId="25FAD09F"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66" w:history="1">
        <w:r w:rsidRPr="00310360">
          <w:rPr>
            <w:rStyle w:val="Hyperlink"/>
            <w:noProof/>
          </w:rPr>
          <w:t>2.5.10. Sơ đồ hoạt động chỉnh sửa danh mục sản phẩm</w:t>
        </w:r>
        <w:r>
          <w:rPr>
            <w:noProof/>
            <w:webHidden/>
          </w:rPr>
          <w:tab/>
        </w:r>
        <w:r>
          <w:rPr>
            <w:noProof/>
            <w:webHidden/>
          </w:rPr>
          <w:fldChar w:fldCharType="begin"/>
        </w:r>
        <w:r>
          <w:rPr>
            <w:noProof/>
            <w:webHidden/>
          </w:rPr>
          <w:instrText xml:space="preserve"> PAGEREF _Toc216255466 \h </w:instrText>
        </w:r>
        <w:r>
          <w:rPr>
            <w:noProof/>
            <w:webHidden/>
          </w:rPr>
        </w:r>
        <w:r>
          <w:rPr>
            <w:noProof/>
            <w:webHidden/>
          </w:rPr>
          <w:fldChar w:fldCharType="separate"/>
        </w:r>
        <w:r>
          <w:rPr>
            <w:noProof/>
            <w:webHidden/>
          </w:rPr>
          <w:t>77</w:t>
        </w:r>
        <w:r>
          <w:rPr>
            <w:noProof/>
            <w:webHidden/>
          </w:rPr>
          <w:fldChar w:fldCharType="end"/>
        </w:r>
      </w:hyperlink>
    </w:p>
    <w:p w14:paraId="4C75CD40" w14:textId="1423EB55"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67" w:history="1">
        <w:r w:rsidRPr="00310360">
          <w:rPr>
            <w:rStyle w:val="Hyperlink"/>
            <w:noProof/>
          </w:rPr>
          <w:t>2.5.11. Sơ đồ hoạt động xóa danh mục sản phẩm</w:t>
        </w:r>
        <w:r>
          <w:rPr>
            <w:noProof/>
            <w:webHidden/>
          </w:rPr>
          <w:tab/>
        </w:r>
        <w:r>
          <w:rPr>
            <w:noProof/>
            <w:webHidden/>
          </w:rPr>
          <w:fldChar w:fldCharType="begin"/>
        </w:r>
        <w:r>
          <w:rPr>
            <w:noProof/>
            <w:webHidden/>
          </w:rPr>
          <w:instrText xml:space="preserve"> PAGEREF _Toc216255467 \h </w:instrText>
        </w:r>
        <w:r>
          <w:rPr>
            <w:noProof/>
            <w:webHidden/>
          </w:rPr>
        </w:r>
        <w:r>
          <w:rPr>
            <w:noProof/>
            <w:webHidden/>
          </w:rPr>
          <w:fldChar w:fldCharType="separate"/>
        </w:r>
        <w:r>
          <w:rPr>
            <w:noProof/>
            <w:webHidden/>
          </w:rPr>
          <w:t>77</w:t>
        </w:r>
        <w:r>
          <w:rPr>
            <w:noProof/>
            <w:webHidden/>
          </w:rPr>
          <w:fldChar w:fldCharType="end"/>
        </w:r>
      </w:hyperlink>
    </w:p>
    <w:p w14:paraId="5E4FE837" w14:textId="62B93298"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68" w:history="1">
        <w:r w:rsidRPr="00310360">
          <w:rPr>
            <w:rStyle w:val="Hyperlink"/>
            <w:noProof/>
          </w:rPr>
          <w:t>2.5.12. Sơ đồ hoạt động quản lý sản phẩm</w:t>
        </w:r>
        <w:r>
          <w:rPr>
            <w:noProof/>
            <w:webHidden/>
          </w:rPr>
          <w:tab/>
        </w:r>
        <w:r>
          <w:rPr>
            <w:noProof/>
            <w:webHidden/>
          </w:rPr>
          <w:fldChar w:fldCharType="begin"/>
        </w:r>
        <w:r>
          <w:rPr>
            <w:noProof/>
            <w:webHidden/>
          </w:rPr>
          <w:instrText xml:space="preserve"> PAGEREF _Toc216255468 \h </w:instrText>
        </w:r>
        <w:r>
          <w:rPr>
            <w:noProof/>
            <w:webHidden/>
          </w:rPr>
        </w:r>
        <w:r>
          <w:rPr>
            <w:noProof/>
            <w:webHidden/>
          </w:rPr>
          <w:fldChar w:fldCharType="separate"/>
        </w:r>
        <w:r>
          <w:rPr>
            <w:noProof/>
            <w:webHidden/>
          </w:rPr>
          <w:t>78</w:t>
        </w:r>
        <w:r>
          <w:rPr>
            <w:noProof/>
            <w:webHidden/>
          </w:rPr>
          <w:fldChar w:fldCharType="end"/>
        </w:r>
      </w:hyperlink>
    </w:p>
    <w:p w14:paraId="3A8C6943" w14:textId="4C4A0F58"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69" w:history="1">
        <w:r w:rsidRPr="00310360">
          <w:rPr>
            <w:rStyle w:val="Hyperlink"/>
            <w:noProof/>
          </w:rPr>
          <w:t>2.5.13. Sơ đồ hoạt động thêm sản phẩm</w:t>
        </w:r>
        <w:r>
          <w:rPr>
            <w:noProof/>
            <w:webHidden/>
          </w:rPr>
          <w:tab/>
        </w:r>
        <w:r>
          <w:rPr>
            <w:noProof/>
            <w:webHidden/>
          </w:rPr>
          <w:fldChar w:fldCharType="begin"/>
        </w:r>
        <w:r>
          <w:rPr>
            <w:noProof/>
            <w:webHidden/>
          </w:rPr>
          <w:instrText xml:space="preserve"> PAGEREF _Toc216255469 \h </w:instrText>
        </w:r>
        <w:r>
          <w:rPr>
            <w:noProof/>
            <w:webHidden/>
          </w:rPr>
        </w:r>
        <w:r>
          <w:rPr>
            <w:noProof/>
            <w:webHidden/>
          </w:rPr>
          <w:fldChar w:fldCharType="separate"/>
        </w:r>
        <w:r>
          <w:rPr>
            <w:noProof/>
            <w:webHidden/>
          </w:rPr>
          <w:t>79</w:t>
        </w:r>
        <w:r>
          <w:rPr>
            <w:noProof/>
            <w:webHidden/>
          </w:rPr>
          <w:fldChar w:fldCharType="end"/>
        </w:r>
      </w:hyperlink>
    </w:p>
    <w:p w14:paraId="37AEFCAB" w14:textId="1729CC1D"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70" w:history="1">
        <w:r w:rsidRPr="00310360">
          <w:rPr>
            <w:rStyle w:val="Hyperlink"/>
            <w:noProof/>
          </w:rPr>
          <w:t>2.5.14. Sơ đồ hoạt động chỉnh sửa thông tin sản phẩm</w:t>
        </w:r>
        <w:r>
          <w:rPr>
            <w:noProof/>
            <w:webHidden/>
          </w:rPr>
          <w:tab/>
        </w:r>
        <w:r>
          <w:rPr>
            <w:noProof/>
            <w:webHidden/>
          </w:rPr>
          <w:fldChar w:fldCharType="begin"/>
        </w:r>
        <w:r>
          <w:rPr>
            <w:noProof/>
            <w:webHidden/>
          </w:rPr>
          <w:instrText xml:space="preserve"> PAGEREF _Toc216255470 \h </w:instrText>
        </w:r>
        <w:r>
          <w:rPr>
            <w:noProof/>
            <w:webHidden/>
          </w:rPr>
        </w:r>
        <w:r>
          <w:rPr>
            <w:noProof/>
            <w:webHidden/>
          </w:rPr>
          <w:fldChar w:fldCharType="separate"/>
        </w:r>
        <w:r>
          <w:rPr>
            <w:noProof/>
            <w:webHidden/>
          </w:rPr>
          <w:t>80</w:t>
        </w:r>
        <w:r>
          <w:rPr>
            <w:noProof/>
            <w:webHidden/>
          </w:rPr>
          <w:fldChar w:fldCharType="end"/>
        </w:r>
      </w:hyperlink>
    </w:p>
    <w:p w14:paraId="4F1FF0FB" w14:textId="37EC8755"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71" w:history="1">
        <w:r w:rsidRPr="00310360">
          <w:rPr>
            <w:rStyle w:val="Hyperlink"/>
            <w:noProof/>
          </w:rPr>
          <w:t>2.5.15. Sơ đồ hoạt động xóa sản phẩm</w:t>
        </w:r>
        <w:r>
          <w:rPr>
            <w:noProof/>
            <w:webHidden/>
          </w:rPr>
          <w:tab/>
        </w:r>
        <w:r>
          <w:rPr>
            <w:noProof/>
            <w:webHidden/>
          </w:rPr>
          <w:fldChar w:fldCharType="begin"/>
        </w:r>
        <w:r>
          <w:rPr>
            <w:noProof/>
            <w:webHidden/>
          </w:rPr>
          <w:instrText xml:space="preserve"> PAGEREF _Toc216255471 \h </w:instrText>
        </w:r>
        <w:r>
          <w:rPr>
            <w:noProof/>
            <w:webHidden/>
          </w:rPr>
        </w:r>
        <w:r>
          <w:rPr>
            <w:noProof/>
            <w:webHidden/>
          </w:rPr>
          <w:fldChar w:fldCharType="separate"/>
        </w:r>
        <w:r>
          <w:rPr>
            <w:noProof/>
            <w:webHidden/>
          </w:rPr>
          <w:t>81</w:t>
        </w:r>
        <w:r>
          <w:rPr>
            <w:noProof/>
            <w:webHidden/>
          </w:rPr>
          <w:fldChar w:fldCharType="end"/>
        </w:r>
      </w:hyperlink>
    </w:p>
    <w:p w14:paraId="176CA441" w14:textId="7E16842C"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72" w:history="1">
        <w:r w:rsidRPr="00310360">
          <w:rPr>
            <w:rStyle w:val="Hyperlink"/>
            <w:noProof/>
          </w:rPr>
          <w:t>2.5.16. Sơ đồ hoạt động thêm mới biển quảng cáo (banner)</w:t>
        </w:r>
        <w:r>
          <w:rPr>
            <w:noProof/>
            <w:webHidden/>
          </w:rPr>
          <w:tab/>
        </w:r>
        <w:r>
          <w:rPr>
            <w:noProof/>
            <w:webHidden/>
          </w:rPr>
          <w:fldChar w:fldCharType="begin"/>
        </w:r>
        <w:r>
          <w:rPr>
            <w:noProof/>
            <w:webHidden/>
          </w:rPr>
          <w:instrText xml:space="preserve"> PAGEREF _Toc216255472 \h </w:instrText>
        </w:r>
        <w:r>
          <w:rPr>
            <w:noProof/>
            <w:webHidden/>
          </w:rPr>
        </w:r>
        <w:r>
          <w:rPr>
            <w:noProof/>
            <w:webHidden/>
          </w:rPr>
          <w:fldChar w:fldCharType="separate"/>
        </w:r>
        <w:r>
          <w:rPr>
            <w:noProof/>
            <w:webHidden/>
          </w:rPr>
          <w:t>82</w:t>
        </w:r>
        <w:r>
          <w:rPr>
            <w:noProof/>
            <w:webHidden/>
          </w:rPr>
          <w:fldChar w:fldCharType="end"/>
        </w:r>
      </w:hyperlink>
    </w:p>
    <w:p w14:paraId="3DE607A3" w14:textId="739C2DED"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73" w:history="1">
        <w:r w:rsidRPr="00310360">
          <w:rPr>
            <w:rStyle w:val="Hyperlink"/>
            <w:noProof/>
          </w:rPr>
          <w:t>2.5.17. Sơ đồ hoạt động chỉnh sửa biển quảng cáo (banner)</w:t>
        </w:r>
        <w:r>
          <w:rPr>
            <w:noProof/>
            <w:webHidden/>
          </w:rPr>
          <w:tab/>
        </w:r>
        <w:r>
          <w:rPr>
            <w:noProof/>
            <w:webHidden/>
          </w:rPr>
          <w:fldChar w:fldCharType="begin"/>
        </w:r>
        <w:r>
          <w:rPr>
            <w:noProof/>
            <w:webHidden/>
          </w:rPr>
          <w:instrText xml:space="preserve"> PAGEREF _Toc216255473 \h </w:instrText>
        </w:r>
        <w:r>
          <w:rPr>
            <w:noProof/>
            <w:webHidden/>
          </w:rPr>
        </w:r>
        <w:r>
          <w:rPr>
            <w:noProof/>
            <w:webHidden/>
          </w:rPr>
          <w:fldChar w:fldCharType="separate"/>
        </w:r>
        <w:r>
          <w:rPr>
            <w:noProof/>
            <w:webHidden/>
          </w:rPr>
          <w:t>82</w:t>
        </w:r>
        <w:r>
          <w:rPr>
            <w:noProof/>
            <w:webHidden/>
          </w:rPr>
          <w:fldChar w:fldCharType="end"/>
        </w:r>
      </w:hyperlink>
    </w:p>
    <w:p w14:paraId="3CBFD0A1" w14:textId="51CD2B5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74" w:history="1">
        <w:r w:rsidRPr="00310360">
          <w:rPr>
            <w:rStyle w:val="Hyperlink"/>
            <w:noProof/>
          </w:rPr>
          <w:t>2.5.18. Sơ đồ hoạt động xóa/ ẩn biển quảng cáo (banner)</w:t>
        </w:r>
        <w:r>
          <w:rPr>
            <w:noProof/>
            <w:webHidden/>
          </w:rPr>
          <w:tab/>
        </w:r>
        <w:r>
          <w:rPr>
            <w:noProof/>
            <w:webHidden/>
          </w:rPr>
          <w:fldChar w:fldCharType="begin"/>
        </w:r>
        <w:r>
          <w:rPr>
            <w:noProof/>
            <w:webHidden/>
          </w:rPr>
          <w:instrText xml:space="preserve"> PAGEREF _Toc216255474 \h </w:instrText>
        </w:r>
        <w:r>
          <w:rPr>
            <w:noProof/>
            <w:webHidden/>
          </w:rPr>
        </w:r>
        <w:r>
          <w:rPr>
            <w:noProof/>
            <w:webHidden/>
          </w:rPr>
          <w:fldChar w:fldCharType="separate"/>
        </w:r>
        <w:r>
          <w:rPr>
            <w:noProof/>
            <w:webHidden/>
          </w:rPr>
          <w:t>83</w:t>
        </w:r>
        <w:r>
          <w:rPr>
            <w:noProof/>
            <w:webHidden/>
          </w:rPr>
          <w:fldChar w:fldCharType="end"/>
        </w:r>
      </w:hyperlink>
    </w:p>
    <w:p w14:paraId="25B39738" w14:textId="6B6D0979"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75" w:history="1">
        <w:r w:rsidRPr="00310360">
          <w:rPr>
            <w:rStyle w:val="Hyperlink"/>
            <w:noProof/>
          </w:rPr>
          <w:t>2.5.19. Sơ đồ hoạt động thêm mới chương trình flash sale</w:t>
        </w:r>
        <w:r>
          <w:rPr>
            <w:noProof/>
            <w:webHidden/>
          </w:rPr>
          <w:tab/>
        </w:r>
        <w:r>
          <w:rPr>
            <w:noProof/>
            <w:webHidden/>
          </w:rPr>
          <w:fldChar w:fldCharType="begin"/>
        </w:r>
        <w:r>
          <w:rPr>
            <w:noProof/>
            <w:webHidden/>
          </w:rPr>
          <w:instrText xml:space="preserve"> PAGEREF _Toc216255475 \h </w:instrText>
        </w:r>
        <w:r>
          <w:rPr>
            <w:noProof/>
            <w:webHidden/>
          </w:rPr>
        </w:r>
        <w:r>
          <w:rPr>
            <w:noProof/>
            <w:webHidden/>
          </w:rPr>
          <w:fldChar w:fldCharType="separate"/>
        </w:r>
        <w:r>
          <w:rPr>
            <w:noProof/>
            <w:webHidden/>
          </w:rPr>
          <w:t>84</w:t>
        </w:r>
        <w:r>
          <w:rPr>
            <w:noProof/>
            <w:webHidden/>
          </w:rPr>
          <w:fldChar w:fldCharType="end"/>
        </w:r>
      </w:hyperlink>
    </w:p>
    <w:p w14:paraId="75BCF3F1" w14:textId="24253C44"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76" w:history="1">
        <w:r w:rsidRPr="00310360">
          <w:rPr>
            <w:rStyle w:val="Hyperlink"/>
            <w:noProof/>
          </w:rPr>
          <w:t>2.5.20. Sơ đồ hoạt động chỉnh sửa chương trình giảm giá (flash sale)</w:t>
        </w:r>
        <w:r>
          <w:rPr>
            <w:noProof/>
            <w:webHidden/>
          </w:rPr>
          <w:tab/>
        </w:r>
        <w:r>
          <w:rPr>
            <w:noProof/>
            <w:webHidden/>
          </w:rPr>
          <w:fldChar w:fldCharType="begin"/>
        </w:r>
        <w:r>
          <w:rPr>
            <w:noProof/>
            <w:webHidden/>
          </w:rPr>
          <w:instrText xml:space="preserve"> PAGEREF _Toc216255476 \h </w:instrText>
        </w:r>
        <w:r>
          <w:rPr>
            <w:noProof/>
            <w:webHidden/>
          </w:rPr>
        </w:r>
        <w:r>
          <w:rPr>
            <w:noProof/>
            <w:webHidden/>
          </w:rPr>
          <w:fldChar w:fldCharType="separate"/>
        </w:r>
        <w:r>
          <w:rPr>
            <w:noProof/>
            <w:webHidden/>
          </w:rPr>
          <w:t>84</w:t>
        </w:r>
        <w:r>
          <w:rPr>
            <w:noProof/>
            <w:webHidden/>
          </w:rPr>
          <w:fldChar w:fldCharType="end"/>
        </w:r>
      </w:hyperlink>
    </w:p>
    <w:p w14:paraId="6CE75205" w14:textId="7E201FB6"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77" w:history="1">
        <w:r w:rsidRPr="00310360">
          <w:rPr>
            <w:rStyle w:val="Hyperlink"/>
            <w:noProof/>
          </w:rPr>
          <w:t>2.5.21. Sơ đồ hoạt động hủy chương trình giảm giá (flash sale)</w:t>
        </w:r>
        <w:r>
          <w:rPr>
            <w:noProof/>
            <w:webHidden/>
          </w:rPr>
          <w:tab/>
        </w:r>
        <w:r>
          <w:rPr>
            <w:noProof/>
            <w:webHidden/>
          </w:rPr>
          <w:fldChar w:fldCharType="begin"/>
        </w:r>
        <w:r>
          <w:rPr>
            <w:noProof/>
            <w:webHidden/>
          </w:rPr>
          <w:instrText xml:space="preserve"> PAGEREF _Toc216255477 \h </w:instrText>
        </w:r>
        <w:r>
          <w:rPr>
            <w:noProof/>
            <w:webHidden/>
          </w:rPr>
        </w:r>
        <w:r>
          <w:rPr>
            <w:noProof/>
            <w:webHidden/>
          </w:rPr>
          <w:fldChar w:fldCharType="separate"/>
        </w:r>
        <w:r>
          <w:rPr>
            <w:noProof/>
            <w:webHidden/>
          </w:rPr>
          <w:t>85</w:t>
        </w:r>
        <w:r>
          <w:rPr>
            <w:noProof/>
            <w:webHidden/>
          </w:rPr>
          <w:fldChar w:fldCharType="end"/>
        </w:r>
      </w:hyperlink>
    </w:p>
    <w:p w14:paraId="01427232" w14:textId="5179492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78" w:history="1">
        <w:r w:rsidRPr="00310360">
          <w:rPr>
            <w:rStyle w:val="Hyperlink"/>
            <w:noProof/>
          </w:rPr>
          <w:t>2.5.22. Sơ đồ hoạt động thêm sản phẩm vào giỏ hàng</w:t>
        </w:r>
        <w:r>
          <w:rPr>
            <w:noProof/>
            <w:webHidden/>
          </w:rPr>
          <w:tab/>
        </w:r>
        <w:r>
          <w:rPr>
            <w:noProof/>
            <w:webHidden/>
          </w:rPr>
          <w:fldChar w:fldCharType="begin"/>
        </w:r>
        <w:r>
          <w:rPr>
            <w:noProof/>
            <w:webHidden/>
          </w:rPr>
          <w:instrText xml:space="preserve"> PAGEREF _Toc216255478 \h </w:instrText>
        </w:r>
        <w:r>
          <w:rPr>
            <w:noProof/>
            <w:webHidden/>
          </w:rPr>
        </w:r>
        <w:r>
          <w:rPr>
            <w:noProof/>
            <w:webHidden/>
          </w:rPr>
          <w:fldChar w:fldCharType="separate"/>
        </w:r>
        <w:r>
          <w:rPr>
            <w:noProof/>
            <w:webHidden/>
          </w:rPr>
          <w:t>86</w:t>
        </w:r>
        <w:r>
          <w:rPr>
            <w:noProof/>
            <w:webHidden/>
          </w:rPr>
          <w:fldChar w:fldCharType="end"/>
        </w:r>
      </w:hyperlink>
    </w:p>
    <w:p w14:paraId="6D239CB0" w14:textId="0A35FC9F"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79" w:history="1">
        <w:r w:rsidRPr="00310360">
          <w:rPr>
            <w:rStyle w:val="Hyperlink"/>
            <w:noProof/>
          </w:rPr>
          <w:t>2.5.23. Sơ đồ hoạt động xóa sản phẩm khỏi giỏ hàng</w:t>
        </w:r>
        <w:r>
          <w:rPr>
            <w:noProof/>
            <w:webHidden/>
          </w:rPr>
          <w:tab/>
        </w:r>
        <w:r>
          <w:rPr>
            <w:noProof/>
            <w:webHidden/>
          </w:rPr>
          <w:fldChar w:fldCharType="begin"/>
        </w:r>
        <w:r>
          <w:rPr>
            <w:noProof/>
            <w:webHidden/>
          </w:rPr>
          <w:instrText xml:space="preserve"> PAGEREF _Toc216255479 \h </w:instrText>
        </w:r>
        <w:r>
          <w:rPr>
            <w:noProof/>
            <w:webHidden/>
          </w:rPr>
        </w:r>
        <w:r>
          <w:rPr>
            <w:noProof/>
            <w:webHidden/>
          </w:rPr>
          <w:fldChar w:fldCharType="separate"/>
        </w:r>
        <w:r>
          <w:rPr>
            <w:noProof/>
            <w:webHidden/>
          </w:rPr>
          <w:t>87</w:t>
        </w:r>
        <w:r>
          <w:rPr>
            <w:noProof/>
            <w:webHidden/>
          </w:rPr>
          <w:fldChar w:fldCharType="end"/>
        </w:r>
      </w:hyperlink>
    </w:p>
    <w:p w14:paraId="0A3EF272" w14:textId="4594CB3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80" w:history="1">
        <w:r w:rsidRPr="00310360">
          <w:rPr>
            <w:rStyle w:val="Hyperlink"/>
            <w:noProof/>
          </w:rPr>
          <w:t>2.5.24. Sơ đồ hoạt động cập nhật số lượng sản phẩm trong giỏ hàng</w:t>
        </w:r>
        <w:r>
          <w:rPr>
            <w:noProof/>
            <w:webHidden/>
          </w:rPr>
          <w:tab/>
        </w:r>
        <w:r>
          <w:rPr>
            <w:noProof/>
            <w:webHidden/>
          </w:rPr>
          <w:fldChar w:fldCharType="begin"/>
        </w:r>
        <w:r>
          <w:rPr>
            <w:noProof/>
            <w:webHidden/>
          </w:rPr>
          <w:instrText xml:space="preserve"> PAGEREF _Toc216255480 \h </w:instrText>
        </w:r>
        <w:r>
          <w:rPr>
            <w:noProof/>
            <w:webHidden/>
          </w:rPr>
        </w:r>
        <w:r>
          <w:rPr>
            <w:noProof/>
            <w:webHidden/>
          </w:rPr>
          <w:fldChar w:fldCharType="separate"/>
        </w:r>
        <w:r>
          <w:rPr>
            <w:noProof/>
            <w:webHidden/>
          </w:rPr>
          <w:t>88</w:t>
        </w:r>
        <w:r>
          <w:rPr>
            <w:noProof/>
            <w:webHidden/>
          </w:rPr>
          <w:fldChar w:fldCharType="end"/>
        </w:r>
      </w:hyperlink>
    </w:p>
    <w:p w14:paraId="2BE7AAA6" w14:textId="5B327D48"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81" w:history="1">
        <w:r w:rsidRPr="00310360">
          <w:rPr>
            <w:rStyle w:val="Hyperlink"/>
            <w:noProof/>
          </w:rPr>
          <w:t>2.5.25. Sơ đồ hoạt động xem danh sách sản phẩm trong giỏ hàng</w:t>
        </w:r>
        <w:r>
          <w:rPr>
            <w:noProof/>
            <w:webHidden/>
          </w:rPr>
          <w:tab/>
        </w:r>
        <w:r>
          <w:rPr>
            <w:noProof/>
            <w:webHidden/>
          </w:rPr>
          <w:fldChar w:fldCharType="begin"/>
        </w:r>
        <w:r>
          <w:rPr>
            <w:noProof/>
            <w:webHidden/>
          </w:rPr>
          <w:instrText xml:space="preserve"> PAGEREF _Toc216255481 \h </w:instrText>
        </w:r>
        <w:r>
          <w:rPr>
            <w:noProof/>
            <w:webHidden/>
          </w:rPr>
        </w:r>
        <w:r>
          <w:rPr>
            <w:noProof/>
            <w:webHidden/>
          </w:rPr>
          <w:fldChar w:fldCharType="separate"/>
        </w:r>
        <w:r>
          <w:rPr>
            <w:noProof/>
            <w:webHidden/>
          </w:rPr>
          <w:t>89</w:t>
        </w:r>
        <w:r>
          <w:rPr>
            <w:noProof/>
            <w:webHidden/>
          </w:rPr>
          <w:fldChar w:fldCharType="end"/>
        </w:r>
      </w:hyperlink>
    </w:p>
    <w:p w14:paraId="718A74B9" w14:textId="1DA56DBC"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82" w:history="1">
        <w:r w:rsidRPr="00310360">
          <w:rPr>
            <w:rStyle w:val="Hyperlink"/>
            <w:noProof/>
          </w:rPr>
          <w:t>2.5.26. Sơ đồ hoạt động quản lý giỏ hàng</w:t>
        </w:r>
        <w:r>
          <w:rPr>
            <w:noProof/>
            <w:webHidden/>
          </w:rPr>
          <w:tab/>
        </w:r>
        <w:r>
          <w:rPr>
            <w:noProof/>
            <w:webHidden/>
          </w:rPr>
          <w:fldChar w:fldCharType="begin"/>
        </w:r>
        <w:r>
          <w:rPr>
            <w:noProof/>
            <w:webHidden/>
          </w:rPr>
          <w:instrText xml:space="preserve"> PAGEREF _Toc216255482 \h </w:instrText>
        </w:r>
        <w:r>
          <w:rPr>
            <w:noProof/>
            <w:webHidden/>
          </w:rPr>
        </w:r>
        <w:r>
          <w:rPr>
            <w:noProof/>
            <w:webHidden/>
          </w:rPr>
          <w:fldChar w:fldCharType="separate"/>
        </w:r>
        <w:r>
          <w:rPr>
            <w:noProof/>
            <w:webHidden/>
          </w:rPr>
          <w:t>90</w:t>
        </w:r>
        <w:r>
          <w:rPr>
            <w:noProof/>
            <w:webHidden/>
          </w:rPr>
          <w:fldChar w:fldCharType="end"/>
        </w:r>
      </w:hyperlink>
    </w:p>
    <w:p w14:paraId="67ACD5EA" w14:textId="493EEA26"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83" w:history="1">
        <w:r w:rsidRPr="00310360">
          <w:rPr>
            <w:rStyle w:val="Hyperlink"/>
            <w:noProof/>
          </w:rPr>
          <w:t>2.5.27. Sơ đồ hoạt động chức năng thanh toán</w:t>
        </w:r>
        <w:r>
          <w:rPr>
            <w:noProof/>
            <w:webHidden/>
          </w:rPr>
          <w:tab/>
        </w:r>
        <w:r>
          <w:rPr>
            <w:noProof/>
            <w:webHidden/>
          </w:rPr>
          <w:fldChar w:fldCharType="begin"/>
        </w:r>
        <w:r>
          <w:rPr>
            <w:noProof/>
            <w:webHidden/>
          </w:rPr>
          <w:instrText xml:space="preserve"> PAGEREF _Toc216255483 \h </w:instrText>
        </w:r>
        <w:r>
          <w:rPr>
            <w:noProof/>
            <w:webHidden/>
          </w:rPr>
        </w:r>
        <w:r>
          <w:rPr>
            <w:noProof/>
            <w:webHidden/>
          </w:rPr>
          <w:fldChar w:fldCharType="separate"/>
        </w:r>
        <w:r>
          <w:rPr>
            <w:noProof/>
            <w:webHidden/>
          </w:rPr>
          <w:t>91</w:t>
        </w:r>
        <w:r>
          <w:rPr>
            <w:noProof/>
            <w:webHidden/>
          </w:rPr>
          <w:fldChar w:fldCharType="end"/>
        </w:r>
      </w:hyperlink>
    </w:p>
    <w:p w14:paraId="6C9763D2" w14:textId="3C164B57"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84" w:history="1">
        <w:r w:rsidRPr="00310360">
          <w:rPr>
            <w:rStyle w:val="Hyperlink"/>
            <w:noProof/>
          </w:rPr>
          <w:t>2.5.28. Sơ đồ hoạt động cập nhật trạng thái đơn hàng</w:t>
        </w:r>
        <w:r>
          <w:rPr>
            <w:noProof/>
            <w:webHidden/>
          </w:rPr>
          <w:tab/>
        </w:r>
        <w:r>
          <w:rPr>
            <w:noProof/>
            <w:webHidden/>
          </w:rPr>
          <w:fldChar w:fldCharType="begin"/>
        </w:r>
        <w:r>
          <w:rPr>
            <w:noProof/>
            <w:webHidden/>
          </w:rPr>
          <w:instrText xml:space="preserve"> PAGEREF _Toc216255484 \h </w:instrText>
        </w:r>
        <w:r>
          <w:rPr>
            <w:noProof/>
            <w:webHidden/>
          </w:rPr>
        </w:r>
        <w:r>
          <w:rPr>
            <w:noProof/>
            <w:webHidden/>
          </w:rPr>
          <w:fldChar w:fldCharType="separate"/>
        </w:r>
        <w:r>
          <w:rPr>
            <w:noProof/>
            <w:webHidden/>
          </w:rPr>
          <w:t>92</w:t>
        </w:r>
        <w:r>
          <w:rPr>
            <w:noProof/>
            <w:webHidden/>
          </w:rPr>
          <w:fldChar w:fldCharType="end"/>
        </w:r>
      </w:hyperlink>
    </w:p>
    <w:p w14:paraId="06DD6C20" w14:textId="60A49D47" w:rsidR="00E629C6" w:rsidRDefault="00E629C6">
      <w:pPr>
        <w:pStyle w:val="TOC2"/>
        <w:rPr>
          <w:rFonts w:asciiTheme="minorHAnsi" w:eastAsiaTheme="minorEastAsia" w:hAnsiTheme="minorHAnsi" w:cstheme="minorBidi"/>
          <w:noProof/>
          <w:sz w:val="22"/>
          <w:szCs w:val="22"/>
          <w:lang w:val="en-US"/>
        </w:rPr>
      </w:pPr>
      <w:hyperlink w:anchor="_Toc216255485" w:history="1">
        <w:r w:rsidRPr="00310360">
          <w:rPr>
            <w:rStyle w:val="Hyperlink"/>
            <w:noProof/>
          </w:rPr>
          <w:t>2.6. Sơ đồ lớp (Class Diagram)</w:t>
        </w:r>
        <w:r>
          <w:rPr>
            <w:noProof/>
            <w:webHidden/>
          </w:rPr>
          <w:tab/>
        </w:r>
        <w:r>
          <w:rPr>
            <w:noProof/>
            <w:webHidden/>
          </w:rPr>
          <w:fldChar w:fldCharType="begin"/>
        </w:r>
        <w:r>
          <w:rPr>
            <w:noProof/>
            <w:webHidden/>
          </w:rPr>
          <w:instrText xml:space="preserve"> PAGEREF _Toc216255485 \h </w:instrText>
        </w:r>
        <w:r>
          <w:rPr>
            <w:noProof/>
            <w:webHidden/>
          </w:rPr>
        </w:r>
        <w:r>
          <w:rPr>
            <w:noProof/>
            <w:webHidden/>
          </w:rPr>
          <w:fldChar w:fldCharType="separate"/>
        </w:r>
        <w:r>
          <w:rPr>
            <w:noProof/>
            <w:webHidden/>
          </w:rPr>
          <w:t>94</w:t>
        </w:r>
        <w:r>
          <w:rPr>
            <w:noProof/>
            <w:webHidden/>
          </w:rPr>
          <w:fldChar w:fldCharType="end"/>
        </w:r>
      </w:hyperlink>
    </w:p>
    <w:p w14:paraId="7789AC69" w14:textId="7DB9AB9F" w:rsidR="00E629C6" w:rsidRDefault="00E629C6">
      <w:pPr>
        <w:pStyle w:val="TOC2"/>
        <w:rPr>
          <w:rFonts w:asciiTheme="minorHAnsi" w:eastAsiaTheme="minorEastAsia" w:hAnsiTheme="minorHAnsi" w:cstheme="minorBidi"/>
          <w:noProof/>
          <w:sz w:val="22"/>
          <w:szCs w:val="22"/>
          <w:lang w:val="en-US"/>
        </w:rPr>
      </w:pPr>
      <w:hyperlink w:anchor="_Toc216255486" w:history="1">
        <w:r w:rsidRPr="00310360">
          <w:rPr>
            <w:rStyle w:val="Hyperlink"/>
            <w:noProof/>
          </w:rPr>
          <w:t>2.7. Sơ đồ tuần tự (Sequence Diagram)</w:t>
        </w:r>
        <w:r>
          <w:rPr>
            <w:noProof/>
            <w:webHidden/>
          </w:rPr>
          <w:tab/>
        </w:r>
        <w:r>
          <w:rPr>
            <w:noProof/>
            <w:webHidden/>
          </w:rPr>
          <w:fldChar w:fldCharType="begin"/>
        </w:r>
        <w:r>
          <w:rPr>
            <w:noProof/>
            <w:webHidden/>
          </w:rPr>
          <w:instrText xml:space="preserve"> PAGEREF _Toc216255486 \h </w:instrText>
        </w:r>
        <w:r>
          <w:rPr>
            <w:noProof/>
            <w:webHidden/>
          </w:rPr>
        </w:r>
        <w:r>
          <w:rPr>
            <w:noProof/>
            <w:webHidden/>
          </w:rPr>
          <w:fldChar w:fldCharType="separate"/>
        </w:r>
        <w:r>
          <w:rPr>
            <w:noProof/>
            <w:webHidden/>
          </w:rPr>
          <w:t>96</w:t>
        </w:r>
        <w:r>
          <w:rPr>
            <w:noProof/>
            <w:webHidden/>
          </w:rPr>
          <w:fldChar w:fldCharType="end"/>
        </w:r>
      </w:hyperlink>
    </w:p>
    <w:p w14:paraId="77A83F76" w14:textId="4BDF9704"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87" w:history="1">
        <w:r w:rsidRPr="00310360">
          <w:rPr>
            <w:rStyle w:val="Hyperlink"/>
            <w:noProof/>
          </w:rPr>
          <w:t>2.7.1. Sơ đồ tuần tự đăng ký</w:t>
        </w:r>
        <w:r>
          <w:rPr>
            <w:noProof/>
            <w:webHidden/>
          </w:rPr>
          <w:tab/>
        </w:r>
        <w:r>
          <w:rPr>
            <w:noProof/>
            <w:webHidden/>
          </w:rPr>
          <w:fldChar w:fldCharType="begin"/>
        </w:r>
        <w:r>
          <w:rPr>
            <w:noProof/>
            <w:webHidden/>
          </w:rPr>
          <w:instrText xml:space="preserve"> PAGEREF _Toc216255487 \h </w:instrText>
        </w:r>
        <w:r>
          <w:rPr>
            <w:noProof/>
            <w:webHidden/>
          </w:rPr>
        </w:r>
        <w:r>
          <w:rPr>
            <w:noProof/>
            <w:webHidden/>
          </w:rPr>
          <w:fldChar w:fldCharType="separate"/>
        </w:r>
        <w:r>
          <w:rPr>
            <w:noProof/>
            <w:webHidden/>
          </w:rPr>
          <w:t>96</w:t>
        </w:r>
        <w:r>
          <w:rPr>
            <w:noProof/>
            <w:webHidden/>
          </w:rPr>
          <w:fldChar w:fldCharType="end"/>
        </w:r>
      </w:hyperlink>
    </w:p>
    <w:p w14:paraId="0C9793DF" w14:textId="3A7A576A"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88" w:history="1">
        <w:r w:rsidRPr="00310360">
          <w:rPr>
            <w:rStyle w:val="Hyperlink"/>
            <w:noProof/>
          </w:rPr>
          <w:t>2.7.2. Sơ đồ tuần tự xem danh sách tài khoản</w:t>
        </w:r>
        <w:r>
          <w:rPr>
            <w:noProof/>
            <w:webHidden/>
          </w:rPr>
          <w:tab/>
        </w:r>
        <w:r>
          <w:rPr>
            <w:noProof/>
            <w:webHidden/>
          </w:rPr>
          <w:fldChar w:fldCharType="begin"/>
        </w:r>
        <w:r>
          <w:rPr>
            <w:noProof/>
            <w:webHidden/>
          </w:rPr>
          <w:instrText xml:space="preserve"> PAGEREF _Toc216255488 \h </w:instrText>
        </w:r>
        <w:r>
          <w:rPr>
            <w:noProof/>
            <w:webHidden/>
          </w:rPr>
        </w:r>
        <w:r>
          <w:rPr>
            <w:noProof/>
            <w:webHidden/>
          </w:rPr>
          <w:fldChar w:fldCharType="separate"/>
        </w:r>
        <w:r>
          <w:rPr>
            <w:noProof/>
            <w:webHidden/>
          </w:rPr>
          <w:t>96</w:t>
        </w:r>
        <w:r>
          <w:rPr>
            <w:noProof/>
            <w:webHidden/>
          </w:rPr>
          <w:fldChar w:fldCharType="end"/>
        </w:r>
      </w:hyperlink>
    </w:p>
    <w:p w14:paraId="2E108B2F" w14:textId="59FE8E11"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89" w:history="1">
        <w:r w:rsidRPr="00310360">
          <w:rPr>
            <w:rStyle w:val="Hyperlink"/>
            <w:noProof/>
          </w:rPr>
          <w:t>2.7.3. Sơ đồ tuần tự thêm mới tài khoản</w:t>
        </w:r>
        <w:r>
          <w:rPr>
            <w:noProof/>
            <w:webHidden/>
          </w:rPr>
          <w:tab/>
        </w:r>
        <w:r>
          <w:rPr>
            <w:noProof/>
            <w:webHidden/>
          </w:rPr>
          <w:fldChar w:fldCharType="begin"/>
        </w:r>
        <w:r>
          <w:rPr>
            <w:noProof/>
            <w:webHidden/>
          </w:rPr>
          <w:instrText xml:space="preserve"> PAGEREF _Toc216255489 \h </w:instrText>
        </w:r>
        <w:r>
          <w:rPr>
            <w:noProof/>
            <w:webHidden/>
          </w:rPr>
        </w:r>
        <w:r>
          <w:rPr>
            <w:noProof/>
            <w:webHidden/>
          </w:rPr>
          <w:fldChar w:fldCharType="separate"/>
        </w:r>
        <w:r>
          <w:rPr>
            <w:noProof/>
            <w:webHidden/>
          </w:rPr>
          <w:t>97</w:t>
        </w:r>
        <w:r>
          <w:rPr>
            <w:noProof/>
            <w:webHidden/>
          </w:rPr>
          <w:fldChar w:fldCharType="end"/>
        </w:r>
      </w:hyperlink>
    </w:p>
    <w:p w14:paraId="4BB85441" w14:textId="46DB3BD2"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90" w:history="1">
        <w:r w:rsidRPr="00310360">
          <w:rPr>
            <w:rStyle w:val="Hyperlink"/>
            <w:noProof/>
          </w:rPr>
          <w:t>2.7.4. Sơ đồ tuần tự xóa tài khoản</w:t>
        </w:r>
        <w:r>
          <w:rPr>
            <w:noProof/>
            <w:webHidden/>
          </w:rPr>
          <w:tab/>
        </w:r>
        <w:r>
          <w:rPr>
            <w:noProof/>
            <w:webHidden/>
          </w:rPr>
          <w:fldChar w:fldCharType="begin"/>
        </w:r>
        <w:r>
          <w:rPr>
            <w:noProof/>
            <w:webHidden/>
          </w:rPr>
          <w:instrText xml:space="preserve"> PAGEREF _Toc216255490 \h </w:instrText>
        </w:r>
        <w:r>
          <w:rPr>
            <w:noProof/>
            <w:webHidden/>
          </w:rPr>
        </w:r>
        <w:r>
          <w:rPr>
            <w:noProof/>
            <w:webHidden/>
          </w:rPr>
          <w:fldChar w:fldCharType="separate"/>
        </w:r>
        <w:r>
          <w:rPr>
            <w:noProof/>
            <w:webHidden/>
          </w:rPr>
          <w:t>97</w:t>
        </w:r>
        <w:r>
          <w:rPr>
            <w:noProof/>
            <w:webHidden/>
          </w:rPr>
          <w:fldChar w:fldCharType="end"/>
        </w:r>
      </w:hyperlink>
    </w:p>
    <w:p w14:paraId="798514B5" w14:textId="0FD422FE"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91" w:history="1">
        <w:r w:rsidRPr="00310360">
          <w:rPr>
            <w:rStyle w:val="Hyperlink"/>
            <w:noProof/>
          </w:rPr>
          <w:t>2.7.5. Sơ đồ tuần tự xem danh sách vai trò</w:t>
        </w:r>
        <w:r>
          <w:rPr>
            <w:noProof/>
            <w:webHidden/>
          </w:rPr>
          <w:tab/>
        </w:r>
        <w:r>
          <w:rPr>
            <w:noProof/>
            <w:webHidden/>
          </w:rPr>
          <w:fldChar w:fldCharType="begin"/>
        </w:r>
        <w:r>
          <w:rPr>
            <w:noProof/>
            <w:webHidden/>
          </w:rPr>
          <w:instrText xml:space="preserve"> PAGEREF _Toc216255491 \h </w:instrText>
        </w:r>
        <w:r>
          <w:rPr>
            <w:noProof/>
            <w:webHidden/>
          </w:rPr>
        </w:r>
        <w:r>
          <w:rPr>
            <w:noProof/>
            <w:webHidden/>
          </w:rPr>
          <w:fldChar w:fldCharType="separate"/>
        </w:r>
        <w:r>
          <w:rPr>
            <w:noProof/>
            <w:webHidden/>
          </w:rPr>
          <w:t>97</w:t>
        </w:r>
        <w:r>
          <w:rPr>
            <w:noProof/>
            <w:webHidden/>
          </w:rPr>
          <w:fldChar w:fldCharType="end"/>
        </w:r>
      </w:hyperlink>
    </w:p>
    <w:p w14:paraId="01784E75" w14:textId="6DC22598"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92" w:history="1">
        <w:r w:rsidRPr="00310360">
          <w:rPr>
            <w:rStyle w:val="Hyperlink"/>
            <w:noProof/>
          </w:rPr>
          <w:t>2.7.6. Sơ đồ tuần tự thêm mới vai trò</w:t>
        </w:r>
        <w:r>
          <w:rPr>
            <w:noProof/>
            <w:webHidden/>
          </w:rPr>
          <w:tab/>
        </w:r>
        <w:r>
          <w:rPr>
            <w:noProof/>
            <w:webHidden/>
          </w:rPr>
          <w:fldChar w:fldCharType="begin"/>
        </w:r>
        <w:r>
          <w:rPr>
            <w:noProof/>
            <w:webHidden/>
          </w:rPr>
          <w:instrText xml:space="preserve"> PAGEREF _Toc216255492 \h </w:instrText>
        </w:r>
        <w:r>
          <w:rPr>
            <w:noProof/>
            <w:webHidden/>
          </w:rPr>
        </w:r>
        <w:r>
          <w:rPr>
            <w:noProof/>
            <w:webHidden/>
          </w:rPr>
          <w:fldChar w:fldCharType="separate"/>
        </w:r>
        <w:r>
          <w:rPr>
            <w:noProof/>
            <w:webHidden/>
          </w:rPr>
          <w:t>98</w:t>
        </w:r>
        <w:r>
          <w:rPr>
            <w:noProof/>
            <w:webHidden/>
          </w:rPr>
          <w:fldChar w:fldCharType="end"/>
        </w:r>
      </w:hyperlink>
    </w:p>
    <w:p w14:paraId="7F6684CA" w14:textId="604A485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93" w:history="1">
        <w:r w:rsidRPr="00310360">
          <w:rPr>
            <w:rStyle w:val="Hyperlink"/>
            <w:noProof/>
          </w:rPr>
          <w:t>2.7.7. Sơ đồ tuần tự chỉnh sửa vai trò</w:t>
        </w:r>
        <w:r>
          <w:rPr>
            <w:noProof/>
            <w:webHidden/>
          </w:rPr>
          <w:tab/>
        </w:r>
        <w:r>
          <w:rPr>
            <w:noProof/>
            <w:webHidden/>
          </w:rPr>
          <w:fldChar w:fldCharType="begin"/>
        </w:r>
        <w:r>
          <w:rPr>
            <w:noProof/>
            <w:webHidden/>
          </w:rPr>
          <w:instrText xml:space="preserve"> PAGEREF _Toc216255493 \h </w:instrText>
        </w:r>
        <w:r>
          <w:rPr>
            <w:noProof/>
            <w:webHidden/>
          </w:rPr>
        </w:r>
        <w:r>
          <w:rPr>
            <w:noProof/>
            <w:webHidden/>
          </w:rPr>
          <w:fldChar w:fldCharType="separate"/>
        </w:r>
        <w:r>
          <w:rPr>
            <w:noProof/>
            <w:webHidden/>
          </w:rPr>
          <w:t>98</w:t>
        </w:r>
        <w:r>
          <w:rPr>
            <w:noProof/>
            <w:webHidden/>
          </w:rPr>
          <w:fldChar w:fldCharType="end"/>
        </w:r>
      </w:hyperlink>
    </w:p>
    <w:p w14:paraId="1B01329F" w14:textId="4F3F7563"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94" w:history="1">
        <w:r w:rsidRPr="00310360">
          <w:rPr>
            <w:rStyle w:val="Hyperlink"/>
            <w:noProof/>
          </w:rPr>
          <w:t>2.7.8. Sơ đồ tuần tự xóa vai trò</w:t>
        </w:r>
        <w:r>
          <w:rPr>
            <w:noProof/>
            <w:webHidden/>
          </w:rPr>
          <w:tab/>
        </w:r>
        <w:r>
          <w:rPr>
            <w:noProof/>
            <w:webHidden/>
          </w:rPr>
          <w:fldChar w:fldCharType="begin"/>
        </w:r>
        <w:r>
          <w:rPr>
            <w:noProof/>
            <w:webHidden/>
          </w:rPr>
          <w:instrText xml:space="preserve"> PAGEREF _Toc216255494 \h </w:instrText>
        </w:r>
        <w:r>
          <w:rPr>
            <w:noProof/>
            <w:webHidden/>
          </w:rPr>
        </w:r>
        <w:r>
          <w:rPr>
            <w:noProof/>
            <w:webHidden/>
          </w:rPr>
          <w:fldChar w:fldCharType="separate"/>
        </w:r>
        <w:r>
          <w:rPr>
            <w:noProof/>
            <w:webHidden/>
          </w:rPr>
          <w:t>98</w:t>
        </w:r>
        <w:r>
          <w:rPr>
            <w:noProof/>
            <w:webHidden/>
          </w:rPr>
          <w:fldChar w:fldCharType="end"/>
        </w:r>
      </w:hyperlink>
    </w:p>
    <w:p w14:paraId="17FFB8BC" w14:textId="6EC9B099"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95" w:history="1">
        <w:r w:rsidRPr="00310360">
          <w:rPr>
            <w:rStyle w:val="Hyperlink"/>
            <w:noProof/>
          </w:rPr>
          <w:t>2.7.9. Sơ đồ tuần tự xem danh sách danh mục</w:t>
        </w:r>
        <w:r>
          <w:rPr>
            <w:noProof/>
            <w:webHidden/>
          </w:rPr>
          <w:tab/>
        </w:r>
        <w:r>
          <w:rPr>
            <w:noProof/>
            <w:webHidden/>
          </w:rPr>
          <w:fldChar w:fldCharType="begin"/>
        </w:r>
        <w:r>
          <w:rPr>
            <w:noProof/>
            <w:webHidden/>
          </w:rPr>
          <w:instrText xml:space="preserve"> PAGEREF _Toc216255495 \h </w:instrText>
        </w:r>
        <w:r>
          <w:rPr>
            <w:noProof/>
            <w:webHidden/>
          </w:rPr>
        </w:r>
        <w:r>
          <w:rPr>
            <w:noProof/>
            <w:webHidden/>
          </w:rPr>
          <w:fldChar w:fldCharType="separate"/>
        </w:r>
        <w:r>
          <w:rPr>
            <w:noProof/>
            <w:webHidden/>
          </w:rPr>
          <w:t>99</w:t>
        </w:r>
        <w:r>
          <w:rPr>
            <w:noProof/>
            <w:webHidden/>
          </w:rPr>
          <w:fldChar w:fldCharType="end"/>
        </w:r>
      </w:hyperlink>
    </w:p>
    <w:p w14:paraId="485EB5E6" w14:textId="7E66A88F"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96" w:history="1">
        <w:r w:rsidRPr="00310360">
          <w:rPr>
            <w:rStyle w:val="Hyperlink"/>
            <w:noProof/>
          </w:rPr>
          <w:t>2.7.10. Sơ đồ tuần tự thêm mới danh mục sản phẩm</w:t>
        </w:r>
        <w:r>
          <w:rPr>
            <w:noProof/>
            <w:webHidden/>
          </w:rPr>
          <w:tab/>
        </w:r>
        <w:r>
          <w:rPr>
            <w:noProof/>
            <w:webHidden/>
          </w:rPr>
          <w:fldChar w:fldCharType="begin"/>
        </w:r>
        <w:r>
          <w:rPr>
            <w:noProof/>
            <w:webHidden/>
          </w:rPr>
          <w:instrText xml:space="preserve"> PAGEREF _Toc216255496 \h </w:instrText>
        </w:r>
        <w:r>
          <w:rPr>
            <w:noProof/>
            <w:webHidden/>
          </w:rPr>
        </w:r>
        <w:r>
          <w:rPr>
            <w:noProof/>
            <w:webHidden/>
          </w:rPr>
          <w:fldChar w:fldCharType="separate"/>
        </w:r>
        <w:r>
          <w:rPr>
            <w:noProof/>
            <w:webHidden/>
          </w:rPr>
          <w:t>99</w:t>
        </w:r>
        <w:r>
          <w:rPr>
            <w:noProof/>
            <w:webHidden/>
          </w:rPr>
          <w:fldChar w:fldCharType="end"/>
        </w:r>
      </w:hyperlink>
    </w:p>
    <w:p w14:paraId="74751BD5" w14:textId="7581915B"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97" w:history="1">
        <w:r w:rsidRPr="00310360">
          <w:rPr>
            <w:rStyle w:val="Hyperlink"/>
            <w:noProof/>
          </w:rPr>
          <w:t>2.7.11. Sơ đồ tuần tự chỉnh sửa danh mục sản phẩm</w:t>
        </w:r>
        <w:r>
          <w:rPr>
            <w:noProof/>
            <w:webHidden/>
          </w:rPr>
          <w:tab/>
        </w:r>
        <w:r>
          <w:rPr>
            <w:noProof/>
            <w:webHidden/>
          </w:rPr>
          <w:fldChar w:fldCharType="begin"/>
        </w:r>
        <w:r>
          <w:rPr>
            <w:noProof/>
            <w:webHidden/>
          </w:rPr>
          <w:instrText xml:space="preserve"> PAGEREF _Toc216255497 \h </w:instrText>
        </w:r>
        <w:r>
          <w:rPr>
            <w:noProof/>
            <w:webHidden/>
          </w:rPr>
        </w:r>
        <w:r>
          <w:rPr>
            <w:noProof/>
            <w:webHidden/>
          </w:rPr>
          <w:fldChar w:fldCharType="separate"/>
        </w:r>
        <w:r>
          <w:rPr>
            <w:noProof/>
            <w:webHidden/>
          </w:rPr>
          <w:t>100</w:t>
        </w:r>
        <w:r>
          <w:rPr>
            <w:noProof/>
            <w:webHidden/>
          </w:rPr>
          <w:fldChar w:fldCharType="end"/>
        </w:r>
      </w:hyperlink>
    </w:p>
    <w:p w14:paraId="4BB9AE11" w14:textId="7F2BA9C6"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98" w:history="1">
        <w:r w:rsidRPr="00310360">
          <w:rPr>
            <w:rStyle w:val="Hyperlink"/>
            <w:noProof/>
          </w:rPr>
          <w:t>2.7.12. Sơ đồ tuần tự xóa danh mục sản phẩm</w:t>
        </w:r>
        <w:r>
          <w:rPr>
            <w:noProof/>
            <w:webHidden/>
          </w:rPr>
          <w:tab/>
        </w:r>
        <w:r>
          <w:rPr>
            <w:noProof/>
            <w:webHidden/>
          </w:rPr>
          <w:fldChar w:fldCharType="begin"/>
        </w:r>
        <w:r>
          <w:rPr>
            <w:noProof/>
            <w:webHidden/>
          </w:rPr>
          <w:instrText xml:space="preserve"> PAGEREF _Toc216255498 \h </w:instrText>
        </w:r>
        <w:r>
          <w:rPr>
            <w:noProof/>
            <w:webHidden/>
          </w:rPr>
        </w:r>
        <w:r>
          <w:rPr>
            <w:noProof/>
            <w:webHidden/>
          </w:rPr>
          <w:fldChar w:fldCharType="separate"/>
        </w:r>
        <w:r>
          <w:rPr>
            <w:noProof/>
            <w:webHidden/>
          </w:rPr>
          <w:t>100</w:t>
        </w:r>
        <w:r>
          <w:rPr>
            <w:noProof/>
            <w:webHidden/>
          </w:rPr>
          <w:fldChar w:fldCharType="end"/>
        </w:r>
      </w:hyperlink>
    </w:p>
    <w:p w14:paraId="2D57AD66" w14:textId="7ADF3A67"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499" w:history="1">
        <w:r w:rsidRPr="00310360">
          <w:rPr>
            <w:rStyle w:val="Hyperlink"/>
            <w:noProof/>
          </w:rPr>
          <w:t>2.7.13. Sơ đồ tuần tự xem danh sách sản phẩm</w:t>
        </w:r>
        <w:r>
          <w:rPr>
            <w:noProof/>
            <w:webHidden/>
          </w:rPr>
          <w:tab/>
        </w:r>
        <w:r>
          <w:rPr>
            <w:noProof/>
            <w:webHidden/>
          </w:rPr>
          <w:fldChar w:fldCharType="begin"/>
        </w:r>
        <w:r>
          <w:rPr>
            <w:noProof/>
            <w:webHidden/>
          </w:rPr>
          <w:instrText xml:space="preserve"> PAGEREF _Toc216255499 \h </w:instrText>
        </w:r>
        <w:r>
          <w:rPr>
            <w:noProof/>
            <w:webHidden/>
          </w:rPr>
        </w:r>
        <w:r>
          <w:rPr>
            <w:noProof/>
            <w:webHidden/>
          </w:rPr>
          <w:fldChar w:fldCharType="separate"/>
        </w:r>
        <w:r>
          <w:rPr>
            <w:noProof/>
            <w:webHidden/>
          </w:rPr>
          <w:t>101</w:t>
        </w:r>
        <w:r>
          <w:rPr>
            <w:noProof/>
            <w:webHidden/>
          </w:rPr>
          <w:fldChar w:fldCharType="end"/>
        </w:r>
      </w:hyperlink>
    </w:p>
    <w:p w14:paraId="17A3F920" w14:textId="3A40202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00" w:history="1">
        <w:r w:rsidRPr="00310360">
          <w:rPr>
            <w:rStyle w:val="Hyperlink"/>
            <w:noProof/>
          </w:rPr>
          <w:t>2.7.14. Sơ đồ tuần tự thêm mới sản phẩm</w:t>
        </w:r>
        <w:r>
          <w:rPr>
            <w:noProof/>
            <w:webHidden/>
          </w:rPr>
          <w:tab/>
        </w:r>
        <w:r>
          <w:rPr>
            <w:noProof/>
            <w:webHidden/>
          </w:rPr>
          <w:fldChar w:fldCharType="begin"/>
        </w:r>
        <w:r>
          <w:rPr>
            <w:noProof/>
            <w:webHidden/>
          </w:rPr>
          <w:instrText xml:space="preserve"> PAGEREF _Toc216255500 \h </w:instrText>
        </w:r>
        <w:r>
          <w:rPr>
            <w:noProof/>
            <w:webHidden/>
          </w:rPr>
        </w:r>
        <w:r>
          <w:rPr>
            <w:noProof/>
            <w:webHidden/>
          </w:rPr>
          <w:fldChar w:fldCharType="separate"/>
        </w:r>
        <w:r>
          <w:rPr>
            <w:noProof/>
            <w:webHidden/>
          </w:rPr>
          <w:t>101</w:t>
        </w:r>
        <w:r>
          <w:rPr>
            <w:noProof/>
            <w:webHidden/>
          </w:rPr>
          <w:fldChar w:fldCharType="end"/>
        </w:r>
      </w:hyperlink>
    </w:p>
    <w:p w14:paraId="0898F6A7" w14:textId="04C7C358"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01" w:history="1">
        <w:r w:rsidRPr="00310360">
          <w:rPr>
            <w:rStyle w:val="Hyperlink"/>
            <w:noProof/>
          </w:rPr>
          <w:t>2.7.15. Sơ đồ tuần tự chỉnh sửa thông tin sản phẩm</w:t>
        </w:r>
        <w:r>
          <w:rPr>
            <w:noProof/>
            <w:webHidden/>
          </w:rPr>
          <w:tab/>
        </w:r>
        <w:r>
          <w:rPr>
            <w:noProof/>
            <w:webHidden/>
          </w:rPr>
          <w:fldChar w:fldCharType="begin"/>
        </w:r>
        <w:r>
          <w:rPr>
            <w:noProof/>
            <w:webHidden/>
          </w:rPr>
          <w:instrText xml:space="preserve"> PAGEREF _Toc216255501 \h </w:instrText>
        </w:r>
        <w:r>
          <w:rPr>
            <w:noProof/>
            <w:webHidden/>
          </w:rPr>
        </w:r>
        <w:r>
          <w:rPr>
            <w:noProof/>
            <w:webHidden/>
          </w:rPr>
          <w:fldChar w:fldCharType="separate"/>
        </w:r>
        <w:r>
          <w:rPr>
            <w:noProof/>
            <w:webHidden/>
          </w:rPr>
          <w:t>102</w:t>
        </w:r>
        <w:r>
          <w:rPr>
            <w:noProof/>
            <w:webHidden/>
          </w:rPr>
          <w:fldChar w:fldCharType="end"/>
        </w:r>
      </w:hyperlink>
    </w:p>
    <w:p w14:paraId="6F3B16B8" w14:textId="037F5F2B"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02" w:history="1">
        <w:r w:rsidRPr="00310360">
          <w:rPr>
            <w:rStyle w:val="Hyperlink"/>
            <w:noProof/>
          </w:rPr>
          <w:t>2.7.16. Sơ đồ tuần tự xóa sản phẩm</w:t>
        </w:r>
        <w:r>
          <w:rPr>
            <w:noProof/>
            <w:webHidden/>
          </w:rPr>
          <w:tab/>
        </w:r>
        <w:r>
          <w:rPr>
            <w:noProof/>
            <w:webHidden/>
          </w:rPr>
          <w:fldChar w:fldCharType="begin"/>
        </w:r>
        <w:r>
          <w:rPr>
            <w:noProof/>
            <w:webHidden/>
          </w:rPr>
          <w:instrText xml:space="preserve"> PAGEREF _Toc216255502 \h </w:instrText>
        </w:r>
        <w:r>
          <w:rPr>
            <w:noProof/>
            <w:webHidden/>
          </w:rPr>
        </w:r>
        <w:r>
          <w:rPr>
            <w:noProof/>
            <w:webHidden/>
          </w:rPr>
          <w:fldChar w:fldCharType="separate"/>
        </w:r>
        <w:r>
          <w:rPr>
            <w:noProof/>
            <w:webHidden/>
          </w:rPr>
          <w:t>102</w:t>
        </w:r>
        <w:r>
          <w:rPr>
            <w:noProof/>
            <w:webHidden/>
          </w:rPr>
          <w:fldChar w:fldCharType="end"/>
        </w:r>
      </w:hyperlink>
    </w:p>
    <w:p w14:paraId="48E37792" w14:textId="71E1162A"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03" w:history="1">
        <w:r w:rsidRPr="00310360">
          <w:rPr>
            <w:rStyle w:val="Hyperlink"/>
            <w:noProof/>
          </w:rPr>
          <w:t>2.7.17. Sơ đồ tuần tự xem danh sách biến thể sản phẩm</w:t>
        </w:r>
        <w:r>
          <w:rPr>
            <w:noProof/>
            <w:webHidden/>
          </w:rPr>
          <w:tab/>
        </w:r>
        <w:r>
          <w:rPr>
            <w:noProof/>
            <w:webHidden/>
          </w:rPr>
          <w:fldChar w:fldCharType="begin"/>
        </w:r>
        <w:r>
          <w:rPr>
            <w:noProof/>
            <w:webHidden/>
          </w:rPr>
          <w:instrText xml:space="preserve"> PAGEREF _Toc216255503 \h </w:instrText>
        </w:r>
        <w:r>
          <w:rPr>
            <w:noProof/>
            <w:webHidden/>
          </w:rPr>
        </w:r>
        <w:r>
          <w:rPr>
            <w:noProof/>
            <w:webHidden/>
          </w:rPr>
          <w:fldChar w:fldCharType="separate"/>
        </w:r>
        <w:r>
          <w:rPr>
            <w:noProof/>
            <w:webHidden/>
          </w:rPr>
          <w:t>103</w:t>
        </w:r>
        <w:r>
          <w:rPr>
            <w:noProof/>
            <w:webHidden/>
          </w:rPr>
          <w:fldChar w:fldCharType="end"/>
        </w:r>
      </w:hyperlink>
    </w:p>
    <w:p w14:paraId="596EF713" w14:textId="4E4F5038"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04" w:history="1">
        <w:r w:rsidRPr="00310360">
          <w:rPr>
            <w:rStyle w:val="Hyperlink"/>
            <w:noProof/>
          </w:rPr>
          <w:t>2.7.18. Sơ đồ tuần tự thêm mới biến thể sản phẩm</w:t>
        </w:r>
        <w:r>
          <w:rPr>
            <w:noProof/>
            <w:webHidden/>
          </w:rPr>
          <w:tab/>
        </w:r>
        <w:r>
          <w:rPr>
            <w:noProof/>
            <w:webHidden/>
          </w:rPr>
          <w:fldChar w:fldCharType="begin"/>
        </w:r>
        <w:r>
          <w:rPr>
            <w:noProof/>
            <w:webHidden/>
          </w:rPr>
          <w:instrText xml:space="preserve"> PAGEREF _Toc216255504 \h </w:instrText>
        </w:r>
        <w:r>
          <w:rPr>
            <w:noProof/>
            <w:webHidden/>
          </w:rPr>
        </w:r>
        <w:r>
          <w:rPr>
            <w:noProof/>
            <w:webHidden/>
          </w:rPr>
          <w:fldChar w:fldCharType="separate"/>
        </w:r>
        <w:r>
          <w:rPr>
            <w:noProof/>
            <w:webHidden/>
          </w:rPr>
          <w:t>103</w:t>
        </w:r>
        <w:r>
          <w:rPr>
            <w:noProof/>
            <w:webHidden/>
          </w:rPr>
          <w:fldChar w:fldCharType="end"/>
        </w:r>
      </w:hyperlink>
    </w:p>
    <w:p w14:paraId="11098858" w14:textId="5335942B"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05" w:history="1">
        <w:r w:rsidRPr="00310360">
          <w:rPr>
            <w:rStyle w:val="Hyperlink"/>
            <w:noProof/>
          </w:rPr>
          <w:t>2.7.19. Sơ đồ tuần tự chỉnh sửa biến thể sản phẩm</w:t>
        </w:r>
        <w:r>
          <w:rPr>
            <w:noProof/>
            <w:webHidden/>
          </w:rPr>
          <w:tab/>
        </w:r>
        <w:r>
          <w:rPr>
            <w:noProof/>
            <w:webHidden/>
          </w:rPr>
          <w:fldChar w:fldCharType="begin"/>
        </w:r>
        <w:r>
          <w:rPr>
            <w:noProof/>
            <w:webHidden/>
          </w:rPr>
          <w:instrText xml:space="preserve"> PAGEREF _Toc216255505 \h </w:instrText>
        </w:r>
        <w:r>
          <w:rPr>
            <w:noProof/>
            <w:webHidden/>
          </w:rPr>
        </w:r>
        <w:r>
          <w:rPr>
            <w:noProof/>
            <w:webHidden/>
          </w:rPr>
          <w:fldChar w:fldCharType="separate"/>
        </w:r>
        <w:r>
          <w:rPr>
            <w:noProof/>
            <w:webHidden/>
          </w:rPr>
          <w:t>104</w:t>
        </w:r>
        <w:r>
          <w:rPr>
            <w:noProof/>
            <w:webHidden/>
          </w:rPr>
          <w:fldChar w:fldCharType="end"/>
        </w:r>
      </w:hyperlink>
    </w:p>
    <w:p w14:paraId="35C055C9" w14:textId="1E92084A"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06" w:history="1">
        <w:r w:rsidRPr="00310360">
          <w:rPr>
            <w:rStyle w:val="Hyperlink"/>
            <w:noProof/>
          </w:rPr>
          <w:t>2.7.20. Sơ đồ tuần tự xóa biến thể sản phẩm</w:t>
        </w:r>
        <w:r>
          <w:rPr>
            <w:noProof/>
            <w:webHidden/>
          </w:rPr>
          <w:tab/>
        </w:r>
        <w:r>
          <w:rPr>
            <w:noProof/>
            <w:webHidden/>
          </w:rPr>
          <w:fldChar w:fldCharType="begin"/>
        </w:r>
        <w:r>
          <w:rPr>
            <w:noProof/>
            <w:webHidden/>
          </w:rPr>
          <w:instrText xml:space="preserve"> PAGEREF _Toc216255506 \h </w:instrText>
        </w:r>
        <w:r>
          <w:rPr>
            <w:noProof/>
            <w:webHidden/>
          </w:rPr>
        </w:r>
        <w:r>
          <w:rPr>
            <w:noProof/>
            <w:webHidden/>
          </w:rPr>
          <w:fldChar w:fldCharType="separate"/>
        </w:r>
        <w:r>
          <w:rPr>
            <w:noProof/>
            <w:webHidden/>
          </w:rPr>
          <w:t>104</w:t>
        </w:r>
        <w:r>
          <w:rPr>
            <w:noProof/>
            <w:webHidden/>
          </w:rPr>
          <w:fldChar w:fldCharType="end"/>
        </w:r>
      </w:hyperlink>
    </w:p>
    <w:p w14:paraId="2EA7D43E" w14:textId="46FCFA8C"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07" w:history="1">
        <w:r w:rsidRPr="00310360">
          <w:rPr>
            <w:rStyle w:val="Hyperlink"/>
            <w:noProof/>
          </w:rPr>
          <w:t>2.7.21. Sơ đồ tuần tự sửa thông tin Khách hàng</w:t>
        </w:r>
        <w:r>
          <w:rPr>
            <w:noProof/>
            <w:webHidden/>
          </w:rPr>
          <w:tab/>
        </w:r>
        <w:r>
          <w:rPr>
            <w:noProof/>
            <w:webHidden/>
          </w:rPr>
          <w:fldChar w:fldCharType="begin"/>
        </w:r>
        <w:r>
          <w:rPr>
            <w:noProof/>
            <w:webHidden/>
          </w:rPr>
          <w:instrText xml:space="preserve"> PAGEREF _Toc216255507 \h </w:instrText>
        </w:r>
        <w:r>
          <w:rPr>
            <w:noProof/>
            <w:webHidden/>
          </w:rPr>
        </w:r>
        <w:r>
          <w:rPr>
            <w:noProof/>
            <w:webHidden/>
          </w:rPr>
          <w:fldChar w:fldCharType="separate"/>
        </w:r>
        <w:r>
          <w:rPr>
            <w:noProof/>
            <w:webHidden/>
          </w:rPr>
          <w:t>105</w:t>
        </w:r>
        <w:r>
          <w:rPr>
            <w:noProof/>
            <w:webHidden/>
          </w:rPr>
          <w:fldChar w:fldCharType="end"/>
        </w:r>
      </w:hyperlink>
    </w:p>
    <w:p w14:paraId="7786084A" w14:textId="0113AA1D"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08" w:history="1">
        <w:r w:rsidRPr="00310360">
          <w:rPr>
            <w:rStyle w:val="Hyperlink"/>
            <w:noProof/>
          </w:rPr>
          <w:t>2.7.22. Sơ đồ tuần tự thêm mới biển quảng cáo (banner)</w:t>
        </w:r>
        <w:r>
          <w:rPr>
            <w:noProof/>
            <w:webHidden/>
          </w:rPr>
          <w:tab/>
        </w:r>
        <w:r>
          <w:rPr>
            <w:noProof/>
            <w:webHidden/>
          </w:rPr>
          <w:fldChar w:fldCharType="begin"/>
        </w:r>
        <w:r>
          <w:rPr>
            <w:noProof/>
            <w:webHidden/>
          </w:rPr>
          <w:instrText xml:space="preserve"> PAGEREF _Toc216255508 \h </w:instrText>
        </w:r>
        <w:r>
          <w:rPr>
            <w:noProof/>
            <w:webHidden/>
          </w:rPr>
        </w:r>
        <w:r>
          <w:rPr>
            <w:noProof/>
            <w:webHidden/>
          </w:rPr>
          <w:fldChar w:fldCharType="separate"/>
        </w:r>
        <w:r>
          <w:rPr>
            <w:noProof/>
            <w:webHidden/>
          </w:rPr>
          <w:t>105</w:t>
        </w:r>
        <w:r>
          <w:rPr>
            <w:noProof/>
            <w:webHidden/>
          </w:rPr>
          <w:fldChar w:fldCharType="end"/>
        </w:r>
      </w:hyperlink>
    </w:p>
    <w:p w14:paraId="6BF900CE" w14:textId="27B78045"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09" w:history="1">
        <w:r w:rsidRPr="00310360">
          <w:rPr>
            <w:rStyle w:val="Hyperlink"/>
            <w:noProof/>
          </w:rPr>
          <w:t>2.7.23. Sơ đồ tuần tự chỉnh sửa biển quảng cáo (banner)</w:t>
        </w:r>
        <w:r>
          <w:rPr>
            <w:noProof/>
            <w:webHidden/>
          </w:rPr>
          <w:tab/>
        </w:r>
        <w:r>
          <w:rPr>
            <w:noProof/>
            <w:webHidden/>
          </w:rPr>
          <w:fldChar w:fldCharType="begin"/>
        </w:r>
        <w:r>
          <w:rPr>
            <w:noProof/>
            <w:webHidden/>
          </w:rPr>
          <w:instrText xml:space="preserve"> PAGEREF _Toc216255509 \h </w:instrText>
        </w:r>
        <w:r>
          <w:rPr>
            <w:noProof/>
            <w:webHidden/>
          </w:rPr>
        </w:r>
        <w:r>
          <w:rPr>
            <w:noProof/>
            <w:webHidden/>
          </w:rPr>
          <w:fldChar w:fldCharType="separate"/>
        </w:r>
        <w:r>
          <w:rPr>
            <w:noProof/>
            <w:webHidden/>
          </w:rPr>
          <w:t>106</w:t>
        </w:r>
        <w:r>
          <w:rPr>
            <w:noProof/>
            <w:webHidden/>
          </w:rPr>
          <w:fldChar w:fldCharType="end"/>
        </w:r>
      </w:hyperlink>
    </w:p>
    <w:p w14:paraId="4AA0DDD7" w14:textId="09168B13"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10" w:history="1">
        <w:r w:rsidRPr="00310360">
          <w:rPr>
            <w:rStyle w:val="Hyperlink"/>
            <w:noProof/>
          </w:rPr>
          <w:t>2.7.24. Sơ đồ tuần tự xóa/ ẩn biển quảng cáo (banner)</w:t>
        </w:r>
        <w:r>
          <w:rPr>
            <w:noProof/>
            <w:webHidden/>
          </w:rPr>
          <w:tab/>
        </w:r>
        <w:r>
          <w:rPr>
            <w:noProof/>
            <w:webHidden/>
          </w:rPr>
          <w:fldChar w:fldCharType="begin"/>
        </w:r>
        <w:r>
          <w:rPr>
            <w:noProof/>
            <w:webHidden/>
          </w:rPr>
          <w:instrText xml:space="preserve"> PAGEREF _Toc216255510 \h </w:instrText>
        </w:r>
        <w:r>
          <w:rPr>
            <w:noProof/>
            <w:webHidden/>
          </w:rPr>
        </w:r>
        <w:r>
          <w:rPr>
            <w:noProof/>
            <w:webHidden/>
          </w:rPr>
          <w:fldChar w:fldCharType="separate"/>
        </w:r>
        <w:r>
          <w:rPr>
            <w:noProof/>
            <w:webHidden/>
          </w:rPr>
          <w:t>106</w:t>
        </w:r>
        <w:r>
          <w:rPr>
            <w:noProof/>
            <w:webHidden/>
          </w:rPr>
          <w:fldChar w:fldCharType="end"/>
        </w:r>
      </w:hyperlink>
    </w:p>
    <w:p w14:paraId="186B5674" w14:textId="39D005F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11" w:history="1">
        <w:r w:rsidRPr="00310360">
          <w:rPr>
            <w:rStyle w:val="Hyperlink"/>
            <w:noProof/>
          </w:rPr>
          <w:t>2.7.25. Sơ đồ tuần tự xem danh sách chương trình giảm giá (flash sale)</w:t>
        </w:r>
        <w:r>
          <w:rPr>
            <w:noProof/>
            <w:webHidden/>
          </w:rPr>
          <w:tab/>
        </w:r>
        <w:r>
          <w:rPr>
            <w:noProof/>
            <w:webHidden/>
          </w:rPr>
          <w:fldChar w:fldCharType="begin"/>
        </w:r>
        <w:r>
          <w:rPr>
            <w:noProof/>
            <w:webHidden/>
          </w:rPr>
          <w:instrText xml:space="preserve"> PAGEREF _Toc216255511 \h </w:instrText>
        </w:r>
        <w:r>
          <w:rPr>
            <w:noProof/>
            <w:webHidden/>
          </w:rPr>
        </w:r>
        <w:r>
          <w:rPr>
            <w:noProof/>
            <w:webHidden/>
          </w:rPr>
          <w:fldChar w:fldCharType="separate"/>
        </w:r>
        <w:r>
          <w:rPr>
            <w:noProof/>
            <w:webHidden/>
          </w:rPr>
          <w:t>107</w:t>
        </w:r>
        <w:r>
          <w:rPr>
            <w:noProof/>
            <w:webHidden/>
          </w:rPr>
          <w:fldChar w:fldCharType="end"/>
        </w:r>
      </w:hyperlink>
    </w:p>
    <w:p w14:paraId="68E04F58" w14:textId="6DB519A3"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12" w:history="1">
        <w:r w:rsidRPr="00310360">
          <w:rPr>
            <w:rStyle w:val="Hyperlink"/>
            <w:noProof/>
          </w:rPr>
          <w:t>2.7.26. Sơ đồ tuần tự thêm mới chương trình giảm giá (flash sale)</w:t>
        </w:r>
        <w:r>
          <w:rPr>
            <w:noProof/>
            <w:webHidden/>
          </w:rPr>
          <w:tab/>
        </w:r>
        <w:r>
          <w:rPr>
            <w:noProof/>
            <w:webHidden/>
          </w:rPr>
          <w:fldChar w:fldCharType="begin"/>
        </w:r>
        <w:r>
          <w:rPr>
            <w:noProof/>
            <w:webHidden/>
          </w:rPr>
          <w:instrText xml:space="preserve"> PAGEREF _Toc216255512 \h </w:instrText>
        </w:r>
        <w:r>
          <w:rPr>
            <w:noProof/>
            <w:webHidden/>
          </w:rPr>
        </w:r>
        <w:r>
          <w:rPr>
            <w:noProof/>
            <w:webHidden/>
          </w:rPr>
          <w:fldChar w:fldCharType="separate"/>
        </w:r>
        <w:r>
          <w:rPr>
            <w:noProof/>
            <w:webHidden/>
          </w:rPr>
          <w:t>107</w:t>
        </w:r>
        <w:r>
          <w:rPr>
            <w:noProof/>
            <w:webHidden/>
          </w:rPr>
          <w:fldChar w:fldCharType="end"/>
        </w:r>
      </w:hyperlink>
    </w:p>
    <w:p w14:paraId="0050CD72" w14:textId="7EC64B73"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13" w:history="1">
        <w:r w:rsidRPr="00310360">
          <w:rPr>
            <w:rStyle w:val="Hyperlink"/>
            <w:noProof/>
          </w:rPr>
          <w:t>2.7.27. Sơ đồ tuần tự chỉnh sửa chương trình giảm giá (flash sale)</w:t>
        </w:r>
        <w:r>
          <w:rPr>
            <w:noProof/>
            <w:webHidden/>
          </w:rPr>
          <w:tab/>
        </w:r>
        <w:r>
          <w:rPr>
            <w:noProof/>
            <w:webHidden/>
          </w:rPr>
          <w:fldChar w:fldCharType="begin"/>
        </w:r>
        <w:r>
          <w:rPr>
            <w:noProof/>
            <w:webHidden/>
          </w:rPr>
          <w:instrText xml:space="preserve"> PAGEREF _Toc216255513 \h </w:instrText>
        </w:r>
        <w:r>
          <w:rPr>
            <w:noProof/>
            <w:webHidden/>
          </w:rPr>
        </w:r>
        <w:r>
          <w:rPr>
            <w:noProof/>
            <w:webHidden/>
          </w:rPr>
          <w:fldChar w:fldCharType="separate"/>
        </w:r>
        <w:r>
          <w:rPr>
            <w:noProof/>
            <w:webHidden/>
          </w:rPr>
          <w:t>108</w:t>
        </w:r>
        <w:r>
          <w:rPr>
            <w:noProof/>
            <w:webHidden/>
          </w:rPr>
          <w:fldChar w:fldCharType="end"/>
        </w:r>
      </w:hyperlink>
    </w:p>
    <w:p w14:paraId="36E64629" w14:textId="545EF3C2"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14" w:history="1">
        <w:r w:rsidRPr="00310360">
          <w:rPr>
            <w:rStyle w:val="Hyperlink"/>
            <w:noProof/>
          </w:rPr>
          <w:t>2.7.28. Sơ đồ tuần tự hủy chương trình giảm giá (flash sale)</w:t>
        </w:r>
        <w:r>
          <w:rPr>
            <w:noProof/>
            <w:webHidden/>
          </w:rPr>
          <w:tab/>
        </w:r>
        <w:r>
          <w:rPr>
            <w:noProof/>
            <w:webHidden/>
          </w:rPr>
          <w:fldChar w:fldCharType="begin"/>
        </w:r>
        <w:r>
          <w:rPr>
            <w:noProof/>
            <w:webHidden/>
          </w:rPr>
          <w:instrText xml:space="preserve"> PAGEREF _Toc216255514 \h </w:instrText>
        </w:r>
        <w:r>
          <w:rPr>
            <w:noProof/>
            <w:webHidden/>
          </w:rPr>
        </w:r>
        <w:r>
          <w:rPr>
            <w:noProof/>
            <w:webHidden/>
          </w:rPr>
          <w:fldChar w:fldCharType="separate"/>
        </w:r>
        <w:r>
          <w:rPr>
            <w:noProof/>
            <w:webHidden/>
          </w:rPr>
          <w:t>108</w:t>
        </w:r>
        <w:r>
          <w:rPr>
            <w:noProof/>
            <w:webHidden/>
          </w:rPr>
          <w:fldChar w:fldCharType="end"/>
        </w:r>
      </w:hyperlink>
    </w:p>
    <w:p w14:paraId="3B1E7221" w14:textId="56E520E2"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15" w:history="1">
        <w:r w:rsidRPr="00310360">
          <w:rPr>
            <w:rStyle w:val="Hyperlink"/>
            <w:noProof/>
          </w:rPr>
          <w:t>2.7.29. Sơ đồ tuần tự thêm biến thể sản phẩm vào giỏ hàng</w:t>
        </w:r>
        <w:r>
          <w:rPr>
            <w:noProof/>
            <w:webHidden/>
          </w:rPr>
          <w:tab/>
        </w:r>
        <w:r>
          <w:rPr>
            <w:noProof/>
            <w:webHidden/>
          </w:rPr>
          <w:fldChar w:fldCharType="begin"/>
        </w:r>
        <w:r>
          <w:rPr>
            <w:noProof/>
            <w:webHidden/>
          </w:rPr>
          <w:instrText xml:space="preserve"> PAGEREF _Toc216255515 \h </w:instrText>
        </w:r>
        <w:r>
          <w:rPr>
            <w:noProof/>
            <w:webHidden/>
          </w:rPr>
        </w:r>
        <w:r>
          <w:rPr>
            <w:noProof/>
            <w:webHidden/>
          </w:rPr>
          <w:fldChar w:fldCharType="separate"/>
        </w:r>
        <w:r>
          <w:rPr>
            <w:noProof/>
            <w:webHidden/>
          </w:rPr>
          <w:t>109</w:t>
        </w:r>
        <w:r>
          <w:rPr>
            <w:noProof/>
            <w:webHidden/>
          </w:rPr>
          <w:fldChar w:fldCharType="end"/>
        </w:r>
      </w:hyperlink>
    </w:p>
    <w:p w14:paraId="1A0D3F0C" w14:textId="2CA2ECAE"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16" w:history="1">
        <w:r w:rsidRPr="00310360">
          <w:rPr>
            <w:rStyle w:val="Hyperlink"/>
            <w:noProof/>
          </w:rPr>
          <w:t>2.7.30. Sơ đồ tuần tự thanh toán đơn hàng</w:t>
        </w:r>
        <w:r>
          <w:rPr>
            <w:noProof/>
            <w:webHidden/>
          </w:rPr>
          <w:tab/>
        </w:r>
        <w:r>
          <w:rPr>
            <w:noProof/>
            <w:webHidden/>
          </w:rPr>
          <w:fldChar w:fldCharType="begin"/>
        </w:r>
        <w:r>
          <w:rPr>
            <w:noProof/>
            <w:webHidden/>
          </w:rPr>
          <w:instrText xml:space="preserve"> PAGEREF _Toc216255516 \h </w:instrText>
        </w:r>
        <w:r>
          <w:rPr>
            <w:noProof/>
            <w:webHidden/>
          </w:rPr>
        </w:r>
        <w:r>
          <w:rPr>
            <w:noProof/>
            <w:webHidden/>
          </w:rPr>
          <w:fldChar w:fldCharType="separate"/>
        </w:r>
        <w:r>
          <w:rPr>
            <w:noProof/>
            <w:webHidden/>
          </w:rPr>
          <w:t>109</w:t>
        </w:r>
        <w:r>
          <w:rPr>
            <w:noProof/>
            <w:webHidden/>
          </w:rPr>
          <w:fldChar w:fldCharType="end"/>
        </w:r>
      </w:hyperlink>
    </w:p>
    <w:p w14:paraId="093867C9" w14:textId="27B34775"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17" w:history="1">
        <w:r w:rsidRPr="00310360">
          <w:rPr>
            <w:rStyle w:val="Hyperlink"/>
            <w:noProof/>
          </w:rPr>
          <w:t>2.7.31. Sơ đồ tuần tự thanh toán đơn hàng bằng VNPay</w:t>
        </w:r>
        <w:r>
          <w:rPr>
            <w:noProof/>
            <w:webHidden/>
          </w:rPr>
          <w:tab/>
        </w:r>
        <w:r>
          <w:rPr>
            <w:noProof/>
            <w:webHidden/>
          </w:rPr>
          <w:fldChar w:fldCharType="begin"/>
        </w:r>
        <w:r>
          <w:rPr>
            <w:noProof/>
            <w:webHidden/>
          </w:rPr>
          <w:instrText xml:space="preserve"> PAGEREF _Toc216255517 \h </w:instrText>
        </w:r>
        <w:r>
          <w:rPr>
            <w:noProof/>
            <w:webHidden/>
          </w:rPr>
        </w:r>
        <w:r>
          <w:rPr>
            <w:noProof/>
            <w:webHidden/>
          </w:rPr>
          <w:fldChar w:fldCharType="separate"/>
        </w:r>
        <w:r>
          <w:rPr>
            <w:noProof/>
            <w:webHidden/>
          </w:rPr>
          <w:t>110</w:t>
        </w:r>
        <w:r>
          <w:rPr>
            <w:noProof/>
            <w:webHidden/>
          </w:rPr>
          <w:fldChar w:fldCharType="end"/>
        </w:r>
      </w:hyperlink>
    </w:p>
    <w:p w14:paraId="53F234E1" w14:textId="74486F65"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18" w:history="1">
        <w:r w:rsidRPr="00310360">
          <w:rPr>
            <w:rStyle w:val="Hyperlink"/>
            <w:noProof/>
          </w:rPr>
          <w:t>2.7.32. Sơ đồ tuần tự xem danh sách đơn hàng</w:t>
        </w:r>
        <w:r>
          <w:rPr>
            <w:noProof/>
            <w:webHidden/>
          </w:rPr>
          <w:tab/>
        </w:r>
        <w:r>
          <w:rPr>
            <w:noProof/>
            <w:webHidden/>
          </w:rPr>
          <w:fldChar w:fldCharType="begin"/>
        </w:r>
        <w:r>
          <w:rPr>
            <w:noProof/>
            <w:webHidden/>
          </w:rPr>
          <w:instrText xml:space="preserve"> PAGEREF _Toc216255518 \h </w:instrText>
        </w:r>
        <w:r>
          <w:rPr>
            <w:noProof/>
            <w:webHidden/>
          </w:rPr>
        </w:r>
        <w:r>
          <w:rPr>
            <w:noProof/>
            <w:webHidden/>
          </w:rPr>
          <w:fldChar w:fldCharType="separate"/>
        </w:r>
        <w:r>
          <w:rPr>
            <w:noProof/>
            <w:webHidden/>
          </w:rPr>
          <w:t>110</w:t>
        </w:r>
        <w:r>
          <w:rPr>
            <w:noProof/>
            <w:webHidden/>
          </w:rPr>
          <w:fldChar w:fldCharType="end"/>
        </w:r>
      </w:hyperlink>
    </w:p>
    <w:p w14:paraId="0DE371AF" w14:textId="37306BE4"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19" w:history="1">
        <w:r w:rsidRPr="00310360">
          <w:rPr>
            <w:rStyle w:val="Hyperlink"/>
            <w:noProof/>
          </w:rPr>
          <w:t>2.7.33. Sơ đồ tuần tự cập nhật trạng thái đơn hàng</w:t>
        </w:r>
        <w:r>
          <w:rPr>
            <w:noProof/>
            <w:webHidden/>
          </w:rPr>
          <w:tab/>
        </w:r>
        <w:r>
          <w:rPr>
            <w:noProof/>
            <w:webHidden/>
          </w:rPr>
          <w:fldChar w:fldCharType="begin"/>
        </w:r>
        <w:r>
          <w:rPr>
            <w:noProof/>
            <w:webHidden/>
          </w:rPr>
          <w:instrText xml:space="preserve"> PAGEREF _Toc216255519 \h </w:instrText>
        </w:r>
        <w:r>
          <w:rPr>
            <w:noProof/>
            <w:webHidden/>
          </w:rPr>
        </w:r>
        <w:r>
          <w:rPr>
            <w:noProof/>
            <w:webHidden/>
          </w:rPr>
          <w:fldChar w:fldCharType="separate"/>
        </w:r>
        <w:r>
          <w:rPr>
            <w:noProof/>
            <w:webHidden/>
          </w:rPr>
          <w:t>111</w:t>
        </w:r>
        <w:r>
          <w:rPr>
            <w:noProof/>
            <w:webHidden/>
          </w:rPr>
          <w:fldChar w:fldCharType="end"/>
        </w:r>
      </w:hyperlink>
    </w:p>
    <w:p w14:paraId="698D0729" w14:textId="5EDE8867"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20" w:history="1">
        <w:r w:rsidRPr="00310360">
          <w:rPr>
            <w:rStyle w:val="Hyperlink"/>
            <w:noProof/>
          </w:rPr>
          <w:t>2.7.34. Sơ đồ tuần tự đánh giá biến thể sản phẩm</w:t>
        </w:r>
        <w:r>
          <w:rPr>
            <w:noProof/>
            <w:webHidden/>
          </w:rPr>
          <w:tab/>
        </w:r>
        <w:r>
          <w:rPr>
            <w:noProof/>
            <w:webHidden/>
          </w:rPr>
          <w:fldChar w:fldCharType="begin"/>
        </w:r>
        <w:r>
          <w:rPr>
            <w:noProof/>
            <w:webHidden/>
          </w:rPr>
          <w:instrText xml:space="preserve"> PAGEREF _Toc216255520 \h </w:instrText>
        </w:r>
        <w:r>
          <w:rPr>
            <w:noProof/>
            <w:webHidden/>
          </w:rPr>
        </w:r>
        <w:r>
          <w:rPr>
            <w:noProof/>
            <w:webHidden/>
          </w:rPr>
          <w:fldChar w:fldCharType="separate"/>
        </w:r>
        <w:r>
          <w:rPr>
            <w:noProof/>
            <w:webHidden/>
          </w:rPr>
          <w:t>111</w:t>
        </w:r>
        <w:r>
          <w:rPr>
            <w:noProof/>
            <w:webHidden/>
          </w:rPr>
          <w:fldChar w:fldCharType="end"/>
        </w:r>
      </w:hyperlink>
    </w:p>
    <w:p w14:paraId="62589FC3" w14:textId="6A28368C"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21" w:history="1">
        <w:r w:rsidRPr="00310360">
          <w:rPr>
            <w:rStyle w:val="Hyperlink"/>
            <w:noProof/>
          </w:rPr>
          <w:t>2.7.35. Sơ đồ tuần tự báo cáo thống kê</w:t>
        </w:r>
        <w:r>
          <w:rPr>
            <w:noProof/>
            <w:webHidden/>
          </w:rPr>
          <w:tab/>
        </w:r>
        <w:r>
          <w:rPr>
            <w:noProof/>
            <w:webHidden/>
          </w:rPr>
          <w:fldChar w:fldCharType="begin"/>
        </w:r>
        <w:r>
          <w:rPr>
            <w:noProof/>
            <w:webHidden/>
          </w:rPr>
          <w:instrText xml:space="preserve"> PAGEREF _Toc216255521 \h </w:instrText>
        </w:r>
        <w:r>
          <w:rPr>
            <w:noProof/>
            <w:webHidden/>
          </w:rPr>
        </w:r>
        <w:r>
          <w:rPr>
            <w:noProof/>
            <w:webHidden/>
          </w:rPr>
          <w:fldChar w:fldCharType="separate"/>
        </w:r>
        <w:r>
          <w:rPr>
            <w:noProof/>
            <w:webHidden/>
          </w:rPr>
          <w:t>112</w:t>
        </w:r>
        <w:r>
          <w:rPr>
            <w:noProof/>
            <w:webHidden/>
          </w:rPr>
          <w:fldChar w:fldCharType="end"/>
        </w:r>
      </w:hyperlink>
    </w:p>
    <w:p w14:paraId="7CF5DCF2" w14:textId="51681708" w:rsidR="00E629C6" w:rsidRDefault="00E629C6">
      <w:pPr>
        <w:pStyle w:val="TOC2"/>
        <w:rPr>
          <w:rFonts w:asciiTheme="minorHAnsi" w:eastAsiaTheme="minorEastAsia" w:hAnsiTheme="minorHAnsi" w:cstheme="minorBidi"/>
          <w:noProof/>
          <w:sz w:val="22"/>
          <w:szCs w:val="22"/>
          <w:lang w:val="en-US"/>
        </w:rPr>
      </w:pPr>
      <w:hyperlink w:anchor="_Toc216255522" w:history="1">
        <w:r w:rsidRPr="00310360">
          <w:rPr>
            <w:rStyle w:val="Hyperlink"/>
            <w:noProof/>
            <w:lang w:val="en-US"/>
          </w:rPr>
          <w:t>2.8.</w:t>
        </w:r>
        <w:r w:rsidRPr="00310360">
          <w:rPr>
            <w:rStyle w:val="Hyperlink"/>
            <w:noProof/>
          </w:rPr>
          <w:t xml:space="preserve"> Thiết kế cơ sở dữ liệu</w:t>
        </w:r>
        <w:r>
          <w:rPr>
            <w:noProof/>
            <w:webHidden/>
          </w:rPr>
          <w:tab/>
        </w:r>
        <w:r>
          <w:rPr>
            <w:noProof/>
            <w:webHidden/>
          </w:rPr>
          <w:fldChar w:fldCharType="begin"/>
        </w:r>
        <w:r>
          <w:rPr>
            <w:noProof/>
            <w:webHidden/>
          </w:rPr>
          <w:instrText xml:space="preserve"> PAGEREF _Toc216255522 \h </w:instrText>
        </w:r>
        <w:r>
          <w:rPr>
            <w:noProof/>
            <w:webHidden/>
          </w:rPr>
        </w:r>
        <w:r>
          <w:rPr>
            <w:noProof/>
            <w:webHidden/>
          </w:rPr>
          <w:fldChar w:fldCharType="separate"/>
        </w:r>
        <w:r>
          <w:rPr>
            <w:noProof/>
            <w:webHidden/>
          </w:rPr>
          <w:t>112</w:t>
        </w:r>
        <w:r>
          <w:rPr>
            <w:noProof/>
            <w:webHidden/>
          </w:rPr>
          <w:fldChar w:fldCharType="end"/>
        </w:r>
      </w:hyperlink>
    </w:p>
    <w:p w14:paraId="7F2A1956" w14:textId="73A6A633" w:rsidR="00E629C6" w:rsidRDefault="00E629C6">
      <w:pPr>
        <w:pStyle w:val="TOC2"/>
        <w:rPr>
          <w:rFonts w:asciiTheme="minorHAnsi" w:eastAsiaTheme="minorEastAsia" w:hAnsiTheme="minorHAnsi" w:cstheme="minorBidi"/>
          <w:noProof/>
          <w:sz w:val="22"/>
          <w:szCs w:val="22"/>
          <w:lang w:val="en-US"/>
        </w:rPr>
      </w:pPr>
      <w:hyperlink w:anchor="_Toc216255523" w:history="1">
        <w:r w:rsidRPr="00310360">
          <w:rPr>
            <w:rStyle w:val="Hyperlink"/>
            <w:noProof/>
          </w:rPr>
          <w:t>2.9. Kết chương</w:t>
        </w:r>
        <w:r>
          <w:rPr>
            <w:noProof/>
            <w:webHidden/>
          </w:rPr>
          <w:tab/>
        </w:r>
        <w:r>
          <w:rPr>
            <w:noProof/>
            <w:webHidden/>
          </w:rPr>
          <w:fldChar w:fldCharType="begin"/>
        </w:r>
        <w:r>
          <w:rPr>
            <w:noProof/>
            <w:webHidden/>
          </w:rPr>
          <w:instrText xml:space="preserve"> PAGEREF _Toc216255523 \h </w:instrText>
        </w:r>
        <w:r>
          <w:rPr>
            <w:noProof/>
            <w:webHidden/>
          </w:rPr>
        </w:r>
        <w:r>
          <w:rPr>
            <w:noProof/>
            <w:webHidden/>
          </w:rPr>
          <w:fldChar w:fldCharType="separate"/>
        </w:r>
        <w:r>
          <w:rPr>
            <w:noProof/>
            <w:webHidden/>
          </w:rPr>
          <w:t>117</w:t>
        </w:r>
        <w:r>
          <w:rPr>
            <w:noProof/>
            <w:webHidden/>
          </w:rPr>
          <w:fldChar w:fldCharType="end"/>
        </w:r>
      </w:hyperlink>
    </w:p>
    <w:p w14:paraId="0D1AE7F7" w14:textId="31726CC0" w:rsidR="00E629C6" w:rsidRDefault="00E629C6">
      <w:pPr>
        <w:pStyle w:val="TOC1"/>
        <w:rPr>
          <w:rFonts w:asciiTheme="minorHAnsi" w:eastAsiaTheme="minorEastAsia" w:hAnsiTheme="minorHAnsi" w:cstheme="minorBidi"/>
          <w:sz w:val="22"/>
          <w:szCs w:val="22"/>
          <w:lang w:val="en-US"/>
        </w:rPr>
      </w:pPr>
      <w:hyperlink w:anchor="_Toc216255524" w:history="1">
        <w:r w:rsidRPr="00310360">
          <w:rPr>
            <w:rStyle w:val="Hyperlink"/>
          </w:rPr>
          <w:t>CHƯƠNG 3. Xây dựng website bán điện thoại di động</w:t>
        </w:r>
        <w:r>
          <w:rPr>
            <w:webHidden/>
          </w:rPr>
          <w:tab/>
        </w:r>
        <w:r>
          <w:rPr>
            <w:webHidden/>
          </w:rPr>
          <w:fldChar w:fldCharType="begin"/>
        </w:r>
        <w:r>
          <w:rPr>
            <w:webHidden/>
          </w:rPr>
          <w:instrText xml:space="preserve"> PAGEREF _Toc216255524 \h </w:instrText>
        </w:r>
        <w:r>
          <w:rPr>
            <w:webHidden/>
          </w:rPr>
        </w:r>
        <w:r>
          <w:rPr>
            <w:webHidden/>
          </w:rPr>
          <w:fldChar w:fldCharType="separate"/>
        </w:r>
        <w:r>
          <w:rPr>
            <w:webHidden/>
          </w:rPr>
          <w:t>118</w:t>
        </w:r>
        <w:r>
          <w:rPr>
            <w:webHidden/>
          </w:rPr>
          <w:fldChar w:fldCharType="end"/>
        </w:r>
      </w:hyperlink>
    </w:p>
    <w:p w14:paraId="5C419B9C" w14:textId="047543CD" w:rsidR="00E629C6" w:rsidRDefault="00E629C6">
      <w:pPr>
        <w:pStyle w:val="TOC2"/>
        <w:rPr>
          <w:rFonts w:asciiTheme="minorHAnsi" w:eastAsiaTheme="minorEastAsia" w:hAnsiTheme="minorHAnsi" w:cstheme="minorBidi"/>
          <w:noProof/>
          <w:sz w:val="22"/>
          <w:szCs w:val="22"/>
          <w:lang w:val="en-US"/>
        </w:rPr>
      </w:pPr>
      <w:hyperlink w:anchor="_Toc216255525" w:history="1">
        <w:r w:rsidRPr="00310360">
          <w:rPr>
            <w:rStyle w:val="Hyperlink"/>
            <w:noProof/>
          </w:rPr>
          <w:t>3.1. Môi trường triển khai và Cấu trúc dự án</w:t>
        </w:r>
        <w:r>
          <w:rPr>
            <w:noProof/>
            <w:webHidden/>
          </w:rPr>
          <w:tab/>
        </w:r>
        <w:r>
          <w:rPr>
            <w:noProof/>
            <w:webHidden/>
          </w:rPr>
          <w:fldChar w:fldCharType="begin"/>
        </w:r>
        <w:r>
          <w:rPr>
            <w:noProof/>
            <w:webHidden/>
          </w:rPr>
          <w:instrText xml:space="preserve"> PAGEREF _Toc216255525 \h </w:instrText>
        </w:r>
        <w:r>
          <w:rPr>
            <w:noProof/>
            <w:webHidden/>
          </w:rPr>
        </w:r>
        <w:r>
          <w:rPr>
            <w:noProof/>
            <w:webHidden/>
          </w:rPr>
          <w:fldChar w:fldCharType="separate"/>
        </w:r>
        <w:r>
          <w:rPr>
            <w:noProof/>
            <w:webHidden/>
          </w:rPr>
          <w:t>118</w:t>
        </w:r>
        <w:r>
          <w:rPr>
            <w:noProof/>
            <w:webHidden/>
          </w:rPr>
          <w:fldChar w:fldCharType="end"/>
        </w:r>
      </w:hyperlink>
    </w:p>
    <w:p w14:paraId="5BFBA84E" w14:textId="7DFF77D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26" w:history="1">
        <w:r w:rsidRPr="00310360">
          <w:rPr>
            <w:rStyle w:val="Hyperlink"/>
            <w:noProof/>
          </w:rPr>
          <w:t>3.1.1. Yêu cầu phần cứng (Môi trường Server/Dev)</w:t>
        </w:r>
        <w:r>
          <w:rPr>
            <w:noProof/>
            <w:webHidden/>
          </w:rPr>
          <w:tab/>
        </w:r>
        <w:r>
          <w:rPr>
            <w:noProof/>
            <w:webHidden/>
          </w:rPr>
          <w:fldChar w:fldCharType="begin"/>
        </w:r>
        <w:r>
          <w:rPr>
            <w:noProof/>
            <w:webHidden/>
          </w:rPr>
          <w:instrText xml:space="preserve"> PAGEREF _Toc216255526 \h </w:instrText>
        </w:r>
        <w:r>
          <w:rPr>
            <w:noProof/>
            <w:webHidden/>
          </w:rPr>
        </w:r>
        <w:r>
          <w:rPr>
            <w:noProof/>
            <w:webHidden/>
          </w:rPr>
          <w:fldChar w:fldCharType="separate"/>
        </w:r>
        <w:r>
          <w:rPr>
            <w:noProof/>
            <w:webHidden/>
          </w:rPr>
          <w:t>118</w:t>
        </w:r>
        <w:r>
          <w:rPr>
            <w:noProof/>
            <w:webHidden/>
          </w:rPr>
          <w:fldChar w:fldCharType="end"/>
        </w:r>
      </w:hyperlink>
    </w:p>
    <w:p w14:paraId="6074A31B" w14:textId="59CAE1BD"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27" w:history="1">
        <w:r w:rsidRPr="00310360">
          <w:rPr>
            <w:rStyle w:val="Hyperlink"/>
            <w:noProof/>
          </w:rPr>
          <w:t>3.1.2. Yêu cầu phần mềm và Công cụ phát triển</w:t>
        </w:r>
        <w:r>
          <w:rPr>
            <w:noProof/>
            <w:webHidden/>
          </w:rPr>
          <w:tab/>
        </w:r>
        <w:r>
          <w:rPr>
            <w:noProof/>
            <w:webHidden/>
          </w:rPr>
          <w:fldChar w:fldCharType="begin"/>
        </w:r>
        <w:r>
          <w:rPr>
            <w:noProof/>
            <w:webHidden/>
          </w:rPr>
          <w:instrText xml:space="preserve"> PAGEREF _Toc216255527 \h </w:instrText>
        </w:r>
        <w:r>
          <w:rPr>
            <w:noProof/>
            <w:webHidden/>
          </w:rPr>
        </w:r>
        <w:r>
          <w:rPr>
            <w:noProof/>
            <w:webHidden/>
          </w:rPr>
          <w:fldChar w:fldCharType="separate"/>
        </w:r>
        <w:r>
          <w:rPr>
            <w:noProof/>
            <w:webHidden/>
          </w:rPr>
          <w:t>118</w:t>
        </w:r>
        <w:r>
          <w:rPr>
            <w:noProof/>
            <w:webHidden/>
          </w:rPr>
          <w:fldChar w:fldCharType="end"/>
        </w:r>
      </w:hyperlink>
    </w:p>
    <w:p w14:paraId="75A23CCA" w14:textId="40829CF4"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28" w:history="1">
        <w:r w:rsidRPr="00310360">
          <w:rPr>
            <w:rStyle w:val="Hyperlink"/>
            <w:noProof/>
          </w:rPr>
          <w:t>3.1.3. Tổ chức mã nguồn và Cấu trúc Solution</w:t>
        </w:r>
        <w:r>
          <w:rPr>
            <w:noProof/>
            <w:webHidden/>
          </w:rPr>
          <w:tab/>
        </w:r>
        <w:r>
          <w:rPr>
            <w:noProof/>
            <w:webHidden/>
          </w:rPr>
          <w:fldChar w:fldCharType="begin"/>
        </w:r>
        <w:r>
          <w:rPr>
            <w:noProof/>
            <w:webHidden/>
          </w:rPr>
          <w:instrText xml:space="preserve"> PAGEREF _Toc216255528 \h </w:instrText>
        </w:r>
        <w:r>
          <w:rPr>
            <w:noProof/>
            <w:webHidden/>
          </w:rPr>
        </w:r>
        <w:r>
          <w:rPr>
            <w:noProof/>
            <w:webHidden/>
          </w:rPr>
          <w:fldChar w:fldCharType="separate"/>
        </w:r>
        <w:r>
          <w:rPr>
            <w:noProof/>
            <w:webHidden/>
          </w:rPr>
          <w:t>118</w:t>
        </w:r>
        <w:r>
          <w:rPr>
            <w:noProof/>
            <w:webHidden/>
          </w:rPr>
          <w:fldChar w:fldCharType="end"/>
        </w:r>
      </w:hyperlink>
    </w:p>
    <w:p w14:paraId="6C03067E" w14:textId="471D3A29" w:rsidR="00E629C6" w:rsidRDefault="00E629C6">
      <w:pPr>
        <w:pStyle w:val="TOC2"/>
        <w:rPr>
          <w:rFonts w:asciiTheme="minorHAnsi" w:eastAsiaTheme="minorEastAsia" w:hAnsiTheme="minorHAnsi" w:cstheme="minorBidi"/>
          <w:noProof/>
          <w:sz w:val="22"/>
          <w:szCs w:val="22"/>
          <w:lang w:val="en-US"/>
        </w:rPr>
      </w:pPr>
      <w:hyperlink w:anchor="_Toc216255529" w:history="1">
        <w:r w:rsidRPr="00310360">
          <w:rPr>
            <w:rStyle w:val="Hyperlink"/>
            <w:noProof/>
          </w:rPr>
          <w:t>3.2. Quy trình nghiệp vụ tổng thể của hệ thống</w:t>
        </w:r>
        <w:r>
          <w:rPr>
            <w:noProof/>
            <w:webHidden/>
          </w:rPr>
          <w:tab/>
        </w:r>
        <w:r>
          <w:rPr>
            <w:noProof/>
            <w:webHidden/>
          </w:rPr>
          <w:fldChar w:fldCharType="begin"/>
        </w:r>
        <w:r>
          <w:rPr>
            <w:noProof/>
            <w:webHidden/>
          </w:rPr>
          <w:instrText xml:space="preserve"> PAGEREF _Toc216255529 \h </w:instrText>
        </w:r>
        <w:r>
          <w:rPr>
            <w:noProof/>
            <w:webHidden/>
          </w:rPr>
        </w:r>
        <w:r>
          <w:rPr>
            <w:noProof/>
            <w:webHidden/>
          </w:rPr>
          <w:fldChar w:fldCharType="separate"/>
        </w:r>
        <w:r>
          <w:rPr>
            <w:noProof/>
            <w:webHidden/>
          </w:rPr>
          <w:t>120</w:t>
        </w:r>
        <w:r>
          <w:rPr>
            <w:noProof/>
            <w:webHidden/>
          </w:rPr>
          <w:fldChar w:fldCharType="end"/>
        </w:r>
      </w:hyperlink>
    </w:p>
    <w:p w14:paraId="4B1D0C61" w14:textId="73064847" w:rsidR="00E629C6" w:rsidRDefault="00E629C6">
      <w:pPr>
        <w:pStyle w:val="TOC2"/>
        <w:rPr>
          <w:rFonts w:asciiTheme="minorHAnsi" w:eastAsiaTheme="minorEastAsia" w:hAnsiTheme="minorHAnsi" w:cstheme="minorBidi"/>
          <w:noProof/>
          <w:sz w:val="22"/>
          <w:szCs w:val="22"/>
          <w:lang w:val="en-US"/>
        </w:rPr>
      </w:pPr>
      <w:hyperlink w:anchor="_Toc216255530" w:history="1">
        <w:r w:rsidRPr="00310360">
          <w:rPr>
            <w:rStyle w:val="Hyperlink"/>
            <w:noProof/>
          </w:rPr>
          <w:t>3.3. Kết quả cài đặt giao diện hệ thống</w:t>
        </w:r>
        <w:r>
          <w:rPr>
            <w:noProof/>
            <w:webHidden/>
          </w:rPr>
          <w:tab/>
        </w:r>
        <w:r>
          <w:rPr>
            <w:noProof/>
            <w:webHidden/>
          </w:rPr>
          <w:fldChar w:fldCharType="begin"/>
        </w:r>
        <w:r>
          <w:rPr>
            <w:noProof/>
            <w:webHidden/>
          </w:rPr>
          <w:instrText xml:space="preserve"> PAGEREF _Toc216255530 \h </w:instrText>
        </w:r>
        <w:r>
          <w:rPr>
            <w:noProof/>
            <w:webHidden/>
          </w:rPr>
        </w:r>
        <w:r>
          <w:rPr>
            <w:noProof/>
            <w:webHidden/>
          </w:rPr>
          <w:fldChar w:fldCharType="separate"/>
        </w:r>
        <w:r>
          <w:rPr>
            <w:noProof/>
            <w:webHidden/>
          </w:rPr>
          <w:t>121</w:t>
        </w:r>
        <w:r>
          <w:rPr>
            <w:noProof/>
            <w:webHidden/>
          </w:rPr>
          <w:fldChar w:fldCharType="end"/>
        </w:r>
      </w:hyperlink>
    </w:p>
    <w:p w14:paraId="3470C1C7" w14:textId="1BD33845"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31" w:history="1">
        <w:r w:rsidRPr="00310360">
          <w:rPr>
            <w:rStyle w:val="Hyperlink"/>
            <w:noProof/>
          </w:rPr>
          <w:t>3.3.1. Phân hệ Quản trị hệ thống và Kiểm soát truy cập (RBAC)</w:t>
        </w:r>
        <w:r>
          <w:rPr>
            <w:noProof/>
            <w:webHidden/>
          </w:rPr>
          <w:tab/>
        </w:r>
        <w:r>
          <w:rPr>
            <w:noProof/>
            <w:webHidden/>
          </w:rPr>
          <w:fldChar w:fldCharType="begin"/>
        </w:r>
        <w:r>
          <w:rPr>
            <w:noProof/>
            <w:webHidden/>
          </w:rPr>
          <w:instrText xml:space="preserve"> PAGEREF _Toc216255531 \h </w:instrText>
        </w:r>
        <w:r>
          <w:rPr>
            <w:noProof/>
            <w:webHidden/>
          </w:rPr>
        </w:r>
        <w:r>
          <w:rPr>
            <w:noProof/>
            <w:webHidden/>
          </w:rPr>
          <w:fldChar w:fldCharType="separate"/>
        </w:r>
        <w:r>
          <w:rPr>
            <w:noProof/>
            <w:webHidden/>
          </w:rPr>
          <w:t>121</w:t>
        </w:r>
        <w:r>
          <w:rPr>
            <w:noProof/>
            <w:webHidden/>
          </w:rPr>
          <w:fldChar w:fldCharType="end"/>
        </w:r>
      </w:hyperlink>
    </w:p>
    <w:p w14:paraId="64C6AF48" w14:textId="73A06CD3"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32" w:history="1">
        <w:r w:rsidRPr="00310360">
          <w:rPr>
            <w:rStyle w:val="Hyperlink"/>
            <w:noProof/>
          </w:rPr>
          <w:t>3.3.2. Quản lý định danh người dùng (User Management)</w:t>
        </w:r>
        <w:r>
          <w:rPr>
            <w:noProof/>
            <w:webHidden/>
          </w:rPr>
          <w:tab/>
        </w:r>
        <w:r>
          <w:rPr>
            <w:noProof/>
            <w:webHidden/>
          </w:rPr>
          <w:fldChar w:fldCharType="begin"/>
        </w:r>
        <w:r>
          <w:rPr>
            <w:noProof/>
            <w:webHidden/>
          </w:rPr>
          <w:instrText xml:space="preserve"> PAGEREF _Toc216255532 \h </w:instrText>
        </w:r>
        <w:r>
          <w:rPr>
            <w:noProof/>
            <w:webHidden/>
          </w:rPr>
        </w:r>
        <w:r>
          <w:rPr>
            <w:noProof/>
            <w:webHidden/>
          </w:rPr>
          <w:fldChar w:fldCharType="separate"/>
        </w:r>
        <w:r>
          <w:rPr>
            <w:noProof/>
            <w:webHidden/>
          </w:rPr>
          <w:t>124</w:t>
        </w:r>
        <w:r>
          <w:rPr>
            <w:noProof/>
            <w:webHidden/>
          </w:rPr>
          <w:fldChar w:fldCharType="end"/>
        </w:r>
      </w:hyperlink>
    </w:p>
    <w:p w14:paraId="353F3BA4" w14:textId="62BF20F6"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33" w:history="1">
        <w:r w:rsidRPr="00310360">
          <w:rPr>
            <w:rStyle w:val="Hyperlink"/>
            <w:noProof/>
          </w:rPr>
          <w:t>3.3.3. Phân hệ Quản lý sản phẩm và Cấu hình kho hàng</w:t>
        </w:r>
        <w:r>
          <w:rPr>
            <w:noProof/>
            <w:webHidden/>
          </w:rPr>
          <w:tab/>
        </w:r>
        <w:r>
          <w:rPr>
            <w:noProof/>
            <w:webHidden/>
          </w:rPr>
          <w:fldChar w:fldCharType="begin"/>
        </w:r>
        <w:r>
          <w:rPr>
            <w:noProof/>
            <w:webHidden/>
          </w:rPr>
          <w:instrText xml:space="preserve"> PAGEREF _Toc216255533 \h </w:instrText>
        </w:r>
        <w:r>
          <w:rPr>
            <w:noProof/>
            <w:webHidden/>
          </w:rPr>
        </w:r>
        <w:r>
          <w:rPr>
            <w:noProof/>
            <w:webHidden/>
          </w:rPr>
          <w:fldChar w:fldCharType="separate"/>
        </w:r>
        <w:r>
          <w:rPr>
            <w:noProof/>
            <w:webHidden/>
          </w:rPr>
          <w:t>130</w:t>
        </w:r>
        <w:r>
          <w:rPr>
            <w:noProof/>
            <w:webHidden/>
          </w:rPr>
          <w:fldChar w:fldCharType="end"/>
        </w:r>
      </w:hyperlink>
    </w:p>
    <w:p w14:paraId="55DFDE4A" w14:textId="632EB932"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34" w:history="1">
        <w:r w:rsidRPr="00310360">
          <w:rPr>
            <w:rStyle w:val="Hyperlink"/>
            <w:noProof/>
          </w:rPr>
          <w:t>3.3.4. Phân hệ Bán hàng và Trải nghiệm người dùng</w:t>
        </w:r>
        <w:r>
          <w:rPr>
            <w:noProof/>
            <w:webHidden/>
          </w:rPr>
          <w:tab/>
        </w:r>
        <w:r>
          <w:rPr>
            <w:noProof/>
            <w:webHidden/>
          </w:rPr>
          <w:fldChar w:fldCharType="begin"/>
        </w:r>
        <w:r>
          <w:rPr>
            <w:noProof/>
            <w:webHidden/>
          </w:rPr>
          <w:instrText xml:space="preserve"> PAGEREF _Toc216255534 \h </w:instrText>
        </w:r>
        <w:r>
          <w:rPr>
            <w:noProof/>
            <w:webHidden/>
          </w:rPr>
        </w:r>
        <w:r>
          <w:rPr>
            <w:noProof/>
            <w:webHidden/>
          </w:rPr>
          <w:fldChar w:fldCharType="separate"/>
        </w:r>
        <w:r>
          <w:rPr>
            <w:noProof/>
            <w:webHidden/>
          </w:rPr>
          <w:t>139</w:t>
        </w:r>
        <w:r>
          <w:rPr>
            <w:noProof/>
            <w:webHidden/>
          </w:rPr>
          <w:fldChar w:fldCharType="end"/>
        </w:r>
      </w:hyperlink>
    </w:p>
    <w:p w14:paraId="085FA350" w14:textId="5E885138"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35" w:history="1">
        <w:r w:rsidRPr="00310360">
          <w:rPr>
            <w:rStyle w:val="Hyperlink"/>
            <w:noProof/>
          </w:rPr>
          <w:t>3.3.5. Bán hàng và xử lý đơn hàng</w:t>
        </w:r>
        <w:r>
          <w:rPr>
            <w:noProof/>
            <w:webHidden/>
          </w:rPr>
          <w:tab/>
        </w:r>
        <w:r>
          <w:rPr>
            <w:noProof/>
            <w:webHidden/>
          </w:rPr>
          <w:fldChar w:fldCharType="begin"/>
        </w:r>
        <w:r>
          <w:rPr>
            <w:noProof/>
            <w:webHidden/>
          </w:rPr>
          <w:instrText xml:space="preserve"> PAGEREF _Toc216255535 \h </w:instrText>
        </w:r>
        <w:r>
          <w:rPr>
            <w:noProof/>
            <w:webHidden/>
          </w:rPr>
        </w:r>
        <w:r>
          <w:rPr>
            <w:noProof/>
            <w:webHidden/>
          </w:rPr>
          <w:fldChar w:fldCharType="separate"/>
        </w:r>
        <w:r>
          <w:rPr>
            <w:noProof/>
            <w:webHidden/>
          </w:rPr>
          <w:t>143</w:t>
        </w:r>
        <w:r>
          <w:rPr>
            <w:noProof/>
            <w:webHidden/>
          </w:rPr>
          <w:fldChar w:fldCharType="end"/>
        </w:r>
      </w:hyperlink>
    </w:p>
    <w:p w14:paraId="5808F327" w14:textId="680FD680"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36" w:history="1">
        <w:r w:rsidRPr="00310360">
          <w:rPr>
            <w:rStyle w:val="Hyperlink"/>
            <w:noProof/>
          </w:rPr>
          <w:t>3.3.6. Phân hệ Báo cáo và Thống kê doanh thu (Dashboard)</w:t>
        </w:r>
        <w:r>
          <w:rPr>
            <w:noProof/>
            <w:webHidden/>
          </w:rPr>
          <w:tab/>
        </w:r>
        <w:r>
          <w:rPr>
            <w:noProof/>
            <w:webHidden/>
          </w:rPr>
          <w:fldChar w:fldCharType="begin"/>
        </w:r>
        <w:r>
          <w:rPr>
            <w:noProof/>
            <w:webHidden/>
          </w:rPr>
          <w:instrText xml:space="preserve"> PAGEREF _Toc216255536 \h </w:instrText>
        </w:r>
        <w:r>
          <w:rPr>
            <w:noProof/>
            <w:webHidden/>
          </w:rPr>
        </w:r>
        <w:r>
          <w:rPr>
            <w:noProof/>
            <w:webHidden/>
          </w:rPr>
          <w:fldChar w:fldCharType="separate"/>
        </w:r>
        <w:r>
          <w:rPr>
            <w:noProof/>
            <w:webHidden/>
          </w:rPr>
          <w:t>159</w:t>
        </w:r>
        <w:r>
          <w:rPr>
            <w:noProof/>
            <w:webHidden/>
          </w:rPr>
          <w:fldChar w:fldCharType="end"/>
        </w:r>
      </w:hyperlink>
    </w:p>
    <w:p w14:paraId="6A64F6C2" w14:textId="46A485EA" w:rsidR="00E629C6" w:rsidRDefault="00E629C6">
      <w:pPr>
        <w:pStyle w:val="TOC3"/>
        <w:tabs>
          <w:tab w:val="right" w:leader="dot" w:pos="8778"/>
        </w:tabs>
        <w:rPr>
          <w:rFonts w:asciiTheme="minorHAnsi" w:eastAsiaTheme="minorEastAsia" w:hAnsiTheme="minorHAnsi" w:cstheme="minorBidi"/>
          <w:noProof/>
          <w:sz w:val="22"/>
          <w:szCs w:val="22"/>
          <w:lang w:val="en-US"/>
        </w:rPr>
      </w:pPr>
      <w:hyperlink w:anchor="_Toc216255537" w:history="1">
        <w:r w:rsidRPr="00310360">
          <w:rPr>
            <w:rStyle w:val="Hyperlink"/>
            <w:noProof/>
          </w:rPr>
          <w:t>3.3.7. Kết luận và hướng phát triển</w:t>
        </w:r>
        <w:r>
          <w:rPr>
            <w:noProof/>
            <w:webHidden/>
          </w:rPr>
          <w:tab/>
        </w:r>
        <w:r>
          <w:rPr>
            <w:noProof/>
            <w:webHidden/>
          </w:rPr>
          <w:fldChar w:fldCharType="begin"/>
        </w:r>
        <w:r>
          <w:rPr>
            <w:noProof/>
            <w:webHidden/>
          </w:rPr>
          <w:instrText xml:space="preserve"> PAGEREF _Toc216255537 \h </w:instrText>
        </w:r>
        <w:r>
          <w:rPr>
            <w:noProof/>
            <w:webHidden/>
          </w:rPr>
        </w:r>
        <w:r>
          <w:rPr>
            <w:noProof/>
            <w:webHidden/>
          </w:rPr>
          <w:fldChar w:fldCharType="separate"/>
        </w:r>
        <w:r>
          <w:rPr>
            <w:noProof/>
            <w:webHidden/>
          </w:rPr>
          <w:t>162</w:t>
        </w:r>
        <w:r>
          <w:rPr>
            <w:noProof/>
            <w:webHidden/>
          </w:rPr>
          <w:fldChar w:fldCharType="end"/>
        </w:r>
      </w:hyperlink>
    </w:p>
    <w:p w14:paraId="3E5B5747" w14:textId="41CE3892" w:rsidR="00E629C6" w:rsidRDefault="00E629C6">
      <w:pPr>
        <w:pStyle w:val="TOC2"/>
        <w:rPr>
          <w:rFonts w:asciiTheme="minorHAnsi" w:eastAsiaTheme="minorEastAsia" w:hAnsiTheme="minorHAnsi" w:cstheme="minorBidi"/>
          <w:noProof/>
          <w:sz w:val="22"/>
          <w:szCs w:val="22"/>
          <w:lang w:val="en-US"/>
        </w:rPr>
      </w:pPr>
      <w:hyperlink w:anchor="_Toc216255538" w:history="1">
        <w:r w:rsidRPr="00310360">
          <w:rPr>
            <w:rStyle w:val="Hyperlink"/>
            <w:noProof/>
          </w:rPr>
          <w:t>3.4. Kết chương</w:t>
        </w:r>
        <w:r>
          <w:rPr>
            <w:noProof/>
            <w:webHidden/>
          </w:rPr>
          <w:tab/>
        </w:r>
        <w:r>
          <w:rPr>
            <w:noProof/>
            <w:webHidden/>
          </w:rPr>
          <w:fldChar w:fldCharType="begin"/>
        </w:r>
        <w:r>
          <w:rPr>
            <w:noProof/>
            <w:webHidden/>
          </w:rPr>
          <w:instrText xml:space="preserve"> PAGEREF _Toc216255538 \h </w:instrText>
        </w:r>
        <w:r>
          <w:rPr>
            <w:noProof/>
            <w:webHidden/>
          </w:rPr>
        </w:r>
        <w:r>
          <w:rPr>
            <w:noProof/>
            <w:webHidden/>
          </w:rPr>
          <w:fldChar w:fldCharType="separate"/>
        </w:r>
        <w:r>
          <w:rPr>
            <w:noProof/>
            <w:webHidden/>
          </w:rPr>
          <w:t>163</w:t>
        </w:r>
        <w:r>
          <w:rPr>
            <w:noProof/>
            <w:webHidden/>
          </w:rPr>
          <w:fldChar w:fldCharType="end"/>
        </w:r>
      </w:hyperlink>
    </w:p>
    <w:p w14:paraId="513020B9" w14:textId="5214431D" w:rsidR="00E629C6" w:rsidRDefault="00E629C6">
      <w:pPr>
        <w:pStyle w:val="TOC1"/>
        <w:rPr>
          <w:rFonts w:asciiTheme="minorHAnsi" w:eastAsiaTheme="minorEastAsia" w:hAnsiTheme="minorHAnsi" w:cstheme="minorBidi"/>
          <w:sz w:val="22"/>
          <w:szCs w:val="22"/>
          <w:lang w:val="en-US"/>
        </w:rPr>
      </w:pPr>
      <w:hyperlink w:anchor="_Toc216255539" w:history="1">
        <w:r w:rsidRPr="00310360">
          <w:rPr>
            <w:rStyle w:val="Hyperlink"/>
          </w:rPr>
          <w:t>KẾT LUẬN VÀ HƯỚNG PHÁT TRIỂN</w:t>
        </w:r>
        <w:r>
          <w:rPr>
            <w:webHidden/>
          </w:rPr>
          <w:tab/>
        </w:r>
        <w:r>
          <w:rPr>
            <w:webHidden/>
          </w:rPr>
          <w:fldChar w:fldCharType="begin"/>
        </w:r>
        <w:r>
          <w:rPr>
            <w:webHidden/>
          </w:rPr>
          <w:instrText xml:space="preserve"> PAGEREF _Toc216255539 \h </w:instrText>
        </w:r>
        <w:r>
          <w:rPr>
            <w:webHidden/>
          </w:rPr>
        </w:r>
        <w:r>
          <w:rPr>
            <w:webHidden/>
          </w:rPr>
          <w:fldChar w:fldCharType="separate"/>
        </w:r>
        <w:r>
          <w:rPr>
            <w:webHidden/>
          </w:rPr>
          <w:t>164</w:t>
        </w:r>
        <w:r>
          <w:rPr>
            <w:webHidden/>
          </w:rPr>
          <w:fldChar w:fldCharType="end"/>
        </w:r>
      </w:hyperlink>
    </w:p>
    <w:p w14:paraId="3E64428E" w14:textId="64C0DB8B" w:rsidR="00E629C6" w:rsidRDefault="00E629C6">
      <w:pPr>
        <w:pStyle w:val="TOC1"/>
        <w:rPr>
          <w:rFonts w:asciiTheme="minorHAnsi" w:eastAsiaTheme="minorEastAsia" w:hAnsiTheme="minorHAnsi" w:cstheme="minorBidi"/>
          <w:sz w:val="22"/>
          <w:szCs w:val="22"/>
          <w:lang w:val="en-US"/>
        </w:rPr>
      </w:pPr>
      <w:hyperlink w:anchor="_Toc216255540" w:history="1">
        <w:r w:rsidRPr="00310360">
          <w:rPr>
            <w:rStyle w:val="Hyperlink"/>
          </w:rPr>
          <w:t>TÀI LIỆU THAM KHẢO</w:t>
        </w:r>
        <w:r>
          <w:rPr>
            <w:webHidden/>
          </w:rPr>
          <w:tab/>
        </w:r>
        <w:r>
          <w:rPr>
            <w:webHidden/>
          </w:rPr>
          <w:fldChar w:fldCharType="begin"/>
        </w:r>
        <w:r>
          <w:rPr>
            <w:webHidden/>
          </w:rPr>
          <w:instrText xml:space="preserve"> PAGEREF _Toc216255540 \h </w:instrText>
        </w:r>
        <w:r>
          <w:rPr>
            <w:webHidden/>
          </w:rPr>
        </w:r>
        <w:r>
          <w:rPr>
            <w:webHidden/>
          </w:rPr>
          <w:fldChar w:fldCharType="separate"/>
        </w:r>
        <w:r>
          <w:rPr>
            <w:webHidden/>
          </w:rPr>
          <w:t>166</w:t>
        </w:r>
        <w:r>
          <w:rPr>
            <w:webHidden/>
          </w:rPr>
          <w:fldChar w:fldCharType="end"/>
        </w:r>
      </w:hyperlink>
    </w:p>
    <w:p w14:paraId="14589C8A" w14:textId="1EBC0DF2" w:rsidR="0022320D" w:rsidRPr="00890B20" w:rsidRDefault="0022320D" w:rsidP="0022320D">
      <w:r w:rsidRPr="00890B20">
        <w:fldChar w:fldCharType="end"/>
      </w:r>
    </w:p>
    <w:p w14:paraId="267A21C4" w14:textId="77777777" w:rsidR="0022320D" w:rsidRPr="00890B20" w:rsidRDefault="0022320D" w:rsidP="0022320D">
      <w:r w:rsidRPr="00890B20">
        <w:br w:type="page"/>
      </w:r>
    </w:p>
    <w:p w14:paraId="035CEFAB" w14:textId="77777777" w:rsidR="0022320D" w:rsidRPr="00890B20" w:rsidRDefault="0022320D" w:rsidP="0022320D">
      <w:pPr>
        <w:pStyle w:val="Heading1"/>
        <w:numPr>
          <w:ilvl w:val="0"/>
          <w:numId w:val="0"/>
        </w:numPr>
      </w:pPr>
      <w:bookmarkStart w:id="4" w:name="_Toc216254163"/>
      <w:bookmarkStart w:id="5" w:name="_Toc216255411"/>
      <w:r w:rsidRPr="00890B20">
        <w:lastRenderedPageBreak/>
        <w:t>LỜI CẢM ƠN</w:t>
      </w:r>
      <w:bookmarkEnd w:id="4"/>
      <w:bookmarkEnd w:id="5"/>
    </w:p>
    <w:p w14:paraId="0EA151A2" w14:textId="75BA1FF2" w:rsidR="00AD4814" w:rsidRPr="00890B20" w:rsidRDefault="00EE6E6C" w:rsidP="00AD4814">
      <w:r w:rsidRPr="00890B20">
        <w:t xml:space="preserve">Trong quá trình được học tập tại ngôi trường </w:t>
      </w:r>
      <w:r w:rsidR="006A351F" w:rsidRPr="006A351F">
        <w:t>Đ</w:t>
      </w:r>
      <w:r w:rsidRPr="00890B20">
        <w:t xml:space="preserve">ại học Mỏ - Địa Chất Hà Nội em đã trưởng thành hơn rất nhiều cả về con người lẫn trí óc của mình. Em xin gửi lời cảm ơn đầu tiên đến toàn thể các thầy, cô bộ môn ngành Công Nghệ Thông Tin nói chung và các thầy, cô bộ môn chuyên ngành </w:t>
      </w:r>
      <w:r w:rsidR="001079C6">
        <w:rPr>
          <w:lang w:val="en-US"/>
        </w:rPr>
        <w:t>Mạng Máy Tính</w:t>
      </w:r>
      <w:r w:rsidRPr="00890B20">
        <w:t xml:space="preserve"> nói riêng một lời cảm ơn sâu sắc và trân trọng nhất. Cảm ơn thầy cô đã chỉ bảo em cũng như các bạn sinh viên từ khi còn bỡ ngỡ chưa biết gì về khái niệm “Công Nghệ Thông Tin” để tương lai đây là tân cử nhân, kỹ sư phần mềm của khoa Công Nghệ Thông Tin</w:t>
      </w:r>
    </w:p>
    <w:p w14:paraId="23C86691" w14:textId="32874366" w:rsidR="00AD4814" w:rsidRPr="00890B20" w:rsidRDefault="00AD4814" w:rsidP="005E45E1">
      <w:pPr>
        <w:spacing w:before="0" w:line="300" w:lineRule="auto"/>
      </w:pPr>
      <w:r w:rsidRPr="00890B20">
        <w:t xml:space="preserve">Tiếp đến em muốn cảm ơn các doanh nghiệp như: BBK Solution .Jsc, </w:t>
      </w:r>
      <w:r w:rsidR="004152ED">
        <w:rPr>
          <w:lang w:val="en-US"/>
        </w:rPr>
        <w:t>Công ty TNHH Rovisun</w:t>
      </w:r>
      <w:r w:rsidR="002A4577" w:rsidRPr="006E3E73">
        <w:t xml:space="preserve"> </w:t>
      </w:r>
      <w:r w:rsidRPr="00890B20">
        <w:t>đã cho em cơ hội làm việc, nâng cao kinh nghiệm, học hỏi và áp dụng kiến thức lý thuyết vào các dự án thực tiễn. Những kinh nghiệm quý báu tại đây đã giúp em rất nhiều trong việc hoàn thiện các kỹ năng chuyên môn, đặc biệt là trong quá trình thực hiện đồ án tốt nghiệp này.</w:t>
      </w:r>
    </w:p>
    <w:p w14:paraId="3B91132E" w14:textId="341546F8" w:rsidR="00AD4814" w:rsidRPr="00890B20" w:rsidRDefault="00AD4814" w:rsidP="005E45E1">
      <w:pPr>
        <w:spacing w:before="0" w:line="300" w:lineRule="auto"/>
      </w:pPr>
      <w:r w:rsidRPr="00890B20">
        <w:t>Đặc biệt, em xin gửi lời tri ân chân thành và sâu sắc nhất tới</w:t>
      </w:r>
      <w:r w:rsidR="00315264">
        <w:rPr>
          <w:lang w:val="en-US"/>
        </w:rPr>
        <w:t xml:space="preserve"> thầy Nguyễn Tuấn Anh</w:t>
      </w:r>
      <w:r w:rsidRPr="00890B20">
        <w:t>, người đã trực tiếp đồng hành và hướng dẫn em trong suốt quá trình thực hiện đồ án. Thầy không chỉ định hướng cho em tiếp cận đề tài một cách khoa học, mà còn luôn kiên nhẫn giải đáp mọi thắc mắc, đưa ra những góp ý chuyên môn sắc bén. Nhờ sự chỉ bảo tận tình của thầy về tư duy phân tích – thiết kế và kiến trúc ABP Framework, em đã vượt qua được nhiều khó khăn và hoàn thiện sản phẩm theo đúng mục tiêu đề ra.</w:t>
      </w:r>
    </w:p>
    <w:p w14:paraId="31F1D26E" w14:textId="77777777" w:rsidR="00AD4814" w:rsidRPr="00890B20" w:rsidRDefault="00AD4814" w:rsidP="00E47CD4">
      <w:pPr>
        <w:spacing w:before="0" w:line="300" w:lineRule="auto"/>
      </w:pPr>
      <w:r w:rsidRPr="00890B20">
        <w:t>Mặc dù đã rất cố gắng, nhưng do kiến thức và kinh nghiệm còn hạn chế, đồ án chắc chắn không thể tránh khỏi những thiếu sót. Em rất mong nhận được những ý kiến đóng góp quý báu từ quý thầy, cô trong hội đồng để đồ án được hoàn thiện hơn.</w:t>
      </w:r>
    </w:p>
    <w:p w14:paraId="2522941D" w14:textId="77777777" w:rsidR="00AD4814" w:rsidRPr="00890B20" w:rsidRDefault="00AD4814" w:rsidP="00AD4814">
      <w:pPr>
        <w:spacing w:before="0" w:line="360" w:lineRule="auto"/>
        <w:ind w:firstLine="0"/>
      </w:pPr>
    </w:p>
    <w:p w14:paraId="4D514CEF" w14:textId="77777777" w:rsidR="00074485" w:rsidRDefault="00AD4814" w:rsidP="00AD4814">
      <w:pPr>
        <w:spacing w:before="0" w:line="240" w:lineRule="auto"/>
        <w:ind w:firstLine="0"/>
      </w:pPr>
      <w:r w:rsidRPr="00890B20">
        <w:t>Em xin chân thành cảm ơn!</w:t>
      </w:r>
    </w:p>
    <w:p w14:paraId="1BE0574A" w14:textId="52B911EB" w:rsidR="00074485" w:rsidRPr="002B5880" w:rsidRDefault="00074485" w:rsidP="00074485">
      <w:pPr>
        <w:spacing w:before="0" w:line="240" w:lineRule="auto"/>
        <w:ind w:firstLine="0"/>
        <w:jc w:val="left"/>
      </w:pPr>
      <w:r>
        <w:br w:type="page"/>
      </w:r>
    </w:p>
    <w:p w14:paraId="4C20B560" w14:textId="77777777" w:rsidR="00A71C86" w:rsidRPr="00890B20" w:rsidRDefault="00A71C86" w:rsidP="00A71C86">
      <w:pPr>
        <w:pStyle w:val="Heading1"/>
        <w:numPr>
          <w:ilvl w:val="0"/>
          <w:numId w:val="0"/>
        </w:numPr>
      </w:pPr>
      <w:bookmarkStart w:id="6" w:name="_Toc216254162"/>
      <w:bookmarkStart w:id="7" w:name="_Toc216255412"/>
      <w:bookmarkStart w:id="8" w:name="_Toc216254164"/>
      <w:r w:rsidRPr="00890B20">
        <w:lastRenderedPageBreak/>
        <w:t>TÓM TẮT NỘI DUNG ĐỒ ÁN TỐT NGHIỆP</w:t>
      </w:r>
      <w:bookmarkEnd w:id="6"/>
      <w:bookmarkEnd w:id="7"/>
    </w:p>
    <w:p w14:paraId="1DDB0822" w14:textId="77777777" w:rsidR="00A71C86" w:rsidRPr="00905718" w:rsidRDefault="00A71C86" w:rsidP="00A71C86">
      <w:r w:rsidRPr="00890B20">
        <w:t>Đồ án tốt nghiệp “Xây dựng website bán điện thoại di động” nhằm phát triển một hệ thống bán hàng trực tuyến cho các cửa hàng bán lẻ điện thoại di động. Hệ thống được thiết kế theo kiến trúc đa tầng và mô hình MVC (Model-View-Controller), sử dụng nền tảng ASP.NET Boilerplate và Entity Framework Core với ngôn ngữ C# và cơ sở dữ liệu SQL Server, cùng các công nghệ web HTML, CSS, JavaScript, thư viện Bootstrap và kỹ thuật AJAX nhằm tạo giao diện hiện đại, có khả năng tương tác cao. Các chức năng chính của hệ thống bao gồm quản lý sản phẩm, đơn hàng, giỏ hàng, tồn kho và người dùng; đồng thời hỗ trợ thanh toán trực tuyến và phân quyền người dùng linh hoạt. Hệ thống nhằm tự động hóa quy trình kinh doanh bán lẻ điện thoại di động, giúp giảm thiểu sai sót do thao tác thủ công, tiết kiệm thời gian và tăng cường hiệu quả vận hành. Kết quả của đồ án là một ứng dụng mẫu hoàn chỉnh, thể hiện tính khả thi và khả năng ứng dụng của giải pháp đề xuất, đồng thời mang lại giá trị học thuật thông qua việc áp dụng các kiến thức và kỹ thuật phát triển phần mềm hiện đại. Dự án thể hiện tinh thần đổi mới sáng tạo trong tư duy thiết kế và quy trình phát triển phần mềm, phù hợp với định hướng nghiên cứu và ứng dụng trong ngành thương mại điện tử.</w:t>
      </w:r>
      <w:r w:rsidRPr="00890B20">
        <w:br w:type="page"/>
      </w:r>
    </w:p>
    <w:p w14:paraId="59A1D421" w14:textId="77777777" w:rsidR="00B43BD0" w:rsidRPr="00890B20" w:rsidRDefault="00511681" w:rsidP="00B43BD0">
      <w:pPr>
        <w:pStyle w:val="Heading1"/>
        <w:numPr>
          <w:ilvl w:val="0"/>
          <w:numId w:val="0"/>
        </w:numPr>
      </w:pPr>
      <w:bookmarkStart w:id="9" w:name="_Toc216254165"/>
      <w:bookmarkStart w:id="10" w:name="_Toc216255413"/>
      <w:bookmarkEnd w:id="1"/>
      <w:bookmarkEnd w:id="8"/>
      <w:r w:rsidRPr="00890B20">
        <w:lastRenderedPageBreak/>
        <w:t>DANH MỤC CÁC HÌNH VẼ</w:t>
      </w:r>
      <w:bookmarkEnd w:id="9"/>
      <w:bookmarkEnd w:id="10"/>
    </w:p>
    <w:p w14:paraId="1A740521" w14:textId="30C610B2" w:rsidR="00661BD7" w:rsidRDefault="00791320">
      <w:pPr>
        <w:pStyle w:val="TableofFigures"/>
        <w:tabs>
          <w:tab w:val="right" w:leader="dot" w:pos="8778"/>
        </w:tabs>
        <w:rPr>
          <w:rFonts w:asciiTheme="minorHAnsi" w:eastAsiaTheme="minorEastAsia" w:hAnsiTheme="minorHAnsi" w:cstheme="minorBidi"/>
          <w:noProof/>
          <w:sz w:val="22"/>
          <w:szCs w:val="22"/>
          <w:lang w:val="en-US"/>
        </w:rPr>
      </w:pPr>
      <w:r w:rsidRPr="00890B20">
        <w:fldChar w:fldCharType="begin"/>
      </w:r>
      <w:r w:rsidR="00511681" w:rsidRPr="00890B20">
        <w:instrText xml:space="preserve"> TOC \h \z \c "Hình" </w:instrText>
      </w:r>
      <w:r w:rsidRPr="00890B20">
        <w:fldChar w:fldCharType="separate"/>
      </w:r>
      <w:hyperlink w:anchor="_Toc216254293" w:history="1">
        <w:r w:rsidR="00661BD7" w:rsidRPr="00A1368A">
          <w:rPr>
            <w:rStyle w:val="Hyperlink"/>
            <w:noProof/>
          </w:rPr>
          <w:t>Hình 1</w:t>
        </w:r>
        <w:r w:rsidR="00661BD7" w:rsidRPr="00A1368A">
          <w:rPr>
            <w:rStyle w:val="Hyperlink"/>
            <w:noProof/>
          </w:rPr>
          <w:noBreakHyphen/>
          <w:t>1: SQL Server là gì?</w:t>
        </w:r>
        <w:r w:rsidR="00661BD7">
          <w:rPr>
            <w:noProof/>
            <w:webHidden/>
          </w:rPr>
          <w:tab/>
        </w:r>
        <w:r w:rsidR="00661BD7">
          <w:rPr>
            <w:noProof/>
            <w:webHidden/>
          </w:rPr>
          <w:fldChar w:fldCharType="begin"/>
        </w:r>
        <w:r w:rsidR="00661BD7">
          <w:rPr>
            <w:noProof/>
            <w:webHidden/>
          </w:rPr>
          <w:instrText xml:space="preserve"> PAGEREF _Toc216254293 \h </w:instrText>
        </w:r>
        <w:r w:rsidR="00661BD7">
          <w:rPr>
            <w:noProof/>
            <w:webHidden/>
          </w:rPr>
        </w:r>
        <w:r w:rsidR="00661BD7">
          <w:rPr>
            <w:noProof/>
            <w:webHidden/>
          </w:rPr>
          <w:fldChar w:fldCharType="separate"/>
        </w:r>
        <w:r w:rsidR="00E629C6">
          <w:rPr>
            <w:noProof/>
            <w:webHidden/>
          </w:rPr>
          <w:t>11</w:t>
        </w:r>
        <w:r w:rsidR="00661BD7">
          <w:rPr>
            <w:noProof/>
            <w:webHidden/>
          </w:rPr>
          <w:fldChar w:fldCharType="end"/>
        </w:r>
      </w:hyperlink>
    </w:p>
    <w:p w14:paraId="6FF589CB" w14:textId="472918C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294" w:history="1">
        <w:r w:rsidRPr="00A1368A">
          <w:rPr>
            <w:rStyle w:val="Hyperlink"/>
            <w:noProof/>
          </w:rPr>
          <w:t>Hình 1</w:t>
        </w:r>
        <w:r w:rsidRPr="00A1368A">
          <w:rPr>
            <w:rStyle w:val="Hyperlink"/>
            <w:noProof/>
          </w:rPr>
          <w:noBreakHyphen/>
          <w:t>2 Hình minh họa Entity Framework giao tiếp với ứng dụng</w:t>
        </w:r>
        <w:r>
          <w:rPr>
            <w:noProof/>
            <w:webHidden/>
          </w:rPr>
          <w:tab/>
        </w:r>
        <w:r>
          <w:rPr>
            <w:noProof/>
            <w:webHidden/>
          </w:rPr>
          <w:fldChar w:fldCharType="begin"/>
        </w:r>
        <w:r>
          <w:rPr>
            <w:noProof/>
            <w:webHidden/>
          </w:rPr>
          <w:instrText xml:space="preserve"> PAGEREF _Toc216254294 \h </w:instrText>
        </w:r>
        <w:r>
          <w:rPr>
            <w:noProof/>
            <w:webHidden/>
          </w:rPr>
        </w:r>
        <w:r>
          <w:rPr>
            <w:noProof/>
            <w:webHidden/>
          </w:rPr>
          <w:fldChar w:fldCharType="separate"/>
        </w:r>
        <w:r w:rsidR="00E629C6">
          <w:rPr>
            <w:noProof/>
            <w:webHidden/>
          </w:rPr>
          <w:t>13</w:t>
        </w:r>
        <w:r>
          <w:rPr>
            <w:noProof/>
            <w:webHidden/>
          </w:rPr>
          <w:fldChar w:fldCharType="end"/>
        </w:r>
      </w:hyperlink>
    </w:p>
    <w:p w14:paraId="39B42389" w14:textId="750F223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295" w:history="1">
        <w:r w:rsidRPr="00A1368A">
          <w:rPr>
            <w:rStyle w:val="Hyperlink"/>
            <w:noProof/>
          </w:rPr>
          <w:t>Hình 1</w:t>
        </w:r>
        <w:r w:rsidRPr="00A1368A">
          <w:rPr>
            <w:rStyle w:val="Hyperlink"/>
            <w:noProof/>
          </w:rPr>
          <w:noBreakHyphen/>
          <w:t>3 Hình minh họa cấu trúc của Entity Framework Core</w:t>
        </w:r>
        <w:r>
          <w:rPr>
            <w:noProof/>
            <w:webHidden/>
          </w:rPr>
          <w:tab/>
        </w:r>
        <w:r>
          <w:rPr>
            <w:noProof/>
            <w:webHidden/>
          </w:rPr>
          <w:fldChar w:fldCharType="begin"/>
        </w:r>
        <w:r>
          <w:rPr>
            <w:noProof/>
            <w:webHidden/>
          </w:rPr>
          <w:instrText xml:space="preserve"> PAGEREF _Toc216254295 \h </w:instrText>
        </w:r>
        <w:r>
          <w:rPr>
            <w:noProof/>
            <w:webHidden/>
          </w:rPr>
        </w:r>
        <w:r>
          <w:rPr>
            <w:noProof/>
            <w:webHidden/>
          </w:rPr>
          <w:fldChar w:fldCharType="separate"/>
        </w:r>
        <w:r w:rsidR="00E629C6">
          <w:rPr>
            <w:noProof/>
            <w:webHidden/>
          </w:rPr>
          <w:t>14</w:t>
        </w:r>
        <w:r>
          <w:rPr>
            <w:noProof/>
            <w:webHidden/>
          </w:rPr>
          <w:fldChar w:fldCharType="end"/>
        </w:r>
      </w:hyperlink>
    </w:p>
    <w:p w14:paraId="4EC42319" w14:textId="735E304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296" w:history="1">
        <w:r w:rsidRPr="00A1368A">
          <w:rPr>
            <w:rStyle w:val="Hyperlink"/>
            <w:noProof/>
          </w:rPr>
          <w:t>Hình 1</w:t>
        </w:r>
        <w:r w:rsidRPr="00A1368A">
          <w:rPr>
            <w:rStyle w:val="Hyperlink"/>
            <w:noProof/>
          </w:rPr>
          <w:noBreakHyphen/>
          <w:t>4 HTML là gì?</w:t>
        </w:r>
        <w:r>
          <w:rPr>
            <w:noProof/>
            <w:webHidden/>
          </w:rPr>
          <w:tab/>
        </w:r>
        <w:r>
          <w:rPr>
            <w:noProof/>
            <w:webHidden/>
          </w:rPr>
          <w:fldChar w:fldCharType="begin"/>
        </w:r>
        <w:r>
          <w:rPr>
            <w:noProof/>
            <w:webHidden/>
          </w:rPr>
          <w:instrText xml:space="preserve"> PAGEREF _Toc216254296 \h </w:instrText>
        </w:r>
        <w:r>
          <w:rPr>
            <w:noProof/>
            <w:webHidden/>
          </w:rPr>
        </w:r>
        <w:r>
          <w:rPr>
            <w:noProof/>
            <w:webHidden/>
          </w:rPr>
          <w:fldChar w:fldCharType="separate"/>
        </w:r>
        <w:r w:rsidR="00E629C6">
          <w:rPr>
            <w:noProof/>
            <w:webHidden/>
          </w:rPr>
          <w:t>16</w:t>
        </w:r>
        <w:r>
          <w:rPr>
            <w:noProof/>
            <w:webHidden/>
          </w:rPr>
          <w:fldChar w:fldCharType="end"/>
        </w:r>
      </w:hyperlink>
    </w:p>
    <w:p w14:paraId="5583583D" w14:textId="03C99A19"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297" w:history="1">
        <w:r w:rsidRPr="00A1368A">
          <w:rPr>
            <w:rStyle w:val="Hyperlink"/>
            <w:noProof/>
          </w:rPr>
          <w:t>Hình 1</w:t>
        </w:r>
        <w:r w:rsidRPr="00A1368A">
          <w:rPr>
            <w:rStyle w:val="Hyperlink"/>
            <w:noProof/>
          </w:rPr>
          <w:noBreakHyphen/>
          <w:t>5 CSS là gì?</w:t>
        </w:r>
        <w:r>
          <w:rPr>
            <w:noProof/>
            <w:webHidden/>
          </w:rPr>
          <w:tab/>
        </w:r>
        <w:r>
          <w:rPr>
            <w:noProof/>
            <w:webHidden/>
          </w:rPr>
          <w:fldChar w:fldCharType="begin"/>
        </w:r>
        <w:r>
          <w:rPr>
            <w:noProof/>
            <w:webHidden/>
          </w:rPr>
          <w:instrText xml:space="preserve"> PAGEREF _Toc216254297 \h </w:instrText>
        </w:r>
        <w:r>
          <w:rPr>
            <w:noProof/>
            <w:webHidden/>
          </w:rPr>
        </w:r>
        <w:r>
          <w:rPr>
            <w:noProof/>
            <w:webHidden/>
          </w:rPr>
          <w:fldChar w:fldCharType="separate"/>
        </w:r>
        <w:r w:rsidR="00E629C6">
          <w:rPr>
            <w:noProof/>
            <w:webHidden/>
          </w:rPr>
          <w:t>17</w:t>
        </w:r>
        <w:r>
          <w:rPr>
            <w:noProof/>
            <w:webHidden/>
          </w:rPr>
          <w:fldChar w:fldCharType="end"/>
        </w:r>
      </w:hyperlink>
    </w:p>
    <w:p w14:paraId="2ADCF40D" w14:textId="1851049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298" w:history="1">
        <w:r w:rsidRPr="00A1368A">
          <w:rPr>
            <w:rStyle w:val="Hyperlink"/>
            <w:noProof/>
          </w:rPr>
          <w:t>Hình 1</w:t>
        </w:r>
        <w:r w:rsidRPr="00A1368A">
          <w:rPr>
            <w:rStyle w:val="Hyperlink"/>
            <w:noProof/>
          </w:rPr>
          <w:noBreakHyphen/>
          <w:t>6 JavaScript là gì?</w:t>
        </w:r>
        <w:r>
          <w:rPr>
            <w:noProof/>
            <w:webHidden/>
          </w:rPr>
          <w:tab/>
        </w:r>
        <w:r>
          <w:rPr>
            <w:noProof/>
            <w:webHidden/>
          </w:rPr>
          <w:fldChar w:fldCharType="begin"/>
        </w:r>
        <w:r>
          <w:rPr>
            <w:noProof/>
            <w:webHidden/>
          </w:rPr>
          <w:instrText xml:space="preserve"> PAGEREF _Toc216254298 \h </w:instrText>
        </w:r>
        <w:r>
          <w:rPr>
            <w:noProof/>
            <w:webHidden/>
          </w:rPr>
        </w:r>
        <w:r>
          <w:rPr>
            <w:noProof/>
            <w:webHidden/>
          </w:rPr>
          <w:fldChar w:fldCharType="separate"/>
        </w:r>
        <w:r w:rsidR="00E629C6">
          <w:rPr>
            <w:noProof/>
            <w:webHidden/>
          </w:rPr>
          <w:t>19</w:t>
        </w:r>
        <w:r>
          <w:rPr>
            <w:noProof/>
            <w:webHidden/>
          </w:rPr>
          <w:fldChar w:fldCharType="end"/>
        </w:r>
      </w:hyperlink>
    </w:p>
    <w:p w14:paraId="798B7308" w14:textId="49FD41EA"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299" w:history="1">
        <w:r w:rsidRPr="00A1368A">
          <w:rPr>
            <w:rStyle w:val="Hyperlink"/>
            <w:noProof/>
          </w:rPr>
          <w:t>Hình 1</w:t>
        </w:r>
        <w:r w:rsidRPr="00A1368A">
          <w:rPr>
            <w:rStyle w:val="Hyperlink"/>
            <w:noProof/>
          </w:rPr>
          <w:noBreakHyphen/>
          <w:t>7 Jquery Ajax</w:t>
        </w:r>
        <w:r>
          <w:rPr>
            <w:noProof/>
            <w:webHidden/>
          </w:rPr>
          <w:tab/>
        </w:r>
        <w:r>
          <w:rPr>
            <w:noProof/>
            <w:webHidden/>
          </w:rPr>
          <w:fldChar w:fldCharType="begin"/>
        </w:r>
        <w:r>
          <w:rPr>
            <w:noProof/>
            <w:webHidden/>
          </w:rPr>
          <w:instrText xml:space="preserve"> PAGEREF _Toc216254299 \h </w:instrText>
        </w:r>
        <w:r>
          <w:rPr>
            <w:noProof/>
            <w:webHidden/>
          </w:rPr>
        </w:r>
        <w:r>
          <w:rPr>
            <w:noProof/>
            <w:webHidden/>
          </w:rPr>
          <w:fldChar w:fldCharType="separate"/>
        </w:r>
        <w:r w:rsidR="00E629C6">
          <w:rPr>
            <w:noProof/>
            <w:webHidden/>
          </w:rPr>
          <w:t>21</w:t>
        </w:r>
        <w:r>
          <w:rPr>
            <w:noProof/>
            <w:webHidden/>
          </w:rPr>
          <w:fldChar w:fldCharType="end"/>
        </w:r>
      </w:hyperlink>
    </w:p>
    <w:p w14:paraId="75C8F1B7" w14:textId="280F628A"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00" w:history="1">
        <w:r w:rsidRPr="00A1368A">
          <w:rPr>
            <w:rStyle w:val="Hyperlink"/>
            <w:noProof/>
          </w:rPr>
          <w:t>Hình 1</w:t>
        </w:r>
        <w:r w:rsidRPr="00A1368A">
          <w:rPr>
            <w:rStyle w:val="Hyperlink"/>
            <w:noProof/>
          </w:rPr>
          <w:noBreakHyphen/>
          <w:t>8 Cú pháp tổng quát phương thức load()</w:t>
        </w:r>
        <w:r>
          <w:rPr>
            <w:noProof/>
            <w:webHidden/>
          </w:rPr>
          <w:tab/>
        </w:r>
        <w:r>
          <w:rPr>
            <w:noProof/>
            <w:webHidden/>
          </w:rPr>
          <w:fldChar w:fldCharType="begin"/>
        </w:r>
        <w:r>
          <w:rPr>
            <w:noProof/>
            <w:webHidden/>
          </w:rPr>
          <w:instrText xml:space="preserve"> PAGEREF _Toc216254300 \h </w:instrText>
        </w:r>
        <w:r>
          <w:rPr>
            <w:noProof/>
            <w:webHidden/>
          </w:rPr>
        </w:r>
        <w:r>
          <w:rPr>
            <w:noProof/>
            <w:webHidden/>
          </w:rPr>
          <w:fldChar w:fldCharType="separate"/>
        </w:r>
        <w:r w:rsidR="00E629C6">
          <w:rPr>
            <w:noProof/>
            <w:webHidden/>
          </w:rPr>
          <w:t>22</w:t>
        </w:r>
        <w:r>
          <w:rPr>
            <w:noProof/>
            <w:webHidden/>
          </w:rPr>
          <w:fldChar w:fldCharType="end"/>
        </w:r>
      </w:hyperlink>
    </w:p>
    <w:p w14:paraId="38EDE467" w14:textId="5CF7E937"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01" w:history="1">
        <w:r w:rsidRPr="00A1368A">
          <w:rPr>
            <w:rStyle w:val="Hyperlink"/>
            <w:noProof/>
          </w:rPr>
          <w:t>Hình 1</w:t>
        </w:r>
        <w:r w:rsidRPr="00A1368A">
          <w:rPr>
            <w:rStyle w:val="Hyperlink"/>
            <w:noProof/>
          </w:rPr>
          <w:noBreakHyphen/>
          <w:t>9 Phương thức get()</w:t>
        </w:r>
        <w:r>
          <w:rPr>
            <w:noProof/>
            <w:webHidden/>
          </w:rPr>
          <w:tab/>
        </w:r>
        <w:r>
          <w:rPr>
            <w:noProof/>
            <w:webHidden/>
          </w:rPr>
          <w:fldChar w:fldCharType="begin"/>
        </w:r>
        <w:r>
          <w:rPr>
            <w:noProof/>
            <w:webHidden/>
          </w:rPr>
          <w:instrText xml:space="preserve"> PAGEREF _Toc216254301 \h </w:instrText>
        </w:r>
        <w:r>
          <w:rPr>
            <w:noProof/>
            <w:webHidden/>
          </w:rPr>
        </w:r>
        <w:r>
          <w:rPr>
            <w:noProof/>
            <w:webHidden/>
          </w:rPr>
          <w:fldChar w:fldCharType="separate"/>
        </w:r>
        <w:r w:rsidR="00E629C6">
          <w:rPr>
            <w:noProof/>
            <w:webHidden/>
          </w:rPr>
          <w:t>22</w:t>
        </w:r>
        <w:r>
          <w:rPr>
            <w:noProof/>
            <w:webHidden/>
          </w:rPr>
          <w:fldChar w:fldCharType="end"/>
        </w:r>
      </w:hyperlink>
    </w:p>
    <w:p w14:paraId="1960250D" w14:textId="7206FDA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02" w:history="1">
        <w:r w:rsidRPr="00A1368A">
          <w:rPr>
            <w:rStyle w:val="Hyperlink"/>
            <w:noProof/>
          </w:rPr>
          <w:t>Hình 1</w:t>
        </w:r>
        <w:r w:rsidRPr="00A1368A">
          <w:rPr>
            <w:rStyle w:val="Hyperlink"/>
            <w:noProof/>
          </w:rPr>
          <w:noBreakHyphen/>
          <w:t>10 Phương thức post()</w:t>
        </w:r>
        <w:r>
          <w:rPr>
            <w:noProof/>
            <w:webHidden/>
          </w:rPr>
          <w:tab/>
        </w:r>
        <w:r>
          <w:rPr>
            <w:noProof/>
            <w:webHidden/>
          </w:rPr>
          <w:fldChar w:fldCharType="begin"/>
        </w:r>
        <w:r>
          <w:rPr>
            <w:noProof/>
            <w:webHidden/>
          </w:rPr>
          <w:instrText xml:space="preserve"> PAGEREF _Toc216254302 \h </w:instrText>
        </w:r>
        <w:r>
          <w:rPr>
            <w:noProof/>
            <w:webHidden/>
          </w:rPr>
        </w:r>
        <w:r>
          <w:rPr>
            <w:noProof/>
            <w:webHidden/>
          </w:rPr>
          <w:fldChar w:fldCharType="separate"/>
        </w:r>
        <w:r w:rsidR="00E629C6">
          <w:rPr>
            <w:noProof/>
            <w:webHidden/>
          </w:rPr>
          <w:t>23</w:t>
        </w:r>
        <w:r>
          <w:rPr>
            <w:noProof/>
            <w:webHidden/>
          </w:rPr>
          <w:fldChar w:fldCharType="end"/>
        </w:r>
      </w:hyperlink>
    </w:p>
    <w:p w14:paraId="187A3134" w14:textId="0377E1E7"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03" w:history="1">
        <w:r w:rsidRPr="00A1368A">
          <w:rPr>
            <w:rStyle w:val="Hyperlink"/>
            <w:noProof/>
          </w:rPr>
          <w:t>Hình 2</w:t>
        </w:r>
        <w:r w:rsidRPr="00A1368A">
          <w:rPr>
            <w:rStyle w:val="Hyperlink"/>
            <w:noProof/>
          </w:rPr>
          <w:noBreakHyphen/>
          <w:t>1 Sơ đồ Use Case tổng quát</w:t>
        </w:r>
        <w:r>
          <w:rPr>
            <w:noProof/>
            <w:webHidden/>
          </w:rPr>
          <w:tab/>
        </w:r>
        <w:r>
          <w:rPr>
            <w:noProof/>
            <w:webHidden/>
          </w:rPr>
          <w:fldChar w:fldCharType="begin"/>
        </w:r>
        <w:r>
          <w:rPr>
            <w:noProof/>
            <w:webHidden/>
          </w:rPr>
          <w:instrText xml:space="preserve"> PAGEREF _Toc216254303 \h </w:instrText>
        </w:r>
        <w:r>
          <w:rPr>
            <w:noProof/>
            <w:webHidden/>
          </w:rPr>
        </w:r>
        <w:r>
          <w:rPr>
            <w:noProof/>
            <w:webHidden/>
          </w:rPr>
          <w:fldChar w:fldCharType="separate"/>
        </w:r>
        <w:r w:rsidR="00E629C6">
          <w:rPr>
            <w:noProof/>
            <w:webHidden/>
          </w:rPr>
          <w:t>32</w:t>
        </w:r>
        <w:r>
          <w:rPr>
            <w:noProof/>
            <w:webHidden/>
          </w:rPr>
          <w:fldChar w:fldCharType="end"/>
        </w:r>
      </w:hyperlink>
    </w:p>
    <w:p w14:paraId="22BE4453" w14:textId="180287B9"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04" w:history="1">
        <w:r w:rsidRPr="00A1368A">
          <w:rPr>
            <w:rStyle w:val="Hyperlink"/>
            <w:noProof/>
          </w:rPr>
          <w:t>Hình 2</w:t>
        </w:r>
        <w:r w:rsidRPr="00A1368A">
          <w:rPr>
            <w:rStyle w:val="Hyperlink"/>
            <w:noProof/>
          </w:rPr>
          <w:noBreakHyphen/>
          <w:t>2 Sơ đồ phân rã Use Case quản lý tài khoản</w:t>
        </w:r>
        <w:r>
          <w:rPr>
            <w:noProof/>
            <w:webHidden/>
          </w:rPr>
          <w:tab/>
        </w:r>
        <w:r>
          <w:rPr>
            <w:noProof/>
            <w:webHidden/>
          </w:rPr>
          <w:fldChar w:fldCharType="begin"/>
        </w:r>
        <w:r>
          <w:rPr>
            <w:noProof/>
            <w:webHidden/>
          </w:rPr>
          <w:instrText xml:space="preserve"> PAGEREF _Toc216254304 \h </w:instrText>
        </w:r>
        <w:r>
          <w:rPr>
            <w:noProof/>
            <w:webHidden/>
          </w:rPr>
        </w:r>
        <w:r>
          <w:rPr>
            <w:noProof/>
            <w:webHidden/>
          </w:rPr>
          <w:fldChar w:fldCharType="separate"/>
        </w:r>
        <w:r w:rsidR="00E629C6">
          <w:rPr>
            <w:noProof/>
            <w:webHidden/>
          </w:rPr>
          <w:t>34</w:t>
        </w:r>
        <w:r>
          <w:rPr>
            <w:noProof/>
            <w:webHidden/>
          </w:rPr>
          <w:fldChar w:fldCharType="end"/>
        </w:r>
      </w:hyperlink>
    </w:p>
    <w:p w14:paraId="784FF2F9" w14:textId="6BAA4D8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05" w:history="1">
        <w:r w:rsidRPr="00A1368A">
          <w:rPr>
            <w:rStyle w:val="Hyperlink"/>
            <w:noProof/>
          </w:rPr>
          <w:t>Hình 2</w:t>
        </w:r>
        <w:r w:rsidRPr="00A1368A">
          <w:rPr>
            <w:rStyle w:val="Hyperlink"/>
            <w:noProof/>
          </w:rPr>
          <w:noBreakHyphen/>
          <w:t>3 Sơ đồ phân rã Use Case quản lý tài khoản cá nhân</w:t>
        </w:r>
        <w:r>
          <w:rPr>
            <w:noProof/>
            <w:webHidden/>
          </w:rPr>
          <w:tab/>
        </w:r>
        <w:r>
          <w:rPr>
            <w:noProof/>
            <w:webHidden/>
          </w:rPr>
          <w:fldChar w:fldCharType="begin"/>
        </w:r>
        <w:r>
          <w:rPr>
            <w:noProof/>
            <w:webHidden/>
          </w:rPr>
          <w:instrText xml:space="preserve"> PAGEREF _Toc216254305 \h </w:instrText>
        </w:r>
        <w:r>
          <w:rPr>
            <w:noProof/>
            <w:webHidden/>
          </w:rPr>
        </w:r>
        <w:r>
          <w:rPr>
            <w:noProof/>
            <w:webHidden/>
          </w:rPr>
          <w:fldChar w:fldCharType="separate"/>
        </w:r>
        <w:r w:rsidR="00E629C6">
          <w:rPr>
            <w:noProof/>
            <w:webHidden/>
          </w:rPr>
          <w:t>37</w:t>
        </w:r>
        <w:r>
          <w:rPr>
            <w:noProof/>
            <w:webHidden/>
          </w:rPr>
          <w:fldChar w:fldCharType="end"/>
        </w:r>
      </w:hyperlink>
    </w:p>
    <w:p w14:paraId="2E293DF5" w14:textId="2F6E20B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06" w:history="1">
        <w:r w:rsidRPr="00A1368A">
          <w:rPr>
            <w:rStyle w:val="Hyperlink"/>
            <w:noProof/>
          </w:rPr>
          <w:t>Hình 2</w:t>
        </w:r>
        <w:r w:rsidRPr="00A1368A">
          <w:rPr>
            <w:rStyle w:val="Hyperlink"/>
            <w:noProof/>
          </w:rPr>
          <w:noBreakHyphen/>
          <w:t>4 Sơ đồ phân rã Use Case đăng ký tài khoản người dùng</w:t>
        </w:r>
        <w:r>
          <w:rPr>
            <w:noProof/>
            <w:webHidden/>
          </w:rPr>
          <w:tab/>
        </w:r>
        <w:r>
          <w:rPr>
            <w:noProof/>
            <w:webHidden/>
          </w:rPr>
          <w:fldChar w:fldCharType="begin"/>
        </w:r>
        <w:r>
          <w:rPr>
            <w:noProof/>
            <w:webHidden/>
          </w:rPr>
          <w:instrText xml:space="preserve"> PAGEREF _Toc216254306 \h </w:instrText>
        </w:r>
        <w:r>
          <w:rPr>
            <w:noProof/>
            <w:webHidden/>
          </w:rPr>
        </w:r>
        <w:r>
          <w:rPr>
            <w:noProof/>
            <w:webHidden/>
          </w:rPr>
          <w:fldChar w:fldCharType="separate"/>
        </w:r>
        <w:r w:rsidR="00E629C6">
          <w:rPr>
            <w:noProof/>
            <w:webHidden/>
          </w:rPr>
          <w:t>39</w:t>
        </w:r>
        <w:r>
          <w:rPr>
            <w:noProof/>
            <w:webHidden/>
          </w:rPr>
          <w:fldChar w:fldCharType="end"/>
        </w:r>
      </w:hyperlink>
    </w:p>
    <w:p w14:paraId="7F3AB173" w14:textId="0CC9110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07" w:history="1">
        <w:r w:rsidRPr="00A1368A">
          <w:rPr>
            <w:rStyle w:val="Hyperlink"/>
            <w:noProof/>
          </w:rPr>
          <w:t>Hình 2</w:t>
        </w:r>
        <w:r w:rsidRPr="00A1368A">
          <w:rPr>
            <w:rStyle w:val="Hyperlink"/>
            <w:noProof/>
          </w:rPr>
          <w:noBreakHyphen/>
          <w:t>5 Sơ đồ phân rã Use Case đăng nhập tài khoản</w:t>
        </w:r>
        <w:r>
          <w:rPr>
            <w:noProof/>
            <w:webHidden/>
          </w:rPr>
          <w:tab/>
        </w:r>
        <w:r>
          <w:rPr>
            <w:noProof/>
            <w:webHidden/>
          </w:rPr>
          <w:fldChar w:fldCharType="begin"/>
        </w:r>
        <w:r>
          <w:rPr>
            <w:noProof/>
            <w:webHidden/>
          </w:rPr>
          <w:instrText xml:space="preserve"> PAGEREF _Toc216254307 \h </w:instrText>
        </w:r>
        <w:r>
          <w:rPr>
            <w:noProof/>
            <w:webHidden/>
          </w:rPr>
        </w:r>
        <w:r>
          <w:rPr>
            <w:noProof/>
            <w:webHidden/>
          </w:rPr>
          <w:fldChar w:fldCharType="separate"/>
        </w:r>
        <w:r w:rsidR="00E629C6">
          <w:rPr>
            <w:noProof/>
            <w:webHidden/>
          </w:rPr>
          <w:t>40</w:t>
        </w:r>
        <w:r>
          <w:rPr>
            <w:noProof/>
            <w:webHidden/>
          </w:rPr>
          <w:fldChar w:fldCharType="end"/>
        </w:r>
      </w:hyperlink>
    </w:p>
    <w:p w14:paraId="09B673A1" w14:textId="1AC8544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08" w:history="1">
        <w:r w:rsidRPr="00A1368A">
          <w:rPr>
            <w:rStyle w:val="Hyperlink"/>
            <w:noProof/>
          </w:rPr>
          <w:t>Hình 2</w:t>
        </w:r>
        <w:r w:rsidRPr="00A1368A">
          <w:rPr>
            <w:rStyle w:val="Hyperlink"/>
            <w:noProof/>
          </w:rPr>
          <w:noBreakHyphen/>
          <w:t>6 Sơ đồ phân rã Use Case quản lý vai trò</w:t>
        </w:r>
        <w:r>
          <w:rPr>
            <w:noProof/>
            <w:webHidden/>
          </w:rPr>
          <w:tab/>
        </w:r>
        <w:r>
          <w:rPr>
            <w:noProof/>
            <w:webHidden/>
          </w:rPr>
          <w:fldChar w:fldCharType="begin"/>
        </w:r>
        <w:r>
          <w:rPr>
            <w:noProof/>
            <w:webHidden/>
          </w:rPr>
          <w:instrText xml:space="preserve"> PAGEREF _Toc216254308 \h </w:instrText>
        </w:r>
        <w:r>
          <w:rPr>
            <w:noProof/>
            <w:webHidden/>
          </w:rPr>
        </w:r>
        <w:r>
          <w:rPr>
            <w:noProof/>
            <w:webHidden/>
          </w:rPr>
          <w:fldChar w:fldCharType="separate"/>
        </w:r>
        <w:r w:rsidR="00E629C6">
          <w:rPr>
            <w:noProof/>
            <w:webHidden/>
          </w:rPr>
          <w:t>42</w:t>
        </w:r>
        <w:r>
          <w:rPr>
            <w:noProof/>
            <w:webHidden/>
          </w:rPr>
          <w:fldChar w:fldCharType="end"/>
        </w:r>
      </w:hyperlink>
    </w:p>
    <w:p w14:paraId="377E9BDD" w14:textId="07BA7ED7"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09" w:history="1">
        <w:r w:rsidRPr="00A1368A">
          <w:rPr>
            <w:rStyle w:val="Hyperlink"/>
            <w:noProof/>
          </w:rPr>
          <w:t>Hình 2</w:t>
        </w:r>
        <w:r w:rsidRPr="00A1368A">
          <w:rPr>
            <w:rStyle w:val="Hyperlink"/>
            <w:noProof/>
          </w:rPr>
          <w:noBreakHyphen/>
          <w:t>7 Sơ đồ phân rã Use Case quản lý danh mục</w:t>
        </w:r>
        <w:r>
          <w:rPr>
            <w:noProof/>
            <w:webHidden/>
          </w:rPr>
          <w:tab/>
        </w:r>
        <w:r>
          <w:rPr>
            <w:noProof/>
            <w:webHidden/>
          </w:rPr>
          <w:fldChar w:fldCharType="begin"/>
        </w:r>
        <w:r>
          <w:rPr>
            <w:noProof/>
            <w:webHidden/>
          </w:rPr>
          <w:instrText xml:space="preserve"> PAGEREF _Toc216254309 \h </w:instrText>
        </w:r>
        <w:r>
          <w:rPr>
            <w:noProof/>
            <w:webHidden/>
          </w:rPr>
        </w:r>
        <w:r>
          <w:rPr>
            <w:noProof/>
            <w:webHidden/>
          </w:rPr>
          <w:fldChar w:fldCharType="separate"/>
        </w:r>
        <w:r w:rsidR="00E629C6">
          <w:rPr>
            <w:noProof/>
            <w:webHidden/>
          </w:rPr>
          <w:t>45</w:t>
        </w:r>
        <w:r>
          <w:rPr>
            <w:noProof/>
            <w:webHidden/>
          </w:rPr>
          <w:fldChar w:fldCharType="end"/>
        </w:r>
      </w:hyperlink>
    </w:p>
    <w:p w14:paraId="0F2E45DB" w14:textId="6631452A"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10" w:history="1">
        <w:r w:rsidRPr="00A1368A">
          <w:rPr>
            <w:rStyle w:val="Hyperlink"/>
            <w:noProof/>
          </w:rPr>
          <w:t>Hình 2</w:t>
        </w:r>
        <w:r w:rsidRPr="00A1368A">
          <w:rPr>
            <w:rStyle w:val="Hyperlink"/>
            <w:noProof/>
          </w:rPr>
          <w:noBreakHyphen/>
          <w:t>8 Sơ đồ phân rã Use Case quản lý sản phẩm.</w:t>
        </w:r>
        <w:r>
          <w:rPr>
            <w:noProof/>
            <w:webHidden/>
          </w:rPr>
          <w:tab/>
        </w:r>
        <w:r>
          <w:rPr>
            <w:noProof/>
            <w:webHidden/>
          </w:rPr>
          <w:fldChar w:fldCharType="begin"/>
        </w:r>
        <w:r>
          <w:rPr>
            <w:noProof/>
            <w:webHidden/>
          </w:rPr>
          <w:instrText xml:space="preserve"> PAGEREF _Toc216254310 \h </w:instrText>
        </w:r>
        <w:r>
          <w:rPr>
            <w:noProof/>
            <w:webHidden/>
          </w:rPr>
        </w:r>
        <w:r>
          <w:rPr>
            <w:noProof/>
            <w:webHidden/>
          </w:rPr>
          <w:fldChar w:fldCharType="separate"/>
        </w:r>
        <w:r w:rsidR="00E629C6">
          <w:rPr>
            <w:noProof/>
            <w:webHidden/>
          </w:rPr>
          <w:t>49</w:t>
        </w:r>
        <w:r>
          <w:rPr>
            <w:noProof/>
            <w:webHidden/>
          </w:rPr>
          <w:fldChar w:fldCharType="end"/>
        </w:r>
      </w:hyperlink>
    </w:p>
    <w:p w14:paraId="7D3A8A7E" w14:textId="61879EB7"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11" w:history="1">
        <w:r w:rsidRPr="00A1368A">
          <w:rPr>
            <w:rStyle w:val="Hyperlink"/>
            <w:noProof/>
          </w:rPr>
          <w:t>Hình 2</w:t>
        </w:r>
        <w:r w:rsidRPr="00A1368A">
          <w:rPr>
            <w:rStyle w:val="Hyperlink"/>
            <w:noProof/>
          </w:rPr>
          <w:noBreakHyphen/>
          <w:t>9 Sơ đồ phân rã quản lý giảm giá (Flash Sale)</w:t>
        </w:r>
        <w:r>
          <w:rPr>
            <w:noProof/>
            <w:webHidden/>
          </w:rPr>
          <w:tab/>
        </w:r>
        <w:r>
          <w:rPr>
            <w:noProof/>
            <w:webHidden/>
          </w:rPr>
          <w:fldChar w:fldCharType="begin"/>
        </w:r>
        <w:r>
          <w:rPr>
            <w:noProof/>
            <w:webHidden/>
          </w:rPr>
          <w:instrText xml:space="preserve"> PAGEREF _Toc216254311 \h </w:instrText>
        </w:r>
        <w:r>
          <w:rPr>
            <w:noProof/>
            <w:webHidden/>
          </w:rPr>
        </w:r>
        <w:r>
          <w:rPr>
            <w:noProof/>
            <w:webHidden/>
          </w:rPr>
          <w:fldChar w:fldCharType="separate"/>
        </w:r>
        <w:r w:rsidR="00E629C6">
          <w:rPr>
            <w:noProof/>
            <w:webHidden/>
          </w:rPr>
          <w:t>52</w:t>
        </w:r>
        <w:r>
          <w:rPr>
            <w:noProof/>
            <w:webHidden/>
          </w:rPr>
          <w:fldChar w:fldCharType="end"/>
        </w:r>
      </w:hyperlink>
    </w:p>
    <w:p w14:paraId="49DFFCDB" w14:textId="0C16AB3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12" w:history="1">
        <w:r w:rsidRPr="00A1368A">
          <w:rPr>
            <w:rStyle w:val="Hyperlink"/>
            <w:noProof/>
          </w:rPr>
          <w:t>Hình 2</w:t>
        </w:r>
        <w:r w:rsidRPr="00A1368A">
          <w:rPr>
            <w:rStyle w:val="Hyperlink"/>
            <w:noProof/>
          </w:rPr>
          <w:noBreakHyphen/>
          <w:t>10 Sơ đồ phân rã Use Case quản lý giỏ hàng</w:t>
        </w:r>
        <w:r>
          <w:rPr>
            <w:noProof/>
            <w:webHidden/>
          </w:rPr>
          <w:tab/>
        </w:r>
        <w:r>
          <w:rPr>
            <w:noProof/>
            <w:webHidden/>
          </w:rPr>
          <w:fldChar w:fldCharType="begin"/>
        </w:r>
        <w:r>
          <w:rPr>
            <w:noProof/>
            <w:webHidden/>
          </w:rPr>
          <w:instrText xml:space="preserve"> PAGEREF _Toc216254312 \h </w:instrText>
        </w:r>
        <w:r>
          <w:rPr>
            <w:noProof/>
            <w:webHidden/>
          </w:rPr>
        </w:r>
        <w:r>
          <w:rPr>
            <w:noProof/>
            <w:webHidden/>
          </w:rPr>
          <w:fldChar w:fldCharType="separate"/>
        </w:r>
        <w:r w:rsidR="00E629C6">
          <w:rPr>
            <w:noProof/>
            <w:webHidden/>
          </w:rPr>
          <w:t>56</w:t>
        </w:r>
        <w:r>
          <w:rPr>
            <w:noProof/>
            <w:webHidden/>
          </w:rPr>
          <w:fldChar w:fldCharType="end"/>
        </w:r>
      </w:hyperlink>
    </w:p>
    <w:p w14:paraId="30F44BC8" w14:textId="7AB9CE8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13" w:history="1">
        <w:r w:rsidRPr="00A1368A">
          <w:rPr>
            <w:rStyle w:val="Hyperlink"/>
            <w:noProof/>
          </w:rPr>
          <w:t>Hình 2</w:t>
        </w:r>
        <w:r w:rsidRPr="00A1368A">
          <w:rPr>
            <w:rStyle w:val="Hyperlink"/>
            <w:noProof/>
          </w:rPr>
          <w:noBreakHyphen/>
          <w:t>11 Sơ đồ phân rã thanh toán</w:t>
        </w:r>
        <w:r>
          <w:rPr>
            <w:noProof/>
            <w:webHidden/>
          </w:rPr>
          <w:tab/>
        </w:r>
        <w:r>
          <w:rPr>
            <w:noProof/>
            <w:webHidden/>
          </w:rPr>
          <w:fldChar w:fldCharType="begin"/>
        </w:r>
        <w:r>
          <w:rPr>
            <w:noProof/>
            <w:webHidden/>
          </w:rPr>
          <w:instrText xml:space="preserve"> PAGEREF _Toc216254313 \h </w:instrText>
        </w:r>
        <w:r>
          <w:rPr>
            <w:noProof/>
            <w:webHidden/>
          </w:rPr>
        </w:r>
        <w:r>
          <w:rPr>
            <w:noProof/>
            <w:webHidden/>
          </w:rPr>
          <w:fldChar w:fldCharType="separate"/>
        </w:r>
        <w:r w:rsidR="00E629C6">
          <w:rPr>
            <w:noProof/>
            <w:webHidden/>
          </w:rPr>
          <w:t>60</w:t>
        </w:r>
        <w:r>
          <w:rPr>
            <w:noProof/>
            <w:webHidden/>
          </w:rPr>
          <w:fldChar w:fldCharType="end"/>
        </w:r>
      </w:hyperlink>
    </w:p>
    <w:p w14:paraId="270BF28D" w14:textId="384116F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14" w:history="1">
        <w:r w:rsidRPr="00A1368A">
          <w:rPr>
            <w:rStyle w:val="Hyperlink"/>
            <w:noProof/>
          </w:rPr>
          <w:t>Hình 2</w:t>
        </w:r>
        <w:r w:rsidRPr="00A1368A">
          <w:rPr>
            <w:rStyle w:val="Hyperlink"/>
            <w:noProof/>
          </w:rPr>
          <w:noBreakHyphen/>
          <w:t>12 Sơ đồ phân rã Use Case quản lý bình luận sản phẩm</w:t>
        </w:r>
        <w:r>
          <w:rPr>
            <w:noProof/>
            <w:webHidden/>
          </w:rPr>
          <w:tab/>
        </w:r>
        <w:r>
          <w:rPr>
            <w:noProof/>
            <w:webHidden/>
          </w:rPr>
          <w:fldChar w:fldCharType="begin"/>
        </w:r>
        <w:r>
          <w:rPr>
            <w:noProof/>
            <w:webHidden/>
          </w:rPr>
          <w:instrText xml:space="preserve"> PAGEREF _Toc216254314 \h </w:instrText>
        </w:r>
        <w:r>
          <w:rPr>
            <w:noProof/>
            <w:webHidden/>
          </w:rPr>
        </w:r>
        <w:r>
          <w:rPr>
            <w:noProof/>
            <w:webHidden/>
          </w:rPr>
          <w:fldChar w:fldCharType="separate"/>
        </w:r>
        <w:r w:rsidR="00E629C6">
          <w:rPr>
            <w:noProof/>
            <w:webHidden/>
          </w:rPr>
          <w:t>61</w:t>
        </w:r>
        <w:r>
          <w:rPr>
            <w:noProof/>
            <w:webHidden/>
          </w:rPr>
          <w:fldChar w:fldCharType="end"/>
        </w:r>
      </w:hyperlink>
    </w:p>
    <w:p w14:paraId="1064DC39" w14:textId="33C30BBA"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15" w:history="1">
        <w:r w:rsidRPr="00A1368A">
          <w:rPr>
            <w:rStyle w:val="Hyperlink"/>
            <w:noProof/>
          </w:rPr>
          <w:t>Hình 2</w:t>
        </w:r>
        <w:r w:rsidRPr="00A1368A">
          <w:rPr>
            <w:rStyle w:val="Hyperlink"/>
            <w:noProof/>
          </w:rPr>
          <w:noBreakHyphen/>
          <w:t>13 Sơ đồ phân rã chức năng quản lý đơn hàng</w:t>
        </w:r>
        <w:r>
          <w:rPr>
            <w:noProof/>
            <w:webHidden/>
          </w:rPr>
          <w:tab/>
        </w:r>
        <w:r>
          <w:rPr>
            <w:noProof/>
            <w:webHidden/>
          </w:rPr>
          <w:fldChar w:fldCharType="begin"/>
        </w:r>
        <w:r>
          <w:rPr>
            <w:noProof/>
            <w:webHidden/>
          </w:rPr>
          <w:instrText xml:space="preserve"> PAGEREF _Toc216254315 \h </w:instrText>
        </w:r>
        <w:r>
          <w:rPr>
            <w:noProof/>
            <w:webHidden/>
          </w:rPr>
        </w:r>
        <w:r>
          <w:rPr>
            <w:noProof/>
            <w:webHidden/>
          </w:rPr>
          <w:fldChar w:fldCharType="separate"/>
        </w:r>
        <w:r w:rsidR="00E629C6">
          <w:rPr>
            <w:noProof/>
            <w:webHidden/>
          </w:rPr>
          <w:t>63</w:t>
        </w:r>
        <w:r>
          <w:rPr>
            <w:noProof/>
            <w:webHidden/>
          </w:rPr>
          <w:fldChar w:fldCharType="end"/>
        </w:r>
      </w:hyperlink>
    </w:p>
    <w:p w14:paraId="086137C0" w14:textId="596D2AA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16" w:history="1">
        <w:r w:rsidRPr="00A1368A">
          <w:rPr>
            <w:rStyle w:val="Hyperlink"/>
            <w:noProof/>
          </w:rPr>
          <w:t>Hình</w:t>
        </w:r>
        <w:r w:rsidRPr="00A1368A">
          <w:rPr>
            <w:rStyle w:val="Hyperlink"/>
            <w:noProof/>
          </w:rPr>
          <w:noBreakHyphen/>
          <w:t>14 Sơ đồ phân rã Use Case đánh giá sản phẩm</w:t>
        </w:r>
        <w:r>
          <w:rPr>
            <w:noProof/>
            <w:webHidden/>
          </w:rPr>
          <w:tab/>
        </w:r>
        <w:r>
          <w:rPr>
            <w:noProof/>
            <w:webHidden/>
          </w:rPr>
          <w:fldChar w:fldCharType="begin"/>
        </w:r>
        <w:r>
          <w:rPr>
            <w:noProof/>
            <w:webHidden/>
          </w:rPr>
          <w:instrText xml:space="preserve"> PAGEREF _Toc216254316 \h </w:instrText>
        </w:r>
        <w:r>
          <w:rPr>
            <w:noProof/>
            <w:webHidden/>
          </w:rPr>
        </w:r>
        <w:r>
          <w:rPr>
            <w:noProof/>
            <w:webHidden/>
          </w:rPr>
          <w:fldChar w:fldCharType="separate"/>
        </w:r>
        <w:r w:rsidR="00E629C6">
          <w:rPr>
            <w:noProof/>
            <w:webHidden/>
          </w:rPr>
          <w:t>64</w:t>
        </w:r>
        <w:r>
          <w:rPr>
            <w:noProof/>
            <w:webHidden/>
          </w:rPr>
          <w:fldChar w:fldCharType="end"/>
        </w:r>
      </w:hyperlink>
    </w:p>
    <w:p w14:paraId="14A46757" w14:textId="5C1193D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17" w:history="1">
        <w:r w:rsidRPr="00A1368A">
          <w:rPr>
            <w:rStyle w:val="Hyperlink"/>
            <w:noProof/>
          </w:rPr>
          <w:t>Hình 2</w:t>
        </w:r>
        <w:r w:rsidRPr="00A1368A">
          <w:rPr>
            <w:rStyle w:val="Hyperlink"/>
            <w:noProof/>
          </w:rPr>
          <w:noBreakHyphen/>
          <w:t>15 Sơ đồ phân rã Use Case báo cáo thống kê</w:t>
        </w:r>
        <w:r>
          <w:rPr>
            <w:noProof/>
            <w:webHidden/>
          </w:rPr>
          <w:tab/>
        </w:r>
        <w:r>
          <w:rPr>
            <w:noProof/>
            <w:webHidden/>
          </w:rPr>
          <w:fldChar w:fldCharType="begin"/>
        </w:r>
        <w:r>
          <w:rPr>
            <w:noProof/>
            <w:webHidden/>
          </w:rPr>
          <w:instrText xml:space="preserve"> PAGEREF _Toc216254317 \h </w:instrText>
        </w:r>
        <w:r>
          <w:rPr>
            <w:noProof/>
            <w:webHidden/>
          </w:rPr>
        </w:r>
        <w:r>
          <w:rPr>
            <w:noProof/>
            <w:webHidden/>
          </w:rPr>
          <w:fldChar w:fldCharType="separate"/>
        </w:r>
        <w:r w:rsidR="00E629C6">
          <w:rPr>
            <w:noProof/>
            <w:webHidden/>
          </w:rPr>
          <w:t>66</w:t>
        </w:r>
        <w:r>
          <w:rPr>
            <w:noProof/>
            <w:webHidden/>
          </w:rPr>
          <w:fldChar w:fldCharType="end"/>
        </w:r>
      </w:hyperlink>
    </w:p>
    <w:p w14:paraId="021D3CFE" w14:textId="3CBA4DE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18" w:history="1">
        <w:r w:rsidRPr="00A1368A">
          <w:rPr>
            <w:rStyle w:val="Hyperlink"/>
            <w:noProof/>
          </w:rPr>
          <w:t>Hình 2</w:t>
        </w:r>
        <w:r w:rsidRPr="00A1368A">
          <w:rPr>
            <w:rStyle w:val="Hyperlink"/>
            <w:noProof/>
          </w:rPr>
          <w:noBreakHyphen/>
          <w:t>16 Sơ đồ hoạt động đăng kí</w:t>
        </w:r>
        <w:r>
          <w:rPr>
            <w:noProof/>
            <w:webHidden/>
          </w:rPr>
          <w:tab/>
        </w:r>
        <w:r>
          <w:rPr>
            <w:noProof/>
            <w:webHidden/>
          </w:rPr>
          <w:fldChar w:fldCharType="begin"/>
        </w:r>
        <w:r>
          <w:rPr>
            <w:noProof/>
            <w:webHidden/>
          </w:rPr>
          <w:instrText xml:space="preserve"> PAGEREF _Toc216254318 \h </w:instrText>
        </w:r>
        <w:r>
          <w:rPr>
            <w:noProof/>
            <w:webHidden/>
          </w:rPr>
        </w:r>
        <w:r>
          <w:rPr>
            <w:noProof/>
            <w:webHidden/>
          </w:rPr>
          <w:fldChar w:fldCharType="separate"/>
        </w:r>
        <w:r w:rsidR="00E629C6">
          <w:rPr>
            <w:noProof/>
            <w:webHidden/>
          </w:rPr>
          <w:t>68</w:t>
        </w:r>
        <w:r>
          <w:rPr>
            <w:noProof/>
            <w:webHidden/>
          </w:rPr>
          <w:fldChar w:fldCharType="end"/>
        </w:r>
      </w:hyperlink>
    </w:p>
    <w:p w14:paraId="36B97B38" w14:textId="0C7D31F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19" w:history="1">
        <w:r w:rsidRPr="00A1368A">
          <w:rPr>
            <w:rStyle w:val="Hyperlink"/>
            <w:noProof/>
          </w:rPr>
          <w:t>Hình 2</w:t>
        </w:r>
        <w:r w:rsidRPr="00A1368A">
          <w:rPr>
            <w:rStyle w:val="Hyperlink"/>
            <w:noProof/>
          </w:rPr>
          <w:noBreakHyphen/>
          <w:t>17 Sơ đồ hoạt động đăng nhập</w:t>
        </w:r>
        <w:r>
          <w:rPr>
            <w:noProof/>
            <w:webHidden/>
          </w:rPr>
          <w:tab/>
        </w:r>
        <w:r>
          <w:rPr>
            <w:noProof/>
            <w:webHidden/>
          </w:rPr>
          <w:fldChar w:fldCharType="begin"/>
        </w:r>
        <w:r>
          <w:rPr>
            <w:noProof/>
            <w:webHidden/>
          </w:rPr>
          <w:instrText xml:space="preserve"> PAGEREF _Toc216254319 \h </w:instrText>
        </w:r>
        <w:r>
          <w:rPr>
            <w:noProof/>
            <w:webHidden/>
          </w:rPr>
        </w:r>
        <w:r>
          <w:rPr>
            <w:noProof/>
            <w:webHidden/>
          </w:rPr>
          <w:fldChar w:fldCharType="separate"/>
        </w:r>
        <w:r w:rsidR="00E629C6">
          <w:rPr>
            <w:noProof/>
            <w:webHidden/>
          </w:rPr>
          <w:t>69</w:t>
        </w:r>
        <w:r>
          <w:rPr>
            <w:noProof/>
            <w:webHidden/>
          </w:rPr>
          <w:fldChar w:fldCharType="end"/>
        </w:r>
      </w:hyperlink>
    </w:p>
    <w:p w14:paraId="04B8EDDD" w14:textId="0118147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20" w:history="1">
        <w:r w:rsidRPr="00A1368A">
          <w:rPr>
            <w:rStyle w:val="Hyperlink"/>
            <w:noProof/>
          </w:rPr>
          <w:t>Hình 2</w:t>
        </w:r>
        <w:r w:rsidRPr="00A1368A">
          <w:rPr>
            <w:rStyle w:val="Hyperlink"/>
            <w:noProof/>
          </w:rPr>
          <w:noBreakHyphen/>
          <w:t>18 Sơ đồ hoạt động thêm mới tài khoản</w:t>
        </w:r>
        <w:r>
          <w:rPr>
            <w:noProof/>
            <w:webHidden/>
          </w:rPr>
          <w:tab/>
        </w:r>
        <w:r>
          <w:rPr>
            <w:noProof/>
            <w:webHidden/>
          </w:rPr>
          <w:fldChar w:fldCharType="begin"/>
        </w:r>
        <w:r>
          <w:rPr>
            <w:noProof/>
            <w:webHidden/>
          </w:rPr>
          <w:instrText xml:space="preserve"> PAGEREF _Toc216254320 \h </w:instrText>
        </w:r>
        <w:r>
          <w:rPr>
            <w:noProof/>
            <w:webHidden/>
          </w:rPr>
        </w:r>
        <w:r>
          <w:rPr>
            <w:noProof/>
            <w:webHidden/>
          </w:rPr>
          <w:fldChar w:fldCharType="separate"/>
        </w:r>
        <w:r w:rsidR="00E629C6">
          <w:rPr>
            <w:noProof/>
            <w:webHidden/>
          </w:rPr>
          <w:t>70</w:t>
        </w:r>
        <w:r>
          <w:rPr>
            <w:noProof/>
            <w:webHidden/>
          </w:rPr>
          <w:fldChar w:fldCharType="end"/>
        </w:r>
      </w:hyperlink>
    </w:p>
    <w:p w14:paraId="4589EB96" w14:textId="00EEEE1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21" w:history="1">
        <w:r w:rsidRPr="00A1368A">
          <w:rPr>
            <w:rStyle w:val="Hyperlink"/>
            <w:noProof/>
          </w:rPr>
          <w:t>Hình 2</w:t>
        </w:r>
        <w:r w:rsidRPr="00A1368A">
          <w:rPr>
            <w:rStyle w:val="Hyperlink"/>
            <w:noProof/>
          </w:rPr>
          <w:noBreakHyphen/>
          <w:t>19 Sơ đồ hoạt động xóa tài khoản</w:t>
        </w:r>
        <w:r>
          <w:rPr>
            <w:noProof/>
            <w:webHidden/>
          </w:rPr>
          <w:tab/>
        </w:r>
        <w:r>
          <w:rPr>
            <w:noProof/>
            <w:webHidden/>
          </w:rPr>
          <w:fldChar w:fldCharType="begin"/>
        </w:r>
        <w:r>
          <w:rPr>
            <w:noProof/>
            <w:webHidden/>
          </w:rPr>
          <w:instrText xml:space="preserve"> PAGEREF _Toc216254321 \h </w:instrText>
        </w:r>
        <w:r>
          <w:rPr>
            <w:noProof/>
            <w:webHidden/>
          </w:rPr>
        </w:r>
        <w:r>
          <w:rPr>
            <w:noProof/>
            <w:webHidden/>
          </w:rPr>
          <w:fldChar w:fldCharType="separate"/>
        </w:r>
        <w:r w:rsidR="00E629C6">
          <w:rPr>
            <w:noProof/>
            <w:webHidden/>
          </w:rPr>
          <w:t>71</w:t>
        </w:r>
        <w:r>
          <w:rPr>
            <w:noProof/>
            <w:webHidden/>
          </w:rPr>
          <w:fldChar w:fldCharType="end"/>
        </w:r>
      </w:hyperlink>
    </w:p>
    <w:p w14:paraId="571FAB17" w14:textId="26942589"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22" w:history="1">
        <w:r w:rsidRPr="00A1368A">
          <w:rPr>
            <w:rStyle w:val="Hyperlink"/>
            <w:noProof/>
          </w:rPr>
          <w:t>Hình 2</w:t>
        </w:r>
        <w:r w:rsidRPr="00A1368A">
          <w:rPr>
            <w:rStyle w:val="Hyperlink"/>
            <w:noProof/>
          </w:rPr>
          <w:noBreakHyphen/>
          <w:t>20 Sơ đồ hoạt động thêm mới vai trò</w:t>
        </w:r>
        <w:r>
          <w:rPr>
            <w:noProof/>
            <w:webHidden/>
          </w:rPr>
          <w:tab/>
        </w:r>
        <w:r>
          <w:rPr>
            <w:noProof/>
            <w:webHidden/>
          </w:rPr>
          <w:fldChar w:fldCharType="begin"/>
        </w:r>
        <w:r>
          <w:rPr>
            <w:noProof/>
            <w:webHidden/>
          </w:rPr>
          <w:instrText xml:space="preserve"> PAGEREF _Toc216254322 \h </w:instrText>
        </w:r>
        <w:r>
          <w:rPr>
            <w:noProof/>
            <w:webHidden/>
          </w:rPr>
        </w:r>
        <w:r>
          <w:rPr>
            <w:noProof/>
            <w:webHidden/>
          </w:rPr>
          <w:fldChar w:fldCharType="separate"/>
        </w:r>
        <w:r w:rsidR="00E629C6">
          <w:rPr>
            <w:noProof/>
            <w:webHidden/>
          </w:rPr>
          <w:t>72</w:t>
        </w:r>
        <w:r>
          <w:rPr>
            <w:noProof/>
            <w:webHidden/>
          </w:rPr>
          <w:fldChar w:fldCharType="end"/>
        </w:r>
      </w:hyperlink>
    </w:p>
    <w:p w14:paraId="74F363C6" w14:textId="2B2AABF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23" w:history="1">
        <w:r w:rsidRPr="00A1368A">
          <w:rPr>
            <w:rStyle w:val="Hyperlink"/>
            <w:noProof/>
          </w:rPr>
          <w:t>Hình 2</w:t>
        </w:r>
        <w:r w:rsidRPr="00A1368A">
          <w:rPr>
            <w:rStyle w:val="Hyperlink"/>
            <w:noProof/>
          </w:rPr>
          <w:noBreakHyphen/>
          <w:t>21 Sơ đồ hoạt động chỉnh sửa vai trò</w:t>
        </w:r>
        <w:r>
          <w:rPr>
            <w:noProof/>
            <w:webHidden/>
          </w:rPr>
          <w:tab/>
        </w:r>
        <w:r>
          <w:rPr>
            <w:noProof/>
            <w:webHidden/>
          </w:rPr>
          <w:fldChar w:fldCharType="begin"/>
        </w:r>
        <w:r>
          <w:rPr>
            <w:noProof/>
            <w:webHidden/>
          </w:rPr>
          <w:instrText xml:space="preserve"> PAGEREF _Toc216254323 \h </w:instrText>
        </w:r>
        <w:r>
          <w:rPr>
            <w:noProof/>
            <w:webHidden/>
          </w:rPr>
        </w:r>
        <w:r>
          <w:rPr>
            <w:noProof/>
            <w:webHidden/>
          </w:rPr>
          <w:fldChar w:fldCharType="separate"/>
        </w:r>
        <w:r w:rsidR="00E629C6">
          <w:rPr>
            <w:noProof/>
            <w:webHidden/>
          </w:rPr>
          <w:t>73</w:t>
        </w:r>
        <w:r>
          <w:rPr>
            <w:noProof/>
            <w:webHidden/>
          </w:rPr>
          <w:fldChar w:fldCharType="end"/>
        </w:r>
      </w:hyperlink>
    </w:p>
    <w:p w14:paraId="38479BA4" w14:textId="31CBEE0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24" w:history="1">
        <w:r w:rsidRPr="00A1368A">
          <w:rPr>
            <w:rStyle w:val="Hyperlink"/>
            <w:noProof/>
          </w:rPr>
          <w:t>Hình 2</w:t>
        </w:r>
        <w:r w:rsidRPr="00A1368A">
          <w:rPr>
            <w:rStyle w:val="Hyperlink"/>
            <w:noProof/>
          </w:rPr>
          <w:noBreakHyphen/>
          <w:t>22 Sơ đồ hoạt động xóa vai trò</w:t>
        </w:r>
        <w:r>
          <w:rPr>
            <w:noProof/>
            <w:webHidden/>
          </w:rPr>
          <w:tab/>
        </w:r>
        <w:r>
          <w:rPr>
            <w:noProof/>
            <w:webHidden/>
          </w:rPr>
          <w:fldChar w:fldCharType="begin"/>
        </w:r>
        <w:r>
          <w:rPr>
            <w:noProof/>
            <w:webHidden/>
          </w:rPr>
          <w:instrText xml:space="preserve"> PAGEREF _Toc216254324 \h </w:instrText>
        </w:r>
        <w:r>
          <w:rPr>
            <w:noProof/>
            <w:webHidden/>
          </w:rPr>
        </w:r>
        <w:r>
          <w:rPr>
            <w:noProof/>
            <w:webHidden/>
          </w:rPr>
          <w:fldChar w:fldCharType="separate"/>
        </w:r>
        <w:r w:rsidR="00E629C6">
          <w:rPr>
            <w:noProof/>
            <w:webHidden/>
          </w:rPr>
          <w:t>74</w:t>
        </w:r>
        <w:r>
          <w:rPr>
            <w:noProof/>
            <w:webHidden/>
          </w:rPr>
          <w:fldChar w:fldCharType="end"/>
        </w:r>
      </w:hyperlink>
    </w:p>
    <w:p w14:paraId="2E2AAE08" w14:textId="3B8151D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25" w:history="1">
        <w:r w:rsidRPr="00A1368A">
          <w:rPr>
            <w:rStyle w:val="Hyperlink"/>
            <w:noProof/>
          </w:rPr>
          <w:t>Hình 2</w:t>
        </w:r>
        <w:r w:rsidRPr="00A1368A">
          <w:rPr>
            <w:rStyle w:val="Hyperlink"/>
            <w:noProof/>
          </w:rPr>
          <w:noBreakHyphen/>
          <w:t>23 Sơ đồ hoạt động quản lý danh mục</w:t>
        </w:r>
        <w:r>
          <w:rPr>
            <w:noProof/>
            <w:webHidden/>
          </w:rPr>
          <w:tab/>
        </w:r>
        <w:r>
          <w:rPr>
            <w:noProof/>
            <w:webHidden/>
          </w:rPr>
          <w:fldChar w:fldCharType="begin"/>
        </w:r>
        <w:r>
          <w:rPr>
            <w:noProof/>
            <w:webHidden/>
          </w:rPr>
          <w:instrText xml:space="preserve"> PAGEREF _Toc216254325 \h </w:instrText>
        </w:r>
        <w:r>
          <w:rPr>
            <w:noProof/>
            <w:webHidden/>
          </w:rPr>
        </w:r>
        <w:r>
          <w:rPr>
            <w:noProof/>
            <w:webHidden/>
          </w:rPr>
          <w:fldChar w:fldCharType="separate"/>
        </w:r>
        <w:r w:rsidR="00E629C6">
          <w:rPr>
            <w:noProof/>
            <w:webHidden/>
          </w:rPr>
          <w:t>75</w:t>
        </w:r>
        <w:r>
          <w:rPr>
            <w:noProof/>
            <w:webHidden/>
          </w:rPr>
          <w:fldChar w:fldCharType="end"/>
        </w:r>
      </w:hyperlink>
    </w:p>
    <w:p w14:paraId="36633F60" w14:textId="63ACC43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26" w:history="1">
        <w:r w:rsidRPr="00A1368A">
          <w:rPr>
            <w:rStyle w:val="Hyperlink"/>
            <w:noProof/>
          </w:rPr>
          <w:t>Hình 2</w:t>
        </w:r>
        <w:r w:rsidRPr="00A1368A">
          <w:rPr>
            <w:rStyle w:val="Hyperlink"/>
            <w:noProof/>
          </w:rPr>
          <w:noBreakHyphen/>
          <w:t>24 Sơ đồ hoạt động thêm mới danh mục sản phẩm</w:t>
        </w:r>
        <w:r>
          <w:rPr>
            <w:noProof/>
            <w:webHidden/>
          </w:rPr>
          <w:tab/>
        </w:r>
        <w:r>
          <w:rPr>
            <w:noProof/>
            <w:webHidden/>
          </w:rPr>
          <w:fldChar w:fldCharType="begin"/>
        </w:r>
        <w:r>
          <w:rPr>
            <w:noProof/>
            <w:webHidden/>
          </w:rPr>
          <w:instrText xml:space="preserve"> PAGEREF _Toc216254326 \h </w:instrText>
        </w:r>
        <w:r>
          <w:rPr>
            <w:noProof/>
            <w:webHidden/>
          </w:rPr>
        </w:r>
        <w:r>
          <w:rPr>
            <w:noProof/>
            <w:webHidden/>
          </w:rPr>
          <w:fldChar w:fldCharType="separate"/>
        </w:r>
        <w:r w:rsidR="00E629C6">
          <w:rPr>
            <w:noProof/>
            <w:webHidden/>
          </w:rPr>
          <w:t>76</w:t>
        </w:r>
        <w:r>
          <w:rPr>
            <w:noProof/>
            <w:webHidden/>
          </w:rPr>
          <w:fldChar w:fldCharType="end"/>
        </w:r>
      </w:hyperlink>
    </w:p>
    <w:p w14:paraId="188310E2" w14:textId="469E3C0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27" w:history="1">
        <w:r w:rsidRPr="00A1368A">
          <w:rPr>
            <w:rStyle w:val="Hyperlink"/>
            <w:noProof/>
          </w:rPr>
          <w:t>Hình 2</w:t>
        </w:r>
        <w:r w:rsidRPr="00A1368A">
          <w:rPr>
            <w:rStyle w:val="Hyperlink"/>
            <w:noProof/>
          </w:rPr>
          <w:noBreakHyphen/>
          <w:t>25 Sơ đồ hoạt động chỉnh sửa danh mục sản phẩm</w:t>
        </w:r>
        <w:r>
          <w:rPr>
            <w:noProof/>
            <w:webHidden/>
          </w:rPr>
          <w:tab/>
        </w:r>
        <w:r>
          <w:rPr>
            <w:noProof/>
            <w:webHidden/>
          </w:rPr>
          <w:fldChar w:fldCharType="begin"/>
        </w:r>
        <w:r>
          <w:rPr>
            <w:noProof/>
            <w:webHidden/>
          </w:rPr>
          <w:instrText xml:space="preserve"> PAGEREF _Toc216254327 \h </w:instrText>
        </w:r>
        <w:r>
          <w:rPr>
            <w:noProof/>
            <w:webHidden/>
          </w:rPr>
        </w:r>
        <w:r>
          <w:rPr>
            <w:noProof/>
            <w:webHidden/>
          </w:rPr>
          <w:fldChar w:fldCharType="separate"/>
        </w:r>
        <w:r w:rsidR="00E629C6">
          <w:rPr>
            <w:noProof/>
            <w:webHidden/>
          </w:rPr>
          <w:t>77</w:t>
        </w:r>
        <w:r>
          <w:rPr>
            <w:noProof/>
            <w:webHidden/>
          </w:rPr>
          <w:fldChar w:fldCharType="end"/>
        </w:r>
      </w:hyperlink>
    </w:p>
    <w:p w14:paraId="772B5AC1" w14:textId="1FA3191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28" w:history="1">
        <w:r w:rsidRPr="00A1368A">
          <w:rPr>
            <w:rStyle w:val="Hyperlink"/>
            <w:noProof/>
          </w:rPr>
          <w:t>Hình 2</w:t>
        </w:r>
        <w:r w:rsidRPr="00A1368A">
          <w:rPr>
            <w:rStyle w:val="Hyperlink"/>
            <w:noProof/>
          </w:rPr>
          <w:noBreakHyphen/>
          <w:t>26 Sơ đồ hoạt động xóa danh mục sản phẩm</w:t>
        </w:r>
        <w:r>
          <w:rPr>
            <w:noProof/>
            <w:webHidden/>
          </w:rPr>
          <w:tab/>
        </w:r>
        <w:r>
          <w:rPr>
            <w:noProof/>
            <w:webHidden/>
          </w:rPr>
          <w:fldChar w:fldCharType="begin"/>
        </w:r>
        <w:r>
          <w:rPr>
            <w:noProof/>
            <w:webHidden/>
          </w:rPr>
          <w:instrText xml:space="preserve"> PAGEREF _Toc216254328 \h </w:instrText>
        </w:r>
        <w:r>
          <w:rPr>
            <w:noProof/>
            <w:webHidden/>
          </w:rPr>
        </w:r>
        <w:r>
          <w:rPr>
            <w:noProof/>
            <w:webHidden/>
          </w:rPr>
          <w:fldChar w:fldCharType="separate"/>
        </w:r>
        <w:r w:rsidR="00E629C6">
          <w:rPr>
            <w:noProof/>
            <w:webHidden/>
          </w:rPr>
          <w:t>77</w:t>
        </w:r>
        <w:r>
          <w:rPr>
            <w:noProof/>
            <w:webHidden/>
          </w:rPr>
          <w:fldChar w:fldCharType="end"/>
        </w:r>
      </w:hyperlink>
    </w:p>
    <w:p w14:paraId="5545A835" w14:textId="5580756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29" w:history="1">
        <w:r w:rsidRPr="00A1368A">
          <w:rPr>
            <w:rStyle w:val="Hyperlink"/>
            <w:noProof/>
          </w:rPr>
          <w:t>Hình 2</w:t>
        </w:r>
        <w:r w:rsidRPr="00A1368A">
          <w:rPr>
            <w:rStyle w:val="Hyperlink"/>
            <w:noProof/>
          </w:rPr>
          <w:noBreakHyphen/>
          <w:t>27 Sơ đồ hoạt động quản lý sản phẩm</w:t>
        </w:r>
        <w:r>
          <w:rPr>
            <w:noProof/>
            <w:webHidden/>
          </w:rPr>
          <w:tab/>
        </w:r>
        <w:r>
          <w:rPr>
            <w:noProof/>
            <w:webHidden/>
          </w:rPr>
          <w:fldChar w:fldCharType="begin"/>
        </w:r>
        <w:r>
          <w:rPr>
            <w:noProof/>
            <w:webHidden/>
          </w:rPr>
          <w:instrText xml:space="preserve"> PAGEREF _Toc216254329 \h </w:instrText>
        </w:r>
        <w:r>
          <w:rPr>
            <w:noProof/>
            <w:webHidden/>
          </w:rPr>
        </w:r>
        <w:r>
          <w:rPr>
            <w:noProof/>
            <w:webHidden/>
          </w:rPr>
          <w:fldChar w:fldCharType="separate"/>
        </w:r>
        <w:r w:rsidR="00E629C6">
          <w:rPr>
            <w:noProof/>
            <w:webHidden/>
          </w:rPr>
          <w:t>78</w:t>
        </w:r>
        <w:r>
          <w:rPr>
            <w:noProof/>
            <w:webHidden/>
          </w:rPr>
          <w:fldChar w:fldCharType="end"/>
        </w:r>
      </w:hyperlink>
    </w:p>
    <w:p w14:paraId="6C52CA19" w14:textId="4814236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30" w:history="1">
        <w:r w:rsidRPr="00A1368A">
          <w:rPr>
            <w:rStyle w:val="Hyperlink"/>
            <w:noProof/>
          </w:rPr>
          <w:t>Hình 2</w:t>
        </w:r>
        <w:r w:rsidRPr="00A1368A">
          <w:rPr>
            <w:rStyle w:val="Hyperlink"/>
            <w:noProof/>
          </w:rPr>
          <w:noBreakHyphen/>
          <w:t>28 Sơ đồ hoạt động thêm mới sản phẩm</w:t>
        </w:r>
        <w:r>
          <w:rPr>
            <w:noProof/>
            <w:webHidden/>
          </w:rPr>
          <w:tab/>
        </w:r>
        <w:r>
          <w:rPr>
            <w:noProof/>
            <w:webHidden/>
          </w:rPr>
          <w:fldChar w:fldCharType="begin"/>
        </w:r>
        <w:r>
          <w:rPr>
            <w:noProof/>
            <w:webHidden/>
          </w:rPr>
          <w:instrText xml:space="preserve"> PAGEREF _Toc216254330 \h </w:instrText>
        </w:r>
        <w:r>
          <w:rPr>
            <w:noProof/>
            <w:webHidden/>
          </w:rPr>
        </w:r>
        <w:r>
          <w:rPr>
            <w:noProof/>
            <w:webHidden/>
          </w:rPr>
          <w:fldChar w:fldCharType="separate"/>
        </w:r>
        <w:r w:rsidR="00E629C6">
          <w:rPr>
            <w:noProof/>
            <w:webHidden/>
          </w:rPr>
          <w:t>79</w:t>
        </w:r>
        <w:r>
          <w:rPr>
            <w:noProof/>
            <w:webHidden/>
          </w:rPr>
          <w:fldChar w:fldCharType="end"/>
        </w:r>
      </w:hyperlink>
    </w:p>
    <w:p w14:paraId="3F2020E9" w14:textId="2120126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31" w:history="1">
        <w:r w:rsidRPr="00A1368A">
          <w:rPr>
            <w:rStyle w:val="Hyperlink"/>
            <w:noProof/>
          </w:rPr>
          <w:t>Hình 2</w:t>
        </w:r>
        <w:r w:rsidRPr="00A1368A">
          <w:rPr>
            <w:rStyle w:val="Hyperlink"/>
            <w:noProof/>
          </w:rPr>
          <w:noBreakHyphen/>
          <w:t>29 Sơ đồ hoạt động chỉnh sửa thông tin sản phẩm</w:t>
        </w:r>
        <w:r>
          <w:rPr>
            <w:noProof/>
            <w:webHidden/>
          </w:rPr>
          <w:tab/>
        </w:r>
        <w:r>
          <w:rPr>
            <w:noProof/>
            <w:webHidden/>
          </w:rPr>
          <w:fldChar w:fldCharType="begin"/>
        </w:r>
        <w:r>
          <w:rPr>
            <w:noProof/>
            <w:webHidden/>
          </w:rPr>
          <w:instrText xml:space="preserve"> PAGEREF _Toc216254331 \h </w:instrText>
        </w:r>
        <w:r>
          <w:rPr>
            <w:noProof/>
            <w:webHidden/>
          </w:rPr>
        </w:r>
        <w:r>
          <w:rPr>
            <w:noProof/>
            <w:webHidden/>
          </w:rPr>
          <w:fldChar w:fldCharType="separate"/>
        </w:r>
        <w:r w:rsidR="00E629C6">
          <w:rPr>
            <w:noProof/>
            <w:webHidden/>
          </w:rPr>
          <w:t>80</w:t>
        </w:r>
        <w:r>
          <w:rPr>
            <w:noProof/>
            <w:webHidden/>
          </w:rPr>
          <w:fldChar w:fldCharType="end"/>
        </w:r>
      </w:hyperlink>
    </w:p>
    <w:p w14:paraId="4E9B5FFD" w14:textId="6477EE6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32" w:history="1">
        <w:r w:rsidRPr="00A1368A">
          <w:rPr>
            <w:rStyle w:val="Hyperlink"/>
            <w:noProof/>
          </w:rPr>
          <w:t>Hình 2</w:t>
        </w:r>
        <w:r w:rsidRPr="00A1368A">
          <w:rPr>
            <w:rStyle w:val="Hyperlink"/>
            <w:noProof/>
          </w:rPr>
          <w:noBreakHyphen/>
          <w:t>30 Sơ đồ hoạt động xóa sản phẩm</w:t>
        </w:r>
        <w:r>
          <w:rPr>
            <w:noProof/>
            <w:webHidden/>
          </w:rPr>
          <w:tab/>
        </w:r>
        <w:r>
          <w:rPr>
            <w:noProof/>
            <w:webHidden/>
          </w:rPr>
          <w:fldChar w:fldCharType="begin"/>
        </w:r>
        <w:r>
          <w:rPr>
            <w:noProof/>
            <w:webHidden/>
          </w:rPr>
          <w:instrText xml:space="preserve"> PAGEREF _Toc216254332 \h </w:instrText>
        </w:r>
        <w:r>
          <w:rPr>
            <w:noProof/>
            <w:webHidden/>
          </w:rPr>
        </w:r>
        <w:r>
          <w:rPr>
            <w:noProof/>
            <w:webHidden/>
          </w:rPr>
          <w:fldChar w:fldCharType="separate"/>
        </w:r>
        <w:r w:rsidR="00E629C6">
          <w:rPr>
            <w:noProof/>
            <w:webHidden/>
          </w:rPr>
          <w:t>81</w:t>
        </w:r>
        <w:r>
          <w:rPr>
            <w:noProof/>
            <w:webHidden/>
          </w:rPr>
          <w:fldChar w:fldCharType="end"/>
        </w:r>
      </w:hyperlink>
    </w:p>
    <w:p w14:paraId="39BE427B" w14:textId="1F002A2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33" w:history="1">
        <w:r w:rsidRPr="00A1368A">
          <w:rPr>
            <w:rStyle w:val="Hyperlink"/>
            <w:noProof/>
          </w:rPr>
          <w:t>Hình 2</w:t>
        </w:r>
        <w:r w:rsidRPr="00A1368A">
          <w:rPr>
            <w:rStyle w:val="Hyperlink"/>
            <w:noProof/>
          </w:rPr>
          <w:noBreakHyphen/>
          <w:t>31 Sơ đồ hoạt động thêm mới biển quảng cáo (banner)</w:t>
        </w:r>
        <w:r>
          <w:rPr>
            <w:noProof/>
            <w:webHidden/>
          </w:rPr>
          <w:tab/>
        </w:r>
        <w:r>
          <w:rPr>
            <w:noProof/>
            <w:webHidden/>
          </w:rPr>
          <w:fldChar w:fldCharType="begin"/>
        </w:r>
        <w:r>
          <w:rPr>
            <w:noProof/>
            <w:webHidden/>
          </w:rPr>
          <w:instrText xml:space="preserve"> PAGEREF _Toc216254333 \h </w:instrText>
        </w:r>
        <w:r>
          <w:rPr>
            <w:noProof/>
            <w:webHidden/>
          </w:rPr>
        </w:r>
        <w:r>
          <w:rPr>
            <w:noProof/>
            <w:webHidden/>
          </w:rPr>
          <w:fldChar w:fldCharType="separate"/>
        </w:r>
        <w:r w:rsidR="00E629C6">
          <w:rPr>
            <w:noProof/>
            <w:webHidden/>
          </w:rPr>
          <w:t>82</w:t>
        </w:r>
        <w:r>
          <w:rPr>
            <w:noProof/>
            <w:webHidden/>
          </w:rPr>
          <w:fldChar w:fldCharType="end"/>
        </w:r>
      </w:hyperlink>
    </w:p>
    <w:p w14:paraId="53092CCB" w14:textId="593A282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34" w:history="1">
        <w:r w:rsidRPr="00A1368A">
          <w:rPr>
            <w:rStyle w:val="Hyperlink"/>
            <w:noProof/>
          </w:rPr>
          <w:t>Hình 2</w:t>
        </w:r>
        <w:r w:rsidRPr="00A1368A">
          <w:rPr>
            <w:rStyle w:val="Hyperlink"/>
            <w:noProof/>
          </w:rPr>
          <w:noBreakHyphen/>
          <w:t>32 Sơ đồ hoạt động chỉnh sửa biển quảng cáo (banner)</w:t>
        </w:r>
        <w:r>
          <w:rPr>
            <w:noProof/>
            <w:webHidden/>
          </w:rPr>
          <w:tab/>
        </w:r>
        <w:r>
          <w:rPr>
            <w:noProof/>
            <w:webHidden/>
          </w:rPr>
          <w:fldChar w:fldCharType="begin"/>
        </w:r>
        <w:r>
          <w:rPr>
            <w:noProof/>
            <w:webHidden/>
          </w:rPr>
          <w:instrText xml:space="preserve"> PAGEREF _Toc216254334 \h </w:instrText>
        </w:r>
        <w:r>
          <w:rPr>
            <w:noProof/>
            <w:webHidden/>
          </w:rPr>
        </w:r>
        <w:r>
          <w:rPr>
            <w:noProof/>
            <w:webHidden/>
          </w:rPr>
          <w:fldChar w:fldCharType="separate"/>
        </w:r>
        <w:r w:rsidR="00E629C6">
          <w:rPr>
            <w:noProof/>
            <w:webHidden/>
          </w:rPr>
          <w:t>82</w:t>
        </w:r>
        <w:r>
          <w:rPr>
            <w:noProof/>
            <w:webHidden/>
          </w:rPr>
          <w:fldChar w:fldCharType="end"/>
        </w:r>
      </w:hyperlink>
    </w:p>
    <w:p w14:paraId="220845DC" w14:textId="04A1D60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35" w:history="1">
        <w:r w:rsidRPr="00A1368A">
          <w:rPr>
            <w:rStyle w:val="Hyperlink"/>
            <w:noProof/>
          </w:rPr>
          <w:t>Hình 2</w:t>
        </w:r>
        <w:r w:rsidRPr="00A1368A">
          <w:rPr>
            <w:rStyle w:val="Hyperlink"/>
            <w:noProof/>
          </w:rPr>
          <w:noBreakHyphen/>
          <w:t>33 Sơ đồ hoạt động xóa/ẩn biển quảng cáo (banner)</w:t>
        </w:r>
        <w:r>
          <w:rPr>
            <w:noProof/>
            <w:webHidden/>
          </w:rPr>
          <w:tab/>
        </w:r>
        <w:r>
          <w:rPr>
            <w:noProof/>
            <w:webHidden/>
          </w:rPr>
          <w:fldChar w:fldCharType="begin"/>
        </w:r>
        <w:r>
          <w:rPr>
            <w:noProof/>
            <w:webHidden/>
          </w:rPr>
          <w:instrText xml:space="preserve"> PAGEREF _Toc216254335 \h </w:instrText>
        </w:r>
        <w:r>
          <w:rPr>
            <w:noProof/>
            <w:webHidden/>
          </w:rPr>
        </w:r>
        <w:r>
          <w:rPr>
            <w:noProof/>
            <w:webHidden/>
          </w:rPr>
          <w:fldChar w:fldCharType="separate"/>
        </w:r>
        <w:r w:rsidR="00E629C6">
          <w:rPr>
            <w:noProof/>
            <w:webHidden/>
          </w:rPr>
          <w:t>83</w:t>
        </w:r>
        <w:r>
          <w:rPr>
            <w:noProof/>
            <w:webHidden/>
          </w:rPr>
          <w:fldChar w:fldCharType="end"/>
        </w:r>
      </w:hyperlink>
    </w:p>
    <w:p w14:paraId="326CC1CB" w14:textId="6686AE4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36" w:history="1">
        <w:r w:rsidRPr="00A1368A">
          <w:rPr>
            <w:rStyle w:val="Hyperlink"/>
            <w:noProof/>
          </w:rPr>
          <w:t>Hình 2</w:t>
        </w:r>
        <w:r w:rsidRPr="00A1368A">
          <w:rPr>
            <w:rStyle w:val="Hyperlink"/>
            <w:noProof/>
          </w:rPr>
          <w:noBreakHyphen/>
          <w:t>34 Sơ đồ hoạt động thêm mới chương trình giảm giá (flash sale)</w:t>
        </w:r>
        <w:r>
          <w:rPr>
            <w:noProof/>
            <w:webHidden/>
          </w:rPr>
          <w:tab/>
        </w:r>
        <w:r>
          <w:rPr>
            <w:noProof/>
            <w:webHidden/>
          </w:rPr>
          <w:fldChar w:fldCharType="begin"/>
        </w:r>
        <w:r>
          <w:rPr>
            <w:noProof/>
            <w:webHidden/>
          </w:rPr>
          <w:instrText xml:space="preserve"> PAGEREF _Toc216254336 \h </w:instrText>
        </w:r>
        <w:r>
          <w:rPr>
            <w:noProof/>
            <w:webHidden/>
          </w:rPr>
        </w:r>
        <w:r>
          <w:rPr>
            <w:noProof/>
            <w:webHidden/>
          </w:rPr>
          <w:fldChar w:fldCharType="separate"/>
        </w:r>
        <w:r w:rsidR="00E629C6">
          <w:rPr>
            <w:noProof/>
            <w:webHidden/>
          </w:rPr>
          <w:t>84</w:t>
        </w:r>
        <w:r>
          <w:rPr>
            <w:noProof/>
            <w:webHidden/>
          </w:rPr>
          <w:fldChar w:fldCharType="end"/>
        </w:r>
      </w:hyperlink>
    </w:p>
    <w:p w14:paraId="11535D6B" w14:textId="1CF4B46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37" w:history="1">
        <w:r w:rsidRPr="00A1368A">
          <w:rPr>
            <w:rStyle w:val="Hyperlink"/>
            <w:noProof/>
          </w:rPr>
          <w:t>Hình 2</w:t>
        </w:r>
        <w:r w:rsidRPr="00A1368A">
          <w:rPr>
            <w:rStyle w:val="Hyperlink"/>
            <w:noProof/>
          </w:rPr>
          <w:noBreakHyphen/>
          <w:t>35 Sơ đồ hoạt động chỉnh sửa chương trình giảm giá (flash sale)</w:t>
        </w:r>
        <w:r>
          <w:rPr>
            <w:noProof/>
            <w:webHidden/>
          </w:rPr>
          <w:tab/>
        </w:r>
        <w:r>
          <w:rPr>
            <w:noProof/>
            <w:webHidden/>
          </w:rPr>
          <w:fldChar w:fldCharType="begin"/>
        </w:r>
        <w:r>
          <w:rPr>
            <w:noProof/>
            <w:webHidden/>
          </w:rPr>
          <w:instrText xml:space="preserve"> PAGEREF _Toc216254337 \h </w:instrText>
        </w:r>
        <w:r>
          <w:rPr>
            <w:noProof/>
            <w:webHidden/>
          </w:rPr>
        </w:r>
        <w:r>
          <w:rPr>
            <w:noProof/>
            <w:webHidden/>
          </w:rPr>
          <w:fldChar w:fldCharType="separate"/>
        </w:r>
        <w:r w:rsidR="00E629C6">
          <w:rPr>
            <w:noProof/>
            <w:webHidden/>
          </w:rPr>
          <w:t>84</w:t>
        </w:r>
        <w:r>
          <w:rPr>
            <w:noProof/>
            <w:webHidden/>
          </w:rPr>
          <w:fldChar w:fldCharType="end"/>
        </w:r>
      </w:hyperlink>
    </w:p>
    <w:p w14:paraId="46338F16" w14:textId="4B99A00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38" w:history="1">
        <w:r w:rsidRPr="00A1368A">
          <w:rPr>
            <w:rStyle w:val="Hyperlink"/>
            <w:noProof/>
          </w:rPr>
          <w:t>Hình 2</w:t>
        </w:r>
        <w:r w:rsidRPr="00A1368A">
          <w:rPr>
            <w:rStyle w:val="Hyperlink"/>
            <w:noProof/>
          </w:rPr>
          <w:noBreakHyphen/>
          <w:t>36 Sơ đồ hoạt động hủy chương trình giảm giá (flash sale)</w:t>
        </w:r>
        <w:r>
          <w:rPr>
            <w:noProof/>
            <w:webHidden/>
          </w:rPr>
          <w:tab/>
        </w:r>
        <w:r>
          <w:rPr>
            <w:noProof/>
            <w:webHidden/>
          </w:rPr>
          <w:fldChar w:fldCharType="begin"/>
        </w:r>
        <w:r>
          <w:rPr>
            <w:noProof/>
            <w:webHidden/>
          </w:rPr>
          <w:instrText xml:space="preserve"> PAGEREF _Toc216254338 \h </w:instrText>
        </w:r>
        <w:r>
          <w:rPr>
            <w:noProof/>
            <w:webHidden/>
          </w:rPr>
        </w:r>
        <w:r>
          <w:rPr>
            <w:noProof/>
            <w:webHidden/>
          </w:rPr>
          <w:fldChar w:fldCharType="separate"/>
        </w:r>
        <w:r w:rsidR="00E629C6">
          <w:rPr>
            <w:noProof/>
            <w:webHidden/>
          </w:rPr>
          <w:t>85</w:t>
        </w:r>
        <w:r>
          <w:rPr>
            <w:noProof/>
            <w:webHidden/>
          </w:rPr>
          <w:fldChar w:fldCharType="end"/>
        </w:r>
      </w:hyperlink>
    </w:p>
    <w:p w14:paraId="43052831" w14:textId="0D84C9B9"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39" w:history="1">
        <w:r w:rsidRPr="00A1368A">
          <w:rPr>
            <w:rStyle w:val="Hyperlink"/>
            <w:noProof/>
          </w:rPr>
          <w:t>Hình 2</w:t>
        </w:r>
        <w:r w:rsidRPr="00A1368A">
          <w:rPr>
            <w:rStyle w:val="Hyperlink"/>
            <w:noProof/>
          </w:rPr>
          <w:noBreakHyphen/>
          <w:t>37 Sơ đồ hoạt động thêm sản phẩm vào giỏ hàng</w:t>
        </w:r>
        <w:r>
          <w:rPr>
            <w:noProof/>
            <w:webHidden/>
          </w:rPr>
          <w:tab/>
        </w:r>
        <w:r>
          <w:rPr>
            <w:noProof/>
            <w:webHidden/>
          </w:rPr>
          <w:fldChar w:fldCharType="begin"/>
        </w:r>
        <w:r>
          <w:rPr>
            <w:noProof/>
            <w:webHidden/>
          </w:rPr>
          <w:instrText xml:space="preserve"> PAGEREF _Toc216254339 \h </w:instrText>
        </w:r>
        <w:r>
          <w:rPr>
            <w:noProof/>
            <w:webHidden/>
          </w:rPr>
        </w:r>
        <w:r>
          <w:rPr>
            <w:noProof/>
            <w:webHidden/>
          </w:rPr>
          <w:fldChar w:fldCharType="separate"/>
        </w:r>
        <w:r w:rsidR="00E629C6">
          <w:rPr>
            <w:noProof/>
            <w:webHidden/>
          </w:rPr>
          <w:t>86</w:t>
        </w:r>
        <w:r>
          <w:rPr>
            <w:noProof/>
            <w:webHidden/>
          </w:rPr>
          <w:fldChar w:fldCharType="end"/>
        </w:r>
      </w:hyperlink>
    </w:p>
    <w:p w14:paraId="37E3BA8A" w14:textId="18F4B0A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40" w:history="1">
        <w:r w:rsidRPr="00A1368A">
          <w:rPr>
            <w:rStyle w:val="Hyperlink"/>
            <w:noProof/>
          </w:rPr>
          <w:t>Hình 2</w:t>
        </w:r>
        <w:r w:rsidRPr="00A1368A">
          <w:rPr>
            <w:rStyle w:val="Hyperlink"/>
            <w:noProof/>
          </w:rPr>
          <w:noBreakHyphen/>
          <w:t>38 Sơ đồ hoạt động xóa sản phẩm khỏi giỏ hàng</w:t>
        </w:r>
        <w:r>
          <w:rPr>
            <w:noProof/>
            <w:webHidden/>
          </w:rPr>
          <w:tab/>
        </w:r>
        <w:r>
          <w:rPr>
            <w:noProof/>
            <w:webHidden/>
          </w:rPr>
          <w:fldChar w:fldCharType="begin"/>
        </w:r>
        <w:r>
          <w:rPr>
            <w:noProof/>
            <w:webHidden/>
          </w:rPr>
          <w:instrText xml:space="preserve"> PAGEREF _Toc216254340 \h </w:instrText>
        </w:r>
        <w:r>
          <w:rPr>
            <w:noProof/>
            <w:webHidden/>
          </w:rPr>
        </w:r>
        <w:r>
          <w:rPr>
            <w:noProof/>
            <w:webHidden/>
          </w:rPr>
          <w:fldChar w:fldCharType="separate"/>
        </w:r>
        <w:r w:rsidR="00E629C6">
          <w:rPr>
            <w:noProof/>
            <w:webHidden/>
          </w:rPr>
          <w:t>87</w:t>
        </w:r>
        <w:r>
          <w:rPr>
            <w:noProof/>
            <w:webHidden/>
          </w:rPr>
          <w:fldChar w:fldCharType="end"/>
        </w:r>
      </w:hyperlink>
    </w:p>
    <w:p w14:paraId="367818B3" w14:textId="429C0A1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41" w:history="1">
        <w:r w:rsidRPr="00A1368A">
          <w:rPr>
            <w:rStyle w:val="Hyperlink"/>
            <w:noProof/>
          </w:rPr>
          <w:t>Hình 2</w:t>
        </w:r>
        <w:r w:rsidRPr="00A1368A">
          <w:rPr>
            <w:rStyle w:val="Hyperlink"/>
            <w:noProof/>
          </w:rPr>
          <w:noBreakHyphen/>
          <w:t>39 Sơ đồ hoạt động cập nhật số lượng sản phẩm trong giỏ hàng</w:t>
        </w:r>
        <w:r>
          <w:rPr>
            <w:noProof/>
            <w:webHidden/>
          </w:rPr>
          <w:tab/>
        </w:r>
        <w:r>
          <w:rPr>
            <w:noProof/>
            <w:webHidden/>
          </w:rPr>
          <w:fldChar w:fldCharType="begin"/>
        </w:r>
        <w:r>
          <w:rPr>
            <w:noProof/>
            <w:webHidden/>
          </w:rPr>
          <w:instrText xml:space="preserve"> PAGEREF _Toc216254341 \h </w:instrText>
        </w:r>
        <w:r>
          <w:rPr>
            <w:noProof/>
            <w:webHidden/>
          </w:rPr>
        </w:r>
        <w:r>
          <w:rPr>
            <w:noProof/>
            <w:webHidden/>
          </w:rPr>
          <w:fldChar w:fldCharType="separate"/>
        </w:r>
        <w:r w:rsidR="00E629C6">
          <w:rPr>
            <w:noProof/>
            <w:webHidden/>
          </w:rPr>
          <w:t>88</w:t>
        </w:r>
        <w:r>
          <w:rPr>
            <w:noProof/>
            <w:webHidden/>
          </w:rPr>
          <w:fldChar w:fldCharType="end"/>
        </w:r>
      </w:hyperlink>
    </w:p>
    <w:p w14:paraId="38585954" w14:textId="2C14712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42" w:history="1">
        <w:r w:rsidRPr="00A1368A">
          <w:rPr>
            <w:rStyle w:val="Hyperlink"/>
            <w:noProof/>
          </w:rPr>
          <w:t>Hình 2</w:t>
        </w:r>
        <w:r w:rsidRPr="00A1368A">
          <w:rPr>
            <w:rStyle w:val="Hyperlink"/>
            <w:noProof/>
          </w:rPr>
          <w:noBreakHyphen/>
          <w:t>40 Sơ đồ hoạt động xem danh sách sản phẩm trong giỏ hàng</w:t>
        </w:r>
        <w:r>
          <w:rPr>
            <w:noProof/>
            <w:webHidden/>
          </w:rPr>
          <w:tab/>
        </w:r>
        <w:r>
          <w:rPr>
            <w:noProof/>
            <w:webHidden/>
          </w:rPr>
          <w:fldChar w:fldCharType="begin"/>
        </w:r>
        <w:r>
          <w:rPr>
            <w:noProof/>
            <w:webHidden/>
          </w:rPr>
          <w:instrText xml:space="preserve"> PAGEREF _Toc216254342 \h </w:instrText>
        </w:r>
        <w:r>
          <w:rPr>
            <w:noProof/>
            <w:webHidden/>
          </w:rPr>
        </w:r>
        <w:r>
          <w:rPr>
            <w:noProof/>
            <w:webHidden/>
          </w:rPr>
          <w:fldChar w:fldCharType="separate"/>
        </w:r>
        <w:r w:rsidR="00E629C6">
          <w:rPr>
            <w:noProof/>
            <w:webHidden/>
          </w:rPr>
          <w:t>89</w:t>
        </w:r>
        <w:r>
          <w:rPr>
            <w:noProof/>
            <w:webHidden/>
          </w:rPr>
          <w:fldChar w:fldCharType="end"/>
        </w:r>
      </w:hyperlink>
    </w:p>
    <w:p w14:paraId="3067BE3D" w14:textId="16C0946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43" w:history="1">
        <w:r w:rsidRPr="00A1368A">
          <w:rPr>
            <w:rStyle w:val="Hyperlink"/>
            <w:noProof/>
          </w:rPr>
          <w:t>Hình 2</w:t>
        </w:r>
        <w:r w:rsidRPr="00A1368A">
          <w:rPr>
            <w:rStyle w:val="Hyperlink"/>
            <w:noProof/>
          </w:rPr>
          <w:noBreakHyphen/>
          <w:t>41 Sơ đồ hoạt động quản lý giỏ hàng</w:t>
        </w:r>
        <w:r>
          <w:rPr>
            <w:noProof/>
            <w:webHidden/>
          </w:rPr>
          <w:tab/>
        </w:r>
        <w:r>
          <w:rPr>
            <w:noProof/>
            <w:webHidden/>
          </w:rPr>
          <w:fldChar w:fldCharType="begin"/>
        </w:r>
        <w:r>
          <w:rPr>
            <w:noProof/>
            <w:webHidden/>
          </w:rPr>
          <w:instrText xml:space="preserve"> PAGEREF _Toc216254343 \h </w:instrText>
        </w:r>
        <w:r>
          <w:rPr>
            <w:noProof/>
            <w:webHidden/>
          </w:rPr>
        </w:r>
        <w:r>
          <w:rPr>
            <w:noProof/>
            <w:webHidden/>
          </w:rPr>
          <w:fldChar w:fldCharType="separate"/>
        </w:r>
        <w:r w:rsidR="00E629C6">
          <w:rPr>
            <w:noProof/>
            <w:webHidden/>
          </w:rPr>
          <w:t>90</w:t>
        </w:r>
        <w:r>
          <w:rPr>
            <w:noProof/>
            <w:webHidden/>
          </w:rPr>
          <w:fldChar w:fldCharType="end"/>
        </w:r>
      </w:hyperlink>
    </w:p>
    <w:p w14:paraId="16F9F205" w14:textId="79894ED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44" w:history="1">
        <w:r w:rsidRPr="00A1368A">
          <w:rPr>
            <w:rStyle w:val="Hyperlink"/>
            <w:noProof/>
          </w:rPr>
          <w:t>Hình 2</w:t>
        </w:r>
        <w:r w:rsidRPr="00A1368A">
          <w:rPr>
            <w:rStyle w:val="Hyperlink"/>
            <w:noProof/>
          </w:rPr>
          <w:noBreakHyphen/>
          <w:t>42 Sơ đồ hoạt động chức năng thanh toán</w:t>
        </w:r>
        <w:r>
          <w:rPr>
            <w:noProof/>
            <w:webHidden/>
          </w:rPr>
          <w:tab/>
        </w:r>
        <w:r>
          <w:rPr>
            <w:noProof/>
            <w:webHidden/>
          </w:rPr>
          <w:fldChar w:fldCharType="begin"/>
        </w:r>
        <w:r>
          <w:rPr>
            <w:noProof/>
            <w:webHidden/>
          </w:rPr>
          <w:instrText xml:space="preserve"> PAGEREF _Toc216254344 \h </w:instrText>
        </w:r>
        <w:r>
          <w:rPr>
            <w:noProof/>
            <w:webHidden/>
          </w:rPr>
        </w:r>
        <w:r>
          <w:rPr>
            <w:noProof/>
            <w:webHidden/>
          </w:rPr>
          <w:fldChar w:fldCharType="separate"/>
        </w:r>
        <w:r w:rsidR="00E629C6">
          <w:rPr>
            <w:noProof/>
            <w:webHidden/>
          </w:rPr>
          <w:t>91</w:t>
        </w:r>
        <w:r>
          <w:rPr>
            <w:noProof/>
            <w:webHidden/>
          </w:rPr>
          <w:fldChar w:fldCharType="end"/>
        </w:r>
      </w:hyperlink>
    </w:p>
    <w:p w14:paraId="0DC664B7" w14:textId="09D8E177"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45" w:history="1">
        <w:r w:rsidRPr="00A1368A">
          <w:rPr>
            <w:rStyle w:val="Hyperlink"/>
            <w:noProof/>
          </w:rPr>
          <w:t>Hình 2</w:t>
        </w:r>
        <w:r w:rsidRPr="00A1368A">
          <w:rPr>
            <w:rStyle w:val="Hyperlink"/>
            <w:noProof/>
          </w:rPr>
          <w:noBreakHyphen/>
          <w:t>43 Sơ đồ hoạt động cập nhật trạng thái đơn hàng</w:t>
        </w:r>
        <w:r>
          <w:rPr>
            <w:noProof/>
            <w:webHidden/>
          </w:rPr>
          <w:tab/>
        </w:r>
        <w:r>
          <w:rPr>
            <w:noProof/>
            <w:webHidden/>
          </w:rPr>
          <w:fldChar w:fldCharType="begin"/>
        </w:r>
        <w:r>
          <w:rPr>
            <w:noProof/>
            <w:webHidden/>
          </w:rPr>
          <w:instrText xml:space="preserve"> PAGEREF _Toc216254345 \h </w:instrText>
        </w:r>
        <w:r>
          <w:rPr>
            <w:noProof/>
            <w:webHidden/>
          </w:rPr>
        </w:r>
        <w:r>
          <w:rPr>
            <w:noProof/>
            <w:webHidden/>
          </w:rPr>
          <w:fldChar w:fldCharType="separate"/>
        </w:r>
        <w:r w:rsidR="00E629C6">
          <w:rPr>
            <w:noProof/>
            <w:webHidden/>
          </w:rPr>
          <w:t>92</w:t>
        </w:r>
        <w:r>
          <w:rPr>
            <w:noProof/>
            <w:webHidden/>
          </w:rPr>
          <w:fldChar w:fldCharType="end"/>
        </w:r>
      </w:hyperlink>
    </w:p>
    <w:p w14:paraId="0F126B1E" w14:textId="3714141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46" w:history="1">
        <w:r w:rsidRPr="00A1368A">
          <w:rPr>
            <w:rStyle w:val="Hyperlink"/>
            <w:noProof/>
          </w:rPr>
          <w:t>Hình 2</w:t>
        </w:r>
        <w:r w:rsidRPr="00A1368A">
          <w:rPr>
            <w:rStyle w:val="Hyperlink"/>
            <w:noProof/>
          </w:rPr>
          <w:noBreakHyphen/>
          <w:t>44 Sơ đồ hoạt động báo cáo thống kê</w:t>
        </w:r>
        <w:r>
          <w:rPr>
            <w:noProof/>
            <w:webHidden/>
          </w:rPr>
          <w:tab/>
        </w:r>
        <w:r>
          <w:rPr>
            <w:noProof/>
            <w:webHidden/>
          </w:rPr>
          <w:fldChar w:fldCharType="begin"/>
        </w:r>
        <w:r>
          <w:rPr>
            <w:noProof/>
            <w:webHidden/>
          </w:rPr>
          <w:instrText xml:space="preserve"> PAGEREF _Toc216254346 \h </w:instrText>
        </w:r>
        <w:r>
          <w:rPr>
            <w:noProof/>
            <w:webHidden/>
          </w:rPr>
        </w:r>
        <w:r>
          <w:rPr>
            <w:noProof/>
            <w:webHidden/>
          </w:rPr>
          <w:fldChar w:fldCharType="separate"/>
        </w:r>
        <w:r w:rsidR="00E629C6">
          <w:rPr>
            <w:noProof/>
            <w:webHidden/>
          </w:rPr>
          <w:t>93</w:t>
        </w:r>
        <w:r>
          <w:rPr>
            <w:noProof/>
            <w:webHidden/>
          </w:rPr>
          <w:fldChar w:fldCharType="end"/>
        </w:r>
      </w:hyperlink>
    </w:p>
    <w:p w14:paraId="50A41EEF" w14:textId="3C6FC6A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47" w:history="1">
        <w:r w:rsidRPr="00A1368A">
          <w:rPr>
            <w:rStyle w:val="Hyperlink"/>
            <w:noProof/>
          </w:rPr>
          <w:t>Hình 2</w:t>
        </w:r>
        <w:r w:rsidRPr="00A1368A">
          <w:rPr>
            <w:rStyle w:val="Hyperlink"/>
            <w:noProof/>
          </w:rPr>
          <w:noBreakHyphen/>
          <w:t>45 Sơ đồ lớp (Class Diagram)</w:t>
        </w:r>
        <w:r>
          <w:rPr>
            <w:noProof/>
            <w:webHidden/>
          </w:rPr>
          <w:tab/>
        </w:r>
        <w:r>
          <w:rPr>
            <w:noProof/>
            <w:webHidden/>
          </w:rPr>
          <w:fldChar w:fldCharType="begin"/>
        </w:r>
        <w:r>
          <w:rPr>
            <w:noProof/>
            <w:webHidden/>
          </w:rPr>
          <w:instrText xml:space="preserve"> PAGEREF _Toc216254347 \h </w:instrText>
        </w:r>
        <w:r>
          <w:rPr>
            <w:noProof/>
            <w:webHidden/>
          </w:rPr>
        </w:r>
        <w:r>
          <w:rPr>
            <w:noProof/>
            <w:webHidden/>
          </w:rPr>
          <w:fldChar w:fldCharType="separate"/>
        </w:r>
        <w:r w:rsidR="00E629C6">
          <w:rPr>
            <w:noProof/>
            <w:webHidden/>
          </w:rPr>
          <w:t>94</w:t>
        </w:r>
        <w:r>
          <w:rPr>
            <w:noProof/>
            <w:webHidden/>
          </w:rPr>
          <w:fldChar w:fldCharType="end"/>
        </w:r>
      </w:hyperlink>
    </w:p>
    <w:p w14:paraId="4343AA24" w14:textId="3B606C3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48" w:history="1">
        <w:r w:rsidRPr="00A1368A">
          <w:rPr>
            <w:rStyle w:val="Hyperlink"/>
            <w:noProof/>
          </w:rPr>
          <w:t>Hình 2</w:t>
        </w:r>
        <w:r w:rsidRPr="00A1368A">
          <w:rPr>
            <w:rStyle w:val="Hyperlink"/>
            <w:noProof/>
          </w:rPr>
          <w:noBreakHyphen/>
          <w:t>46 Sơ đồ tuần tự đăng ký</w:t>
        </w:r>
        <w:r>
          <w:rPr>
            <w:noProof/>
            <w:webHidden/>
          </w:rPr>
          <w:tab/>
        </w:r>
        <w:r>
          <w:rPr>
            <w:noProof/>
            <w:webHidden/>
          </w:rPr>
          <w:fldChar w:fldCharType="begin"/>
        </w:r>
        <w:r>
          <w:rPr>
            <w:noProof/>
            <w:webHidden/>
          </w:rPr>
          <w:instrText xml:space="preserve"> PAGEREF _Toc216254348 \h </w:instrText>
        </w:r>
        <w:r>
          <w:rPr>
            <w:noProof/>
            <w:webHidden/>
          </w:rPr>
        </w:r>
        <w:r>
          <w:rPr>
            <w:noProof/>
            <w:webHidden/>
          </w:rPr>
          <w:fldChar w:fldCharType="separate"/>
        </w:r>
        <w:r w:rsidR="00E629C6">
          <w:rPr>
            <w:noProof/>
            <w:webHidden/>
          </w:rPr>
          <w:t>96</w:t>
        </w:r>
        <w:r>
          <w:rPr>
            <w:noProof/>
            <w:webHidden/>
          </w:rPr>
          <w:fldChar w:fldCharType="end"/>
        </w:r>
      </w:hyperlink>
    </w:p>
    <w:p w14:paraId="15E2EF76" w14:textId="4B2ABAB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49" w:history="1">
        <w:r w:rsidRPr="00A1368A">
          <w:rPr>
            <w:rStyle w:val="Hyperlink"/>
            <w:noProof/>
          </w:rPr>
          <w:t>Hình 2</w:t>
        </w:r>
        <w:r w:rsidRPr="00A1368A">
          <w:rPr>
            <w:rStyle w:val="Hyperlink"/>
            <w:noProof/>
          </w:rPr>
          <w:noBreakHyphen/>
          <w:t>47 Sơ đồ tuần tự xem danh sách tài khoản</w:t>
        </w:r>
        <w:r>
          <w:rPr>
            <w:noProof/>
            <w:webHidden/>
          </w:rPr>
          <w:tab/>
        </w:r>
        <w:r>
          <w:rPr>
            <w:noProof/>
            <w:webHidden/>
          </w:rPr>
          <w:fldChar w:fldCharType="begin"/>
        </w:r>
        <w:r>
          <w:rPr>
            <w:noProof/>
            <w:webHidden/>
          </w:rPr>
          <w:instrText xml:space="preserve"> PAGEREF _Toc216254349 \h </w:instrText>
        </w:r>
        <w:r>
          <w:rPr>
            <w:noProof/>
            <w:webHidden/>
          </w:rPr>
        </w:r>
        <w:r>
          <w:rPr>
            <w:noProof/>
            <w:webHidden/>
          </w:rPr>
          <w:fldChar w:fldCharType="separate"/>
        </w:r>
        <w:r w:rsidR="00E629C6">
          <w:rPr>
            <w:noProof/>
            <w:webHidden/>
          </w:rPr>
          <w:t>96</w:t>
        </w:r>
        <w:r>
          <w:rPr>
            <w:noProof/>
            <w:webHidden/>
          </w:rPr>
          <w:fldChar w:fldCharType="end"/>
        </w:r>
      </w:hyperlink>
    </w:p>
    <w:p w14:paraId="3E09472D" w14:textId="4D915EB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50" w:history="1">
        <w:r w:rsidRPr="00A1368A">
          <w:rPr>
            <w:rStyle w:val="Hyperlink"/>
            <w:noProof/>
          </w:rPr>
          <w:t>Hình 2</w:t>
        </w:r>
        <w:r w:rsidRPr="00A1368A">
          <w:rPr>
            <w:rStyle w:val="Hyperlink"/>
            <w:noProof/>
          </w:rPr>
          <w:noBreakHyphen/>
          <w:t>48 Sơ đồ tuần tự thêm mới tài khoản</w:t>
        </w:r>
        <w:r>
          <w:rPr>
            <w:noProof/>
            <w:webHidden/>
          </w:rPr>
          <w:tab/>
        </w:r>
        <w:r>
          <w:rPr>
            <w:noProof/>
            <w:webHidden/>
          </w:rPr>
          <w:fldChar w:fldCharType="begin"/>
        </w:r>
        <w:r>
          <w:rPr>
            <w:noProof/>
            <w:webHidden/>
          </w:rPr>
          <w:instrText xml:space="preserve"> PAGEREF _Toc216254350 \h </w:instrText>
        </w:r>
        <w:r>
          <w:rPr>
            <w:noProof/>
            <w:webHidden/>
          </w:rPr>
        </w:r>
        <w:r>
          <w:rPr>
            <w:noProof/>
            <w:webHidden/>
          </w:rPr>
          <w:fldChar w:fldCharType="separate"/>
        </w:r>
        <w:r w:rsidR="00E629C6">
          <w:rPr>
            <w:noProof/>
            <w:webHidden/>
          </w:rPr>
          <w:t>97</w:t>
        </w:r>
        <w:r>
          <w:rPr>
            <w:noProof/>
            <w:webHidden/>
          </w:rPr>
          <w:fldChar w:fldCharType="end"/>
        </w:r>
      </w:hyperlink>
    </w:p>
    <w:p w14:paraId="04FC63DD" w14:textId="32D457EE"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51" w:history="1">
        <w:r w:rsidRPr="00A1368A">
          <w:rPr>
            <w:rStyle w:val="Hyperlink"/>
            <w:noProof/>
          </w:rPr>
          <w:t>Hình 2</w:t>
        </w:r>
        <w:r w:rsidRPr="00A1368A">
          <w:rPr>
            <w:rStyle w:val="Hyperlink"/>
            <w:noProof/>
          </w:rPr>
          <w:noBreakHyphen/>
          <w:t>49 Sơ đồ tuần tự xóa tài khoản</w:t>
        </w:r>
        <w:r>
          <w:rPr>
            <w:noProof/>
            <w:webHidden/>
          </w:rPr>
          <w:tab/>
        </w:r>
        <w:r>
          <w:rPr>
            <w:noProof/>
            <w:webHidden/>
          </w:rPr>
          <w:fldChar w:fldCharType="begin"/>
        </w:r>
        <w:r>
          <w:rPr>
            <w:noProof/>
            <w:webHidden/>
          </w:rPr>
          <w:instrText xml:space="preserve"> PAGEREF _Toc216254351 \h </w:instrText>
        </w:r>
        <w:r>
          <w:rPr>
            <w:noProof/>
            <w:webHidden/>
          </w:rPr>
        </w:r>
        <w:r>
          <w:rPr>
            <w:noProof/>
            <w:webHidden/>
          </w:rPr>
          <w:fldChar w:fldCharType="separate"/>
        </w:r>
        <w:r w:rsidR="00E629C6">
          <w:rPr>
            <w:noProof/>
            <w:webHidden/>
          </w:rPr>
          <w:t>97</w:t>
        </w:r>
        <w:r>
          <w:rPr>
            <w:noProof/>
            <w:webHidden/>
          </w:rPr>
          <w:fldChar w:fldCharType="end"/>
        </w:r>
      </w:hyperlink>
    </w:p>
    <w:p w14:paraId="618FD8F2" w14:textId="464C12B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52" w:history="1">
        <w:r w:rsidRPr="00A1368A">
          <w:rPr>
            <w:rStyle w:val="Hyperlink"/>
            <w:noProof/>
          </w:rPr>
          <w:t>Hình 2</w:t>
        </w:r>
        <w:r w:rsidRPr="00A1368A">
          <w:rPr>
            <w:rStyle w:val="Hyperlink"/>
            <w:noProof/>
          </w:rPr>
          <w:noBreakHyphen/>
          <w:t>50 Sơ đồ tuần tự xem danh sách vai trò</w:t>
        </w:r>
        <w:r>
          <w:rPr>
            <w:noProof/>
            <w:webHidden/>
          </w:rPr>
          <w:tab/>
        </w:r>
        <w:r>
          <w:rPr>
            <w:noProof/>
            <w:webHidden/>
          </w:rPr>
          <w:fldChar w:fldCharType="begin"/>
        </w:r>
        <w:r>
          <w:rPr>
            <w:noProof/>
            <w:webHidden/>
          </w:rPr>
          <w:instrText xml:space="preserve"> PAGEREF _Toc216254352 \h </w:instrText>
        </w:r>
        <w:r>
          <w:rPr>
            <w:noProof/>
            <w:webHidden/>
          </w:rPr>
        </w:r>
        <w:r>
          <w:rPr>
            <w:noProof/>
            <w:webHidden/>
          </w:rPr>
          <w:fldChar w:fldCharType="separate"/>
        </w:r>
        <w:r w:rsidR="00E629C6">
          <w:rPr>
            <w:noProof/>
            <w:webHidden/>
          </w:rPr>
          <w:t>97</w:t>
        </w:r>
        <w:r>
          <w:rPr>
            <w:noProof/>
            <w:webHidden/>
          </w:rPr>
          <w:fldChar w:fldCharType="end"/>
        </w:r>
      </w:hyperlink>
    </w:p>
    <w:p w14:paraId="66829693" w14:textId="6ABBD2C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53" w:history="1">
        <w:r w:rsidRPr="00A1368A">
          <w:rPr>
            <w:rStyle w:val="Hyperlink"/>
            <w:noProof/>
          </w:rPr>
          <w:t>Hình 2</w:t>
        </w:r>
        <w:r w:rsidRPr="00A1368A">
          <w:rPr>
            <w:rStyle w:val="Hyperlink"/>
            <w:noProof/>
          </w:rPr>
          <w:noBreakHyphen/>
          <w:t>51 Sơ đồ tuần tự thêm mới vai trò</w:t>
        </w:r>
        <w:r>
          <w:rPr>
            <w:noProof/>
            <w:webHidden/>
          </w:rPr>
          <w:tab/>
        </w:r>
        <w:r>
          <w:rPr>
            <w:noProof/>
            <w:webHidden/>
          </w:rPr>
          <w:fldChar w:fldCharType="begin"/>
        </w:r>
        <w:r>
          <w:rPr>
            <w:noProof/>
            <w:webHidden/>
          </w:rPr>
          <w:instrText xml:space="preserve"> PAGEREF _Toc216254353 \h </w:instrText>
        </w:r>
        <w:r>
          <w:rPr>
            <w:noProof/>
            <w:webHidden/>
          </w:rPr>
        </w:r>
        <w:r>
          <w:rPr>
            <w:noProof/>
            <w:webHidden/>
          </w:rPr>
          <w:fldChar w:fldCharType="separate"/>
        </w:r>
        <w:r w:rsidR="00E629C6">
          <w:rPr>
            <w:noProof/>
            <w:webHidden/>
          </w:rPr>
          <w:t>98</w:t>
        </w:r>
        <w:r>
          <w:rPr>
            <w:noProof/>
            <w:webHidden/>
          </w:rPr>
          <w:fldChar w:fldCharType="end"/>
        </w:r>
      </w:hyperlink>
    </w:p>
    <w:p w14:paraId="3AD77D5D" w14:textId="58F186AE"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54" w:history="1">
        <w:r w:rsidRPr="00A1368A">
          <w:rPr>
            <w:rStyle w:val="Hyperlink"/>
            <w:noProof/>
          </w:rPr>
          <w:t>Hình 2</w:t>
        </w:r>
        <w:r w:rsidRPr="00A1368A">
          <w:rPr>
            <w:rStyle w:val="Hyperlink"/>
            <w:noProof/>
          </w:rPr>
          <w:noBreakHyphen/>
          <w:t>52 Sơ đồ tuần tự chỉnh sửa vai trò</w:t>
        </w:r>
        <w:r>
          <w:rPr>
            <w:noProof/>
            <w:webHidden/>
          </w:rPr>
          <w:tab/>
        </w:r>
        <w:r>
          <w:rPr>
            <w:noProof/>
            <w:webHidden/>
          </w:rPr>
          <w:fldChar w:fldCharType="begin"/>
        </w:r>
        <w:r>
          <w:rPr>
            <w:noProof/>
            <w:webHidden/>
          </w:rPr>
          <w:instrText xml:space="preserve"> PAGEREF _Toc216254354 \h </w:instrText>
        </w:r>
        <w:r>
          <w:rPr>
            <w:noProof/>
            <w:webHidden/>
          </w:rPr>
        </w:r>
        <w:r>
          <w:rPr>
            <w:noProof/>
            <w:webHidden/>
          </w:rPr>
          <w:fldChar w:fldCharType="separate"/>
        </w:r>
        <w:r w:rsidR="00E629C6">
          <w:rPr>
            <w:noProof/>
            <w:webHidden/>
          </w:rPr>
          <w:t>98</w:t>
        </w:r>
        <w:r>
          <w:rPr>
            <w:noProof/>
            <w:webHidden/>
          </w:rPr>
          <w:fldChar w:fldCharType="end"/>
        </w:r>
      </w:hyperlink>
    </w:p>
    <w:p w14:paraId="77F12B34" w14:textId="62D3A6A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55" w:history="1">
        <w:r w:rsidRPr="00A1368A">
          <w:rPr>
            <w:rStyle w:val="Hyperlink"/>
            <w:noProof/>
          </w:rPr>
          <w:t>Hình 2</w:t>
        </w:r>
        <w:r w:rsidRPr="00A1368A">
          <w:rPr>
            <w:rStyle w:val="Hyperlink"/>
            <w:noProof/>
          </w:rPr>
          <w:noBreakHyphen/>
          <w:t>53 Sơ đồ tuần tự xóa vai trò</w:t>
        </w:r>
        <w:r>
          <w:rPr>
            <w:noProof/>
            <w:webHidden/>
          </w:rPr>
          <w:tab/>
        </w:r>
        <w:r>
          <w:rPr>
            <w:noProof/>
            <w:webHidden/>
          </w:rPr>
          <w:fldChar w:fldCharType="begin"/>
        </w:r>
        <w:r>
          <w:rPr>
            <w:noProof/>
            <w:webHidden/>
          </w:rPr>
          <w:instrText xml:space="preserve"> PAGEREF _Toc216254355 \h </w:instrText>
        </w:r>
        <w:r>
          <w:rPr>
            <w:noProof/>
            <w:webHidden/>
          </w:rPr>
        </w:r>
        <w:r>
          <w:rPr>
            <w:noProof/>
            <w:webHidden/>
          </w:rPr>
          <w:fldChar w:fldCharType="separate"/>
        </w:r>
        <w:r w:rsidR="00E629C6">
          <w:rPr>
            <w:noProof/>
            <w:webHidden/>
          </w:rPr>
          <w:t>98</w:t>
        </w:r>
        <w:r>
          <w:rPr>
            <w:noProof/>
            <w:webHidden/>
          </w:rPr>
          <w:fldChar w:fldCharType="end"/>
        </w:r>
      </w:hyperlink>
    </w:p>
    <w:p w14:paraId="7A136299" w14:textId="4415D10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56" w:history="1">
        <w:r w:rsidRPr="00A1368A">
          <w:rPr>
            <w:rStyle w:val="Hyperlink"/>
            <w:noProof/>
          </w:rPr>
          <w:t>Hình 2</w:t>
        </w:r>
        <w:r w:rsidRPr="00A1368A">
          <w:rPr>
            <w:rStyle w:val="Hyperlink"/>
            <w:noProof/>
          </w:rPr>
          <w:noBreakHyphen/>
          <w:t>54 Sơ đồ tuần tự xem danh sách danh mục sản phẩm</w:t>
        </w:r>
        <w:r>
          <w:rPr>
            <w:noProof/>
            <w:webHidden/>
          </w:rPr>
          <w:tab/>
        </w:r>
        <w:r>
          <w:rPr>
            <w:noProof/>
            <w:webHidden/>
          </w:rPr>
          <w:fldChar w:fldCharType="begin"/>
        </w:r>
        <w:r>
          <w:rPr>
            <w:noProof/>
            <w:webHidden/>
          </w:rPr>
          <w:instrText xml:space="preserve"> PAGEREF _Toc216254356 \h </w:instrText>
        </w:r>
        <w:r>
          <w:rPr>
            <w:noProof/>
            <w:webHidden/>
          </w:rPr>
        </w:r>
        <w:r>
          <w:rPr>
            <w:noProof/>
            <w:webHidden/>
          </w:rPr>
          <w:fldChar w:fldCharType="separate"/>
        </w:r>
        <w:r w:rsidR="00E629C6">
          <w:rPr>
            <w:noProof/>
            <w:webHidden/>
          </w:rPr>
          <w:t>99</w:t>
        </w:r>
        <w:r>
          <w:rPr>
            <w:noProof/>
            <w:webHidden/>
          </w:rPr>
          <w:fldChar w:fldCharType="end"/>
        </w:r>
      </w:hyperlink>
    </w:p>
    <w:p w14:paraId="54BA7966" w14:textId="6703396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57" w:history="1">
        <w:r w:rsidRPr="00A1368A">
          <w:rPr>
            <w:rStyle w:val="Hyperlink"/>
            <w:noProof/>
          </w:rPr>
          <w:t>Hình 2</w:t>
        </w:r>
        <w:r w:rsidRPr="00A1368A">
          <w:rPr>
            <w:rStyle w:val="Hyperlink"/>
            <w:noProof/>
          </w:rPr>
          <w:noBreakHyphen/>
          <w:t>55 Sơ đồ tuần tự thêm mới danh mục sản phẩm</w:t>
        </w:r>
        <w:r>
          <w:rPr>
            <w:noProof/>
            <w:webHidden/>
          </w:rPr>
          <w:tab/>
        </w:r>
        <w:r>
          <w:rPr>
            <w:noProof/>
            <w:webHidden/>
          </w:rPr>
          <w:fldChar w:fldCharType="begin"/>
        </w:r>
        <w:r>
          <w:rPr>
            <w:noProof/>
            <w:webHidden/>
          </w:rPr>
          <w:instrText xml:space="preserve"> PAGEREF _Toc216254357 \h </w:instrText>
        </w:r>
        <w:r>
          <w:rPr>
            <w:noProof/>
            <w:webHidden/>
          </w:rPr>
        </w:r>
        <w:r>
          <w:rPr>
            <w:noProof/>
            <w:webHidden/>
          </w:rPr>
          <w:fldChar w:fldCharType="separate"/>
        </w:r>
        <w:r w:rsidR="00E629C6">
          <w:rPr>
            <w:noProof/>
            <w:webHidden/>
          </w:rPr>
          <w:t>99</w:t>
        </w:r>
        <w:r>
          <w:rPr>
            <w:noProof/>
            <w:webHidden/>
          </w:rPr>
          <w:fldChar w:fldCharType="end"/>
        </w:r>
      </w:hyperlink>
    </w:p>
    <w:p w14:paraId="10D0149A" w14:textId="7B86404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58" w:history="1">
        <w:r w:rsidRPr="00A1368A">
          <w:rPr>
            <w:rStyle w:val="Hyperlink"/>
            <w:noProof/>
          </w:rPr>
          <w:t>Hình 2</w:t>
        </w:r>
        <w:r w:rsidRPr="00A1368A">
          <w:rPr>
            <w:rStyle w:val="Hyperlink"/>
            <w:noProof/>
          </w:rPr>
          <w:noBreakHyphen/>
          <w:t>56 Sơ đồ tuần tự chỉnh sửa danh mục sản phẩm</w:t>
        </w:r>
        <w:r>
          <w:rPr>
            <w:noProof/>
            <w:webHidden/>
          </w:rPr>
          <w:tab/>
        </w:r>
        <w:r>
          <w:rPr>
            <w:noProof/>
            <w:webHidden/>
          </w:rPr>
          <w:fldChar w:fldCharType="begin"/>
        </w:r>
        <w:r>
          <w:rPr>
            <w:noProof/>
            <w:webHidden/>
          </w:rPr>
          <w:instrText xml:space="preserve"> PAGEREF _Toc216254358 \h </w:instrText>
        </w:r>
        <w:r>
          <w:rPr>
            <w:noProof/>
            <w:webHidden/>
          </w:rPr>
        </w:r>
        <w:r>
          <w:rPr>
            <w:noProof/>
            <w:webHidden/>
          </w:rPr>
          <w:fldChar w:fldCharType="separate"/>
        </w:r>
        <w:r w:rsidR="00E629C6">
          <w:rPr>
            <w:noProof/>
            <w:webHidden/>
          </w:rPr>
          <w:t>100</w:t>
        </w:r>
        <w:r>
          <w:rPr>
            <w:noProof/>
            <w:webHidden/>
          </w:rPr>
          <w:fldChar w:fldCharType="end"/>
        </w:r>
      </w:hyperlink>
    </w:p>
    <w:p w14:paraId="19B3038E" w14:textId="404FBB5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59" w:history="1">
        <w:r w:rsidRPr="00A1368A">
          <w:rPr>
            <w:rStyle w:val="Hyperlink"/>
            <w:noProof/>
          </w:rPr>
          <w:t>Hình 2</w:t>
        </w:r>
        <w:r w:rsidRPr="00A1368A">
          <w:rPr>
            <w:rStyle w:val="Hyperlink"/>
            <w:noProof/>
          </w:rPr>
          <w:noBreakHyphen/>
          <w:t>57 Sơ đồ tuần tự xóa danh mục sản phẩm</w:t>
        </w:r>
        <w:r>
          <w:rPr>
            <w:noProof/>
            <w:webHidden/>
          </w:rPr>
          <w:tab/>
        </w:r>
        <w:r>
          <w:rPr>
            <w:noProof/>
            <w:webHidden/>
          </w:rPr>
          <w:fldChar w:fldCharType="begin"/>
        </w:r>
        <w:r>
          <w:rPr>
            <w:noProof/>
            <w:webHidden/>
          </w:rPr>
          <w:instrText xml:space="preserve"> PAGEREF _Toc216254359 \h </w:instrText>
        </w:r>
        <w:r>
          <w:rPr>
            <w:noProof/>
            <w:webHidden/>
          </w:rPr>
        </w:r>
        <w:r>
          <w:rPr>
            <w:noProof/>
            <w:webHidden/>
          </w:rPr>
          <w:fldChar w:fldCharType="separate"/>
        </w:r>
        <w:r w:rsidR="00E629C6">
          <w:rPr>
            <w:noProof/>
            <w:webHidden/>
          </w:rPr>
          <w:t>100</w:t>
        </w:r>
        <w:r>
          <w:rPr>
            <w:noProof/>
            <w:webHidden/>
          </w:rPr>
          <w:fldChar w:fldCharType="end"/>
        </w:r>
      </w:hyperlink>
    </w:p>
    <w:p w14:paraId="039C2D7D" w14:textId="1F5B2149"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60" w:history="1">
        <w:r w:rsidRPr="00A1368A">
          <w:rPr>
            <w:rStyle w:val="Hyperlink"/>
            <w:noProof/>
          </w:rPr>
          <w:t>Hình 2</w:t>
        </w:r>
        <w:r w:rsidRPr="00A1368A">
          <w:rPr>
            <w:rStyle w:val="Hyperlink"/>
            <w:noProof/>
          </w:rPr>
          <w:noBreakHyphen/>
          <w:t>58 Sơ đồ tuần tự xem danh sách sản phẩm</w:t>
        </w:r>
        <w:r>
          <w:rPr>
            <w:noProof/>
            <w:webHidden/>
          </w:rPr>
          <w:tab/>
        </w:r>
        <w:r>
          <w:rPr>
            <w:noProof/>
            <w:webHidden/>
          </w:rPr>
          <w:fldChar w:fldCharType="begin"/>
        </w:r>
        <w:r>
          <w:rPr>
            <w:noProof/>
            <w:webHidden/>
          </w:rPr>
          <w:instrText xml:space="preserve"> PAGEREF _Toc216254360 \h </w:instrText>
        </w:r>
        <w:r>
          <w:rPr>
            <w:noProof/>
            <w:webHidden/>
          </w:rPr>
        </w:r>
        <w:r>
          <w:rPr>
            <w:noProof/>
            <w:webHidden/>
          </w:rPr>
          <w:fldChar w:fldCharType="separate"/>
        </w:r>
        <w:r w:rsidR="00E629C6">
          <w:rPr>
            <w:noProof/>
            <w:webHidden/>
          </w:rPr>
          <w:t>101</w:t>
        </w:r>
        <w:r>
          <w:rPr>
            <w:noProof/>
            <w:webHidden/>
          </w:rPr>
          <w:fldChar w:fldCharType="end"/>
        </w:r>
      </w:hyperlink>
    </w:p>
    <w:p w14:paraId="1989D227" w14:textId="7E4915B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61" w:history="1">
        <w:r w:rsidRPr="00A1368A">
          <w:rPr>
            <w:rStyle w:val="Hyperlink"/>
            <w:noProof/>
          </w:rPr>
          <w:t>Hình 2</w:t>
        </w:r>
        <w:r w:rsidRPr="00A1368A">
          <w:rPr>
            <w:rStyle w:val="Hyperlink"/>
            <w:noProof/>
          </w:rPr>
          <w:noBreakHyphen/>
          <w:t>59 Sơ đồ tuần tự thêm mới sản phẩm</w:t>
        </w:r>
        <w:r>
          <w:rPr>
            <w:noProof/>
            <w:webHidden/>
          </w:rPr>
          <w:tab/>
        </w:r>
        <w:r>
          <w:rPr>
            <w:noProof/>
            <w:webHidden/>
          </w:rPr>
          <w:fldChar w:fldCharType="begin"/>
        </w:r>
        <w:r>
          <w:rPr>
            <w:noProof/>
            <w:webHidden/>
          </w:rPr>
          <w:instrText xml:space="preserve"> PAGEREF _Toc216254361 \h </w:instrText>
        </w:r>
        <w:r>
          <w:rPr>
            <w:noProof/>
            <w:webHidden/>
          </w:rPr>
        </w:r>
        <w:r>
          <w:rPr>
            <w:noProof/>
            <w:webHidden/>
          </w:rPr>
          <w:fldChar w:fldCharType="separate"/>
        </w:r>
        <w:r w:rsidR="00E629C6">
          <w:rPr>
            <w:noProof/>
            <w:webHidden/>
          </w:rPr>
          <w:t>101</w:t>
        </w:r>
        <w:r>
          <w:rPr>
            <w:noProof/>
            <w:webHidden/>
          </w:rPr>
          <w:fldChar w:fldCharType="end"/>
        </w:r>
      </w:hyperlink>
    </w:p>
    <w:p w14:paraId="574FEF6B" w14:textId="622B17D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62" w:history="1">
        <w:r w:rsidRPr="00A1368A">
          <w:rPr>
            <w:rStyle w:val="Hyperlink"/>
            <w:noProof/>
          </w:rPr>
          <w:t>Hình 2</w:t>
        </w:r>
        <w:r w:rsidRPr="00A1368A">
          <w:rPr>
            <w:rStyle w:val="Hyperlink"/>
            <w:noProof/>
          </w:rPr>
          <w:noBreakHyphen/>
          <w:t>60 Sơ đồ tuần tự chỉnh sửa thông tin sản phẩm</w:t>
        </w:r>
        <w:r>
          <w:rPr>
            <w:noProof/>
            <w:webHidden/>
          </w:rPr>
          <w:tab/>
        </w:r>
        <w:r>
          <w:rPr>
            <w:noProof/>
            <w:webHidden/>
          </w:rPr>
          <w:fldChar w:fldCharType="begin"/>
        </w:r>
        <w:r>
          <w:rPr>
            <w:noProof/>
            <w:webHidden/>
          </w:rPr>
          <w:instrText xml:space="preserve"> PAGEREF _Toc216254362 \h </w:instrText>
        </w:r>
        <w:r>
          <w:rPr>
            <w:noProof/>
            <w:webHidden/>
          </w:rPr>
        </w:r>
        <w:r>
          <w:rPr>
            <w:noProof/>
            <w:webHidden/>
          </w:rPr>
          <w:fldChar w:fldCharType="separate"/>
        </w:r>
        <w:r w:rsidR="00E629C6">
          <w:rPr>
            <w:noProof/>
            <w:webHidden/>
          </w:rPr>
          <w:t>102</w:t>
        </w:r>
        <w:r>
          <w:rPr>
            <w:noProof/>
            <w:webHidden/>
          </w:rPr>
          <w:fldChar w:fldCharType="end"/>
        </w:r>
      </w:hyperlink>
    </w:p>
    <w:p w14:paraId="30A0C020" w14:textId="58E6757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63" w:history="1">
        <w:r w:rsidRPr="00A1368A">
          <w:rPr>
            <w:rStyle w:val="Hyperlink"/>
            <w:noProof/>
          </w:rPr>
          <w:t>Hình 2</w:t>
        </w:r>
        <w:r w:rsidRPr="00A1368A">
          <w:rPr>
            <w:rStyle w:val="Hyperlink"/>
            <w:noProof/>
          </w:rPr>
          <w:noBreakHyphen/>
          <w:t>61 Sơ đồ tuần tự xóa sản phẩm</w:t>
        </w:r>
        <w:r>
          <w:rPr>
            <w:noProof/>
            <w:webHidden/>
          </w:rPr>
          <w:tab/>
        </w:r>
        <w:r>
          <w:rPr>
            <w:noProof/>
            <w:webHidden/>
          </w:rPr>
          <w:fldChar w:fldCharType="begin"/>
        </w:r>
        <w:r>
          <w:rPr>
            <w:noProof/>
            <w:webHidden/>
          </w:rPr>
          <w:instrText xml:space="preserve"> PAGEREF _Toc216254363 \h </w:instrText>
        </w:r>
        <w:r>
          <w:rPr>
            <w:noProof/>
            <w:webHidden/>
          </w:rPr>
        </w:r>
        <w:r>
          <w:rPr>
            <w:noProof/>
            <w:webHidden/>
          </w:rPr>
          <w:fldChar w:fldCharType="separate"/>
        </w:r>
        <w:r w:rsidR="00E629C6">
          <w:rPr>
            <w:noProof/>
            <w:webHidden/>
          </w:rPr>
          <w:t>102</w:t>
        </w:r>
        <w:r>
          <w:rPr>
            <w:noProof/>
            <w:webHidden/>
          </w:rPr>
          <w:fldChar w:fldCharType="end"/>
        </w:r>
      </w:hyperlink>
    </w:p>
    <w:p w14:paraId="21F766D1" w14:textId="6F15304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64" w:history="1">
        <w:r w:rsidRPr="00A1368A">
          <w:rPr>
            <w:rStyle w:val="Hyperlink"/>
            <w:noProof/>
          </w:rPr>
          <w:t>Hình 2</w:t>
        </w:r>
        <w:r w:rsidRPr="00A1368A">
          <w:rPr>
            <w:rStyle w:val="Hyperlink"/>
            <w:noProof/>
          </w:rPr>
          <w:noBreakHyphen/>
          <w:t>62 Sơ đồ tuần tự xem danh sách biến thể sản phẩm</w:t>
        </w:r>
        <w:r>
          <w:rPr>
            <w:noProof/>
            <w:webHidden/>
          </w:rPr>
          <w:tab/>
        </w:r>
        <w:r>
          <w:rPr>
            <w:noProof/>
            <w:webHidden/>
          </w:rPr>
          <w:fldChar w:fldCharType="begin"/>
        </w:r>
        <w:r>
          <w:rPr>
            <w:noProof/>
            <w:webHidden/>
          </w:rPr>
          <w:instrText xml:space="preserve"> PAGEREF _Toc216254364 \h </w:instrText>
        </w:r>
        <w:r>
          <w:rPr>
            <w:noProof/>
            <w:webHidden/>
          </w:rPr>
        </w:r>
        <w:r>
          <w:rPr>
            <w:noProof/>
            <w:webHidden/>
          </w:rPr>
          <w:fldChar w:fldCharType="separate"/>
        </w:r>
        <w:r w:rsidR="00E629C6">
          <w:rPr>
            <w:noProof/>
            <w:webHidden/>
          </w:rPr>
          <w:t>103</w:t>
        </w:r>
        <w:r>
          <w:rPr>
            <w:noProof/>
            <w:webHidden/>
          </w:rPr>
          <w:fldChar w:fldCharType="end"/>
        </w:r>
      </w:hyperlink>
    </w:p>
    <w:p w14:paraId="2B301593" w14:textId="7DA6A73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65" w:history="1">
        <w:r w:rsidRPr="00A1368A">
          <w:rPr>
            <w:rStyle w:val="Hyperlink"/>
            <w:noProof/>
          </w:rPr>
          <w:t>Hình 2</w:t>
        </w:r>
        <w:r w:rsidRPr="00A1368A">
          <w:rPr>
            <w:rStyle w:val="Hyperlink"/>
            <w:noProof/>
          </w:rPr>
          <w:noBreakHyphen/>
          <w:t>63 Sơ đồ tuần tự thêm mới biến thể sản phẩm</w:t>
        </w:r>
        <w:r>
          <w:rPr>
            <w:noProof/>
            <w:webHidden/>
          </w:rPr>
          <w:tab/>
        </w:r>
        <w:r>
          <w:rPr>
            <w:noProof/>
            <w:webHidden/>
          </w:rPr>
          <w:fldChar w:fldCharType="begin"/>
        </w:r>
        <w:r>
          <w:rPr>
            <w:noProof/>
            <w:webHidden/>
          </w:rPr>
          <w:instrText xml:space="preserve"> PAGEREF _Toc216254365 \h </w:instrText>
        </w:r>
        <w:r>
          <w:rPr>
            <w:noProof/>
            <w:webHidden/>
          </w:rPr>
        </w:r>
        <w:r>
          <w:rPr>
            <w:noProof/>
            <w:webHidden/>
          </w:rPr>
          <w:fldChar w:fldCharType="separate"/>
        </w:r>
        <w:r w:rsidR="00E629C6">
          <w:rPr>
            <w:noProof/>
            <w:webHidden/>
          </w:rPr>
          <w:t>103</w:t>
        </w:r>
        <w:r>
          <w:rPr>
            <w:noProof/>
            <w:webHidden/>
          </w:rPr>
          <w:fldChar w:fldCharType="end"/>
        </w:r>
      </w:hyperlink>
    </w:p>
    <w:p w14:paraId="6EB88456" w14:textId="6930DC3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66" w:history="1">
        <w:r w:rsidRPr="00A1368A">
          <w:rPr>
            <w:rStyle w:val="Hyperlink"/>
            <w:noProof/>
          </w:rPr>
          <w:t>Hình 2</w:t>
        </w:r>
        <w:r w:rsidRPr="00A1368A">
          <w:rPr>
            <w:rStyle w:val="Hyperlink"/>
            <w:noProof/>
          </w:rPr>
          <w:noBreakHyphen/>
          <w:t>64 Sơ đồ tuần tự chỉnh sửa biến thể sản phẩm</w:t>
        </w:r>
        <w:r>
          <w:rPr>
            <w:noProof/>
            <w:webHidden/>
          </w:rPr>
          <w:tab/>
        </w:r>
        <w:r>
          <w:rPr>
            <w:noProof/>
            <w:webHidden/>
          </w:rPr>
          <w:fldChar w:fldCharType="begin"/>
        </w:r>
        <w:r>
          <w:rPr>
            <w:noProof/>
            <w:webHidden/>
          </w:rPr>
          <w:instrText xml:space="preserve"> PAGEREF _Toc216254366 \h </w:instrText>
        </w:r>
        <w:r>
          <w:rPr>
            <w:noProof/>
            <w:webHidden/>
          </w:rPr>
        </w:r>
        <w:r>
          <w:rPr>
            <w:noProof/>
            <w:webHidden/>
          </w:rPr>
          <w:fldChar w:fldCharType="separate"/>
        </w:r>
        <w:r w:rsidR="00E629C6">
          <w:rPr>
            <w:noProof/>
            <w:webHidden/>
          </w:rPr>
          <w:t>104</w:t>
        </w:r>
        <w:r>
          <w:rPr>
            <w:noProof/>
            <w:webHidden/>
          </w:rPr>
          <w:fldChar w:fldCharType="end"/>
        </w:r>
      </w:hyperlink>
    </w:p>
    <w:p w14:paraId="37B9D293" w14:textId="3B651276"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67" w:history="1">
        <w:r w:rsidRPr="00A1368A">
          <w:rPr>
            <w:rStyle w:val="Hyperlink"/>
            <w:noProof/>
          </w:rPr>
          <w:t>Hình 2</w:t>
        </w:r>
        <w:r w:rsidRPr="00A1368A">
          <w:rPr>
            <w:rStyle w:val="Hyperlink"/>
            <w:noProof/>
          </w:rPr>
          <w:noBreakHyphen/>
          <w:t>65 Sơ đồ tuần tự xóa biến thể sản phẩm</w:t>
        </w:r>
        <w:r>
          <w:rPr>
            <w:noProof/>
            <w:webHidden/>
          </w:rPr>
          <w:tab/>
        </w:r>
        <w:r>
          <w:rPr>
            <w:noProof/>
            <w:webHidden/>
          </w:rPr>
          <w:fldChar w:fldCharType="begin"/>
        </w:r>
        <w:r>
          <w:rPr>
            <w:noProof/>
            <w:webHidden/>
          </w:rPr>
          <w:instrText xml:space="preserve"> PAGEREF _Toc216254367 \h </w:instrText>
        </w:r>
        <w:r>
          <w:rPr>
            <w:noProof/>
            <w:webHidden/>
          </w:rPr>
        </w:r>
        <w:r>
          <w:rPr>
            <w:noProof/>
            <w:webHidden/>
          </w:rPr>
          <w:fldChar w:fldCharType="separate"/>
        </w:r>
        <w:r w:rsidR="00E629C6">
          <w:rPr>
            <w:noProof/>
            <w:webHidden/>
          </w:rPr>
          <w:t>104</w:t>
        </w:r>
        <w:r>
          <w:rPr>
            <w:noProof/>
            <w:webHidden/>
          </w:rPr>
          <w:fldChar w:fldCharType="end"/>
        </w:r>
      </w:hyperlink>
    </w:p>
    <w:p w14:paraId="6ED02AA4" w14:textId="2C76370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68" w:history="1">
        <w:r w:rsidRPr="00A1368A">
          <w:rPr>
            <w:rStyle w:val="Hyperlink"/>
            <w:noProof/>
          </w:rPr>
          <w:t>Hình 2</w:t>
        </w:r>
        <w:r w:rsidRPr="00A1368A">
          <w:rPr>
            <w:rStyle w:val="Hyperlink"/>
            <w:noProof/>
          </w:rPr>
          <w:noBreakHyphen/>
          <w:t>66 Sơ đồ tuần tự sửa thông tin Khách hàng</w:t>
        </w:r>
        <w:r>
          <w:rPr>
            <w:noProof/>
            <w:webHidden/>
          </w:rPr>
          <w:tab/>
        </w:r>
        <w:r>
          <w:rPr>
            <w:noProof/>
            <w:webHidden/>
          </w:rPr>
          <w:fldChar w:fldCharType="begin"/>
        </w:r>
        <w:r>
          <w:rPr>
            <w:noProof/>
            <w:webHidden/>
          </w:rPr>
          <w:instrText xml:space="preserve"> PAGEREF _Toc216254368 \h </w:instrText>
        </w:r>
        <w:r>
          <w:rPr>
            <w:noProof/>
            <w:webHidden/>
          </w:rPr>
        </w:r>
        <w:r>
          <w:rPr>
            <w:noProof/>
            <w:webHidden/>
          </w:rPr>
          <w:fldChar w:fldCharType="separate"/>
        </w:r>
        <w:r w:rsidR="00E629C6">
          <w:rPr>
            <w:noProof/>
            <w:webHidden/>
          </w:rPr>
          <w:t>105</w:t>
        </w:r>
        <w:r>
          <w:rPr>
            <w:noProof/>
            <w:webHidden/>
          </w:rPr>
          <w:fldChar w:fldCharType="end"/>
        </w:r>
      </w:hyperlink>
    </w:p>
    <w:p w14:paraId="4300BC3B" w14:textId="39A6A80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69" w:history="1">
        <w:r w:rsidRPr="00A1368A">
          <w:rPr>
            <w:rStyle w:val="Hyperlink"/>
            <w:noProof/>
          </w:rPr>
          <w:t>Hình 2</w:t>
        </w:r>
        <w:r w:rsidRPr="00A1368A">
          <w:rPr>
            <w:rStyle w:val="Hyperlink"/>
            <w:noProof/>
          </w:rPr>
          <w:noBreakHyphen/>
          <w:t>67 Sơ đồ tuần tự thêm mới biển quảng cáo (banner)</w:t>
        </w:r>
        <w:r>
          <w:rPr>
            <w:noProof/>
            <w:webHidden/>
          </w:rPr>
          <w:tab/>
        </w:r>
        <w:r>
          <w:rPr>
            <w:noProof/>
            <w:webHidden/>
          </w:rPr>
          <w:fldChar w:fldCharType="begin"/>
        </w:r>
        <w:r>
          <w:rPr>
            <w:noProof/>
            <w:webHidden/>
          </w:rPr>
          <w:instrText xml:space="preserve"> PAGEREF _Toc216254369 \h </w:instrText>
        </w:r>
        <w:r>
          <w:rPr>
            <w:noProof/>
            <w:webHidden/>
          </w:rPr>
        </w:r>
        <w:r>
          <w:rPr>
            <w:noProof/>
            <w:webHidden/>
          </w:rPr>
          <w:fldChar w:fldCharType="separate"/>
        </w:r>
        <w:r w:rsidR="00E629C6">
          <w:rPr>
            <w:noProof/>
            <w:webHidden/>
          </w:rPr>
          <w:t>105</w:t>
        </w:r>
        <w:r>
          <w:rPr>
            <w:noProof/>
            <w:webHidden/>
          </w:rPr>
          <w:fldChar w:fldCharType="end"/>
        </w:r>
      </w:hyperlink>
    </w:p>
    <w:p w14:paraId="0E41F795" w14:textId="281F1564"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70" w:history="1">
        <w:r w:rsidRPr="00A1368A">
          <w:rPr>
            <w:rStyle w:val="Hyperlink"/>
            <w:noProof/>
          </w:rPr>
          <w:t>Hình 2</w:t>
        </w:r>
        <w:r w:rsidRPr="00A1368A">
          <w:rPr>
            <w:rStyle w:val="Hyperlink"/>
            <w:noProof/>
          </w:rPr>
          <w:noBreakHyphen/>
          <w:t>68 Sơ đồ tuần tự chỉnh sửa biển quảng cáo (banner)</w:t>
        </w:r>
        <w:r>
          <w:rPr>
            <w:noProof/>
            <w:webHidden/>
          </w:rPr>
          <w:tab/>
        </w:r>
        <w:r>
          <w:rPr>
            <w:noProof/>
            <w:webHidden/>
          </w:rPr>
          <w:fldChar w:fldCharType="begin"/>
        </w:r>
        <w:r>
          <w:rPr>
            <w:noProof/>
            <w:webHidden/>
          </w:rPr>
          <w:instrText xml:space="preserve"> PAGEREF _Toc216254370 \h </w:instrText>
        </w:r>
        <w:r>
          <w:rPr>
            <w:noProof/>
            <w:webHidden/>
          </w:rPr>
        </w:r>
        <w:r>
          <w:rPr>
            <w:noProof/>
            <w:webHidden/>
          </w:rPr>
          <w:fldChar w:fldCharType="separate"/>
        </w:r>
        <w:r w:rsidR="00E629C6">
          <w:rPr>
            <w:noProof/>
            <w:webHidden/>
          </w:rPr>
          <w:t>106</w:t>
        </w:r>
        <w:r>
          <w:rPr>
            <w:noProof/>
            <w:webHidden/>
          </w:rPr>
          <w:fldChar w:fldCharType="end"/>
        </w:r>
      </w:hyperlink>
    </w:p>
    <w:p w14:paraId="13C3C1EF" w14:textId="32F688A4"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71" w:history="1">
        <w:r w:rsidRPr="00A1368A">
          <w:rPr>
            <w:rStyle w:val="Hyperlink"/>
            <w:noProof/>
          </w:rPr>
          <w:t>Hình 2</w:t>
        </w:r>
        <w:r w:rsidRPr="00A1368A">
          <w:rPr>
            <w:rStyle w:val="Hyperlink"/>
            <w:noProof/>
          </w:rPr>
          <w:noBreakHyphen/>
          <w:t>69 Sơ đồ tuần tự xóa/ ẩn biển quảng cáo (banner)</w:t>
        </w:r>
        <w:r>
          <w:rPr>
            <w:noProof/>
            <w:webHidden/>
          </w:rPr>
          <w:tab/>
        </w:r>
        <w:r>
          <w:rPr>
            <w:noProof/>
            <w:webHidden/>
          </w:rPr>
          <w:fldChar w:fldCharType="begin"/>
        </w:r>
        <w:r>
          <w:rPr>
            <w:noProof/>
            <w:webHidden/>
          </w:rPr>
          <w:instrText xml:space="preserve"> PAGEREF _Toc216254371 \h </w:instrText>
        </w:r>
        <w:r>
          <w:rPr>
            <w:noProof/>
            <w:webHidden/>
          </w:rPr>
        </w:r>
        <w:r>
          <w:rPr>
            <w:noProof/>
            <w:webHidden/>
          </w:rPr>
          <w:fldChar w:fldCharType="separate"/>
        </w:r>
        <w:r w:rsidR="00E629C6">
          <w:rPr>
            <w:noProof/>
            <w:webHidden/>
          </w:rPr>
          <w:t>106</w:t>
        </w:r>
        <w:r>
          <w:rPr>
            <w:noProof/>
            <w:webHidden/>
          </w:rPr>
          <w:fldChar w:fldCharType="end"/>
        </w:r>
      </w:hyperlink>
    </w:p>
    <w:p w14:paraId="57F3A725" w14:textId="01751739"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72" w:history="1">
        <w:r w:rsidRPr="00A1368A">
          <w:rPr>
            <w:rStyle w:val="Hyperlink"/>
            <w:noProof/>
          </w:rPr>
          <w:t>Hình 2</w:t>
        </w:r>
        <w:r w:rsidRPr="00A1368A">
          <w:rPr>
            <w:rStyle w:val="Hyperlink"/>
            <w:noProof/>
          </w:rPr>
          <w:noBreakHyphen/>
          <w:t>70 Sơ đồ tuần tự xem danh sách giảm giá (flash sale)</w:t>
        </w:r>
        <w:r>
          <w:rPr>
            <w:noProof/>
            <w:webHidden/>
          </w:rPr>
          <w:tab/>
        </w:r>
        <w:r>
          <w:rPr>
            <w:noProof/>
            <w:webHidden/>
          </w:rPr>
          <w:fldChar w:fldCharType="begin"/>
        </w:r>
        <w:r>
          <w:rPr>
            <w:noProof/>
            <w:webHidden/>
          </w:rPr>
          <w:instrText xml:space="preserve"> PAGEREF _Toc216254372 \h </w:instrText>
        </w:r>
        <w:r>
          <w:rPr>
            <w:noProof/>
            <w:webHidden/>
          </w:rPr>
        </w:r>
        <w:r>
          <w:rPr>
            <w:noProof/>
            <w:webHidden/>
          </w:rPr>
          <w:fldChar w:fldCharType="separate"/>
        </w:r>
        <w:r w:rsidR="00E629C6">
          <w:rPr>
            <w:noProof/>
            <w:webHidden/>
          </w:rPr>
          <w:t>107</w:t>
        </w:r>
        <w:r>
          <w:rPr>
            <w:noProof/>
            <w:webHidden/>
          </w:rPr>
          <w:fldChar w:fldCharType="end"/>
        </w:r>
      </w:hyperlink>
    </w:p>
    <w:p w14:paraId="39600E8F" w14:textId="58C6F34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73" w:history="1">
        <w:r w:rsidRPr="00A1368A">
          <w:rPr>
            <w:rStyle w:val="Hyperlink"/>
            <w:noProof/>
          </w:rPr>
          <w:t>Hình 2</w:t>
        </w:r>
        <w:r w:rsidRPr="00A1368A">
          <w:rPr>
            <w:rStyle w:val="Hyperlink"/>
            <w:noProof/>
          </w:rPr>
          <w:noBreakHyphen/>
          <w:t>71 Sơ đồ tuần tự thêm mới chương trình giảm giá (flash sale)</w:t>
        </w:r>
        <w:r>
          <w:rPr>
            <w:noProof/>
            <w:webHidden/>
          </w:rPr>
          <w:tab/>
        </w:r>
        <w:r>
          <w:rPr>
            <w:noProof/>
            <w:webHidden/>
          </w:rPr>
          <w:fldChar w:fldCharType="begin"/>
        </w:r>
        <w:r>
          <w:rPr>
            <w:noProof/>
            <w:webHidden/>
          </w:rPr>
          <w:instrText xml:space="preserve"> PAGEREF _Toc216254373 \h </w:instrText>
        </w:r>
        <w:r>
          <w:rPr>
            <w:noProof/>
            <w:webHidden/>
          </w:rPr>
        </w:r>
        <w:r>
          <w:rPr>
            <w:noProof/>
            <w:webHidden/>
          </w:rPr>
          <w:fldChar w:fldCharType="separate"/>
        </w:r>
        <w:r w:rsidR="00E629C6">
          <w:rPr>
            <w:noProof/>
            <w:webHidden/>
          </w:rPr>
          <w:t>107</w:t>
        </w:r>
        <w:r>
          <w:rPr>
            <w:noProof/>
            <w:webHidden/>
          </w:rPr>
          <w:fldChar w:fldCharType="end"/>
        </w:r>
      </w:hyperlink>
    </w:p>
    <w:p w14:paraId="351B4ECE" w14:textId="71E73D4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74" w:history="1">
        <w:r w:rsidRPr="00A1368A">
          <w:rPr>
            <w:rStyle w:val="Hyperlink"/>
            <w:noProof/>
          </w:rPr>
          <w:t>Hình 2</w:t>
        </w:r>
        <w:r w:rsidRPr="00A1368A">
          <w:rPr>
            <w:rStyle w:val="Hyperlink"/>
            <w:noProof/>
          </w:rPr>
          <w:noBreakHyphen/>
          <w:t>72 Sơ đồ tuần tự chỉnh sửa chương trình giảm giá (flash sale)</w:t>
        </w:r>
        <w:r>
          <w:rPr>
            <w:noProof/>
            <w:webHidden/>
          </w:rPr>
          <w:tab/>
        </w:r>
        <w:r>
          <w:rPr>
            <w:noProof/>
            <w:webHidden/>
          </w:rPr>
          <w:fldChar w:fldCharType="begin"/>
        </w:r>
        <w:r>
          <w:rPr>
            <w:noProof/>
            <w:webHidden/>
          </w:rPr>
          <w:instrText xml:space="preserve"> PAGEREF _Toc216254374 \h </w:instrText>
        </w:r>
        <w:r>
          <w:rPr>
            <w:noProof/>
            <w:webHidden/>
          </w:rPr>
        </w:r>
        <w:r>
          <w:rPr>
            <w:noProof/>
            <w:webHidden/>
          </w:rPr>
          <w:fldChar w:fldCharType="separate"/>
        </w:r>
        <w:r w:rsidR="00E629C6">
          <w:rPr>
            <w:noProof/>
            <w:webHidden/>
          </w:rPr>
          <w:t>108</w:t>
        </w:r>
        <w:r>
          <w:rPr>
            <w:noProof/>
            <w:webHidden/>
          </w:rPr>
          <w:fldChar w:fldCharType="end"/>
        </w:r>
      </w:hyperlink>
    </w:p>
    <w:p w14:paraId="73AAF9EB" w14:textId="067A79E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75" w:history="1">
        <w:r w:rsidRPr="00A1368A">
          <w:rPr>
            <w:rStyle w:val="Hyperlink"/>
            <w:noProof/>
          </w:rPr>
          <w:t>Hình 2</w:t>
        </w:r>
        <w:r w:rsidRPr="00A1368A">
          <w:rPr>
            <w:rStyle w:val="Hyperlink"/>
            <w:noProof/>
          </w:rPr>
          <w:noBreakHyphen/>
          <w:t>73 Sơ đồ tuần tự hủy chương trình giảm giá (flash sale)</w:t>
        </w:r>
        <w:r>
          <w:rPr>
            <w:noProof/>
            <w:webHidden/>
          </w:rPr>
          <w:tab/>
        </w:r>
        <w:r>
          <w:rPr>
            <w:noProof/>
            <w:webHidden/>
          </w:rPr>
          <w:fldChar w:fldCharType="begin"/>
        </w:r>
        <w:r>
          <w:rPr>
            <w:noProof/>
            <w:webHidden/>
          </w:rPr>
          <w:instrText xml:space="preserve"> PAGEREF _Toc216254375 \h </w:instrText>
        </w:r>
        <w:r>
          <w:rPr>
            <w:noProof/>
            <w:webHidden/>
          </w:rPr>
        </w:r>
        <w:r>
          <w:rPr>
            <w:noProof/>
            <w:webHidden/>
          </w:rPr>
          <w:fldChar w:fldCharType="separate"/>
        </w:r>
        <w:r w:rsidR="00E629C6">
          <w:rPr>
            <w:noProof/>
            <w:webHidden/>
          </w:rPr>
          <w:t>108</w:t>
        </w:r>
        <w:r>
          <w:rPr>
            <w:noProof/>
            <w:webHidden/>
          </w:rPr>
          <w:fldChar w:fldCharType="end"/>
        </w:r>
      </w:hyperlink>
    </w:p>
    <w:p w14:paraId="01429859" w14:textId="64D18B5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76" w:history="1">
        <w:r w:rsidRPr="00A1368A">
          <w:rPr>
            <w:rStyle w:val="Hyperlink"/>
            <w:noProof/>
          </w:rPr>
          <w:t>Hình 2</w:t>
        </w:r>
        <w:r w:rsidRPr="00A1368A">
          <w:rPr>
            <w:rStyle w:val="Hyperlink"/>
            <w:noProof/>
          </w:rPr>
          <w:noBreakHyphen/>
          <w:t>74 Sơ đồ tuần tự thêm sản phẩm vào giỏ hàng</w:t>
        </w:r>
        <w:r>
          <w:rPr>
            <w:noProof/>
            <w:webHidden/>
          </w:rPr>
          <w:tab/>
        </w:r>
        <w:r>
          <w:rPr>
            <w:noProof/>
            <w:webHidden/>
          </w:rPr>
          <w:fldChar w:fldCharType="begin"/>
        </w:r>
        <w:r>
          <w:rPr>
            <w:noProof/>
            <w:webHidden/>
          </w:rPr>
          <w:instrText xml:space="preserve"> PAGEREF _Toc216254376 \h </w:instrText>
        </w:r>
        <w:r>
          <w:rPr>
            <w:noProof/>
            <w:webHidden/>
          </w:rPr>
        </w:r>
        <w:r>
          <w:rPr>
            <w:noProof/>
            <w:webHidden/>
          </w:rPr>
          <w:fldChar w:fldCharType="separate"/>
        </w:r>
        <w:r w:rsidR="00E629C6">
          <w:rPr>
            <w:noProof/>
            <w:webHidden/>
          </w:rPr>
          <w:t>109</w:t>
        </w:r>
        <w:r>
          <w:rPr>
            <w:noProof/>
            <w:webHidden/>
          </w:rPr>
          <w:fldChar w:fldCharType="end"/>
        </w:r>
      </w:hyperlink>
    </w:p>
    <w:p w14:paraId="72DB3810" w14:textId="5488FB3A"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77" w:history="1">
        <w:r w:rsidRPr="00A1368A">
          <w:rPr>
            <w:rStyle w:val="Hyperlink"/>
            <w:noProof/>
          </w:rPr>
          <w:t>Hình 2</w:t>
        </w:r>
        <w:r w:rsidRPr="00A1368A">
          <w:rPr>
            <w:rStyle w:val="Hyperlink"/>
            <w:noProof/>
          </w:rPr>
          <w:noBreakHyphen/>
          <w:t>75 Sơ đồ tuần tự thanh toán đơn hàng</w:t>
        </w:r>
        <w:r>
          <w:rPr>
            <w:noProof/>
            <w:webHidden/>
          </w:rPr>
          <w:tab/>
        </w:r>
        <w:r>
          <w:rPr>
            <w:noProof/>
            <w:webHidden/>
          </w:rPr>
          <w:fldChar w:fldCharType="begin"/>
        </w:r>
        <w:r>
          <w:rPr>
            <w:noProof/>
            <w:webHidden/>
          </w:rPr>
          <w:instrText xml:space="preserve"> PAGEREF _Toc216254377 \h </w:instrText>
        </w:r>
        <w:r>
          <w:rPr>
            <w:noProof/>
            <w:webHidden/>
          </w:rPr>
        </w:r>
        <w:r>
          <w:rPr>
            <w:noProof/>
            <w:webHidden/>
          </w:rPr>
          <w:fldChar w:fldCharType="separate"/>
        </w:r>
        <w:r w:rsidR="00E629C6">
          <w:rPr>
            <w:noProof/>
            <w:webHidden/>
          </w:rPr>
          <w:t>109</w:t>
        </w:r>
        <w:r>
          <w:rPr>
            <w:noProof/>
            <w:webHidden/>
          </w:rPr>
          <w:fldChar w:fldCharType="end"/>
        </w:r>
      </w:hyperlink>
    </w:p>
    <w:p w14:paraId="5F02C4AF" w14:textId="698EDA7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78" w:history="1">
        <w:r w:rsidRPr="00A1368A">
          <w:rPr>
            <w:rStyle w:val="Hyperlink"/>
            <w:noProof/>
          </w:rPr>
          <w:t>Hình 2</w:t>
        </w:r>
        <w:r w:rsidRPr="00A1368A">
          <w:rPr>
            <w:rStyle w:val="Hyperlink"/>
            <w:noProof/>
          </w:rPr>
          <w:noBreakHyphen/>
          <w:t>76 Sơ đồ tuần tự thanh toán đơn hàng bằng VNPay</w:t>
        </w:r>
        <w:r>
          <w:rPr>
            <w:noProof/>
            <w:webHidden/>
          </w:rPr>
          <w:tab/>
        </w:r>
        <w:r>
          <w:rPr>
            <w:noProof/>
            <w:webHidden/>
          </w:rPr>
          <w:fldChar w:fldCharType="begin"/>
        </w:r>
        <w:r>
          <w:rPr>
            <w:noProof/>
            <w:webHidden/>
          </w:rPr>
          <w:instrText xml:space="preserve"> PAGEREF _Toc216254378 \h </w:instrText>
        </w:r>
        <w:r>
          <w:rPr>
            <w:noProof/>
            <w:webHidden/>
          </w:rPr>
        </w:r>
        <w:r>
          <w:rPr>
            <w:noProof/>
            <w:webHidden/>
          </w:rPr>
          <w:fldChar w:fldCharType="separate"/>
        </w:r>
        <w:r w:rsidR="00E629C6">
          <w:rPr>
            <w:noProof/>
            <w:webHidden/>
          </w:rPr>
          <w:t>110</w:t>
        </w:r>
        <w:r>
          <w:rPr>
            <w:noProof/>
            <w:webHidden/>
          </w:rPr>
          <w:fldChar w:fldCharType="end"/>
        </w:r>
      </w:hyperlink>
    </w:p>
    <w:p w14:paraId="08405128" w14:textId="32D1A6C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79" w:history="1">
        <w:r w:rsidRPr="00A1368A">
          <w:rPr>
            <w:rStyle w:val="Hyperlink"/>
            <w:noProof/>
          </w:rPr>
          <w:t>Hình 2</w:t>
        </w:r>
        <w:r w:rsidRPr="00A1368A">
          <w:rPr>
            <w:rStyle w:val="Hyperlink"/>
            <w:noProof/>
          </w:rPr>
          <w:noBreakHyphen/>
          <w:t>77 Sơ đồ tuần tự xem danh sách đơn hàng</w:t>
        </w:r>
        <w:r>
          <w:rPr>
            <w:noProof/>
            <w:webHidden/>
          </w:rPr>
          <w:tab/>
        </w:r>
        <w:r>
          <w:rPr>
            <w:noProof/>
            <w:webHidden/>
          </w:rPr>
          <w:fldChar w:fldCharType="begin"/>
        </w:r>
        <w:r>
          <w:rPr>
            <w:noProof/>
            <w:webHidden/>
          </w:rPr>
          <w:instrText xml:space="preserve"> PAGEREF _Toc216254379 \h </w:instrText>
        </w:r>
        <w:r>
          <w:rPr>
            <w:noProof/>
            <w:webHidden/>
          </w:rPr>
        </w:r>
        <w:r>
          <w:rPr>
            <w:noProof/>
            <w:webHidden/>
          </w:rPr>
          <w:fldChar w:fldCharType="separate"/>
        </w:r>
        <w:r w:rsidR="00E629C6">
          <w:rPr>
            <w:noProof/>
            <w:webHidden/>
          </w:rPr>
          <w:t>110</w:t>
        </w:r>
        <w:r>
          <w:rPr>
            <w:noProof/>
            <w:webHidden/>
          </w:rPr>
          <w:fldChar w:fldCharType="end"/>
        </w:r>
      </w:hyperlink>
    </w:p>
    <w:p w14:paraId="26762E5F" w14:textId="35A29F5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80" w:history="1">
        <w:r w:rsidRPr="00A1368A">
          <w:rPr>
            <w:rStyle w:val="Hyperlink"/>
            <w:noProof/>
          </w:rPr>
          <w:t>Hình 2</w:t>
        </w:r>
        <w:r w:rsidRPr="00A1368A">
          <w:rPr>
            <w:rStyle w:val="Hyperlink"/>
            <w:noProof/>
          </w:rPr>
          <w:noBreakHyphen/>
          <w:t>78 Sơ đồ tuần tự cập nhật trạng thái đơn hàng</w:t>
        </w:r>
        <w:r>
          <w:rPr>
            <w:noProof/>
            <w:webHidden/>
          </w:rPr>
          <w:tab/>
        </w:r>
        <w:r>
          <w:rPr>
            <w:noProof/>
            <w:webHidden/>
          </w:rPr>
          <w:fldChar w:fldCharType="begin"/>
        </w:r>
        <w:r>
          <w:rPr>
            <w:noProof/>
            <w:webHidden/>
          </w:rPr>
          <w:instrText xml:space="preserve"> PAGEREF _Toc216254380 \h </w:instrText>
        </w:r>
        <w:r>
          <w:rPr>
            <w:noProof/>
            <w:webHidden/>
          </w:rPr>
        </w:r>
        <w:r>
          <w:rPr>
            <w:noProof/>
            <w:webHidden/>
          </w:rPr>
          <w:fldChar w:fldCharType="separate"/>
        </w:r>
        <w:r w:rsidR="00E629C6">
          <w:rPr>
            <w:noProof/>
            <w:webHidden/>
          </w:rPr>
          <w:t>111</w:t>
        </w:r>
        <w:r>
          <w:rPr>
            <w:noProof/>
            <w:webHidden/>
          </w:rPr>
          <w:fldChar w:fldCharType="end"/>
        </w:r>
      </w:hyperlink>
    </w:p>
    <w:p w14:paraId="1EDDA6E4" w14:textId="2DA75EF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81" w:history="1">
        <w:r w:rsidRPr="00A1368A">
          <w:rPr>
            <w:rStyle w:val="Hyperlink"/>
            <w:noProof/>
          </w:rPr>
          <w:t>Hình 2</w:t>
        </w:r>
        <w:r w:rsidRPr="00A1368A">
          <w:rPr>
            <w:rStyle w:val="Hyperlink"/>
            <w:noProof/>
          </w:rPr>
          <w:noBreakHyphen/>
          <w:t>79 Sơ đồ tuần tự đánh giá biến thể sản phẩm</w:t>
        </w:r>
        <w:r>
          <w:rPr>
            <w:noProof/>
            <w:webHidden/>
          </w:rPr>
          <w:tab/>
        </w:r>
        <w:r>
          <w:rPr>
            <w:noProof/>
            <w:webHidden/>
          </w:rPr>
          <w:fldChar w:fldCharType="begin"/>
        </w:r>
        <w:r>
          <w:rPr>
            <w:noProof/>
            <w:webHidden/>
          </w:rPr>
          <w:instrText xml:space="preserve"> PAGEREF _Toc216254381 \h </w:instrText>
        </w:r>
        <w:r>
          <w:rPr>
            <w:noProof/>
            <w:webHidden/>
          </w:rPr>
        </w:r>
        <w:r>
          <w:rPr>
            <w:noProof/>
            <w:webHidden/>
          </w:rPr>
          <w:fldChar w:fldCharType="separate"/>
        </w:r>
        <w:r w:rsidR="00E629C6">
          <w:rPr>
            <w:noProof/>
            <w:webHidden/>
          </w:rPr>
          <w:t>111</w:t>
        </w:r>
        <w:r>
          <w:rPr>
            <w:noProof/>
            <w:webHidden/>
          </w:rPr>
          <w:fldChar w:fldCharType="end"/>
        </w:r>
      </w:hyperlink>
    </w:p>
    <w:p w14:paraId="38582B08" w14:textId="025ABDB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82" w:history="1">
        <w:r w:rsidRPr="00A1368A">
          <w:rPr>
            <w:rStyle w:val="Hyperlink"/>
            <w:noProof/>
          </w:rPr>
          <w:t>Hình 2</w:t>
        </w:r>
        <w:r w:rsidRPr="00A1368A">
          <w:rPr>
            <w:rStyle w:val="Hyperlink"/>
            <w:noProof/>
          </w:rPr>
          <w:noBreakHyphen/>
          <w:t>80 Sơ đồ tuần tự báo cáo thống kê</w:t>
        </w:r>
        <w:r>
          <w:rPr>
            <w:noProof/>
            <w:webHidden/>
          </w:rPr>
          <w:tab/>
        </w:r>
        <w:r>
          <w:rPr>
            <w:noProof/>
            <w:webHidden/>
          </w:rPr>
          <w:fldChar w:fldCharType="begin"/>
        </w:r>
        <w:r>
          <w:rPr>
            <w:noProof/>
            <w:webHidden/>
          </w:rPr>
          <w:instrText xml:space="preserve"> PAGEREF _Toc216254382 \h </w:instrText>
        </w:r>
        <w:r>
          <w:rPr>
            <w:noProof/>
            <w:webHidden/>
          </w:rPr>
        </w:r>
        <w:r>
          <w:rPr>
            <w:noProof/>
            <w:webHidden/>
          </w:rPr>
          <w:fldChar w:fldCharType="separate"/>
        </w:r>
        <w:r w:rsidR="00E629C6">
          <w:rPr>
            <w:noProof/>
            <w:webHidden/>
          </w:rPr>
          <w:t>112</w:t>
        </w:r>
        <w:r>
          <w:rPr>
            <w:noProof/>
            <w:webHidden/>
          </w:rPr>
          <w:fldChar w:fldCharType="end"/>
        </w:r>
      </w:hyperlink>
    </w:p>
    <w:p w14:paraId="2977A035" w14:textId="2A141F8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83" w:history="1">
        <w:r w:rsidRPr="00A1368A">
          <w:rPr>
            <w:rStyle w:val="Hyperlink"/>
            <w:noProof/>
          </w:rPr>
          <w:t>Hình 3</w:t>
        </w:r>
        <w:r w:rsidRPr="00A1368A">
          <w:rPr>
            <w:rStyle w:val="Hyperlink"/>
            <w:noProof/>
          </w:rPr>
          <w:noBreakHyphen/>
          <w:t>1 Cấu trúc tổ chức Solution theo kiến trúc ABP</w:t>
        </w:r>
        <w:r>
          <w:rPr>
            <w:noProof/>
            <w:webHidden/>
          </w:rPr>
          <w:tab/>
        </w:r>
        <w:r>
          <w:rPr>
            <w:noProof/>
            <w:webHidden/>
          </w:rPr>
          <w:fldChar w:fldCharType="begin"/>
        </w:r>
        <w:r>
          <w:rPr>
            <w:noProof/>
            <w:webHidden/>
          </w:rPr>
          <w:instrText xml:space="preserve"> PAGEREF _Toc216254383 \h </w:instrText>
        </w:r>
        <w:r>
          <w:rPr>
            <w:noProof/>
            <w:webHidden/>
          </w:rPr>
        </w:r>
        <w:r>
          <w:rPr>
            <w:noProof/>
            <w:webHidden/>
          </w:rPr>
          <w:fldChar w:fldCharType="separate"/>
        </w:r>
        <w:r w:rsidR="00E629C6">
          <w:rPr>
            <w:noProof/>
            <w:webHidden/>
          </w:rPr>
          <w:t>119</w:t>
        </w:r>
        <w:r>
          <w:rPr>
            <w:noProof/>
            <w:webHidden/>
          </w:rPr>
          <w:fldChar w:fldCharType="end"/>
        </w:r>
      </w:hyperlink>
    </w:p>
    <w:p w14:paraId="6D49E3F9" w14:textId="40A6EBB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84" w:history="1">
        <w:r w:rsidRPr="00A1368A">
          <w:rPr>
            <w:rStyle w:val="Hyperlink"/>
            <w:noProof/>
          </w:rPr>
          <w:t>Hình 3</w:t>
        </w:r>
        <w:r w:rsidRPr="00A1368A">
          <w:rPr>
            <w:rStyle w:val="Hyperlink"/>
            <w:noProof/>
          </w:rPr>
          <w:noBreakHyphen/>
          <w:t>2 Giao diện quản lý vai trò</w:t>
        </w:r>
        <w:r>
          <w:rPr>
            <w:noProof/>
            <w:webHidden/>
          </w:rPr>
          <w:tab/>
        </w:r>
        <w:r>
          <w:rPr>
            <w:noProof/>
            <w:webHidden/>
          </w:rPr>
          <w:fldChar w:fldCharType="begin"/>
        </w:r>
        <w:r>
          <w:rPr>
            <w:noProof/>
            <w:webHidden/>
          </w:rPr>
          <w:instrText xml:space="preserve"> PAGEREF _Toc216254384 \h </w:instrText>
        </w:r>
        <w:r>
          <w:rPr>
            <w:noProof/>
            <w:webHidden/>
          </w:rPr>
        </w:r>
        <w:r>
          <w:rPr>
            <w:noProof/>
            <w:webHidden/>
          </w:rPr>
          <w:fldChar w:fldCharType="separate"/>
        </w:r>
        <w:r w:rsidR="00E629C6">
          <w:rPr>
            <w:noProof/>
            <w:webHidden/>
          </w:rPr>
          <w:t>122</w:t>
        </w:r>
        <w:r>
          <w:rPr>
            <w:noProof/>
            <w:webHidden/>
          </w:rPr>
          <w:fldChar w:fldCharType="end"/>
        </w:r>
      </w:hyperlink>
    </w:p>
    <w:p w14:paraId="46BBB5AD" w14:textId="4E3D754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85" w:history="1">
        <w:r w:rsidRPr="00A1368A">
          <w:rPr>
            <w:rStyle w:val="Hyperlink"/>
            <w:noProof/>
          </w:rPr>
          <w:t>Hình 3</w:t>
        </w:r>
        <w:r w:rsidRPr="00A1368A">
          <w:rPr>
            <w:rStyle w:val="Hyperlink"/>
            <w:noProof/>
          </w:rPr>
          <w:noBreakHyphen/>
          <w:t>3 Giao diện tạo mới vai trò</w:t>
        </w:r>
        <w:r>
          <w:rPr>
            <w:noProof/>
            <w:webHidden/>
          </w:rPr>
          <w:tab/>
        </w:r>
        <w:r>
          <w:rPr>
            <w:noProof/>
            <w:webHidden/>
          </w:rPr>
          <w:fldChar w:fldCharType="begin"/>
        </w:r>
        <w:r>
          <w:rPr>
            <w:noProof/>
            <w:webHidden/>
          </w:rPr>
          <w:instrText xml:space="preserve"> PAGEREF _Toc216254385 \h </w:instrText>
        </w:r>
        <w:r>
          <w:rPr>
            <w:noProof/>
            <w:webHidden/>
          </w:rPr>
        </w:r>
        <w:r>
          <w:rPr>
            <w:noProof/>
            <w:webHidden/>
          </w:rPr>
          <w:fldChar w:fldCharType="separate"/>
        </w:r>
        <w:r w:rsidR="00E629C6">
          <w:rPr>
            <w:noProof/>
            <w:webHidden/>
          </w:rPr>
          <w:t>122</w:t>
        </w:r>
        <w:r>
          <w:rPr>
            <w:noProof/>
            <w:webHidden/>
          </w:rPr>
          <w:fldChar w:fldCharType="end"/>
        </w:r>
      </w:hyperlink>
    </w:p>
    <w:p w14:paraId="2A358F2E" w14:textId="223AAEDE"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86" w:history="1">
        <w:r w:rsidRPr="00A1368A">
          <w:rPr>
            <w:rStyle w:val="Hyperlink"/>
            <w:noProof/>
          </w:rPr>
          <w:t>Hình 3</w:t>
        </w:r>
        <w:r w:rsidRPr="00A1368A">
          <w:rPr>
            <w:rStyle w:val="Hyperlink"/>
            <w:noProof/>
          </w:rPr>
          <w:noBreakHyphen/>
          <w:t>4 Giao diện áp dụng quyền hạn cho vai trò</w:t>
        </w:r>
        <w:r>
          <w:rPr>
            <w:noProof/>
            <w:webHidden/>
          </w:rPr>
          <w:tab/>
        </w:r>
        <w:r>
          <w:rPr>
            <w:noProof/>
            <w:webHidden/>
          </w:rPr>
          <w:fldChar w:fldCharType="begin"/>
        </w:r>
        <w:r>
          <w:rPr>
            <w:noProof/>
            <w:webHidden/>
          </w:rPr>
          <w:instrText xml:space="preserve"> PAGEREF _Toc216254386 \h </w:instrText>
        </w:r>
        <w:r>
          <w:rPr>
            <w:noProof/>
            <w:webHidden/>
          </w:rPr>
        </w:r>
        <w:r>
          <w:rPr>
            <w:noProof/>
            <w:webHidden/>
          </w:rPr>
          <w:fldChar w:fldCharType="separate"/>
        </w:r>
        <w:r w:rsidR="00E629C6">
          <w:rPr>
            <w:noProof/>
            <w:webHidden/>
          </w:rPr>
          <w:t>123</w:t>
        </w:r>
        <w:r>
          <w:rPr>
            <w:noProof/>
            <w:webHidden/>
          </w:rPr>
          <w:fldChar w:fldCharType="end"/>
        </w:r>
      </w:hyperlink>
    </w:p>
    <w:p w14:paraId="63C2AFAD" w14:textId="567E60D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87" w:history="1">
        <w:r w:rsidRPr="00A1368A">
          <w:rPr>
            <w:rStyle w:val="Hyperlink"/>
            <w:noProof/>
          </w:rPr>
          <w:t>Hình 3</w:t>
        </w:r>
        <w:r w:rsidRPr="00A1368A">
          <w:rPr>
            <w:rStyle w:val="Hyperlink"/>
            <w:noProof/>
          </w:rPr>
          <w:noBreakHyphen/>
          <w:t>5 Giao diện chỉnh sửa thông tin vai trò</w:t>
        </w:r>
        <w:r>
          <w:rPr>
            <w:noProof/>
            <w:webHidden/>
          </w:rPr>
          <w:tab/>
        </w:r>
        <w:r>
          <w:rPr>
            <w:noProof/>
            <w:webHidden/>
          </w:rPr>
          <w:fldChar w:fldCharType="begin"/>
        </w:r>
        <w:r>
          <w:rPr>
            <w:noProof/>
            <w:webHidden/>
          </w:rPr>
          <w:instrText xml:space="preserve"> PAGEREF _Toc216254387 \h </w:instrText>
        </w:r>
        <w:r>
          <w:rPr>
            <w:noProof/>
            <w:webHidden/>
          </w:rPr>
        </w:r>
        <w:r>
          <w:rPr>
            <w:noProof/>
            <w:webHidden/>
          </w:rPr>
          <w:fldChar w:fldCharType="separate"/>
        </w:r>
        <w:r w:rsidR="00E629C6">
          <w:rPr>
            <w:noProof/>
            <w:webHidden/>
          </w:rPr>
          <w:t>123</w:t>
        </w:r>
        <w:r>
          <w:rPr>
            <w:noProof/>
            <w:webHidden/>
          </w:rPr>
          <w:fldChar w:fldCharType="end"/>
        </w:r>
      </w:hyperlink>
    </w:p>
    <w:p w14:paraId="3EDA6321" w14:textId="1E78514E"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88" w:history="1">
        <w:r w:rsidRPr="00A1368A">
          <w:rPr>
            <w:rStyle w:val="Hyperlink"/>
            <w:noProof/>
          </w:rPr>
          <w:t>Hình 3</w:t>
        </w:r>
        <w:r w:rsidRPr="00A1368A">
          <w:rPr>
            <w:rStyle w:val="Hyperlink"/>
            <w:noProof/>
          </w:rPr>
          <w:noBreakHyphen/>
          <w:t>6 Giao diện chỉnh sửa danh sách quyền cho vai trò</w:t>
        </w:r>
        <w:r>
          <w:rPr>
            <w:noProof/>
            <w:webHidden/>
          </w:rPr>
          <w:tab/>
        </w:r>
        <w:r>
          <w:rPr>
            <w:noProof/>
            <w:webHidden/>
          </w:rPr>
          <w:fldChar w:fldCharType="begin"/>
        </w:r>
        <w:r>
          <w:rPr>
            <w:noProof/>
            <w:webHidden/>
          </w:rPr>
          <w:instrText xml:space="preserve"> PAGEREF _Toc216254388 \h </w:instrText>
        </w:r>
        <w:r>
          <w:rPr>
            <w:noProof/>
            <w:webHidden/>
          </w:rPr>
        </w:r>
        <w:r>
          <w:rPr>
            <w:noProof/>
            <w:webHidden/>
          </w:rPr>
          <w:fldChar w:fldCharType="separate"/>
        </w:r>
        <w:r w:rsidR="00E629C6">
          <w:rPr>
            <w:noProof/>
            <w:webHidden/>
          </w:rPr>
          <w:t>124</w:t>
        </w:r>
        <w:r>
          <w:rPr>
            <w:noProof/>
            <w:webHidden/>
          </w:rPr>
          <w:fldChar w:fldCharType="end"/>
        </w:r>
      </w:hyperlink>
    </w:p>
    <w:p w14:paraId="5B19B650" w14:textId="45C71624"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89" w:history="1">
        <w:r w:rsidRPr="00A1368A">
          <w:rPr>
            <w:rStyle w:val="Hyperlink"/>
            <w:noProof/>
          </w:rPr>
          <w:t>Hình 3</w:t>
        </w:r>
        <w:r w:rsidRPr="00A1368A">
          <w:rPr>
            <w:rStyle w:val="Hyperlink"/>
            <w:noProof/>
          </w:rPr>
          <w:noBreakHyphen/>
          <w:t>7 Giao diện xóa vai trò</w:t>
        </w:r>
        <w:r>
          <w:rPr>
            <w:noProof/>
            <w:webHidden/>
          </w:rPr>
          <w:tab/>
        </w:r>
        <w:r>
          <w:rPr>
            <w:noProof/>
            <w:webHidden/>
          </w:rPr>
          <w:fldChar w:fldCharType="begin"/>
        </w:r>
        <w:r>
          <w:rPr>
            <w:noProof/>
            <w:webHidden/>
          </w:rPr>
          <w:instrText xml:space="preserve"> PAGEREF _Toc216254389 \h </w:instrText>
        </w:r>
        <w:r>
          <w:rPr>
            <w:noProof/>
            <w:webHidden/>
          </w:rPr>
        </w:r>
        <w:r>
          <w:rPr>
            <w:noProof/>
            <w:webHidden/>
          </w:rPr>
          <w:fldChar w:fldCharType="separate"/>
        </w:r>
        <w:r w:rsidR="00E629C6">
          <w:rPr>
            <w:noProof/>
            <w:webHidden/>
          </w:rPr>
          <w:t>124</w:t>
        </w:r>
        <w:r>
          <w:rPr>
            <w:noProof/>
            <w:webHidden/>
          </w:rPr>
          <w:fldChar w:fldCharType="end"/>
        </w:r>
      </w:hyperlink>
    </w:p>
    <w:p w14:paraId="0474064A" w14:textId="55E0460A"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90" w:history="1">
        <w:r w:rsidRPr="00A1368A">
          <w:rPr>
            <w:rStyle w:val="Hyperlink"/>
            <w:noProof/>
          </w:rPr>
          <w:t>Hình 3</w:t>
        </w:r>
        <w:r w:rsidRPr="00A1368A">
          <w:rPr>
            <w:rStyle w:val="Hyperlink"/>
            <w:noProof/>
          </w:rPr>
          <w:noBreakHyphen/>
          <w:t>8 Giao diện Module quản lý người dùng</w:t>
        </w:r>
        <w:r>
          <w:rPr>
            <w:noProof/>
            <w:webHidden/>
          </w:rPr>
          <w:tab/>
        </w:r>
        <w:r>
          <w:rPr>
            <w:noProof/>
            <w:webHidden/>
          </w:rPr>
          <w:fldChar w:fldCharType="begin"/>
        </w:r>
        <w:r>
          <w:rPr>
            <w:noProof/>
            <w:webHidden/>
          </w:rPr>
          <w:instrText xml:space="preserve"> PAGEREF _Toc216254390 \h </w:instrText>
        </w:r>
        <w:r>
          <w:rPr>
            <w:noProof/>
            <w:webHidden/>
          </w:rPr>
        </w:r>
        <w:r>
          <w:rPr>
            <w:noProof/>
            <w:webHidden/>
          </w:rPr>
          <w:fldChar w:fldCharType="separate"/>
        </w:r>
        <w:r w:rsidR="00E629C6">
          <w:rPr>
            <w:noProof/>
            <w:webHidden/>
          </w:rPr>
          <w:t>125</w:t>
        </w:r>
        <w:r>
          <w:rPr>
            <w:noProof/>
            <w:webHidden/>
          </w:rPr>
          <w:fldChar w:fldCharType="end"/>
        </w:r>
      </w:hyperlink>
    </w:p>
    <w:p w14:paraId="7221F595" w14:textId="4E58672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91" w:history="1">
        <w:r w:rsidRPr="00A1368A">
          <w:rPr>
            <w:rStyle w:val="Hyperlink"/>
            <w:noProof/>
          </w:rPr>
          <w:t>Hình 3</w:t>
        </w:r>
        <w:r w:rsidRPr="00A1368A">
          <w:rPr>
            <w:rStyle w:val="Hyperlink"/>
            <w:noProof/>
          </w:rPr>
          <w:noBreakHyphen/>
          <w:t>9 Giao diện tạo mới người dùng</w:t>
        </w:r>
        <w:r>
          <w:rPr>
            <w:noProof/>
            <w:webHidden/>
          </w:rPr>
          <w:tab/>
        </w:r>
        <w:r>
          <w:rPr>
            <w:noProof/>
            <w:webHidden/>
          </w:rPr>
          <w:fldChar w:fldCharType="begin"/>
        </w:r>
        <w:r>
          <w:rPr>
            <w:noProof/>
            <w:webHidden/>
          </w:rPr>
          <w:instrText xml:space="preserve"> PAGEREF _Toc216254391 \h </w:instrText>
        </w:r>
        <w:r>
          <w:rPr>
            <w:noProof/>
            <w:webHidden/>
          </w:rPr>
        </w:r>
        <w:r>
          <w:rPr>
            <w:noProof/>
            <w:webHidden/>
          </w:rPr>
          <w:fldChar w:fldCharType="separate"/>
        </w:r>
        <w:r w:rsidR="00E629C6">
          <w:rPr>
            <w:noProof/>
            <w:webHidden/>
          </w:rPr>
          <w:t>125</w:t>
        </w:r>
        <w:r>
          <w:rPr>
            <w:noProof/>
            <w:webHidden/>
          </w:rPr>
          <w:fldChar w:fldCharType="end"/>
        </w:r>
      </w:hyperlink>
    </w:p>
    <w:p w14:paraId="1BD757E2" w14:textId="78EB88F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92" w:history="1">
        <w:r w:rsidRPr="00A1368A">
          <w:rPr>
            <w:rStyle w:val="Hyperlink"/>
            <w:noProof/>
          </w:rPr>
          <w:t>Hình 3</w:t>
        </w:r>
        <w:r w:rsidRPr="00A1368A">
          <w:rPr>
            <w:rStyle w:val="Hyperlink"/>
            <w:noProof/>
          </w:rPr>
          <w:noBreakHyphen/>
          <w:t>10 Giao diện chọn vai trò cho người dùng mới</w:t>
        </w:r>
        <w:r>
          <w:rPr>
            <w:noProof/>
            <w:webHidden/>
          </w:rPr>
          <w:tab/>
        </w:r>
        <w:r>
          <w:rPr>
            <w:noProof/>
            <w:webHidden/>
          </w:rPr>
          <w:fldChar w:fldCharType="begin"/>
        </w:r>
        <w:r>
          <w:rPr>
            <w:noProof/>
            <w:webHidden/>
          </w:rPr>
          <w:instrText xml:space="preserve"> PAGEREF _Toc216254392 \h </w:instrText>
        </w:r>
        <w:r>
          <w:rPr>
            <w:noProof/>
            <w:webHidden/>
          </w:rPr>
        </w:r>
        <w:r>
          <w:rPr>
            <w:noProof/>
            <w:webHidden/>
          </w:rPr>
          <w:fldChar w:fldCharType="separate"/>
        </w:r>
        <w:r w:rsidR="00E629C6">
          <w:rPr>
            <w:noProof/>
            <w:webHidden/>
          </w:rPr>
          <w:t>126</w:t>
        </w:r>
        <w:r>
          <w:rPr>
            <w:noProof/>
            <w:webHidden/>
          </w:rPr>
          <w:fldChar w:fldCharType="end"/>
        </w:r>
      </w:hyperlink>
    </w:p>
    <w:p w14:paraId="2F532B3B" w14:textId="4859C45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93" w:history="1">
        <w:r w:rsidRPr="00A1368A">
          <w:rPr>
            <w:rStyle w:val="Hyperlink"/>
            <w:noProof/>
          </w:rPr>
          <w:t>Hình 3</w:t>
        </w:r>
        <w:r w:rsidRPr="00A1368A">
          <w:rPr>
            <w:rStyle w:val="Hyperlink"/>
            <w:noProof/>
          </w:rPr>
          <w:noBreakHyphen/>
          <w:t>11 Giao diện chỉnh sửa người dùng</w:t>
        </w:r>
        <w:r>
          <w:rPr>
            <w:noProof/>
            <w:webHidden/>
          </w:rPr>
          <w:tab/>
        </w:r>
        <w:r>
          <w:rPr>
            <w:noProof/>
            <w:webHidden/>
          </w:rPr>
          <w:fldChar w:fldCharType="begin"/>
        </w:r>
        <w:r>
          <w:rPr>
            <w:noProof/>
            <w:webHidden/>
          </w:rPr>
          <w:instrText xml:space="preserve"> PAGEREF _Toc216254393 \h </w:instrText>
        </w:r>
        <w:r>
          <w:rPr>
            <w:noProof/>
            <w:webHidden/>
          </w:rPr>
        </w:r>
        <w:r>
          <w:rPr>
            <w:noProof/>
            <w:webHidden/>
          </w:rPr>
          <w:fldChar w:fldCharType="separate"/>
        </w:r>
        <w:r w:rsidR="00E629C6">
          <w:rPr>
            <w:noProof/>
            <w:webHidden/>
          </w:rPr>
          <w:t>126</w:t>
        </w:r>
        <w:r>
          <w:rPr>
            <w:noProof/>
            <w:webHidden/>
          </w:rPr>
          <w:fldChar w:fldCharType="end"/>
        </w:r>
      </w:hyperlink>
    </w:p>
    <w:p w14:paraId="24AE3DC4" w14:textId="46D4CDDA"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94" w:history="1">
        <w:r w:rsidRPr="00A1368A">
          <w:rPr>
            <w:rStyle w:val="Hyperlink"/>
            <w:noProof/>
          </w:rPr>
          <w:t>Hình 3</w:t>
        </w:r>
        <w:r w:rsidRPr="00A1368A">
          <w:rPr>
            <w:rStyle w:val="Hyperlink"/>
            <w:noProof/>
          </w:rPr>
          <w:noBreakHyphen/>
          <w:t>12 Giao diện xóa người dùng</w:t>
        </w:r>
        <w:r>
          <w:rPr>
            <w:noProof/>
            <w:webHidden/>
          </w:rPr>
          <w:tab/>
        </w:r>
        <w:r>
          <w:rPr>
            <w:noProof/>
            <w:webHidden/>
          </w:rPr>
          <w:fldChar w:fldCharType="begin"/>
        </w:r>
        <w:r>
          <w:rPr>
            <w:noProof/>
            <w:webHidden/>
          </w:rPr>
          <w:instrText xml:space="preserve"> PAGEREF _Toc216254394 \h </w:instrText>
        </w:r>
        <w:r>
          <w:rPr>
            <w:noProof/>
            <w:webHidden/>
          </w:rPr>
        </w:r>
        <w:r>
          <w:rPr>
            <w:noProof/>
            <w:webHidden/>
          </w:rPr>
          <w:fldChar w:fldCharType="separate"/>
        </w:r>
        <w:r w:rsidR="00E629C6">
          <w:rPr>
            <w:noProof/>
            <w:webHidden/>
          </w:rPr>
          <w:t>127</w:t>
        </w:r>
        <w:r>
          <w:rPr>
            <w:noProof/>
            <w:webHidden/>
          </w:rPr>
          <w:fldChar w:fldCharType="end"/>
        </w:r>
      </w:hyperlink>
    </w:p>
    <w:p w14:paraId="4B845F0B" w14:textId="6A86912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95" w:history="1">
        <w:r w:rsidRPr="00A1368A">
          <w:rPr>
            <w:rStyle w:val="Hyperlink"/>
            <w:noProof/>
          </w:rPr>
          <w:t>Hình 3</w:t>
        </w:r>
        <w:r w:rsidRPr="00A1368A">
          <w:rPr>
            <w:rStyle w:val="Hyperlink"/>
            <w:noProof/>
          </w:rPr>
          <w:noBreakHyphen/>
          <w:t>13 Giao diện trang chủ không đăng nhập</w:t>
        </w:r>
        <w:r>
          <w:rPr>
            <w:noProof/>
            <w:webHidden/>
          </w:rPr>
          <w:tab/>
        </w:r>
        <w:r>
          <w:rPr>
            <w:noProof/>
            <w:webHidden/>
          </w:rPr>
          <w:fldChar w:fldCharType="begin"/>
        </w:r>
        <w:r>
          <w:rPr>
            <w:noProof/>
            <w:webHidden/>
          </w:rPr>
          <w:instrText xml:space="preserve"> PAGEREF _Toc216254395 \h </w:instrText>
        </w:r>
        <w:r>
          <w:rPr>
            <w:noProof/>
            <w:webHidden/>
          </w:rPr>
        </w:r>
        <w:r>
          <w:rPr>
            <w:noProof/>
            <w:webHidden/>
          </w:rPr>
          <w:fldChar w:fldCharType="separate"/>
        </w:r>
        <w:r w:rsidR="00E629C6">
          <w:rPr>
            <w:noProof/>
            <w:webHidden/>
          </w:rPr>
          <w:t>127</w:t>
        </w:r>
        <w:r>
          <w:rPr>
            <w:noProof/>
            <w:webHidden/>
          </w:rPr>
          <w:fldChar w:fldCharType="end"/>
        </w:r>
      </w:hyperlink>
    </w:p>
    <w:p w14:paraId="303F16D8" w14:textId="3DF64BA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96" w:history="1">
        <w:r w:rsidRPr="00A1368A">
          <w:rPr>
            <w:rStyle w:val="Hyperlink"/>
            <w:noProof/>
          </w:rPr>
          <w:t>Hình 3</w:t>
        </w:r>
        <w:r w:rsidRPr="00A1368A">
          <w:rPr>
            <w:rStyle w:val="Hyperlink"/>
            <w:noProof/>
          </w:rPr>
          <w:noBreakHyphen/>
          <w:t>14 Giao diện tạo tài khoản của khách hàng</w:t>
        </w:r>
        <w:r>
          <w:rPr>
            <w:noProof/>
            <w:webHidden/>
          </w:rPr>
          <w:tab/>
        </w:r>
        <w:r>
          <w:rPr>
            <w:noProof/>
            <w:webHidden/>
          </w:rPr>
          <w:fldChar w:fldCharType="begin"/>
        </w:r>
        <w:r>
          <w:rPr>
            <w:noProof/>
            <w:webHidden/>
          </w:rPr>
          <w:instrText xml:space="preserve"> PAGEREF _Toc216254396 \h </w:instrText>
        </w:r>
        <w:r>
          <w:rPr>
            <w:noProof/>
            <w:webHidden/>
          </w:rPr>
        </w:r>
        <w:r>
          <w:rPr>
            <w:noProof/>
            <w:webHidden/>
          </w:rPr>
          <w:fldChar w:fldCharType="separate"/>
        </w:r>
        <w:r w:rsidR="00E629C6">
          <w:rPr>
            <w:noProof/>
            <w:webHidden/>
          </w:rPr>
          <w:t>128</w:t>
        </w:r>
        <w:r>
          <w:rPr>
            <w:noProof/>
            <w:webHidden/>
          </w:rPr>
          <w:fldChar w:fldCharType="end"/>
        </w:r>
      </w:hyperlink>
    </w:p>
    <w:p w14:paraId="7F5C1AE1" w14:textId="0DED0A5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97" w:history="1">
        <w:r w:rsidRPr="00A1368A">
          <w:rPr>
            <w:rStyle w:val="Hyperlink"/>
            <w:noProof/>
          </w:rPr>
          <w:t>Hình 3</w:t>
        </w:r>
        <w:r w:rsidRPr="00A1368A">
          <w:rPr>
            <w:rStyle w:val="Hyperlink"/>
            <w:noProof/>
          </w:rPr>
          <w:noBreakHyphen/>
          <w:t>15 Giao diện xác minh tài khoản bằng tài khoản Google</w:t>
        </w:r>
        <w:r>
          <w:rPr>
            <w:noProof/>
            <w:webHidden/>
          </w:rPr>
          <w:tab/>
        </w:r>
        <w:r>
          <w:rPr>
            <w:noProof/>
            <w:webHidden/>
          </w:rPr>
          <w:fldChar w:fldCharType="begin"/>
        </w:r>
        <w:r>
          <w:rPr>
            <w:noProof/>
            <w:webHidden/>
          </w:rPr>
          <w:instrText xml:space="preserve"> PAGEREF _Toc216254397 \h </w:instrText>
        </w:r>
        <w:r>
          <w:rPr>
            <w:noProof/>
            <w:webHidden/>
          </w:rPr>
        </w:r>
        <w:r>
          <w:rPr>
            <w:noProof/>
            <w:webHidden/>
          </w:rPr>
          <w:fldChar w:fldCharType="separate"/>
        </w:r>
        <w:r w:rsidR="00E629C6">
          <w:rPr>
            <w:noProof/>
            <w:webHidden/>
          </w:rPr>
          <w:t>128</w:t>
        </w:r>
        <w:r>
          <w:rPr>
            <w:noProof/>
            <w:webHidden/>
          </w:rPr>
          <w:fldChar w:fldCharType="end"/>
        </w:r>
      </w:hyperlink>
    </w:p>
    <w:p w14:paraId="0B8035B5" w14:textId="1516F63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98" w:history="1">
        <w:r w:rsidRPr="00A1368A">
          <w:rPr>
            <w:rStyle w:val="Hyperlink"/>
            <w:noProof/>
          </w:rPr>
          <w:t>Hình 3</w:t>
        </w:r>
        <w:r w:rsidRPr="00A1368A">
          <w:rPr>
            <w:rStyle w:val="Hyperlink"/>
            <w:noProof/>
          </w:rPr>
          <w:noBreakHyphen/>
          <w:t>16 Giao diện nhập đầy đủ thông tin đăng kí</w:t>
        </w:r>
        <w:r>
          <w:rPr>
            <w:noProof/>
            <w:webHidden/>
          </w:rPr>
          <w:tab/>
        </w:r>
        <w:r>
          <w:rPr>
            <w:noProof/>
            <w:webHidden/>
          </w:rPr>
          <w:fldChar w:fldCharType="begin"/>
        </w:r>
        <w:r>
          <w:rPr>
            <w:noProof/>
            <w:webHidden/>
          </w:rPr>
          <w:instrText xml:space="preserve"> PAGEREF _Toc216254398 \h </w:instrText>
        </w:r>
        <w:r>
          <w:rPr>
            <w:noProof/>
            <w:webHidden/>
          </w:rPr>
        </w:r>
        <w:r>
          <w:rPr>
            <w:noProof/>
            <w:webHidden/>
          </w:rPr>
          <w:fldChar w:fldCharType="separate"/>
        </w:r>
        <w:r w:rsidR="00E629C6">
          <w:rPr>
            <w:noProof/>
            <w:webHidden/>
          </w:rPr>
          <w:t>129</w:t>
        </w:r>
        <w:r>
          <w:rPr>
            <w:noProof/>
            <w:webHidden/>
          </w:rPr>
          <w:fldChar w:fldCharType="end"/>
        </w:r>
      </w:hyperlink>
    </w:p>
    <w:p w14:paraId="50991FEB" w14:textId="328E3406"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399" w:history="1">
        <w:r w:rsidRPr="00A1368A">
          <w:rPr>
            <w:rStyle w:val="Hyperlink"/>
            <w:noProof/>
          </w:rPr>
          <w:t>Hình 3</w:t>
        </w:r>
        <w:r w:rsidRPr="00A1368A">
          <w:rPr>
            <w:rStyle w:val="Hyperlink"/>
            <w:noProof/>
          </w:rPr>
          <w:noBreakHyphen/>
          <w:t>17 Giao diện đăng nhập thành công</w:t>
        </w:r>
        <w:r>
          <w:rPr>
            <w:noProof/>
            <w:webHidden/>
          </w:rPr>
          <w:tab/>
        </w:r>
        <w:r>
          <w:rPr>
            <w:noProof/>
            <w:webHidden/>
          </w:rPr>
          <w:fldChar w:fldCharType="begin"/>
        </w:r>
        <w:r>
          <w:rPr>
            <w:noProof/>
            <w:webHidden/>
          </w:rPr>
          <w:instrText xml:space="preserve"> PAGEREF _Toc216254399 \h </w:instrText>
        </w:r>
        <w:r>
          <w:rPr>
            <w:noProof/>
            <w:webHidden/>
          </w:rPr>
        </w:r>
        <w:r>
          <w:rPr>
            <w:noProof/>
            <w:webHidden/>
          </w:rPr>
          <w:fldChar w:fldCharType="separate"/>
        </w:r>
        <w:r w:rsidR="00E629C6">
          <w:rPr>
            <w:noProof/>
            <w:webHidden/>
          </w:rPr>
          <w:t>129</w:t>
        </w:r>
        <w:r>
          <w:rPr>
            <w:noProof/>
            <w:webHidden/>
          </w:rPr>
          <w:fldChar w:fldCharType="end"/>
        </w:r>
      </w:hyperlink>
    </w:p>
    <w:p w14:paraId="1D6A58EF" w14:textId="707249B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00" w:history="1">
        <w:r w:rsidRPr="00A1368A">
          <w:rPr>
            <w:rStyle w:val="Hyperlink"/>
            <w:noProof/>
          </w:rPr>
          <w:t>Hình 3</w:t>
        </w:r>
        <w:r w:rsidRPr="00A1368A">
          <w:rPr>
            <w:rStyle w:val="Hyperlink"/>
            <w:noProof/>
          </w:rPr>
          <w:noBreakHyphen/>
          <w:t>18 Giao diện đăng nhập cho khách hàng</w:t>
        </w:r>
        <w:r>
          <w:rPr>
            <w:noProof/>
            <w:webHidden/>
          </w:rPr>
          <w:tab/>
        </w:r>
        <w:r>
          <w:rPr>
            <w:noProof/>
            <w:webHidden/>
          </w:rPr>
          <w:fldChar w:fldCharType="begin"/>
        </w:r>
        <w:r>
          <w:rPr>
            <w:noProof/>
            <w:webHidden/>
          </w:rPr>
          <w:instrText xml:space="preserve"> PAGEREF _Toc216254400 \h </w:instrText>
        </w:r>
        <w:r>
          <w:rPr>
            <w:noProof/>
            <w:webHidden/>
          </w:rPr>
        </w:r>
        <w:r>
          <w:rPr>
            <w:noProof/>
            <w:webHidden/>
          </w:rPr>
          <w:fldChar w:fldCharType="separate"/>
        </w:r>
        <w:r w:rsidR="00E629C6">
          <w:rPr>
            <w:noProof/>
            <w:webHidden/>
          </w:rPr>
          <w:t>130</w:t>
        </w:r>
        <w:r>
          <w:rPr>
            <w:noProof/>
            <w:webHidden/>
          </w:rPr>
          <w:fldChar w:fldCharType="end"/>
        </w:r>
      </w:hyperlink>
    </w:p>
    <w:p w14:paraId="13E28525" w14:textId="7D219EF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01" w:history="1">
        <w:r w:rsidRPr="00A1368A">
          <w:rPr>
            <w:rStyle w:val="Hyperlink"/>
            <w:noProof/>
          </w:rPr>
          <w:t>Hình 3</w:t>
        </w:r>
        <w:r w:rsidRPr="00A1368A">
          <w:rPr>
            <w:rStyle w:val="Hyperlink"/>
            <w:noProof/>
          </w:rPr>
          <w:noBreakHyphen/>
          <w:t>19 Giao diện quản lý sản phẩm</w:t>
        </w:r>
        <w:r>
          <w:rPr>
            <w:noProof/>
            <w:webHidden/>
          </w:rPr>
          <w:tab/>
        </w:r>
        <w:r>
          <w:rPr>
            <w:noProof/>
            <w:webHidden/>
          </w:rPr>
          <w:fldChar w:fldCharType="begin"/>
        </w:r>
        <w:r>
          <w:rPr>
            <w:noProof/>
            <w:webHidden/>
          </w:rPr>
          <w:instrText xml:space="preserve"> PAGEREF _Toc216254401 \h </w:instrText>
        </w:r>
        <w:r>
          <w:rPr>
            <w:noProof/>
            <w:webHidden/>
          </w:rPr>
        </w:r>
        <w:r>
          <w:rPr>
            <w:noProof/>
            <w:webHidden/>
          </w:rPr>
          <w:fldChar w:fldCharType="separate"/>
        </w:r>
        <w:r w:rsidR="00E629C6">
          <w:rPr>
            <w:noProof/>
            <w:webHidden/>
          </w:rPr>
          <w:t>131</w:t>
        </w:r>
        <w:r>
          <w:rPr>
            <w:noProof/>
            <w:webHidden/>
          </w:rPr>
          <w:fldChar w:fldCharType="end"/>
        </w:r>
      </w:hyperlink>
    </w:p>
    <w:p w14:paraId="741A9862" w14:textId="071395A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02" w:history="1">
        <w:r w:rsidRPr="00A1368A">
          <w:rPr>
            <w:rStyle w:val="Hyperlink"/>
            <w:noProof/>
          </w:rPr>
          <w:t>Hình 3</w:t>
        </w:r>
        <w:r w:rsidRPr="00A1368A">
          <w:rPr>
            <w:rStyle w:val="Hyperlink"/>
            <w:noProof/>
          </w:rPr>
          <w:noBreakHyphen/>
          <w:t>20 Giao diện lọc sản phẩm theo một số tiêu chí</w:t>
        </w:r>
        <w:r>
          <w:rPr>
            <w:noProof/>
            <w:webHidden/>
          </w:rPr>
          <w:tab/>
        </w:r>
        <w:r>
          <w:rPr>
            <w:noProof/>
            <w:webHidden/>
          </w:rPr>
          <w:fldChar w:fldCharType="begin"/>
        </w:r>
        <w:r>
          <w:rPr>
            <w:noProof/>
            <w:webHidden/>
          </w:rPr>
          <w:instrText xml:space="preserve"> PAGEREF _Toc216254402 \h </w:instrText>
        </w:r>
        <w:r>
          <w:rPr>
            <w:noProof/>
            <w:webHidden/>
          </w:rPr>
        </w:r>
        <w:r>
          <w:rPr>
            <w:noProof/>
            <w:webHidden/>
          </w:rPr>
          <w:fldChar w:fldCharType="separate"/>
        </w:r>
        <w:r w:rsidR="00E629C6">
          <w:rPr>
            <w:noProof/>
            <w:webHidden/>
          </w:rPr>
          <w:t>131</w:t>
        </w:r>
        <w:r>
          <w:rPr>
            <w:noProof/>
            <w:webHidden/>
          </w:rPr>
          <w:fldChar w:fldCharType="end"/>
        </w:r>
      </w:hyperlink>
    </w:p>
    <w:p w14:paraId="3B54CD6E" w14:textId="5A2F9BC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03" w:history="1">
        <w:r w:rsidRPr="00A1368A">
          <w:rPr>
            <w:rStyle w:val="Hyperlink"/>
            <w:noProof/>
          </w:rPr>
          <w:t>Hình 3</w:t>
        </w:r>
        <w:r w:rsidRPr="00A1368A">
          <w:rPr>
            <w:rStyle w:val="Hyperlink"/>
            <w:noProof/>
          </w:rPr>
          <w:noBreakHyphen/>
          <w:t>21 Giao diện thêm mới sản phẩm</w:t>
        </w:r>
        <w:r>
          <w:rPr>
            <w:noProof/>
            <w:webHidden/>
          </w:rPr>
          <w:tab/>
        </w:r>
        <w:r>
          <w:rPr>
            <w:noProof/>
            <w:webHidden/>
          </w:rPr>
          <w:fldChar w:fldCharType="begin"/>
        </w:r>
        <w:r>
          <w:rPr>
            <w:noProof/>
            <w:webHidden/>
          </w:rPr>
          <w:instrText xml:space="preserve"> PAGEREF _Toc216254403 \h </w:instrText>
        </w:r>
        <w:r>
          <w:rPr>
            <w:noProof/>
            <w:webHidden/>
          </w:rPr>
        </w:r>
        <w:r>
          <w:rPr>
            <w:noProof/>
            <w:webHidden/>
          </w:rPr>
          <w:fldChar w:fldCharType="separate"/>
        </w:r>
        <w:r w:rsidR="00E629C6">
          <w:rPr>
            <w:noProof/>
            <w:webHidden/>
          </w:rPr>
          <w:t>132</w:t>
        </w:r>
        <w:r>
          <w:rPr>
            <w:noProof/>
            <w:webHidden/>
          </w:rPr>
          <w:fldChar w:fldCharType="end"/>
        </w:r>
      </w:hyperlink>
    </w:p>
    <w:p w14:paraId="3F59C91B" w14:textId="1832986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04" w:history="1">
        <w:r w:rsidRPr="00A1368A">
          <w:rPr>
            <w:rStyle w:val="Hyperlink"/>
            <w:noProof/>
          </w:rPr>
          <w:t>Hình 3</w:t>
        </w:r>
        <w:r w:rsidRPr="00A1368A">
          <w:rPr>
            <w:rStyle w:val="Hyperlink"/>
            <w:noProof/>
          </w:rPr>
          <w:noBreakHyphen/>
          <w:t>22 Giao diện chỉnh sửa sản phẩm</w:t>
        </w:r>
        <w:r>
          <w:rPr>
            <w:noProof/>
            <w:webHidden/>
          </w:rPr>
          <w:tab/>
        </w:r>
        <w:r>
          <w:rPr>
            <w:noProof/>
            <w:webHidden/>
          </w:rPr>
          <w:fldChar w:fldCharType="begin"/>
        </w:r>
        <w:r>
          <w:rPr>
            <w:noProof/>
            <w:webHidden/>
          </w:rPr>
          <w:instrText xml:space="preserve"> PAGEREF _Toc216254404 \h </w:instrText>
        </w:r>
        <w:r>
          <w:rPr>
            <w:noProof/>
            <w:webHidden/>
          </w:rPr>
        </w:r>
        <w:r>
          <w:rPr>
            <w:noProof/>
            <w:webHidden/>
          </w:rPr>
          <w:fldChar w:fldCharType="separate"/>
        </w:r>
        <w:r w:rsidR="00E629C6">
          <w:rPr>
            <w:noProof/>
            <w:webHidden/>
          </w:rPr>
          <w:t>132</w:t>
        </w:r>
        <w:r>
          <w:rPr>
            <w:noProof/>
            <w:webHidden/>
          </w:rPr>
          <w:fldChar w:fldCharType="end"/>
        </w:r>
      </w:hyperlink>
    </w:p>
    <w:p w14:paraId="7284E9F8" w14:textId="150BD8F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05" w:history="1">
        <w:r w:rsidRPr="00A1368A">
          <w:rPr>
            <w:rStyle w:val="Hyperlink"/>
            <w:noProof/>
          </w:rPr>
          <w:t>Hình 3</w:t>
        </w:r>
        <w:r w:rsidRPr="00A1368A">
          <w:rPr>
            <w:rStyle w:val="Hyperlink"/>
            <w:noProof/>
          </w:rPr>
          <w:noBreakHyphen/>
          <w:t>23 Giao diện xóa sản phẩm</w:t>
        </w:r>
        <w:r>
          <w:rPr>
            <w:noProof/>
            <w:webHidden/>
          </w:rPr>
          <w:tab/>
        </w:r>
        <w:r>
          <w:rPr>
            <w:noProof/>
            <w:webHidden/>
          </w:rPr>
          <w:fldChar w:fldCharType="begin"/>
        </w:r>
        <w:r>
          <w:rPr>
            <w:noProof/>
            <w:webHidden/>
          </w:rPr>
          <w:instrText xml:space="preserve"> PAGEREF _Toc216254405 \h </w:instrText>
        </w:r>
        <w:r>
          <w:rPr>
            <w:noProof/>
            <w:webHidden/>
          </w:rPr>
        </w:r>
        <w:r>
          <w:rPr>
            <w:noProof/>
            <w:webHidden/>
          </w:rPr>
          <w:fldChar w:fldCharType="separate"/>
        </w:r>
        <w:r w:rsidR="00E629C6">
          <w:rPr>
            <w:noProof/>
            <w:webHidden/>
          </w:rPr>
          <w:t>133</w:t>
        </w:r>
        <w:r>
          <w:rPr>
            <w:noProof/>
            <w:webHidden/>
          </w:rPr>
          <w:fldChar w:fldCharType="end"/>
        </w:r>
      </w:hyperlink>
    </w:p>
    <w:p w14:paraId="7010D523" w14:textId="6C634AB4"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06" w:history="1">
        <w:r w:rsidRPr="00A1368A">
          <w:rPr>
            <w:rStyle w:val="Hyperlink"/>
            <w:noProof/>
          </w:rPr>
          <w:t>Hình 3</w:t>
        </w:r>
        <w:r w:rsidRPr="00A1368A">
          <w:rPr>
            <w:rStyle w:val="Hyperlink"/>
            <w:noProof/>
          </w:rPr>
          <w:noBreakHyphen/>
          <w:t>24 Giao diện xóa một sản phẩm thành công</w:t>
        </w:r>
        <w:r>
          <w:rPr>
            <w:noProof/>
            <w:webHidden/>
          </w:rPr>
          <w:tab/>
        </w:r>
        <w:r>
          <w:rPr>
            <w:noProof/>
            <w:webHidden/>
          </w:rPr>
          <w:fldChar w:fldCharType="begin"/>
        </w:r>
        <w:r>
          <w:rPr>
            <w:noProof/>
            <w:webHidden/>
          </w:rPr>
          <w:instrText xml:space="preserve"> PAGEREF _Toc216254406 \h </w:instrText>
        </w:r>
        <w:r>
          <w:rPr>
            <w:noProof/>
            <w:webHidden/>
          </w:rPr>
        </w:r>
        <w:r>
          <w:rPr>
            <w:noProof/>
            <w:webHidden/>
          </w:rPr>
          <w:fldChar w:fldCharType="separate"/>
        </w:r>
        <w:r w:rsidR="00E629C6">
          <w:rPr>
            <w:noProof/>
            <w:webHidden/>
          </w:rPr>
          <w:t>133</w:t>
        </w:r>
        <w:r>
          <w:rPr>
            <w:noProof/>
            <w:webHidden/>
          </w:rPr>
          <w:fldChar w:fldCharType="end"/>
        </w:r>
      </w:hyperlink>
    </w:p>
    <w:p w14:paraId="50CD9E45" w14:textId="0387124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07" w:history="1">
        <w:r w:rsidRPr="00A1368A">
          <w:rPr>
            <w:rStyle w:val="Hyperlink"/>
            <w:noProof/>
          </w:rPr>
          <w:t>Hình 3</w:t>
        </w:r>
        <w:r w:rsidRPr="00A1368A">
          <w:rPr>
            <w:rStyle w:val="Hyperlink"/>
            <w:noProof/>
          </w:rPr>
          <w:noBreakHyphen/>
          <w:t>25 Giao diện nhập excel</w:t>
        </w:r>
        <w:r>
          <w:rPr>
            <w:noProof/>
            <w:webHidden/>
          </w:rPr>
          <w:tab/>
        </w:r>
        <w:r>
          <w:rPr>
            <w:noProof/>
            <w:webHidden/>
          </w:rPr>
          <w:fldChar w:fldCharType="begin"/>
        </w:r>
        <w:r>
          <w:rPr>
            <w:noProof/>
            <w:webHidden/>
          </w:rPr>
          <w:instrText xml:space="preserve"> PAGEREF _Toc216254407 \h </w:instrText>
        </w:r>
        <w:r>
          <w:rPr>
            <w:noProof/>
            <w:webHidden/>
          </w:rPr>
        </w:r>
        <w:r>
          <w:rPr>
            <w:noProof/>
            <w:webHidden/>
          </w:rPr>
          <w:fldChar w:fldCharType="separate"/>
        </w:r>
        <w:r w:rsidR="00E629C6">
          <w:rPr>
            <w:noProof/>
            <w:webHidden/>
          </w:rPr>
          <w:t>134</w:t>
        </w:r>
        <w:r>
          <w:rPr>
            <w:noProof/>
            <w:webHidden/>
          </w:rPr>
          <w:fldChar w:fldCharType="end"/>
        </w:r>
      </w:hyperlink>
    </w:p>
    <w:p w14:paraId="7B3D8EF6" w14:textId="70CB4396"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08" w:history="1">
        <w:r w:rsidRPr="00A1368A">
          <w:rPr>
            <w:rStyle w:val="Hyperlink"/>
            <w:noProof/>
          </w:rPr>
          <w:t>Hình 3</w:t>
        </w:r>
        <w:r w:rsidRPr="00A1368A">
          <w:rPr>
            <w:rStyle w:val="Hyperlink"/>
            <w:noProof/>
          </w:rPr>
          <w:noBreakHyphen/>
          <w:t>26 Giao diện kết quả nhập sản phẩm và biến thể bằng file excel</w:t>
        </w:r>
        <w:r>
          <w:rPr>
            <w:noProof/>
            <w:webHidden/>
          </w:rPr>
          <w:tab/>
        </w:r>
        <w:r>
          <w:rPr>
            <w:noProof/>
            <w:webHidden/>
          </w:rPr>
          <w:fldChar w:fldCharType="begin"/>
        </w:r>
        <w:r>
          <w:rPr>
            <w:noProof/>
            <w:webHidden/>
          </w:rPr>
          <w:instrText xml:space="preserve"> PAGEREF _Toc216254408 \h </w:instrText>
        </w:r>
        <w:r>
          <w:rPr>
            <w:noProof/>
            <w:webHidden/>
          </w:rPr>
        </w:r>
        <w:r>
          <w:rPr>
            <w:noProof/>
            <w:webHidden/>
          </w:rPr>
          <w:fldChar w:fldCharType="separate"/>
        </w:r>
        <w:r w:rsidR="00E629C6">
          <w:rPr>
            <w:noProof/>
            <w:webHidden/>
          </w:rPr>
          <w:t>134</w:t>
        </w:r>
        <w:r>
          <w:rPr>
            <w:noProof/>
            <w:webHidden/>
          </w:rPr>
          <w:fldChar w:fldCharType="end"/>
        </w:r>
      </w:hyperlink>
    </w:p>
    <w:p w14:paraId="03A261AA" w14:textId="54C5D2F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09" w:history="1">
        <w:r w:rsidRPr="00A1368A">
          <w:rPr>
            <w:rStyle w:val="Hyperlink"/>
            <w:noProof/>
          </w:rPr>
          <w:t>Hình 3</w:t>
        </w:r>
        <w:r w:rsidRPr="00A1368A">
          <w:rPr>
            <w:rStyle w:val="Hyperlink"/>
            <w:noProof/>
          </w:rPr>
          <w:noBreakHyphen/>
          <w:t>27 Giao diện bảng chọn xuất excel</w:t>
        </w:r>
        <w:r>
          <w:rPr>
            <w:noProof/>
            <w:webHidden/>
          </w:rPr>
          <w:tab/>
        </w:r>
        <w:r>
          <w:rPr>
            <w:noProof/>
            <w:webHidden/>
          </w:rPr>
          <w:fldChar w:fldCharType="begin"/>
        </w:r>
        <w:r>
          <w:rPr>
            <w:noProof/>
            <w:webHidden/>
          </w:rPr>
          <w:instrText xml:space="preserve"> PAGEREF _Toc216254409 \h </w:instrText>
        </w:r>
        <w:r>
          <w:rPr>
            <w:noProof/>
            <w:webHidden/>
          </w:rPr>
        </w:r>
        <w:r>
          <w:rPr>
            <w:noProof/>
            <w:webHidden/>
          </w:rPr>
          <w:fldChar w:fldCharType="separate"/>
        </w:r>
        <w:r w:rsidR="00E629C6">
          <w:rPr>
            <w:noProof/>
            <w:webHidden/>
          </w:rPr>
          <w:t>135</w:t>
        </w:r>
        <w:r>
          <w:rPr>
            <w:noProof/>
            <w:webHidden/>
          </w:rPr>
          <w:fldChar w:fldCharType="end"/>
        </w:r>
      </w:hyperlink>
    </w:p>
    <w:p w14:paraId="078978A0" w14:textId="4964EFE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10" w:history="1">
        <w:r w:rsidRPr="00A1368A">
          <w:rPr>
            <w:rStyle w:val="Hyperlink"/>
            <w:noProof/>
          </w:rPr>
          <w:t>Hình 3</w:t>
        </w:r>
        <w:r w:rsidRPr="00A1368A">
          <w:rPr>
            <w:rStyle w:val="Hyperlink"/>
            <w:noProof/>
          </w:rPr>
          <w:noBreakHyphen/>
          <w:t>28 Giao diện danh sách sản phẩm đã xuất ra thành công</w:t>
        </w:r>
        <w:r>
          <w:rPr>
            <w:noProof/>
            <w:webHidden/>
          </w:rPr>
          <w:tab/>
        </w:r>
        <w:r>
          <w:rPr>
            <w:noProof/>
            <w:webHidden/>
          </w:rPr>
          <w:fldChar w:fldCharType="begin"/>
        </w:r>
        <w:r>
          <w:rPr>
            <w:noProof/>
            <w:webHidden/>
          </w:rPr>
          <w:instrText xml:space="preserve"> PAGEREF _Toc216254410 \h </w:instrText>
        </w:r>
        <w:r>
          <w:rPr>
            <w:noProof/>
            <w:webHidden/>
          </w:rPr>
        </w:r>
        <w:r>
          <w:rPr>
            <w:noProof/>
            <w:webHidden/>
          </w:rPr>
          <w:fldChar w:fldCharType="separate"/>
        </w:r>
        <w:r w:rsidR="00E629C6">
          <w:rPr>
            <w:noProof/>
            <w:webHidden/>
          </w:rPr>
          <w:t>135</w:t>
        </w:r>
        <w:r>
          <w:rPr>
            <w:noProof/>
            <w:webHidden/>
          </w:rPr>
          <w:fldChar w:fldCharType="end"/>
        </w:r>
      </w:hyperlink>
    </w:p>
    <w:p w14:paraId="3FE538A3" w14:textId="17F9ACC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11" w:history="1">
        <w:r w:rsidRPr="00A1368A">
          <w:rPr>
            <w:rStyle w:val="Hyperlink"/>
            <w:noProof/>
          </w:rPr>
          <w:t>Hình 3</w:t>
        </w:r>
        <w:r w:rsidRPr="00A1368A">
          <w:rPr>
            <w:rStyle w:val="Hyperlink"/>
            <w:noProof/>
          </w:rPr>
          <w:noBreakHyphen/>
          <w:t>29 Giao diện quản lý biến thể sản phẩm</w:t>
        </w:r>
        <w:r>
          <w:rPr>
            <w:noProof/>
            <w:webHidden/>
          </w:rPr>
          <w:tab/>
        </w:r>
        <w:r>
          <w:rPr>
            <w:noProof/>
            <w:webHidden/>
          </w:rPr>
          <w:fldChar w:fldCharType="begin"/>
        </w:r>
        <w:r>
          <w:rPr>
            <w:noProof/>
            <w:webHidden/>
          </w:rPr>
          <w:instrText xml:space="preserve"> PAGEREF _Toc216254411 \h </w:instrText>
        </w:r>
        <w:r>
          <w:rPr>
            <w:noProof/>
            <w:webHidden/>
          </w:rPr>
        </w:r>
        <w:r>
          <w:rPr>
            <w:noProof/>
            <w:webHidden/>
          </w:rPr>
          <w:fldChar w:fldCharType="separate"/>
        </w:r>
        <w:r w:rsidR="00E629C6">
          <w:rPr>
            <w:noProof/>
            <w:webHidden/>
          </w:rPr>
          <w:t>136</w:t>
        </w:r>
        <w:r>
          <w:rPr>
            <w:noProof/>
            <w:webHidden/>
          </w:rPr>
          <w:fldChar w:fldCharType="end"/>
        </w:r>
      </w:hyperlink>
    </w:p>
    <w:p w14:paraId="57BAACFD" w14:textId="5F6B5CB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12" w:history="1">
        <w:r w:rsidRPr="00A1368A">
          <w:rPr>
            <w:rStyle w:val="Hyperlink"/>
            <w:noProof/>
          </w:rPr>
          <w:t>Hình 3</w:t>
        </w:r>
        <w:r w:rsidRPr="00A1368A">
          <w:rPr>
            <w:rStyle w:val="Hyperlink"/>
            <w:noProof/>
          </w:rPr>
          <w:noBreakHyphen/>
          <w:t>30 Giao diện lọc biến thể theo một số tiêu chí</w:t>
        </w:r>
        <w:r>
          <w:rPr>
            <w:noProof/>
            <w:webHidden/>
          </w:rPr>
          <w:tab/>
        </w:r>
        <w:r>
          <w:rPr>
            <w:noProof/>
            <w:webHidden/>
          </w:rPr>
          <w:fldChar w:fldCharType="begin"/>
        </w:r>
        <w:r>
          <w:rPr>
            <w:noProof/>
            <w:webHidden/>
          </w:rPr>
          <w:instrText xml:space="preserve"> PAGEREF _Toc216254412 \h </w:instrText>
        </w:r>
        <w:r>
          <w:rPr>
            <w:noProof/>
            <w:webHidden/>
          </w:rPr>
        </w:r>
        <w:r>
          <w:rPr>
            <w:noProof/>
            <w:webHidden/>
          </w:rPr>
          <w:fldChar w:fldCharType="separate"/>
        </w:r>
        <w:r w:rsidR="00E629C6">
          <w:rPr>
            <w:noProof/>
            <w:webHidden/>
          </w:rPr>
          <w:t>136</w:t>
        </w:r>
        <w:r>
          <w:rPr>
            <w:noProof/>
            <w:webHidden/>
          </w:rPr>
          <w:fldChar w:fldCharType="end"/>
        </w:r>
      </w:hyperlink>
    </w:p>
    <w:p w14:paraId="2F8B55B4" w14:textId="240AE4EA"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13" w:history="1">
        <w:r w:rsidRPr="00A1368A">
          <w:rPr>
            <w:rStyle w:val="Hyperlink"/>
            <w:noProof/>
          </w:rPr>
          <w:t>Hình 3</w:t>
        </w:r>
        <w:r w:rsidRPr="00A1368A">
          <w:rPr>
            <w:rStyle w:val="Hyperlink"/>
            <w:noProof/>
          </w:rPr>
          <w:noBreakHyphen/>
          <w:t>31 Giao diện thêm mới biến thể sản phẩm</w:t>
        </w:r>
        <w:r>
          <w:rPr>
            <w:noProof/>
            <w:webHidden/>
          </w:rPr>
          <w:tab/>
        </w:r>
        <w:r>
          <w:rPr>
            <w:noProof/>
            <w:webHidden/>
          </w:rPr>
          <w:fldChar w:fldCharType="begin"/>
        </w:r>
        <w:r>
          <w:rPr>
            <w:noProof/>
            <w:webHidden/>
          </w:rPr>
          <w:instrText xml:space="preserve"> PAGEREF _Toc216254413 \h </w:instrText>
        </w:r>
        <w:r>
          <w:rPr>
            <w:noProof/>
            <w:webHidden/>
          </w:rPr>
        </w:r>
        <w:r>
          <w:rPr>
            <w:noProof/>
            <w:webHidden/>
          </w:rPr>
          <w:fldChar w:fldCharType="separate"/>
        </w:r>
        <w:r w:rsidR="00E629C6">
          <w:rPr>
            <w:noProof/>
            <w:webHidden/>
          </w:rPr>
          <w:t>137</w:t>
        </w:r>
        <w:r>
          <w:rPr>
            <w:noProof/>
            <w:webHidden/>
          </w:rPr>
          <w:fldChar w:fldCharType="end"/>
        </w:r>
      </w:hyperlink>
    </w:p>
    <w:p w14:paraId="0F63B488" w14:textId="0849DE0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14" w:history="1">
        <w:r w:rsidRPr="00A1368A">
          <w:rPr>
            <w:rStyle w:val="Hyperlink"/>
            <w:noProof/>
          </w:rPr>
          <w:t>Hình 3</w:t>
        </w:r>
        <w:r w:rsidRPr="00A1368A">
          <w:rPr>
            <w:rStyle w:val="Hyperlink"/>
            <w:noProof/>
          </w:rPr>
          <w:noBreakHyphen/>
          <w:t>32 Giao diện thêm mới sau khi nhập đầy đủ thông tin</w:t>
        </w:r>
        <w:r>
          <w:rPr>
            <w:noProof/>
            <w:webHidden/>
          </w:rPr>
          <w:tab/>
        </w:r>
        <w:r>
          <w:rPr>
            <w:noProof/>
            <w:webHidden/>
          </w:rPr>
          <w:fldChar w:fldCharType="begin"/>
        </w:r>
        <w:r>
          <w:rPr>
            <w:noProof/>
            <w:webHidden/>
          </w:rPr>
          <w:instrText xml:space="preserve"> PAGEREF _Toc216254414 \h </w:instrText>
        </w:r>
        <w:r>
          <w:rPr>
            <w:noProof/>
            <w:webHidden/>
          </w:rPr>
        </w:r>
        <w:r>
          <w:rPr>
            <w:noProof/>
            <w:webHidden/>
          </w:rPr>
          <w:fldChar w:fldCharType="separate"/>
        </w:r>
        <w:r w:rsidR="00E629C6">
          <w:rPr>
            <w:noProof/>
            <w:webHidden/>
          </w:rPr>
          <w:t>137</w:t>
        </w:r>
        <w:r>
          <w:rPr>
            <w:noProof/>
            <w:webHidden/>
          </w:rPr>
          <w:fldChar w:fldCharType="end"/>
        </w:r>
      </w:hyperlink>
    </w:p>
    <w:p w14:paraId="7F118C96" w14:textId="02DC595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15" w:history="1">
        <w:r w:rsidRPr="00A1368A">
          <w:rPr>
            <w:rStyle w:val="Hyperlink"/>
            <w:noProof/>
          </w:rPr>
          <w:t>Hình 3</w:t>
        </w:r>
        <w:r w:rsidRPr="00A1368A">
          <w:rPr>
            <w:rStyle w:val="Hyperlink"/>
            <w:noProof/>
          </w:rPr>
          <w:noBreakHyphen/>
          <w:t>33 Giao diện thông báo tạo mới biến thể thành công</w:t>
        </w:r>
        <w:r>
          <w:rPr>
            <w:noProof/>
            <w:webHidden/>
          </w:rPr>
          <w:tab/>
        </w:r>
        <w:r>
          <w:rPr>
            <w:noProof/>
            <w:webHidden/>
          </w:rPr>
          <w:fldChar w:fldCharType="begin"/>
        </w:r>
        <w:r>
          <w:rPr>
            <w:noProof/>
            <w:webHidden/>
          </w:rPr>
          <w:instrText xml:space="preserve"> PAGEREF _Toc216254415 \h </w:instrText>
        </w:r>
        <w:r>
          <w:rPr>
            <w:noProof/>
            <w:webHidden/>
          </w:rPr>
        </w:r>
        <w:r>
          <w:rPr>
            <w:noProof/>
            <w:webHidden/>
          </w:rPr>
          <w:fldChar w:fldCharType="separate"/>
        </w:r>
        <w:r w:rsidR="00E629C6">
          <w:rPr>
            <w:noProof/>
            <w:webHidden/>
          </w:rPr>
          <w:t>138</w:t>
        </w:r>
        <w:r>
          <w:rPr>
            <w:noProof/>
            <w:webHidden/>
          </w:rPr>
          <w:fldChar w:fldCharType="end"/>
        </w:r>
      </w:hyperlink>
    </w:p>
    <w:p w14:paraId="5F4B45C2" w14:textId="04884F2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16" w:history="1">
        <w:r w:rsidRPr="00A1368A">
          <w:rPr>
            <w:rStyle w:val="Hyperlink"/>
            <w:noProof/>
          </w:rPr>
          <w:t>Hình 3</w:t>
        </w:r>
        <w:r w:rsidRPr="00A1368A">
          <w:rPr>
            <w:rStyle w:val="Hyperlink"/>
            <w:noProof/>
          </w:rPr>
          <w:noBreakHyphen/>
          <w:t>34 Giao diện chỉnh sửa biến thể</w:t>
        </w:r>
        <w:r>
          <w:rPr>
            <w:noProof/>
            <w:webHidden/>
          </w:rPr>
          <w:tab/>
        </w:r>
        <w:r>
          <w:rPr>
            <w:noProof/>
            <w:webHidden/>
          </w:rPr>
          <w:fldChar w:fldCharType="begin"/>
        </w:r>
        <w:r>
          <w:rPr>
            <w:noProof/>
            <w:webHidden/>
          </w:rPr>
          <w:instrText xml:space="preserve"> PAGEREF _Toc216254416 \h </w:instrText>
        </w:r>
        <w:r>
          <w:rPr>
            <w:noProof/>
            <w:webHidden/>
          </w:rPr>
        </w:r>
        <w:r>
          <w:rPr>
            <w:noProof/>
            <w:webHidden/>
          </w:rPr>
          <w:fldChar w:fldCharType="separate"/>
        </w:r>
        <w:r w:rsidR="00E629C6">
          <w:rPr>
            <w:noProof/>
            <w:webHidden/>
          </w:rPr>
          <w:t>138</w:t>
        </w:r>
        <w:r>
          <w:rPr>
            <w:noProof/>
            <w:webHidden/>
          </w:rPr>
          <w:fldChar w:fldCharType="end"/>
        </w:r>
      </w:hyperlink>
    </w:p>
    <w:p w14:paraId="65C019A3" w14:textId="3DA7516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17" w:history="1">
        <w:r w:rsidRPr="00A1368A">
          <w:rPr>
            <w:rStyle w:val="Hyperlink"/>
            <w:noProof/>
          </w:rPr>
          <w:t>Hình 3</w:t>
        </w:r>
        <w:r w:rsidRPr="00A1368A">
          <w:rPr>
            <w:rStyle w:val="Hyperlink"/>
            <w:noProof/>
          </w:rPr>
          <w:noBreakHyphen/>
          <w:t>35 Giao diện xóa biến thể</w:t>
        </w:r>
        <w:r>
          <w:rPr>
            <w:noProof/>
            <w:webHidden/>
          </w:rPr>
          <w:tab/>
        </w:r>
        <w:r>
          <w:rPr>
            <w:noProof/>
            <w:webHidden/>
          </w:rPr>
          <w:fldChar w:fldCharType="begin"/>
        </w:r>
        <w:r>
          <w:rPr>
            <w:noProof/>
            <w:webHidden/>
          </w:rPr>
          <w:instrText xml:space="preserve"> PAGEREF _Toc216254417 \h </w:instrText>
        </w:r>
        <w:r>
          <w:rPr>
            <w:noProof/>
            <w:webHidden/>
          </w:rPr>
        </w:r>
        <w:r>
          <w:rPr>
            <w:noProof/>
            <w:webHidden/>
          </w:rPr>
          <w:fldChar w:fldCharType="separate"/>
        </w:r>
        <w:r w:rsidR="00E629C6">
          <w:rPr>
            <w:noProof/>
            <w:webHidden/>
          </w:rPr>
          <w:t>139</w:t>
        </w:r>
        <w:r>
          <w:rPr>
            <w:noProof/>
            <w:webHidden/>
          </w:rPr>
          <w:fldChar w:fldCharType="end"/>
        </w:r>
      </w:hyperlink>
    </w:p>
    <w:p w14:paraId="15A46D37" w14:textId="1F0FABC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18" w:history="1">
        <w:r w:rsidRPr="00A1368A">
          <w:rPr>
            <w:rStyle w:val="Hyperlink"/>
            <w:noProof/>
          </w:rPr>
          <w:t>Hình 3</w:t>
        </w:r>
        <w:r w:rsidRPr="00A1368A">
          <w:rPr>
            <w:rStyle w:val="Hyperlink"/>
            <w:noProof/>
          </w:rPr>
          <w:noBreakHyphen/>
          <w:t>36 Giao diện trang chủ dành cho khách hàng</w:t>
        </w:r>
        <w:r>
          <w:rPr>
            <w:noProof/>
            <w:webHidden/>
          </w:rPr>
          <w:tab/>
        </w:r>
        <w:r>
          <w:rPr>
            <w:noProof/>
            <w:webHidden/>
          </w:rPr>
          <w:fldChar w:fldCharType="begin"/>
        </w:r>
        <w:r>
          <w:rPr>
            <w:noProof/>
            <w:webHidden/>
          </w:rPr>
          <w:instrText xml:space="preserve"> PAGEREF _Toc216254418 \h </w:instrText>
        </w:r>
        <w:r>
          <w:rPr>
            <w:noProof/>
            <w:webHidden/>
          </w:rPr>
        </w:r>
        <w:r>
          <w:rPr>
            <w:noProof/>
            <w:webHidden/>
          </w:rPr>
          <w:fldChar w:fldCharType="separate"/>
        </w:r>
        <w:r w:rsidR="00E629C6">
          <w:rPr>
            <w:noProof/>
            <w:webHidden/>
          </w:rPr>
          <w:t>140</w:t>
        </w:r>
        <w:r>
          <w:rPr>
            <w:noProof/>
            <w:webHidden/>
          </w:rPr>
          <w:fldChar w:fldCharType="end"/>
        </w:r>
      </w:hyperlink>
    </w:p>
    <w:p w14:paraId="5FFE9924" w14:textId="31992AD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19" w:history="1">
        <w:r w:rsidRPr="00A1368A">
          <w:rPr>
            <w:rStyle w:val="Hyperlink"/>
            <w:noProof/>
          </w:rPr>
          <w:t>Hình 3</w:t>
        </w:r>
        <w:r w:rsidRPr="00A1368A">
          <w:rPr>
            <w:rStyle w:val="Hyperlink"/>
            <w:noProof/>
          </w:rPr>
          <w:noBreakHyphen/>
          <w:t>37 Giao diện tìm kiếm sản phẩm với tên sản phẩm</w:t>
        </w:r>
        <w:r>
          <w:rPr>
            <w:noProof/>
            <w:webHidden/>
          </w:rPr>
          <w:tab/>
        </w:r>
        <w:r>
          <w:rPr>
            <w:noProof/>
            <w:webHidden/>
          </w:rPr>
          <w:fldChar w:fldCharType="begin"/>
        </w:r>
        <w:r>
          <w:rPr>
            <w:noProof/>
            <w:webHidden/>
          </w:rPr>
          <w:instrText xml:space="preserve"> PAGEREF _Toc216254419 \h </w:instrText>
        </w:r>
        <w:r>
          <w:rPr>
            <w:noProof/>
            <w:webHidden/>
          </w:rPr>
        </w:r>
        <w:r>
          <w:rPr>
            <w:noProof/>
            <w:webHidden/>
          </w:rPr>
          <w:fldChar w:fldCharType="separate"/>
        </w:r>
        <w:r w:rsidR="00E629C6">
          <w:rPr>
            <w:noProof/>
            <w:webHidden/>
          </w:rPr>
          <w:t>140</w:t>
        </w:r>
        <w:r>
          <w:rPr>
            <w:noProof/>
            <w:webHidden/>
          </w:rPr>
          <w:fldChar w:fldCharType="end"/>
        </w:r>
      </w:hyperlink>
    </w:p>
    <w:p w14:paraId="4545E2D4" w14:textId="6751220A"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20" w:history="1">
        <w:r w:rsidRPr="00A1368A">
          <w:rPr>
            <w:rStyle w:val="Hyperlink"/>
            <w:noProof/>
          </w:rPr>
          <w:t>Hình 3</w:t>
        </w:r>
        <w:r w:rsidRPr="00A1368A">
          <w:rPr>
            <w:rStyle w:val="Hyperlink"/>
            <w:noProof/>
          </w:rPr>
          <w:noBreakHyphen/>
          <w:t>38 Giao diện tìm kiếm sản phẩm với bộ lọc nâng cao</w:t>
        </w:r>
        <w:r>
          <w:rPr>
            <w:noProof/>
            <w:webHidden/>
          </w:rPr>
          <w:tab/>
        </w:r>
        <w:r>
          <w:rPr>
            <w:noProof/>
            <w:webHidden/>
          </w:rPr>
          <w:fldChar w:fldCharType="begin"/>
        </w:r>
        <w:r>
          <w:rPr>
            <w:noProof/>
            <w:webHidden/>
          </w:rPr>
          <w:instrText xml:space="preserve"> PAGEREF _Toc216254420 \h </w:instrText>
        </w:r>
        <w:r>
          <w:rPr>
            <w:noProof/>
            <w:webHidden/>
          </w:rPr>
        </w:r>
        <w:r>
          <w:rPr>
            <w:noProof/>
            <w:webHidden/>
          </w:rPr>
          <w:fldChar w:fldCharType="separate"/>
        </w:r>
        <w:r w:rsidR="00E629C6">
          <w:rPr>
            <w:noProof/>
            <w:webHidden/>
          </w:rPr>
          <w:t>141</w:t>
        </w:r>
        <w:r>
          <w:rPr>
            <w:noProof/>
            <w:webHidden/>
          </w:rPr>
          <w:fldChar w:fldCharType="end"/>
        </w:r>
      </w:hyperlink>
    </w:p>
    <w:p w14:paraId="251BB64F" w14:textId="7888FEE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21" w:history="1">
        <w:r w:rsidRPr="00A1368A">
          <w:rPr>
            <w:rStyle w:val="Hyperlink"/>
            <w:noProof/>
          </w:rPr>
          <w:t>Hình 3</w:t>
        </w:r>
        <w:r w:rsidRPr="00A1368A">
          <w:rPr>
            <w:rStyle w:val="Hyperlink"/>
            <w:noProof/>
          </w:rPr>
          <w:noBreakHyphen/>
          <w:t>39 Giao diện chi tiết biến thể sản phẩm</w:t>
        </w:r>
        <w:r>
          <w:rPr>
            <w:noProof/>
            <w:webHidden/>
          </w:rPr>
          <w:tab/>
        </w:r>
        <w:r>
          <w:rPr>
            <w:noProof/>
            <w:webHidden/>
          </w:rPr>
          <w:fldChar w:fldCharType="begin"/>
        </w:r>
        <w:r>
          <w:rPr>
            <w:noProof/>
            <w:webHidden/>
          </w:rPr>
          <w:instrText xml:space="preserve"> PAGEREF _Toc216254421 \h </w:instrText>
        </w:r>
        <w:r>
          <w:rPr>
            <w:noProof/>
            <w:webHidden/>
          </w:rPr>
        </w:r>
        <w:r>
          <w:rPr>
            <w:noProof/>
            <w:webHidden/>
          </w:rPr>
          <w:fldChar w:fldCharType="separate"/>
        </w:r>
        <w:r w:rsidR="00E629C6">
          <w:rPr>
            <w:noProof/>
            <w:webHidden/>
          </w:rPr>
          <w:t>141</w:t>
        </w:r>
        <w:r>
          <w:rPr>
            <w:noProof/>
            <w:webHidden/>
          </w:rPr>
          <w:fldChar w:fldCharType="end"/>
        </w:r>
      </w:hyperlink>
    </w:p>
    <w:p w14:paraId="332DBFA1" w14:textId="2FBA02B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22" w:history="1">
        <w:r w:rsidRPr="00A1368A">
          <w:rPr>
            <w:rStyle w:val="Hyperlink"/>
            <w:noProof/>
          </w:rPr>
          <w:t>Hình 3</w:t>
        </w:r>
        <w:r w:rsidRPr="00A1368A">
          <w:rPr>
            <w:rStyle w:val="Hyperlink"/>
            <w:noProof/>
          </w:rPr>
          <w:noBreakHyphen/>
          <w:t>40 Giao diện tạo bình luận sản phẩm</w:t>
        </w:r>
        <w:r>
          <w:rPr>
            <w:noProof/>
            <w:webHidden/>
          </w:rPr>
          <w:tab/>
        </w:r>
        <w:r>
          <w:rPr>
            <w:noProof/>
            <w:webHidden/>
          </w:rPr>
          <w:fldChar w:fldCharType="begin"/>
        </w:r>
        <w:r>
          <w:rPr>
            <w:noProof/>
            <w:webHidden/>
          </w:rPr>
          <w:instrText xml:space="preserve"> PAGEREF _Toc216254422 \h </w:instrText>
        </w:r>
        <w:r>
          <w:rPr>
            <w:noProof/>
            <w:webHidden/>
          </w:rPr>
        </w:r>
        <w:r>
          <w:rPr>
            <w:noProof/>
            <w:webHidden/>
          </w:rPr>
          <w:fldChar w:fldCharType="separate"/>
        </w:r>
        <w:r w:rsidR="00E629C6">
          <w:rPr>
            <w:noProof/>
            <w:webHidden/>
          </w:rPr>
          <w:t>142</w:t>
        </w:r>
        <w:r>
          <w:rPr>
            <w:noProof/>
            <w:webHidden/>
          </w:rPr>
          <w:fldChar w:fldCharType="end"/>
        </w:r>
      </w:hyperlink>
    </w:p>
    <w:p w14:paraId="7D1D4F89" w14:textId="3FF720B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23" w:history="1">
        <w:r w:rsidRPr="00A1368A">
          <w:rPr>
            <w:rStyle w:val="Hyperlink"/>
            <w:noProof/>
          </w:rPr>
          <w:t>Hình 3</w:t>
        </w:r>
        <w:r w:rsidRPr="00A1368A">
          <w:rPr>
            <w:rStyle w:val="Hyperlink"/>
            <w:noProof/>
          </w:rPr>
          <w:noBreakHyphen/>
          <w:t>41 Giao diện thông báo có bình luận mới về sản phẩm</w:t>
        </w:r>
        <w:r>
          <w:rPr>
            <w:noProof/>
            <w:webHidden/>
          </w:rPr>
          <w:tab/>
        </w:r>
        <w:r>
          <w:rPr>
            <w:noProof/>
            <w:webHidden/>
          </w:rPr>
          <w:fldChar w:fldCharType="begin"/>
        </w:r>
        <w:r>
          <w:rPr>
            <w:noProof/>
            <w:webHidden/>
          </w:rPr>
          <w:instrText xml:space="preserve"> PAGEREF _Toc216254423 \h </w:instrText>
        </w:r>
        <w:r>
          <w:rPr>
            <w:noProof/>
            <w:webHidden/>
          </w:rPr>
        </w:r>
        <w:r>
          <w:rPr>
            <w:noProof/>
            <w:webHidden/>
          </w:rPr>
          <w:fldChar w:fldCharType="separate"/>
        </w:r>
        <w:r w:rsidR="00E629C6">
          <w:rPr>
            <w:noProof/>
            <w:webHidden/>
          </w:rPr>
          <w:t>142</w:t>
        </w:r>
        <w:r>
          <w:rPr>
            <w:noProof/>
            <w:webHidden/>
          </w:rPr>
          <w:fldChar w:fldCharType="end"/>
        </w:r>
      </w:hyperlink>
    </w:p>
    <w:p w14:paraId="688148FB" w14:textId="5ADB272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24" w:history="1">
        <w:r w:rsidRPr="00A1368A">
          <w:rPr>
            <w:rStyle w:val="Hyperlink"/>
            <w:noProof/>
          </w:rPr>
          <w:t>Hình 3</w:t>
        </w:r>
        <w:r w:rsidRPr="00A1368A">
          <w:rPr>
            <w:rStyle w:val="Hyperlink"/>
            <w:noProof/>
          </w:rPr>
          <w:noBreakHyphen/>
          <w:t>42 Giao diện nhân viên trả lời bình luận của khách hàng</w:t>
        </w:r>
        <w:r>
          <w:rPr>
            <w:noProof/>
            <w:webHidden/>
          </w:rPr>
          <w:tab/>
        </w:r>
        <w:r>
          <w:rPr>
            <w:noProof/>
            <w:webHidden/>
          </w:rPr>
          <w:fldChar w:fldCharType="begin"/>
        </w:r>
        <w:r>
          <w:rPr>
            <w:noProof/>
            <w:webHidden/>
          </w:rPr>
          <w:instrText xml:space="preserve"> PAGEREF _Toc216254424 \h </w:instrText>
        </w:r>
        <w:r>
          <w:rPr>
            <w:noProof/>
            <w:webHidden/>
          </w:rPr>
        </w:r>
        <w:r>
          <w:rPr>
            <w:noProof/>
            <w:webHidden/>
          </w:rPr>
          <w:fldChar w:fldCharType="separate"/>
        </w:r>
        <w:r w:rsidR="00E629C6">
          <w:rPr>
            <w:noProof/>
            <w:webHidden/>
          </w:rPr>
          <w:t>143</w:t>
        </w:r>
        <w:r>
          <w:rPr>
            <w:noProof/>
            <w:webHidden/>
          </w:rPr>
          <w:fldChar w:fldCharType="end"/>
        </w:r>
      </w:hyperlink>
    </w:p>
    <w:p w14:paraId="42D9BC18" w14:textId="127F928E"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25" w:history="1">
        <w:r w:rsidRPr="00A1368A">
          <w:rPr>
            <w:rStyle w:val="Hyperlink"/>
            <w:noProof/>
          </w:rPr>
          <w:t>Hình 3</w:t>
        </w:r>
        <w:r w:rsidRPr="00A1368A">
          <w:rPr>
            <w:rStyle w:val="Hyperlink"/>
            <w:noProof/>
          </w:rPr>
          <w:noBreakHyphen/>
          <w:t>43 Giao diện thông báo có bình luận mới phía khách hàng</w:t>
        </w:r>
        <w:r>
          <w:rPr>
            <w:noProof/>
            <w:webHidden/>
          </w:rPr>
          <w:tab/>
        </w:r>
        <w:r>
          <w:rPr>
            <w:noProof/>
            <w:webHidden/>
          </w:rPr>
          <w:fldChar w:fldCharType="begin"/>
        </w:r>
        <w:r>
          <w:rPr>
            <w:noProof/>
            <w:webHidden/>
          </w:rPr>
          <w:instrText xml:space="preserve"> PAGEREF _Toc216254425 \h </w:instrText>
        </w:r>
        <w:r>
          <w:rPr>
            <w:noProof/>
            <w:webHidden/>
          </w:rPr>
        </w:r>
        <w:r>
          <w:rPr>
            <w:noProof/>
            <w:webHidden/>
          </w:rPr>
          <w:fldChar w:fldCharType="separate"/>
        </w:r>
        <w:r w:rsidR="00E629C6">
          <w:rPr>
            <w:noProof/>
            <w:webHidden/>
          </w:rPr>
          <w:t>143</w:t>
        </w:r>
        <w:r>
          <w:rPr>
            <w:noProof/>
            <w:webHidden/>
          </w:rPr>
          <w:fldChar w:fldCharType="end"/>
        </w:r>
      </w:hyperlink>
    </w:p>
    <w:p w14:paraId="3611C8AD" w14:textId="26495537"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26" w:history="1">
        <w:r w:rsidRPr="00A1368A">
          <w:rPr>
            <w:rStyle w:val="Hyperlink"/>
            <w:noProof/>
          </w:rPr>
          <w:t>Hình 3</w:t>
        </w:r>
        <w:r w:rsidRPr="00A1368A">
          <w:rPr>
            <w:rStyle w:val="Hyperlink"/>
            <w:noProof/>
          </w:rPr>
          <w:noBreakHyphen/>
          <w:t>44 Giao diện thêm sản phẩm vào giỏ hàng</w:t>
        </w:r>
        <w:r>
          <w:rPr>
            <w:noProof/>
            <w:webHidden/>
          </w:rPr>
          <w:tab/>
        </w:r>
        <w:r>
          <w:rPr>
            <w:noProof/>
            <w:webHidden/>
          </w:rPr>
          <w:fldChar w:fldCharType="begin"/>
        </w:r>
        <w:r>
          <w:rPr>
            <w:noProof/>
            <w:webHidden/>
          </w:rPr>
          <w:instrText xml:space="preserve"> PAGEREF _Toc216254426 \h </w:instrText>
        </w:r>
        <w:r>
          <w:rPr>
            <w:noProof/>
            <w:webHidden/>
          </w:rPr>
        </w:r>
        <w:r>
          <w:rPr>
            <w:noProof/>
            <w:webHidden/>
          </w:rPr>
          <w:fldChar w:fldCharType="separate"/>
        </w:r>
        <w:r w:rsidR="00E629C6">
          <w:rPr>
            <w:noProof/>
            <w:webHidden/>
          </w:rPr>
          <w:t>144</w:t>
        </w:r>
        <w:r>
          <w:rPr>
            <w:noProof/>
            <w:webHidden/>
          </w:rPr>
          <w:fldChar w:fldCharType="end"/>
        </w:r>
      </w:hyperlink>
    </w:p>
    <w:p w14:paraId="634C5429" w14:textId="317A832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27" w:history="1">
        <w:r w:rsidRPr="00A1368A">
          <w:rPr>
            <w:rStyle w:val="Hyperlink"/>
            <w:noProof/>
          </w:rPr>
          <w:t>Hình 3</w:t>
        </w:r>
        <w:r w:rsidRPr="00A1368A">
          <w:rPr>
            <w:rStyle w:val="Hyperlink"/>
            <w:noProof/>
          </w:rPr>
          <w:noBreakHyphen/>
          <w:t>45 Giao diện giỏ hàng của khách hàng</w:t>
        </w:r>
        <w:r>
          <w:rPr>
            <w:noProof/>
            <w:webHidden/>
          </w:rPr>
          <w:tab/>
        </w:r>
        <w:r>
          <w:rPr>
            <w:noProof/>
            <w:webHidden/>
          </w:rPr>
          <w:fldChar w:fldCharType="begin"/>
        </w:r>
        <w:r>
          <w:rPr>
            <w:noProof/>
            <w:webHidden/>
          </w:rPr>
          <w:instrText xml:space="preserve"> PAGEREF _Toc216254427 \h </w:instrText>
        </w:r>
        <w:r>
          <w:rPr>
            <w:noProof/>
            <w:webHidden/>
          </w:rPr>
        </w:r>
        <w:r>
          <w:rPr>
            <w:noProof/>
            <w:webHidden/>
          </w:rPr>
          <w:fldChar w:fldCharType="separate"/>
        </w:r>
        <w:r w:rsidR="00E629C6">
          <w:rPr>
            <w:noProof/>
            <w:webHidden/>
          </w:rPr>
          <w:t>144</w:t>
        </w:r>
        <w:r>
          <w:rPr>
            <w:noProof/>
            <w:webHidden/>
          </w:rPr>
          <w:fldChar w:fldCharType="end"/>
        </w:r>
      </w:hyperlink>
    </w:p>
    <w:p w14:paraId="02459565" w14:textId="17AB55E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28" w:history="1">
        <w:r w:rsidRPr="00A1368A">
          <w:rPr>
            <w:rStyle w:val="Hyperlink"/>
            <w:noProof/>
          </w:rPr>
          <w:t>Hình 3</w:t>
        </w:r>
        <w:r w:rsidRPr="00A1368A">
          <w:rPr>
            <w:rStyle w:val="Hyperlink"/>
            <w:noProof/>
          </w:rPr>
          <w:noBreakHyphen/>
          <w:t>46 Thông báo tăng số lượng biến thể sản phẩm thành công</w:t>
        </w:r>
        <w:r>
          <w:rPr>
            <w:noProof/>
            <w:webHidden/>
          </w:rPr>
          <w:tab/>
        </w:r>
        <w:r>
          <w:rPr>
            <w:noProof/>
            <w:webHidden/>
          </w:rPr>
          <w:fldChar w:fldCharType="begin"/>
        </w:r>
        <w:r>
          <w:rPr>
            <w:noProof/>
            <w:webHidden/>
          </w:rPr>
          <w:instrText xml:space="preserve"> PAGEREF _Toc216254428 \h </w:instrText>
        </w:r>
        <w:r>
          <w:rPr>
            <w:noProof/>
            <w:webHidden/>
          </w:rPr>
        </w:r>
        <w:r>
          <w:rPr>
            <w:noProof/>
            <w:webHidden/>
          </w:rPr>
          <w:fldChar w:fldCharType="separate"/>
        </w:r>
        <w:r w:rsidR="00E629C6">
          <w:rPr>
            <w:noProof/>
            <w:webHidden/>
          </w:rPr>
          <w:t>145</w:t>
        </w:r>
        <w:r>
          <w:rPr>
            <w:noProof/>
            <w:webHidden/>
          </w:rPr>
          <w:fldChar w:fldCharType="end"/>
        </w:r>
      </w:hyperlink>
    </w:p>
    <w:p w14:paraId="4280F7C4" w14:textId="5FBE2D4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29" w:history="1">
        <w:r w:rsidRPr="00A1368A">
          <w:rPr>
            <w:rStyle w:val="Hyperlink"/>
            <w:noProof/>
          </w:rPr>
          <w:t>Hình 3</w:t>
        </w:r>
        <w:r w:rsidRPr="00A1368A">
          <w:rPr>
            <w:rStyle w:val="Hyperlink"/>
            <w:noProof/>
          </w:rPr>
          <w:noBreakHyphen/>
          <w:t>47 Giao diện xác nhận xóa biến thể sản phẩm khỏi giỏ hàng</w:t>
        </w:r>
        <w:r>
          <w:rPr>
            <w:noProof/>
            <w:webHidden/>
          </w:rPr>
          <w:tab/>
        </w:r>
        <w:r>
          <w:rPr>
            <w:noProof/>
            <w:webHidden/>
          </w:rPr>
          <w:fldChar w:fldCharType="begin"/>
        </w:r>
        <w:r>
          <w:rPr>
            <w:noProof/>
            <w:webHidden/>
          </w:rPr>
          <w:instrText xml:space="preserve"> PAGEREF _Toc216254429 \h </w:instrText>
        </w:r>
        <w:r>
          <w:rPr>
            <w:noProof/>
            <w:webHidden/>
          </w:rPr>
        </w:r>
        <w:r>
          <w:rPr>
            <w:noProof/>
            <w:webHidden/>
          </w:rPr>
          <w:fldChar w:fldCharType="separate"/>
        </w:r>
        <w:r w:rsidR="00E629C6">
          <w:rPr>
            <w:noProof/>
            <w:webHidden/>
          </w:rPr>
          <w:t>145</w:t>
        </w:r>
        <w:r>
          <w:rPr>
            <w:noProof/>
            <w:webHidden/>
          </w:rPr>
          <w:fldChar w:fldCharType="end"/>
        </w:r>
      </w:hyperlink>
    </w:p>
    <w:p w14:paraId="68ADFD42" w14:textId="7D4E505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30" w:history="1">
        <w:r w:rsidRPr="00A1368A">
          <w:rPr>
            <w:rStyle w:val="Hyperlink"/>
            <w:noProof/>
          </w:rPr>
          <w:t>Hình 3</w:t>
        </w:r>
        <w:r w:rsidRPr="00A1368A">
          <w:rPr>
            <w:rStyle w:val="Hyperlink"/>
            <w:noProof/>
          </w:rPr>
          <w:noBreakHyphen/>
          <w:t>48 Giao diện nhập thông tin giao hàng</w:t>
        </w:r>
        <w:r>
          <w:rPr>
            <w:noProof/>
            <w:webHidden/>
          </w:rPr>
          <w:tab/>
        </w:r>
        <w:r>
          <w:rPr>
            <w:noProof/>
            <w:webHidden/>
          </w:rPr>
          <w:fldChar w:fldCharType="begin"/>
        </w:r>
        <w:r>
          <w:rPr>
            <w:noProof/>
            <w:webHidden/>
          </w:rPr>
          <w:instrText xml:space="preserve"> PAGEREF _Toc216254430 \h </w:instrText>
        </w:r>
        <w:r>
          <w:rPr>
            <w:noProof/>
            <w:webHidden/>
          </w:rPr>
        </w:r>
        <w:r>
          <w:rPr>
            <w:noProof/>
            <w:webHidden/>
          </w:rPr>
          <w:fldChar w:fldCharType="separate"/>
        </w:r>
        <w:r w:rsidR="00E629C6">
          <w:rPr>
            <w:noProof/>
            <w:webHidden/>
          </w:rPr>
          <w:t>146</w:t>
        </w:r>
        <w:r>
          <w:rPr>
            <w:noProof/>
            <w:webHidden/>
          </w:rPr>
          <w:fldChar w:fldCharType="end"/>
        </w:r>
      </w:hyperlink>
    </w:p>
    <w:p w14:paraId="75D9C2C3" w14:textId="181E5317"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31" w:history="1">
        <w:r w:rsidRPr="00A1368A">
          <w:rPr>
            <w:rStyle w:val="Hyperlink"/>
            <w:noProof/>
          </w:rPr>
          <w:t>Hình 3</w:t>
        </w:r>
        <w:r w:rsidRPr="00A1368A">
          <w:rPr>
            <w:rStyle w:val="Hyperlink"/>
            <w:noProof/>
          </w:rPr>
          <w:noBreakHyphen/>
          <w:t>49 Giao diện nhập thông tin giao hàng thành công</w:t>
        </w:r>
        <w:r>
          <w:rPr>
            <w:noProof/>
            <w:webHidden/>
          </w:rPr>
          <w:tab/>
        </w:r>
        <w:r>
          <w:rPr>
            <w:noProof/>
            <w:webHidden/>
          </w:rPr>
          <w:fldChar w:fldCharType="begin"/>
        </w:r>
        <w:r>
          <w:rPr>
            <w:noProof/>
            <w:webHidden/>
          </w:rPr>
          <w:instrText xml:space="preserve"> PAGEREF _Toc216254431 \h </w:instrText>
        </w:r>
        <w:r>
          <w:rPr>
            <w:noProof/>
            <w:webHidden/>
          </w:rPr>
        </w:r>
        <w:r>
          <w:rPr>
            <w:noProof/>
            <w:webHidden/>
          </w:rPr>
          <w:fldChar w:fldCharType="separate"/>
        </w:r>
        <w:r w:rsidR="00E629C6">
          <w:rPr>
            <w:noProof/>
            <w:webHidden/>
          </w:rPr>
          <w:t>146</w:t>
        </w:r>
        <w:r>
          <w:rPr>
            <w:noProof/>
            <w:webHidden/>
          </w:rPr>
          <w:fldChar w:fldCharType="end"/>
        </w:r>
      </w:hyperlink>
    </w:p>
    <w:p w14:paraId="3E11A15C" w14:textId="15BDF7A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32" w:history="1">
        <w:r w:rsidRPr="00A1368A">
          <w:rPr>
            <w:rStyle w:val="Hyperlink"/>
            <w:noProof/>
          </w:rPr>
          <w:t>Hình 3</w:t>
        </w:r>
        <w:r w:rsidRPr="00A1368A">
          <w:rPr>
            <w:rStyle w:val="Hyperlink"/>
            <w:noProof/>
          </w:rPr>
          <w:noBreakHyphen/>
          <w:t>50 Giao diện quản lý chương trình giảm giá</w:t>
        </w:r>
        <w:r>
          <w:rPr>
            <w:noProof/>
            <w:webHidden/>
          </w:rPr>
          <w:tab/>
        </w:r>
        <w:r>
          <w:rPr>
            <w:noProof/>
            <w:webHidden/>
          </w:rPr>
          <w:fldChar w:fldCharType="begin"/>
        </w:r>
        <w:r>
          <w:rPr>
            <w:noProof/>
            <w:webHidden/>
          </w:rPr>
          <w:instrText xml:space="preserve"> PAGEREF _Toc216254432 \h </w:instrText>
        </w:r>
        <w:r>
          <w:rPr>
            <w:noProof/>
            <w:webHidden/>
          </w:rPr>
        </w:r>
        <w:r>
          <w:rPr>
            <w:noProof/>
            <w:webHidden/>
          </w:rPr>
          <w:fldChar w:fldCharType="separate"/>
        </w:r>
        <w:r w:rsidR="00E629C6">
          <w:rPr>
            <w:noProof/>
            <w:webHidden/>
          </w:rPr>
          <w:t>147</w:t>
        </w:r>
        <w:r>
          <w:rPr>
            <w:noProof/>
            <w:webHidden/>
          </w:rPr>
          <w:fldChar w:fldCharType="end"/>
        </w:r>
      </w:hyperlink>
    </w:p>
    <w:p w14:paraId="45681D44" w14:textId="0E0995FE"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33" w:history="1">
        <w:r w:rsidRPr="00A1368A">
          <w:rPr>
            <w:rStyle w:val="Hyperlink"/>
            <w:noProof/>
          </w:rPr>
          <w:t>Hình 3</w:t>
        </w:r>
        <w:r w:rsidRPr="00A1368A">
          <w:rPr>
            <w:rStyle w:val="Hyperlink"/>
            <w:noProof/>
          </w:rPr>
          <w:noBreakHyphen/>
          <w:t>51 Giao diện thêm mới chương trình giảm giá</w:t>
        </w:r>
        <w:r>
          <w:rPr>
            <w:noProof/>
            <w:webHidden/>
          </w:rPr>
          <w:tab/>
        </w:r>
        <w:r>
          <w:rPr>
            <w:noProof/>
            <w:webHidden/>
          </w:rPr>
          <w:fldChar w:fldCharType="begin"/>
        </w:r>
        <w:r>
          <w:rPr>
            <w:noProof/>
            <w:webHidden/>
          </w:rPr>
          <w:instrText xml:space="preserve"> PAGEREF _Toc216254433 \h </w:instrText>
        </w:r>
        <w:r>
          <w:rPr>
            <w:noProof/>
            <w:webHidden/>
          </w:rPr>
        </w:r>
        <w:r>
          <w:rPr>
            <w:noProof/>
            <w:webHidden/>
          </w:rPr>
          <w:fldChar w:fldCharType="separate"/>
        </w:r>
        <w:r w:rsidR="00E629C6">
          <w:rPr>
            <w:noProof/>
            <w:webHidden/>
          </w:rPr>
          <w:t>147</w:t>
        </w:r>
        <w:r>
          <w:rPr>
            <w:noProof/>
            <w:webHidden/>
          </w:rPr>
          <w:fldChar w:fldCharType="end"/>
        </w:r>
      </w:hyperlink>
    </w:p>
    <w:p w14:paraId="4637812F" w14:textId="4CA8622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34" w:history="1">
        <w:r w:rsidRPr="00A1368A">
          <w:rPr>
            <w:rStyle w:val="Hyperlink"/>
            <w:noProof/>
          </w:rPr>
          <w:t>Hình 3</w:t>
        </w:r>
        <w:r w:rsidRPr="00A1368A">
          <w:rPr>
            <w:rStyle w:val="Hyperlink"/>
            <w:noProof/>
          </w:rPr>
          <w:noBreakHyphen/>
          <w:t>52 Giao diện nhập thông tin giảm giá tự động</w:t>
        </w:r>
        <w:r>
          <w:rPr>
            <w:noProof/>
            <w:webHidden/>
          </w:rPr>
          <w:tab/>
        </w:r>
        <w:r>
          <w:rPr>
            <w:noProof/>
            <w:webHidden/>
          </w:rPr>
          <w:fldChar w:fldCharType="begin"/>
        </w:r>
        <w:r>
          <w:rPr>
            <w:noProof/>
            <w:webHidden/>
          </w:rPr>
          <w:instrText xml:space="preserve"> PAGEREF _Toc216254434 \h </w:instrText>
        </w:r>
        <w:r>
          <w:rPr>
            <w:noProof/>
            <w:webHidden/>
          </w:rPr>
        </w:r>
        <w:r>
          <w:rPr>
            <w:noProof/>
            <w:webHidden/>
          </w:rPr>
          <w:fldChar w:fldCharType="separate"/>
        </w:r>
        <w:r w:rsidR="00E629C6">
          <w:rPr>
            <w:noProof/>
            <w:webHidden/>
          </w:rPr>
          <w:t>148</w:t>
        </w:r>
        <w:r>
          <w:rPr>
            <w:noProof/>
            <w:webHidden/>
          </w:rPr>
          <w:fldChar w:fldCharType="end"/>
        </w:r>
      </w:hyperlink>
    </w:p>
    <w:p w14:paraId="5A63CCDA" w14:textId="6B36A40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35" w:history="1">
        <w:r w:rsidRPr="00A1368A">
          <w:rPr>
            <w:rStyle w:val="Hyperlink"/>
            <w:noProof/>
          </w:rPr>
          <w:t>Hình 3</w:t>
        </w:r>
        <w:r w:rsidRPr="00A1368A">
          <w:rPr>
            <w:rStyle w:val="Hyperlink"/>
            <w:noProof/>
          </w:rPr>
          <w:noBreakHyphen/>
          <w:t>53 Giao diện nhập thông tin giảm giá theo mã giảm giá</w:t>
        </w:r>
        <w:r>
          <w:rPr>
            <w:noProof/>
            <w:webHidden/>
          </w:rPr>
          <w:tab/>
        </w:r>
        <w:r>
          <w:rPr>
            <w:noProof/>
            <w:webHidden/>
          </w:rPr>
          <w:fldChar w:fldCharType="begin"/>
        </w:r>
        <w:r>
          <w:rPr>
            <w:noProof/>
            <w:webHidden/>
          </w:rPr>
          <w:instrText xml:space="preserve"> PAGEREF _Toc216254435 \h </w:instrText>
        </w:r>
        <w:r>
          <w:rPr>
            <w:noProof/>
            <w:webHidden/>
          </w:rPr>
        </w:r>
        <w:r>
          <w:rPr>
            <w:noProof/>
            <w:webHidden/>
          </w:rPr>
          <w:fldChar w:fldCharType="separate"/>
        </w:r>
        <w:r w:rsidR="00E629C6">
          <w:rPr>
            <w:noProof/>
            <w:webHidden/>
          </w:rPr>
          <w:t>148</w:t>
        </w:r>
        <w:r>
          <w:rPr>
            <w:noProof/>
            <w:webHidden/>
          </w:rPr>
          <w:fldChar w:fldCharType="end"/>
        </w:r>
      </w:hyperlink>
    </w:p>
    <w:p w14:paraId="41B6ACCC" w14:textId="680BF9DA"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36" w:history="1">
        <w:r w:rsidRPr="00A1368A">
          <w:rPr>
            <w:rStyle w:val="Hyperlink"/>
            <w:noProof/>
          </w:rPr>
          <w:t>Hình 3</w:t>
        </w:r>
        <w:r w:rsidRPr="00A1368A">
          <w:rPr>
            <w:rStyle w:val="Hyperlink"/>
            <w:noProof/>
          </w:rPr>
          <w:noBreakHyphen/>
          <w:t>54 Giao diện thông báo tạo mới chương trình giảm giá thành công</w:t>
        </w:r>
        <w:r>
          <w:rPr>
            <w:noProof/>
            <w:webHidden/>
          </w:rPr>
          <w:tab/>
        </w:r>
        <w:r>
          <w:rPr>
            <w:noProof/>
            <w:webHidden/>
          </w:rPr>
          <w:fldChar w:fldCharType="begin"/>
        </w:r>
        <w:r>
          <w:rPr>
            <w:noProof/>
            <w:webHidden/>
          </w:rPr>
          <w:instrText xml:space="preserve"> PAGEREF _Toc216254436 \h </w:instrText>
        </w:r>
        <w:r>
          <w:rPr>
            <w:noProof/>
            <w:webHidden/>
          </w:rPr>
        </w:r>
        <w:r>
          <w:rPr>
            <w:noProof/>
            <w:webHidden/>
          </w:rPr>
          <w:fldChar w:fldCharType="separate"/>
        </w:r>
        <w:r w:rsidR="00E629C6">
          <w:rPr>
            <w:noProof/>
            <w:webHidden/>
          </w:rPr>
          <w:t>149</w:t>
        </w:r>
        <w:r>
          <w:rPr>
            <w:noProof/>
            <w:webHidden/>
          </w:rPr>
          <w:fldChar w:fldCharType="end"/>
        </w:r>
      </w:hyperlink>
    </w:p>
    <w:p w14:paraId="180FF3A4" w14:textId="105C65B9"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37" w:history="1">
        <w:r w:rsidRPr="00A1368A">
          <w:rPr>
            <w:rStyle w:val="Hyperlink"/>
            <w:noProof/>
          </w:rPr>
          <w:t>Hình 3</w:t>
        </w:r>
        <w:r w:rsidRPr="00A1368A">
          <w:rPr>
            <w:rStyle w:val="Hyperlink"/>
            <w:noProof/>
          </w:rPr>
          <w:noBreakHyphen/>
          <w:t>55 Giao diện nhập mã giảm giá trong giỏ hàng</w:t>
        </w:r>
        <w:r>
          <w:rPr>
            <w:noProof/>
            <w:webHidden/>
          </w:rPr>
          <w:tab/>
        </w:r>
        <w:r>
          <w:rPr>
            <w:noProof/>
            <w:webHidden/>
          </w:rPr>
          <w:fldChar w:fldCharType="begin"/>
        </w:r>
        <w:r>
          <w:rPr>
            <w:noProof/>
            <w:webHidden/>
          </w:rPr>
          <w:instrText xml:space="preserve"> PAGEREF _Toc216254437 \h </w:instrText>
        </w:r>
        <w:r>
          <w:rPr>
            <w:noProof/>
            <w:webHidden/>
          </w:rPr>
        </w:r>
        <w:r>
          <w:rPr>
            <w:noProof/>
            <w:webHidden/>
          </w:rPr>
          <w:fldChar w:fldCharType="separate"/>
        </w:r>
        <w:r w:rsidR="00E629C6">
          <w:rPr>
            <w:noProof/>
            <w:webHidden/>
          </w:rPr>
          <w:t>149</w:t>
        </w:r>
        <w:r>
          <w:rPr>
            <w:noProof/>
            <w:webHidden/>
          </w:rPr>
          <w:fldChar w:fldCharType="end"/>
        </w:r>
      </w:hyperlink>
    </w:p>
    <w:p w14:paraId="370292C6" w14:textId="63A9EC5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38" w:history="1">
        <w:r w:rsidRPr="00A1368A">
          <w:rPr>
            <w:rStyle w:val="Hyperlink"/>
            <w:noProof/>
          </w:rPr>
          <w:t>Hình 3</w:t>
        </w:r>
        <w:r w:rsidRPr="00A1368A">
          <w:rPr>
            <w:rStyle w:val="Hyperlink"/>
            <w:noProof/>
          </w:rPr>
          <w:noBreakHyphen/>
          <w:t>56 Thông báo có đơn hàng mới cần được xử lý</w:t>
        </w:r>
        <w:r>
          <w:rPr>
            <w:noProof/>
            <w:webHidden/>
          </w:rPr>
          <w:tab/>
        </w:r>
        <w:r>
          <w:rPr>
            <w:noProof/>
            <w:webHidden/>
          </w:rPr>
          <w:fldChar w:fldCharType="begin"/>
        </w:r>
        <w:r>
          <w:rPr>
            <w:noProof/>
            <w:webHidden/>
          </w:rPr>
          <w:instrText xml:space="preserve"> PAGEREF _Toc216254438 \h </w:instrText>
        </w:r>
        <w:r>
          <w:rPr>
            <w:noProof/>
            <w:webHidden/>
          </w:rPr>
        </w:r>
        <w:r>
          <w:rPr>
            <w:noProof/>
            <w:webHidden/>
          </w:rPr>
          <w:fldChar w:fldCharType="separate"/>
        </w:r>
        <w:r w:rsidR="00E629C6">
          <w:rPr>
            <w:noProof/>
            <w:webHidden/>
          </w:rPr>
          <w:t>150</w:t>
        </w:r>
        <w:r>
          <w:rPr>
            <w:noProof/>
            <w:webHidden/>
          </w:rPr>
          <w:fldChar w:fldCharType="end"/>
        </w:r>
      </w:hyperlink>
    </w:p>
    <w:p w14:paraId="78C5989B" w14:textId="2C5DA46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39" w:history="1">
        <w:r w:rsidRPr="00A1368A">
          <w:rPr>
            <w:rStyle w:val="Hyperlink"/>
            <w:noProof/>
          </w:rPr>
          <w:t>Hình 3</w:t>
        </w:r>
        <w:r w:rsidRPr="00A1368A">
          <w:rPr>
            <w:rStyle w:val="Hyperlink"/>
            <w:noProof/>
          </w:rPr>
          <w:noBreakHyphen/>
          <w:t>57 Giao diện xác nhận thanh toán bằng VNPay</w:t>
        </w:r>
        <w:r>
          <w:rPr>
            <w:noProof/>
            <w:webHidden/>
          </w:rPr>
          <w:tab/>
        </w:r>
        <w:r>
          <w:rPr>
            <w:noProof/>
            <w:webHidden/>
          </w:rPr>
          <w:fldChar w:fldCharType="begin"/>
        </w:r>
        <w:r>
          <w:rPr>
            <w:noProof/>
            <w:webHidden/>
          </w:rPr>
          <w:instrText xml:space="preserve"> PAGEREF _Toc216254439 \h </w:instrText>
        </w:r>
        <w:r>
          <w:rPr>
            <w:noProof/>
            <w:webHidden/>
          </w:rPr>
        </w:r>
        <w:r>
          <w:rPr>
            <w:noProof/>
            <w:webHidden/>
          </w:rPr>
          <w:fldChar w:fldCharType="separate"/>
        </w:r>
        <w:r w:rsidR="00E629C6">
          <w:rPr>
            <w:noProof/>
            <w:webHidden/>
          </w:rPr>
          <w:t>150</w:t>
        </w:r>
        <w:r>
          <w:rPr>
            <w:noProof/>
            <w:webHidden/>
          </w:rPr>
          <w:fldChar w:fldCharType="end"/>
        </w:r>
      </w:hyperlink>
    </w:p>
    <w:p w14:paraId="4F7C7AFA" w14:textId="63FEE54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40" w:history="1">
        <w:r w:rsidRPr="00A1368A">
          <w:rPr>
            <w:rStyle w:val="Hyperlink"/>
            <w:noProof/>
          </w:rPr>
          <w:t>Hình 3</w:t>
        </w:r>
        <w:r w:rsidRPr="00A1368A">
          <w:rPr>
            <w:rStyle w:val="Hyperlink"/>
            <w:noProof/>
          </w:rPr>
          <w:noBreakHyphen/>
          <w:t>58 Giao diện phương thức thanh toán của VNPay</w:t>
        </w:r>
        <w:r>
          <w:rPr>
            <w:noProof/>
            <w:webHidden/>
          </w:rPr>
          <w:tab/>
        </w:r>
        <w:r>
          <w:rPr>
            <w:noProof/>
            <w:webHidden/>
          </w:rPr>
          <w:fldChar w:fldCharType="begin"/>
        </w:r>
        <w:r>
          <w:rPr>
            <w:noProof/>
            <w:webHidden/>
          </w:rPr>
          <w:instrText xml:space="preserve"> PAGEREF _Toc216254440 \h </w:instrText>
        </w:r>
        <w:r>
          <w:rPr>
            <w:noProof/>
            <w:webHidden/>
          </w:rPr>
        </w:r>
        <w:r>
          <w:rPr>
            <w:noProof/>
            <w:webHidden/>
          </w:rPr>
          <w:fldChar w:fldCharType="separate"/>
        </w:r>
        <w:r w:rsidR="00E629C6">
          <w:rPr>
            <w:noProof/>
            <w:webHidden/>
          </w:rPr>
          <w:t>151</w:t>
        </w:r>
        <w:r>
          <w:rPr>
            <w:noProof/>
            <w:webHidden/>
          </w:rPr>
          <w:fldChar w:fldCharType="end"/>
        </w:r>
      </w:hyperlink>
    </w:p>
    <w:p w14:paraId="7586AEA5" w14:textId="2B5AD21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41" w:history="1">
        <w:r w:rsidRPr="00A1368A">
          <w:rPr>
            <w:rStyle w:val="Hyperlink"/>
            <w:noProof/>
          </w:rPr>
          <w:t>Hình 3</w:t>
        </w:r>
        <w:r w:rsidRPr="00A1368A">
          <w:rPr>
            <w:rStyle w:val="Hyperlink"/>
            <w:noProof/>
          </w:rPr>
          <w:noBreakHyphen/>
          <w:t>59 Giao diện lựa chọn tài khoản ngân hàng thanh toán</w:t>
        </w:r>
        <w:r>
          <w:rPr>
            <w:noProof/>
            <w:webHidden/>
          </w:rPr>
          <w:tab/>
        </w:r>
        <w:r>
          <w:rPr>
            <w:noProof/>
            <w:webHidden/>
          </w:rPr>
          <w:fldChar w:fldCharType="begin"/>
        </w:r>
        <w:r>
          <w:rPr>
            <w:noProof/>
            <w:webHidden/>
          </w:rPr>
          <w:instrText xml:space="preserve"> PAGEREF _Toc216254441 \h </w:instrText>
        </w:r>
        <w:r>
          <w:rPr>
            <w:noProof/>
            <w:webHidden/>
          </w:rPr>
        </w:r>
        <w:r>
          <w:rPr>
            <w:noProof/>
            <w:webHidden/>
          </w:rPr>
          <w:fldChar w:fldCharType="separate"/>
        </w:r>
        <w:r w:rsidR="00E629C6">
          <w:rPr>
            <w:noProof/>
            <w:webHidden/>
          </w:rPr>
          <w:t>151</w:t>
        </w:r>
        <w:r>
          <w:rPr>
            <w:noProof/>
            <w:webHidden/>
          </w:rPr>
          <w:fldChar w:fldCharType="end"/>
        </w:r>
      </w:hyperlink>
    </w:p>
    <w:p w14:paraId="4AE6EA60" w14:textId="044C742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42" w:history="1">
        <w:r w:rsidRPr="00A1368A">
          <w:rPr>
            <w:rStyle w:val="Hyperlink"/>
            <w:noProof/>
          </w:rPr>
          <w:t>Hình 3</w:t>
        </w:r>
        <w:r w:rsidRPr="00A1368A">
          <w:rPr>
            <w:rStyle w:val="Hyperlink"/>
            <w:noProof/>
          </w:rPr>
          <w:noBreakHyphen/>
          <w:t>60 Giao diện nhập đầy đủ thông tin thẻ ngân hàng</w:t>
        </w:r>
        <w:r>
          <w:rPr>
            <w:noProof/>
            <w:webHidden/>
          </w:rPr>
          <w:tab/>
        </w:r>
        <w:r>
          <w:rPr>
            <w:noProof/>
            <w:webHidden/>
          </w:rPr>
          <w:fldChar w:fldCharType="begin"/>
        </w:r>
        <w:r>
          <w:rPr>
            <w:noProof/>
            <w:webHidden/>
          </w:rPr>
          <w:instrText xml:space="preserve"> PAGEREF _Toc216254442 \h </w:instrText>
        </w:r>
        <w:r>
          <w:rPr>
            <w:noProof/>
            <w:webHidden/>
          </w:rPr>
        </w:r>
        <w:r>
          <w:rPr>
            <w:noProof/>
            <w:webHidden/>
          </w:rPr>
          <w:fldChar w:fldCharType="separate"/>
        </w:r>
        <w:r w:rsidR="00E629C6">
          <w:rPr>
            <w:noProof/>
            <w:webHidden/>
          </w:rPr>
          <w:t>152</w:t>
        </w:r>
        <w:r>
          <w:rPr>
            <w:noProof/>
            <w:webHidden/>
          </w:rPr>
          <w:fldChar w:fldCharType="end"/>
        </w:r>
      </w:hyperlink>
    </w:p>
    <w:p w14:paraId="17BA3739" w14:textId="6CC4CAFF"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43" w:history="1">
        <w:r w:rsidRPr="00A1368A">
          <w:rPr>
            <w:rStyle w:val="Hyperlink"/>
            <w:noProof/>
          </w:rPr>
          <w:t>Hình 3</w:t>
        </w:r>
        <w:r w:rsidRPr="00A1368A">
          <w:rPr>
            <w:rStyle w:val="Hyperlink"/>
            <w:noProof/>
          </w:rPr>
          <w:noBreakHyphen/>
          <w:t>61 Giao diện điều khoản sử dụng</w:t>
        </w:r>
        <w:r>
          <w:rPr>
            <w:noProof/>
            <w:webHidden/>
          </w:rPr>
          <w:tab/>
        </w:r>
        <w:r>
          <w:rPr>
            <w:noProof/>
            <w:webHidden/>
          </w:rPr>
          <w:fldChar w:fldCharType="begin"/>
        </w:r>
        <w:r>
          <w:rPr>
            <w:noProof/>
            <w:webHidden/>
          </w:rPr>
          <w:instrText xml:space="preserve"> PAGEREF _Toc216254443 \h </w:instrText>
        </w:r>
        <w:r>
          <w:rPr>
            <w:noProof/>
            <w:webHidden/>
          </w:rPr>
        </w:r>
        <w:r>
          <w:rPr>
            <w:noProof/>
            <w:webHidden/>
          </w:rPr>
          <w:fldChar w:fldCharType="separate"/>
        </w:r>
        <w:r w:rsidR="00E629C6">
          <w:rPr>
            <w:noProof/>
            <w:webHidden/>
          </w:rPr>
          <w:t>152</w:t>
        </w:r>
        <w:r>
          <w:rPr>
            <w:noProof/>
            <w:webHidden/>
          </w:rPr>
          <w:fldChar w:fldCharType="end"/>
        </w:r>
      </w:hyperlink>
    </w:p>
    <w:p w14:paraId="5DE55115" w14:textId="780C5457"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44" w:history="1">
        <w:r w:rsidRPr="00A1368A">
          <w:rPr>
            <w:rStyle w:val="Hyperlink"/>
            <w:noProof/>
          </w:rPr>
          <w:t>Hình 3</w:t>
        </w:r>
        <w:r w:rsidRPr="00A1368A">
          <w:rPr>
            <w:rStyle w:val="Hyperlink"/>
            <w:noProof/>
          </w:rPr>
          <w:noBreakHyphen/>
          <w:t>62 Nhập mã OTP được gửi vào số điện thoại liên kết tài khoản</w:t>
        </w:r>
        <w:r>
          <w:rPr>
            <w:noProof/>
            <w:webHidden/>
          </w:rPr>
          <w:tab/>
        </w:r>
        <w:r>
          <w:rPr>
            <w:noProof/>
            <w:webHidden/>
          </w:rPr>
          <w:fldChar w:fldCharType="begin"/>
        </w:r>
        <w:r>
          <w:rPr>
            <w:noProof/>
            <w:webHidden/>
          </w:rPr>
          <w:instrText xml:space="preserve"> PAGEREF _Toc216254444 \h </w:instrText>
        </w:r>
        <w:r>
          <w:rPr>
            <w:noProof/>
            <w:webHidden/>
          </w:rPr>
        </w:r>
        <w:r>
          <w:rPr>
            <w:noProof/>
            <w:webHidden/>
          </w:rPr>
          <w:fldChar w:fldCharType="separate"/>
        </w:r>
        <w:r w:rsidR="00E629C6">
          <w:rPr>
            <w:noProof/>
            <w:webHidden/>
          </w:rPr>
          <w:t>152</w:t>
        </w:r>
        <w:r>
          <w:rPr>
            <w:noProof/>
            <w:webHidden/>
          </w:rPr>
          <w:fldChar w:fldCharType="end"/>
        </w:r>
      </w:hyperlink>
    </w:p>
    <w:p w14:paraId="4164887E" w14:textId="589AB0A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45" w:history="1">
        <w:r w:rsidRPr="00A1368A">
          <w:rPr>
            <w:rStyle w:val="Hyperlink"/>
            <w:noProof/>
          </w:rPr>
          <w:t>Hình 3</w:t>
        </w:r>
        <w:r w:rsidRPr="00A1368A">
          <w:rPr>
            <w:rStyle w:val="Hyperlink"/>
            <w:noProof/>
          </w:rPr>
          <w:noBreakHyphen/>
          <w:t>63 Giao diện thông báo đặt hàng thành công</w:t>
        </w:r>
        <w:r>
          <w:rPr>
            <w:noProof/>
            <w:webHidden/>
          </w:rPr>
          <w:tab/>
        </w:r>
        <w:r>
          <w:rPr>
            <w:noProof/>
            <w:webHidden/>
          </w:rPr>
          <w:fldChar w:fldCharType="begin"/>
        </w:r>
        <w:r>
          <w:rPr>
            <w:noProof/>
            <w:webHidden/>
          </w:rPr>
          <w:instrText xml:space="preserve"> PAGEREF _Toc216254445 \h </w:instrText>
        </w:r>
        <w:r>
          <w:rPr>
            <w:noProof/>
            <w:webHidden/>
          </w:rPr>
        </w:r>
        <w:r>
          <w:rPr>
            <w:noProof/>
            <w:webHidden/>
          </w:rPr>
          <w:fldChar w:fldCharType="separate"/>
        </w:r>
        <w:r w:rsidR="00E629C6">
          <w:rPr>
            <w:noProof/>
            <w:webHidden/>
          </w:rPr>
          <w:t>153</w:t>
        </w:r>
        <w:r>
          <w:rPr>
            <w:noProof/>
            <w:webHidden/>
          </w:rPr>
          <w:fldChar w:fldCharType="end"/>
        </w:r>
      </w:hyperlink>
    </w:p>
    <w:p w14:paraId="48D518E6" w14:textId="42E1FB69"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46" w:history="1">
        <w:r w:rsidRPr="00A1368A">
          <w:rPr>
            <w:rStyle w:val="Hyperlink"/>
            <w:noProof/>
          </w:rPr>
          <w:t>Hình 3</w:t>
        </w:r>
        <w:r w:rsidRPr="00A1368A">
          <w:rPr>
            <w:rStyle w:val="Hyperlink"/>
            <w:noProof/>
          </w:rPr>
          <w:noBreakHyphen/>
          <w:t>64 Giao diện email thông báo có đơn hàng mới</w:t>
        </w:r>
        <w:r>
          <w:rPr>
            <w:noProof/>
            <w:webHidden/>
          </w:rPr>
          <w:tab/>
        </w:r>
        <w:r>
          <w:rPr>
            <w:noProof/>
            <w:webHidden/>
          </w:rPr>
          <w:fldChar w:fldCharType="begin"/>
        </w:r>
        <w:r>
          <w:rPr>
            <w:noProof/>
            <w:webHidden/>
          </w:rPr>
          <w:instrText xml:space="preserve"> PAGEREF _Toc216254446 \h </w:instrText>
        </w:r>
        <w:r>
          <w:rPr>
            <w:noProof/>
            <w:webHidden/>
          </w:rPr>
        </w:r>
        <w:r>
          <w:rPr>
            <w:noProof/>
            <w:webHidden/>
          </w:rPr>
          <w:fldChar w:fldCharType="separate"/>
        </w:r>
        <w:r w:rsidR="00E629C6">
          <w:rPr>
            <w:noProof/>
            <w:webHidden/>
          </w:rPr>
          <w:t>154</w:t>
        </w:r>
        <w:r>
          <w:rPr>
            <w:noProof/>
            <w:webHidden/>
          </w:rPr>
          <w:fldChar w:fldCharType="end"/>
        </w:r>
      </w:hyperlink>
    </w:p>
    <w:p w14:paraId="32290234" w14:textId="5213A1D9"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47" w:history="1">
        <w:r w:rsidRPr="00A1368A">
          <w:rPr>
            <w:rStyle w:val="Hyperlink"/>
            <w:noProof/>
          </w:rPr>
          <w:t>Hình 3</w:t>
        </w:r>
        <w:r w:rsidRPr="00A1368A">
          <w:rPr>
            <w:rStyle w:val="Hyperlink"/>
            <w:noProof/>
          </w:rPr>
          <w:noBreakHyphen/>
          <w:t>65 Giao diện thông báo có đơn hàng mới cần được xử lý</w:t>
        </w:r>
        <w:r>
          <w:rPr>
            <w:noProof/>
            <w:webHidden/>
          </w:rPr>
          <w:tab/>
        </w:r>
        <w:r>
          <w:rPr>
            <w:noProof/>
            <w:webHidden/>
          </w:rPr>
          <w:fldChar w:fldCharType="begin"/>
        </w:r>
        <w:r>
          <w:rPr>
            <w:noProof/>
            <w:webHidden/>
          </w:rPr>
          <w:instrText xml:space="preserve"> PAGEREF _Toc216254447 \h </w:instrText>
        </w:r>
        <w:r>
          <w:rPr>
            <w:noProof/>
            <w:webHidden/>
          </w:rPr>
        </w:r>
        <w:r>
          <w:rPr>
            <w:noProof/>
            <w:webHidden/>
          </w:rPr>
          <w:fldChar w:fldCharType="separate"/>
        </w:r>
        <w:r w:rsidR="00E629C6">
          <w:rPr>
            <w:noProof/>
            <w:webHidden/>
          </w:rPr>
          <w:t>154</w:t>
        </w:r>
        <w:r>
          <w:rPr>
            <w:noProof/>
            <w:webHidden/>
          </w:rPr>
          <w:fldChar w:fldCharType="end"/>
        </w:r>
      </w:hyperlink>
    </w:p>
    <w:p w14:paraId="6A4645C7" w14:textId="4418AFF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48" w:history="1">
        <w:r w:rsidRPr="00A1368A">
          <w:rPr>
            <w:rStyle w:val="Hyperlink"/>
            <w:noProof/>
          </w:rPr>
          <w:t>Hình 3</w:t>
        </w:r>
        <w:r w:rsidRPr="00A1368A">
          <w:rPr>
            <w:rStyle w:val="Hyperlink"/>
            <w:noProof/>
          </w:rPr>
          <w:noBreakHyphen/>
          <w:t>66 Giao diện quản lý đơn đặt hàng</w:t>
        </w:r>
        <w:r>
          <w:rPr>
            <w:noProof/>
            <w:webHidden/>
          </w:rPr>
          <w:tab/>
        </w:r>
        <w:r>
          <w:rPr>
            <w:noProof/>
            <w:webHidden/>
          </w:rPr>
          <w:fldChar w:fldCharType="begin"/>
        </w:r>
        <w:r>
          <w:rPr>
            <w:noProof/>
            <w:webHidden/>
          </w:rPr>
          <w:instrText xml:space="preserve"> PAGEREF _Toc216254448 \h </w:instrText>
        </w:r>
        <w:r>
          <w:rPr>
            <w:noProof/>
            <w:webHidden/>
          </w:rPr>
        </w:r>
        <w:r>
          <w:rPr>
            <w:noProof/>
            <w:webHidden/>
          </w:rPr>
          <w:fldChar w:fldCharType="separate"/>
        </w:r>
        <w:r w:rsidR="00E629C6">
          <w:rPr>
            <w:noProof/>
            <w:webHidden/>
          </w:rPr>
          <w:t>155</w:t>
        </w:r>
        <w:r>
          <w:rPr>
            <w:noProof/>
            <w:webHidden/>
          </w:rPr>
          <w:fldChar w:fldCharType="end"/>
        </w:r>
      </w:hyperlink>
    </w:p>
    <w:p w14:paraId="24EFC8AC" w14:textId="0F52982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49" w:history="1">
        <w:r w:rsidRPr="00A1368A">
          <w:rPr>
            <w:rStyle w:val="Hyperlink"/>
            <w:noProof/>
          </w:rPr>
          <w:t>Hình 3</w:t>
        </w:r>
        <w:r w:rsidRPr="00A1368A">
          <w:rPr>
            <w:rStyle w:val="Hyperlink"/>
            <w:noProof/>
          </w:rPr>
          <w:noBreakHyphen/>
          <w:t>67 Giao diện chi tiết đơn hàng</w:t>
        </w:r>
        <w:r>
          <w:rPr>
            <w:noProof/>
            <w:webHidden/>
          </w:rPr>
          <w:tab/>
        </w:r>
        <w:r>
          <w:rPr>
            <w:noProof/>
            <w:webHidden/>
          </w:rPr>
          <w:fldChar w:fldCharType="begin"/>
        </w:r>
        <w:r>
          <w:rPr>
            <w:noProof/>
            <w:webHidden/>
          </w:rPr>
          <w:instrText xml:space="preserve"> PAGEREF _Toc216254449 \h </w:instrText>
        </w:r>
        <w:r>
          <w:rPr>
            <w:noProof/>
            <w:webHidden/>
          </w:rPr>
        </w:r>
        <w:r>
          <w:rPr>
            <w:noProof/>
            <w:webHidden/>
          </w:rPr>
          <w:fldChar w:fldCharType="separate"/>
        </w:r>
        <w:r w:rsidR="00E629C6">
          <w:rPr>
            <w:noProof/>
            <w:webHidden/>
          </w:rPr>
          <w:t>155</w:t>
        </w:r>
        <w:r>
          <w:rPr>
            <w:noProof/>
            <w:webHidden/>
          </w:rPr>
          <w:fldChar w:fldCharType="end"/>
        </w:r>
      </w:hyperlink>
    </w:p>
    <w:p w14:paraId="1DF23F1C" w14:textId="3D5BF49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50" w:history="1">
        <w:r w:rsidRPr="00A1368A">
          <w:rPr>
            <w:rStyle w:val="Hyperlink"/>
            <w:noProof/>
          </w:rPr>
          <w:t>Hình 3</w:t>
        </w:r>
        <w:r w:rsidRPr="00A1368A">
          <w:rPr>
            <w:rStyle w:val="Hyperlink"/>
            <w:noProof/>
          </w:rPr>
          <w:noBreakHyphen/>
          <w:t>68 Giao diện thông báo đơn hàng đã được duyệt và đang chờ vận chuyển</w:t>
        </w:r>
        <w:r>
          <w:rPr>
            <w:noProof/>
            <w:webHidden/>
          </w:rPr>
          <w:tab/>
        </w:r>
        <w:r>
          <w:rPr>
            <w:noProof/>
            <w:webHidden/>
          </w:rPr>
          <w:fldChar w:fldCharType="begin"/>
        </w:r>
        <w:r>
          <w:rPr>
            <w:noProof/>
            <w:webHidden/>
          </w:rPr>
          <w:instrText xml:space="preserve"> PAGEREF _Toc216254450 \h </w:instrText>
        </w:r>
        <w:r>
          <w:rPr>
            <w:noProof/>
            <w:webHidden/>
          </w:rPr>
        </w:r>
        <w:r>
          <w:rPr>
            <w:noProof/>
            <w:webHidden/>
          </w:rPr>
          <w:fldChar w:fldCharType="separate"/>
        </w:r>
        <w:r w:rsidR="00E629C6">
          <w:rPr>
            <w:noProof/>
            <w:webHidden/>
          </w:rPr>
          <w:t>156</w:t>
        </w:r>
        <w:r>
          <w:rPr>
            <w:noProof/>
            <w:webHidden/>
          </w:rPr>
          <w:fldChar w:fldCharType="end"/>
        </w:r>
      </w:hyperlink>
    </w:p>
    <w:p w14:paraId="716BD9BB" w14:textId="6C5A340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51" w:history="1">
        <w:r w:rsidRPr="00A1368A">
          <w:rPr>
            <w:rStyle w:val="Hyperlink"/>
            <w:noProof/>
          </w:rPr>
          <w:t>Hình 3</w:t>
        </w:r>
        <w:r w:rsidRPr="00A1368A">
          <w:rPr>
            <w:rStyle w:val="Hyperlink"/>
            <w:noProof/>
          </w:rPr>
          <w:noBreakHyphen/>
          <w:t>69 Giao diện phía khách hàng đang xử lý đơn hàng</w:t>
        </w:r>
        <w:r>
          <w:rPr>
            <w:noProof/>
            <w:webHidden/>
          </w:rPr>
          <w:tab/>
        </w:r>
        <w:r>
          <w:rPr>
            <w:noProof/>
            <w:webHidden/>
          </w:rPr>
          <w:fldChar w:fldCharType="begin"/>
        </w:r>
        <w:r>
          <w:rPr>
            <w:noProof/>
            <w:webHidden/>
          </w:rPr>
          <w:instrText xml:space="preserve"> PAGEREF _Toc216254451 \h </w:instrText>
        </w:r>
        <w:r>
          <w:rPr>
            <w:noProof/>
            <w:webHidden/>
          </w:rPr>
        </w:r>
        <w:r>
          <w:rPr>
            <w:noProof/>
            <w:webHidden/>
          </w:rPr>
          <w:fldChar w:fldCharType="separate"/>
        </w:r>
        <w:r w:rsidR="00E629C6">
          <w:rPr>
            <w:noProof/>
            <w:webHidden/>
          </w:rPr>
          <w:t>156</w:t>
        </w:r>
        <w:r>
          <w:rPr>
            <w:noProof/>
            <w:webHidden/>
          </w:rPr>
          <w:fldChar w:fldCharType="end"/>
        </w:r>
      </w:hyperlink>
    </w:p>
    <w:p w14:paraId="518CBC7D" w14:textId="158BFDE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52" w:history="1">
        <w:r w:rsidRPr="00A1368A">
          <w:rPr>
            <w:rStyle w:val="Hyperlink"/>
            <w:noProof/>
          </w:rPr>
          <w:t>Hình 3</w:t>
        </w:r>
        <w:r w:rsidRPr="00A1368A">
          <w:rPr>
            <w:rStyle w:val="Hyperlink"/>
            <w:noProof/>
          </w:rPr>
          <w:noBreakHyphen/>
          <w:t>70 Giao diện chuyển trạng thái thành đang giao</w:t>
        </w:r>
        <w:r>
          <w:rPr>
            <w:noProof/>
            <w:webHidden/>
          </w:rPr>
          <w:tab/>
        </w:r>
        <w:r>
          <w:rPr>
            <w:noProof/>
            <w:webHidden/>
          </w:rPr>
          <w:fldChar w:fldCharType="begin"/>
        </w:r>
        <w:r>
          <w:rPr>
            <w:noProof/>
            <w:webHidden/>
          </w:rPr>
          <w:instrText xml:space="preserve"> PAGEREF _Toc216254452 \h </w:instrText>
        </w:r>
        <w:r>
          <w:rPr>
            <w:noProof/>
            <w:webHidden/>
          </w:rPr>
        </w:r>
        <w:r>
          <w:rPr>
            <w:noProof/>
            <w:webHidden/>
          </w:rPr>
          <w:fldChar w:fldCharType="separate"/>
        </w:r>
        <w:r w:rsidR="00E629C6">
          <w:rPr>
            <w:noProof/>
            <w:webHidden/>
          </w:rPr>
          <w:t>157</w:t>
        </w:r>
        <w:r>
          <w:rPr>
            <w:noProof/>
            <w:webHidden/>
          </w:rPr>
          <w:fldChar w:fldCharType="end"/>
        </w:r>
      </w:hyperlink>
    </w:p>
    <w:p w14:paraId="1F27F46F" w14:textId="7EFE19D9"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53" w:history="1">
        <w:r w:rsidRPr="00A1368A">
          <w:rPr>
            <w:rStyle w:val="Hyperlink"/>
            <w:noProof/>
          </w:rPr>
          <w:t>Hình 3</w:t>
        </w:r>
        <w:r w:rsidRPr="00A1368A">
          <w:rPr>
            <w:rStyle w:val="Hyperlink"/>
            <w:noProof/>
          </w:rPr>
          <w:noBreakHyphen/>
          <w:t>71 Giao diện thông báo trạng thái đơn hàng đang giao</w:t>
        </w:r>
        <w:r>
          <w:rPr>
            <w:noProof/>
            <w:webHidden/>
          </w:rPr>
          <w:tab/>
        </w:r>
        <w:r>
          <w:rPr>
            <w:noProof/>
            <w:webHidden/>
          </w:rPr>
          <w:fldChar w:fldCharType="begin"/>
        </w:r>
        <w:r>
          <w:rPr>
            <w:noProof/>
            <w:webHidden/>
          </w:rPr>
          <w:instrText xml:space="preserve"> PAGEREF _Toc216254453 \h </w:instrText>
        </w:r>
        <w:r>
          <w:rPr>
            <w:noProof/>
            <w:webHidden/>
          </w:rPr>
        </w:r>
        <w:r>
          <w:rPr>
            <w:noProof/>
            <w:webHidden/>
          </w:rPr>
          <w:fldChar w:fldCharType="separate"/>
        </w:r>
        <w:r w:rsidR="00E629C6">
          <w:rPr>
            <w:noProof/>
            <w:webHidden/>
          </w:rPr>
          <w:t>157</w:t>
        </w:r>
        <w:r>
          <w:rPr>
            <w:noProof/>
            <w:webHidden/>
          </w:rPr>
          <w:fldChar w:fldCharType="end"/>
        </w:r>
      </w:hyperlink>
    </w:p>
    <w:p w14:paraId="5AD904D0" w14:textId="30D08281"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54" w:history="1">
        <w:r w:rsidRPr="00A1368A">
          <w:rPr>
            <w:rStyle w:val="Hyperlink"/>
            <w:noProof/>
          </w:rPr>
          <w:t>Hình 3</w:t>
        </w:r>
        <w:r w:rsidRPr="00A1368A">
          <w:rPr>
            <w:rStyle w:val="Hyperlink"/>
            <w:noProof/>
          </w:rPr>
          <w:noBreakHyphen/>
          <w:t>72 Giao diện các đơn hàng đang ở trạng thái đang giao</w:t>
        </w:r>
        <w:r>
          <w:rPr>
            <w:noProof/>
            <w:webHidden/>
          </w:rPr>
          <w:tab/>
        </w:r>
        <w:r>
          <w:rPr>
            <w:noProof/>
            <w:webHidden/>
          </w:rPr>
          <w:fldChar w:fldCharType="begin"/>
        </w:r>
        <w:r>
          <w:rPr>
            <w:noProof/>
            <w:webHidden/>
          </w:rPr>
          <w:instrText xml:space="preserve"> PAGEREF _Toc216254454 \h </w:instrText>
        </w:r>
        <w:r>
          <w:rPr>
            <w:noProof/>
            <w:webHidden/>
          </w:rPr>
        </w:r>
        <w:r>
          <w:rPr>
            <w:noProof/>
            <w:webHidden/>
          </w:rPr>
          <w:fldChar w:fldCharType="separate"/>
        </w:r>
        <w:r w:rsidR="00E629C6">
          <w:rPr>
            <w:noProof/>
            <w:webHidden/>
          </w:rPr>
          <w:t>157</w:t>
        </w:r>
        <w:r>
          <w:rPr>
            <w:noProof/>
            <w:webHidden/>
          </w:rPr>
          <w:fldChar w:fldCharType="end"/>
        </w:r>
      </w:hyperlink>
    </w:p>
    <w:p w14:paraId="529A8C22" w14:textId="7C1DACE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55" w:history="1">
        <w:r w:rsidRPr="00A1368A">
          <w:rPr>
            <w:rStyle w:val="Hyperlink"/>
            <w:noProof/>
          </w:rPr>
          <w:t>Hình 3</w:t>
        </w:r>
        <w:r w:rsidRPr="00A1368A">
          <w:rPr>
            <w:rStyle w:val="Hyperlink"/>
            <w:noProof/>
          </w:rPr>
          <w:noBreakHyphen/>
          <w:t>73 Giao diện chuyển trạng thái đơn hàng giao thành công</w:t>
        </w:r>
        <w:r>
          <w:rPr>
            <w:noProof/>
            <w:webHidden/>
          </w:rPr>
          <w:tab/>
        </w:r>
        <w:r>
          <w:rPr>
            <w:noProof/>
            <w:webHidden/>
          </w:rPr>
          <w:fldChar w:fldCharType="begin"/>
        </w:r>
        <w:r>
          <w:rPr>
            <w:noProof/>
            <w:webHidden/>
          </w:rPr>
          <w:instrText xml:space="preserve"> PAGEREF _Toc216254455 \h </w:instrText>
        </w:r>
        <w:r>
          <w:rPr>
            <w:noProof/>
            <w:webHidden/>
          </w:rPr>
        </w:r>
        <w:r>
          <w:rPr>
            <w:noProof/>
            <w:webHidden/>
          </w:rPr>
          <w:fldChar w:fldCharType="separate"/>
        </w:r>
        <w:r w:rsidR="00E629C6">
          <w:rPr>
            <w:noProof/>
            <w:webHidden/>
          </w:rPr>
          <w:t>158</w:t>
        </w:r>
        <w:r>
          <w:rPr>
            <w:noProof/>
            <w:webHidden/>
          </w:rPr>
          <w:fldChar w:fldCharType="end"/>
        </w:r>
      </w:hyperlink>
    </w:p>
    <w:p w14:paraId="0DFED5C3" w14:textId="5B903EA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56" w:history="1">
        <w:r w:rsidRPr="00A1368A">
          <w:rPr>
            <w:rStyle w:val="Hyperlink"/>
            <w:noProof/>
          </w:rPr>
          <w:t>Hình 3</w:t>
        </w:r>
        <w:r w:rsidRPr="00A1368A">
          <w:rPr>
            <w:rStyle w:val="Hyperlink"/>
            <w:noProof/>
          </w:rPr>
          <w:noBreakHyphen/>
          <w:t>74 Giao diện đánh giá sản phẩm đã mua</w:t>
        </w:r>
        <w:r>
          <w:rPr>
            <w:noProof/>
            <w:webHidden/>
          </w:rPr>
          <w:tab/>
        </w:r>
        <w:r>
          <w:rPr>
            <w:noProof/>
            <w:webHidden/>
          </w:rPr>
          <w:fldChar w:fldCharType="begin"/>
        </w:r>
        <w:r>
          <w:rPr>
            <w:noProof/>
            <w:webHidden/>
          </w:rPr>
          <w:instrText xml:space="preserve"> PAGEREF _Toc216254456 \h </w:instrText>
        </w:r>
        <w:r>
          <w:rPr>
            <w:noProof/>
            <w:webHidden/>
          </w:rPr>
        </w:r>
        <w:r>
          <w:rPr>
            <w:noProof/>
            <w:webHidden/>
          </w:rPr>
          <w:fldChar w:fldCharType="separate"/>
        </w:r>
        <w:r w:rsidR="00E629C6">
          <w:rPr>
            <w:noProof/>
            <w:webHidden/>
          </w:rPr>
          <w:t>159</w:t>
        </w:r>
        <w:r>
          <w:rPr>
            <w:noProof/>
            <w:webHidden/>
          </w:rPr>
          <w:fldChar w:fldCharType="end"/>
        </w:r>
      </w:hyperlink>
    </w:p>
    <w:p w14:paraId="045B526A" w14:textId="252A384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57" w:history="1">
        <w:r w:rsidRPr="00A1368A">
          <w:rPr>
            <w:rStyle w:val="Hyperlink"/>
            <w:noProof/>
          </w:rPr>
          <w:t>Hình 3</w:t>
        </w:r>
        <w:r w:rsidRPr="00A1368A">
          <w:rPr>
            <w:rStyle w:val="Hyperlink"/>
            <w:noProof/>
          </w:rPr>
          <w:noBreakHyphen/>
          <w:t>75 Giao diện đánh giá thành công</w:t>
        </w:r>
        <w:r>
          <w:rPr>
            <w:noProof/>
            <w:webHidden/>
          </w:rPr>
          <w:tab/>
        </w:r>
        <w:r>
          <w:rPr>
            <w:noProof/>
            <w:webHidden/>
          </w:rPr>
          <w:fldChar w:fldCharType="begin"/>
        </w:r>
        <w:r>
          <w:rPr>
            <w:noProof/>
            <w:webHidden/>
          </w:rPr>
          <w:instrText xml:space="preserve"> PAGEREF _Toc216254457 \h </w:instrText>
        </w:r>
        <w:r>
          <w:rPr>
            <w:noProof/>
            <w:webHidden/>
          </w:rPr>
        </w:r>
        <w:r>
          <w:rPr>
            <w:noProof/>
            <w:webHidden/>
          </w:rPr>
          <w:fldChar w:fldCharType="separate"/>
        </w:r>
        <w:r w:rsidR="00E629C6">
          <w:rPr>
            <w:noProof/>
            <w:webHidden/>
          </w:rPr>
          <w:t>159</w:t>
        </w:r>
        <w:r>
          <w:rPr>
            <w:noProof/>
            <w:webHidden/>
          </w:rPr>
          <w:fldChar w:fldCharType="end"/>
        </w:r>
      </w:hyperlink>
    </w:p>
    <w:p w14:paraId="3E75654E" w14:textId="65310EE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58" w:history="1">
        <w:r w:rsidRPr="00A1368A">
          <w:rPr>
            <w:rStyle w:val="Hyperlink"/>
            <w:noProof/>
          </w:rPr>
          <w:t>Hình 3</w:t>
        </w:r>
        <w:r w:rsidRPr="00A1368A">
          <w:rPr>
            <w:rStyle w:val="Hyperlink"/>
            <w:noProof/>
          </w:rPr>
          <w:noBreakHyphen/>
          <w:t>76 Giao diện trang chủ báo cáo thống kê</w:t>
        </w:r>
        <w:r>
          <w:rPr>
            <w:noProof/>
            <w:webHidden/>
          </w:rPr>
          <w:tab/>
        </w:r>
        <w:r>
          <w:rPr>
            <w:noProof/>
            <w:webHidden/>
          </w:rPr>
          <w:fldChar w:fldCharType="begin"/>
        </w:r>
        <w:r>
          <w:rPr>
            <w:noProof/>
            <w:webHidden/>
          </w:rPr>
          <w:instrText xml:space="preserve"> PAGEREF _Toc216254458 \h </w:instrText>
        </w:r>
        <w:r>
          <w:rPr>
            <w:noProof/>
            <w:webHidden/>
          </w:rPr>
        </w:r>
        <w:r>
          <w:rPr>
            <w:noProof/>
            <w:webHidden/>
          </w:rPr>
          <w:fldChar w:fldCharType="separate"/>
        </w:r>
        <w:r w:rsidR="00E629C6">
          <w:rPr>
            <w:noProof/>
            <w:webHidden/>
          </w:rPr>
          <w:t>160</w:t>
        </w:r>
        <w:r>
          <w:rPr>
            <w:noProof/>
            <w:webHidden/>
          </w:rPr>
          <w:fldChar w:fldCharType="end"/>
        </w:r>
      </w:hyperlink>
    </w:p>
    <w:p w14:paraId="38BC2F0A" w14:textId="3D9455A4"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59" w:history="1">
        <w:r w:rsidRPr="00A1368A">
          <w:rPr>
            <w:rStyle w:val="Hyperlink"/>
            <w:noProof/>
          </w:rPr>
          <w:t>Hình 3</w:t>
        </w:r>
        <w:r w:rsidRPr="00A1368A">
          <w:rPr>
            <w:rStyle w:val="Hyperlink"/>
            <w:noProof/>
          </w:rPr>
          <w:noBreakHyphen/>
          <w:t>77 Giao diện biểu đồ phân tích doanh thu và xu hướng</w:t>
        </w:r>
        <w:r>
          <w:rPr>
            <w:noProof/>
            <w:webHidden/>
          </w:rPr>
          <w:tab/>
        </w:r>
        <w:r>
          <w:rPr>
            <w:noProof/>
            <w:webHidden/>
          </w:rPr>
          <w:fldChar w:fldCharType="begin"/>
        </w:r>
        <w:r>
          <w:rPr>
            <w:noProof/>
            <w:webHidden/>
          </w:rPr>
          <w:instrText xml:space="preserve"> PAGEREF _Toc216254459 \h </w:instrText>
        </w:r>
        <w:r>
          <w:rPr>
            <w:noProof/>
            <w:webHidden/>
          </w:rPr>
        </w:r>
        <w:r>
          <w:rPr>
            <w:noProof/>
            <w:webHidden/>
          </w:rPr>
          <w:fldChar w:fldCharType="separate"/>
        </w:r>
        <w:r w:rsidR="00E629C6">
          <w:rPr>
            <w:noProof/>
            <w:webHidden/>
          </w:rPr>
          <w:t>160</w:t>
        </w:r>
        <w:r>
          <w:rPr>
            <w:noProof/>
            <w:webHidden/>
          </w:rPr>
          <w:fldChar w:fldCharType="end"/>
        </w:r>
      </w:hyperlink>
    </w:p>
    <w:p w14:paraId="266553F9" w14:textId="4A666FB6"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60" w:history="1">
        <w:r w:rsidRPr="00A1368A">
          <w:rPr>
            <w:rStyle w:val="Hyperlink"/>
            <w:noProof/>
          </w:rPr>
          <w:t>Hình 3</w:t>
        </w:r>
        <w:r w:rsidRPr="00A1368A">
          <w:rPr>
            <w:rStyle w:val="Hyperlink"/>
            <w:noProof/>
          </w:rPr>
          <w:noBreakHyphen/>
          <w:t>78 Giao diện danh sách sản phẩm sắp hết hàng</w:t>
        </w:r>
        <w:r>
          <w:rPr>
            <w:noProof/>
            <w:webHidden/>
          </w:rPr>
          <w:tab/>
        </w:r>
        <w:r>
          <w:rPr>
            <w:noProof/>
            <w:webHidden/>
          </w:rPr>
          <w:fldChar w:fldCharType="begin"/>
        </w:r>
        <w:r>
          <w:rPr>
            <w:noProof/>
            <w:webHidden/>
          </w:rPr>
          <w:instrText xml:space="preserve"> PAGEREF _Toc216254460 \h </w:instrText>
        </w:r>
        <w:r>
          <w:rPr>
            <w:noProof/>
            <w:webHidden/>
          </w:rPr>
        </w:r>
        <w:r>
          <w:rPr>
            <w:noProof/>
            <w:webHidden/>
          </w:rPr>
          <w:fldChar w:fldCharType="separate"/>
        </w:r>
        <w:r w:rsidR="00E629C6">
          <w:rPr>
            <w:noProof/>
            <w:webHidden/>
          </w:rPr>
          <w:t>161</w:t>
        </w:r>
        <w:r>
          <w:rPr>
            <w:noProof/>
            <w:webHidden/>
          </w:rPr>
          <w:fldChar w:fldCharType="end"/>
        </w:r>
      </w:hyperlink>
    </w:p>
    <w:p w14:paraId="185339EC" w14:textId="480CBAB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61" w:history="1">
        <w:r w:rsidRPr="00A1368A">
          <w:rPr>
            <w:rStyle w:val="Hyperlink"/>
            <w:noProof/>
          </w:rPr>
          <w:t>Hình 3</w:t>
        </w:r>
        <w:r w:rsidRPr="00A1368A">
          <w:rPr>
            <w:rStyle w:val="Hyperlink"/>
            <w:noProof/>
          </w:rPr>
          <w:noBreakHyphen/>
          <w:t>79 Giao diện thống kê hiệu quả sản phẩm và đơn hàng gần đây</w:t>
        </w:r>
        <w:r>
          <w:rPr>
            <w:noProof/>
            <w:webHidden/>
          </w:rPr>
          <w:tab/>
        </w:r>
        <w:r>
          <w:rPr>
            <w:noProof/>
            <w:webHidden/>
          </w:rPr>
          <w:fldChar w:fldCharType="begin"/>
        </w:r>
        <w:r>
          <w:rPr>
            <w:noProof/>
            <w:webHidden/>
          </w:rPr>
          <w:instrText xml:space="preserve"> PAGEREF _Toc216254461 \h </w:instrText>
        </w:r>
        <w:r>
          <w:rPr>
            <w:noProof/>
            <w:webHidden/>
          </w:rPr>
        </w:r>
        <w:r>
          <w:rPr>
            <w:noProof/>
            <w:webHidden/>
          </w:rPr>
          <w:fldChar w:fldCharType="separate"/>
        </w:r>
        <w:r w:rsidR="00E629C6">
          <w:rPr>
            <w:noProof/>
            <w:webHidden/>
          </w:rPr>
          <w:t>161</w:t>
        </w:r>
        <w:r>
          <w:rPr>
            <w:noProof/>
            <w:webHidden/>
          </w:rPr>
          <w:fldChar w:fldCharType="end"/>
        </w:r>
      </w:hyperlink>
    </w:p>
    <w:p w14:paraId="44236631" w14:textId="1D63D877" w:rsidR="00511681" w:rsidRPr="00890B20" w:rsidRDefault="00791320" w:rsidP="00511681">
      <w:r w:rsidRPr="00890B20">
        <w:fldChar w:fldCharType="end"/>
      </w:r>
    </w:p>
    <w:p w14:paraId="1D144F87" w14:textId="77777777" w:rsidR="005A3C28" w:rsidRPr="00890B20" w:rsidRDefault="005A3C28">
      <w:pPr>
        <w:spacing w:before="0" w:line="240" w:lineRule="auto"/>
        <w:ind w:firstLine="0"/>
        <w:jc w:val="left"/>
        <w:rPr>
          <w:rFonts w:cs="Arial"/>
          <w:b/>
          <w:bCs/>
          <w:kern w:val="32"/>
          <w:sz w:val="30"/>
          <w:szCs w:val="32"/>
        </w:rPr>
      </w:pPr>
      <w:r w:rsidRPr="00890B20">
        <w:br w:type="page"/>
      </w:r>
    </w:p>
    <w:p w14:paraId="2F3BACD6" w14:textId="77777777" w:rsidR="00511681" w:rsidRPr="00890B20" w:rsidRDefault="00511681" w:rsidP="00511681">
      <w:pPr>
        <w:pStyle w:val="Heading1"/>
        <w:numPr>
          <w:ilvl w:val="0"/>
          <w:numId w:val="0"/>
        </w:numPr>
      </w:pPr>
      <w:bookmarkStart w:id="11" w:name="_Toc216254166"/>
      <w:bookmarkStart w:id="12" w:name="_Toc216255414"/>
      <w:r w:rsidRPr="00890B20">
        <w:lastRenderedPageBreak/>
        <w:t>DANH MỤC CÁC BẢNG BIỂU</w:t>
      </w:r>
      <w:bookmarkEnd w:id="11"/>
      <w:bookmarkEnd w:id="12"/>
    </w:p>
    <w:p w14:paraId="1EE07E54" w14:textId="24CD1E18" w:rsidR="00661BD7" w:rsidRDefault="00791320">
      <w:pPr>
        <w:pStyle w:val="TableofFigures"/>
        <w:tabs>
          <w:tab w:val="right" w:leader="dot" w:pos="8778"/>
        </w:tabs>
        <w:rPr>
          <w:rFonts w:asciiTheme="minorHAnsi" w:eastAsiaTheme="minorEastAsia" w:hAnsiTheme="minorHAnsi" w:cstheme="minorBidi"/>
          <w:noProof/>
          <w:sz w:val="22"/>
          <w:szCs w:val="22"/>
          <w:lang w:val="en-US"/>
        </w:rPr>
      </w:pPr>
      <w:r w:rsidRPr="00890B20">
        <w:fldChar w:fldCharType="begin"/>
      </w:r>
      <w:r w:rsidR="00511681" w:rsidRPr="00890B20">
        <w:instrText xml:space="preserve"> TOC \h \z \c "Bảng" </w:instrText>
      </w:r>
      <w:r w:rsidRPr="00890B20">
        <w:fldChar w:fldCharType="separate"/>
      </w:r>
      <w:hyperlink w:anchor="_Toc216254462" w:history="1">
        <w:r w:rsidR="00661BD7" w:rsidRPr="0068224C">
          <w:rPr>
            <w:rStyle w:val="Hyperlink"/>
            <w:noProof/>
          </w:rPr>
          <w:t>Bảng 2</w:t>
        </w:r>
        <w:r w:rsidR="00661BD7" w:rsidRPr="0068224C">
          <w:rPr>
            <w:rStyle w:val="Hyperlink"/>
            <w:noProof/>
          </w:rPr>
          <w:noBreakHyphen/>
          <w:t>1 Mô tả chức năng Use Case tổng quát</w:t>
        </w:r>
        <w:r w:rsidR="00661BD7">
          <w:rPr>
            <w:noProof/>
            <w:webHidden/>
          </w:rPr>
          <w:tab/>
        </w:r>
        <w:r w:rsidR="00661BD7">
          <w:rPr>
            <w:noProof/>
            <w:webHidden/>
          </w:rPr>
          <w:fldChar w:fldCharType="begin"/>
        </w:r>
        <w:r w:rsidR="00661BD7">
          <w:rPr>
            <w:noProof/>
            <w:webHidden/>
          </w:rPr>
          <w:instrText xml:space="preserve"> PAGEREF _Toc216254462 \h </w:instrText>
        </w:r>
        <w:r w:rsidR="00661BD7">
          <w:rPr>
            <w:noProof/>
            <w:webHidden/>
          </w:rPr>
        </w:r>
        <w:r w:rsidR="00661BD7">
          <w:rPr>
            <w:noProof/>
            <w:webHidden/>
          </w:rPr>
          <w:fldChar w:fldCharType="separate"/>
        </w:r>
        <w:r w:rsidR="00E629C6">
          <w:rPr>
            <w:noProof/>
            <w:webHidden/>
          </w:rPr>
          <w:t>32</w:t>
        </w:r>
        <w:r w:rsidR="00661BD7">
          <w:rPr>
            <w:noProof/>
            <w:webHidden/>
          </w:rPr>
          <w:fldChar w:fldCharType="end"/>
        </w:r>
      </w:hyperlink>
    </w:p>
    <w:p w14:paraId="255B1696" w14:textId="11FEB3E4"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63" w:history="1">
        <w:r w:rsidRPr="0068224C">
          <w:rPr>
            <w:rStyle w:val="Hyperlink"/>
            <w:noProof/>
          </w:rPr>
          <w:t>Bảng 2</w:t>
        </w:r>
        <w:r w:rsidRPr="0068224C">
          <w:rPr>
            <w:rStyle w:val="Hyperlink"/>
            <w:noProof/>
          </w:rPr>
          <w:noBreakHyphen/>
          <w:t>2 Đặc tả Use Case sử dụng xem danh sách tài khoản</w:t>
        </w:r>
        <w:r>
          <w:rPr>
            <w:noProof/>
            <w:webHidden/>
          </w:rPr>
          <w:tab/>
        </w:r>
        <w:r>
          <w:rPr>
            <w:noProof/>
            <w:webHidden/>
          </w:rPr>
          <w:fldChar w:fldCharType="begin"/>
        </w:r>
        <w:r>
          <w:rPr>
            <w:noProof/>
            <w:webHidden/>
          </w:rPr>
          <w:instrText xml:space="preserve"> PAGEREF _Toc216254463 \h </w:instrText>
        </w:r>
        <w:r>
          <w:rPr>
            <w:noProof/>
            <w:webHidden/>
          </w:rPr>
        </w:r>
        <w:r>
          <w:rPr>
            <w:noProof/>
            <w:webHidden/>
          </w:rPr>
          <w:fldChar w:fldCharType="separate"/>
        </w:r>
        <w:r w:rsidR="00E629C6">
          <w:rPr>
            <w:noProof/>
            <w:webHidden/>
          </w:rPr>
          <w:t>34</w:t>
        </w:r>
        <w:r>
          <w:rPr>
            <w:noProof/>
            <w:webHidden/>
          </w:rPr>
          <w:fldChar w:fldCharType="end"/>
        </w:r>
      </w:hyperlink>
    </w:p>
    <w:p w14:paraId="327E4991" w14:textId="2879AFE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64" w:history="1">
        <w:r w:rsidRPr="0068224C">
          <w:rPr>
            <w:rStyle w:val="Hyperlink"/>
            <w:noProof/>
          </w:rPr>
          <w:t>Bảng 2</w:t>
        </w:r>
        <w:r w:rsidRPr="0068224C">
          <w:rPr>
            <w:rStyle w:val="Hyperlink"/>
            <w:noProof/>
          </w:rPr>
          <w:noBreakHyphen/>
          <w:t>3 Đặc tả Use Case thêm tài khoản</w:t>
        </w:r>
        <w:r>
          <w:rPr>
            <w:noProof/>
            <w:webHidden/>
          </w:rPr>
          <w:tab/>
        </w:r>
        <w:r>
          <w:rPr>
            <w:noProof/>
            <w:webHidden/>
          </w:rPr>
          <w:fldChar w:fldCharType="begin"/>
        </w:r>
        <w:r>
          <w:rPr>
            <w:noProof/>
            <w:webHidden/>
          </w:rPr>
          <w:instrText xml:space="preserve"> PAGEREF _Toc216254464 \h </w:instrText>
        </w:r>
        <w:r>
          <w:rPr>
            <w:noProof/>
            <w:webHidden/>
          </w:rPr>
        </w:r>
        <w:r>
          <w:rPr>
            <w:noProof/>
            <w:webHidden/>
          </w:rPr>
          <w:fldChar w:fldCharType="separate"/>
        </w:r>
        <w:r w:rsidR="00E629C6">
          <w:rPr>
            <w:noProof/>
            <w:webHidden/>
          </w:rPr>
          <w:t>35</w:t>
        </w:r>
        <w:r>
          <w:rPr>
            <w:noProof/>
            <w:webHidden/>
          </w:rPr>
          <w:fldChar w:fldCharType="end"/>
        </w:r>
      </w:hyperlink>
    </w:p>
    <w:p w14:paraId="31D907AF" w14:textId="3830EAB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65" w:history="1">
        <w:r w:rsidRPr="0068224C">
          <w:rPr>
            <w:rStyle w:val="Hyperlink"/>
            <w:noProof/>
          </w:rPr>
          <w:t>Bảng 2</w:t>
        </w:r>
        <w:r w:rsidRPr="0068224C">
          <w:rPr>
            <w:rStyle w:val="Hyperlink"/>
            <w:noProof/>
          </w:rPr>
          <w:noBreakHyphen/>
          <w:t>4 Đặc tả Use Case xóa tài khoản</w:t>
        </w:r>
        <w:r>
          <w:rPr>
            <w:noProof/>
            <w:webHidden/>
          </w:rPr>
          <w:tab/>
        </w:r>
        <w:r>
          <w:rPr>
            <w:noProof/>
            <w:webHidden/>
          </w:rPr>
          <w:fldChar w:fldCharType="begin"/>
        </w:r>
        <w:r>
          <w:rPr>
            <w:noProof/>
            <w:webHidden/>
          </w:rPr>
          <w:instrText xml:space="preserve"> PAGEREF _Toc216254465 \h </w:instrText>
        </w:r>
        <w:r>
          <w:rPr>
            <w:noProof/>
            <w:webHidden/>
          </w:rPr>
        </w:r>
        <w:r>
          <w:rPr>
            <w:noProof/>
            <w:webHidden/>
          </w:rPr>
          <w:fldChar w:fldCharType="separate"/>
        </w:r>
        <w:r w:rsidR="00E629C6">
          <w:rPr>
            <w:noProof/>
            <w:webHidden/>
          </w:rPr>
          <w:t>35</w:t>
        </w:r>
        <w:r>
          <w:rPr>
            <w:noProof/>
            <w:webHidden/>
          </w:rPr>
          <w:fldChar w:fldCharType="end"/>
        </w:r>
      </w:hyperlink>
    </w:p>
    <w:p w14:paraId="6E088D67" w14:textId="5C836C6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66" w:history="1">
        <w:r w:rsidRPr="0068224C">
          <w:rPr>
            <w:rStyle w:val="Hyperlink"/>
            <w:noProof/>
          </w:rPr>
          <w:t>Bảng 2</w:t>
        </w:r>
        <w:r w:rsidRPr="0068224C">
          <w:rPr>
            <w:rStyle w:val="Hyperlink"/>
            <w:noProof/>
          </w:rPr>
          <w:noBreakHyphen/>
          <w:t>5 Đặc tả Use Case tìm kiếm tài khoản</w:t>
        </w:r>
        <w:r>
          <w:rPr>
            <w:noProof/>
            <w:webHidden/>
          </w:rPr>
          <w:tab/>
        </w:r>
        <w:r>
          <w:rPr>
            <w:noProof/>
            <w:webHidden/>
          </w:rPr>
          <w:fldChar w:fldCharType="begin"/>
        </w:r>
        <w:r>
          <w:rPr>
            <w:noProof/>
            <w:webHidden/>
          </w:rPr>
          <w:instrText xml:space="preserve"> PAGEREF _Toc216254466 \h </w:instrText>
        </w:r>
        <w:r>
          <w:rPr>
            <w:noProof/>
            <w:webHidden/>
          </w:rPr>
        </w:r>
        <w:r>
          <w:rPr>
            <w:noProof/>
            <w:webHidden/>
          </w:rPr>
          <w:fldChar w:fldCharType="separate"/>
        </w:r>
        <w:r w:rsidR="00E629C6">
          <w:rPr>
            <w:noProof/>
            <w:webHidden/>
          </w:rPr>
          <w:t>36</w:t>
        </w:r>
        <w:r>
          <w:rPr>
            <w:noProof/>
            <w:webHidden/>
          </w:rPr>
          <w:fldChar w:fldCharType="end"/>
        </w:r>
      </w:hyperlink>
    </w:p>
    <w:p w14:paraId="59259789" w14:textId="3DDDCAC6"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67" w:history="1">
        <w:r w:rsidRPr="0068224C">
          <w:rPr>
            <w:rStyle w:val="Hyperlink"/>
            <w:noProof/>
          </w:rPr>
          <w:t>Bảng 2</w:t>
        </w:r>
        <w:r w:rsidRPr="0068224C">
          <w:rPr>
            <w:rStyle w:val="Hyperlink"/>
            <w:noProof/>
          </w:rPr>
          <w:noBreakHyphen/>
          <w:t>6 Đặc tả Use Case xem thông  tin tài khoản cá nhân</w:t>
        </w:r>
        <w:r>
          <w:rPr>
            <w:noProof/>
            <w:webHidden/>
          </w:rPr>
          <w:tab/>
        </w:r>
        <w:r>
          <w:rPr>
            <w:noProof/>
            <w:webHidden/>
          </w:rPr>
          <w:fldChar w:fldCharType="begin"/>
        </w:r>
        <w:r>
          <w:rPr>
            <w:noProof/>
            <w:webHidden/>
          </w:rPr>
          <w:instrText xml:space="preserve"> PAGEREF _Toc216254467 \h </w:instrText>
        </w:r>
        <w:r>
          <w:rPr>
            <w:noProof/>
            <w:webHidden/>
          </w:rPr>
        </w:r>
        <w:r>
          <w:rPr>
            <w:noProof/>
            <w:webHidden/>
          </w:rPr>
          <w:fldChar w:fldCharType="separate"/>
        </w:r>
        <w:r w:rsidR="00E629C6">
          <w:rPr>
            <w:noProof/>
            <w:webHidden/>
          </w:rPr>
          <w:t>37</w:t>
        </w:r>
        <w:r>
          <w:rPr>
            <w:noProof/>
            <w:webHidden/>
          </w:rPr>
          <w:fldChar w:fldCharType="end"/>
        </w:r>
      </w:hyperlink>
    </w:p>
    <w:p w14:paraId="12334AFF" w14:textId="4DF42104"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68" w:history="1">
        <w:r w:rsidRPr="0068224C">
          <w:rPr>
            <w:rStyle w:val="Hyperlink"/>
            <w:noProof/>
          </w:rPr>
          <w:t>Bảng 2</w:t>
        </w:r>
        <w:r w:rsidRPr="0068224C">
          <w:rPr>
            <w:rStyle w:val="Hyperlink"/>
            <w:noProof/>
          </w:rPr>
          <w:noBreakHyphen/>
          <w:t>7 Đặc tả Use Case cập nhật thông tin cá nhân</w:t>
        </w:r>
        <w:r>
          <w:rPr>
            <w:noProof/>
            <w:webHidden/>
          </w:rPr>
          <w:tab/>
        </w:r>
        <w:r>
          <w:rPr>
            <w:noProof/>
            <w:webHidden/>
          </w:rPr>
          <w:fldChar w:fldCharType="begin"/>
        </w:r>
        <w:r>
          <w:rPr>
            <w:noProof/>
            <w:webHidden/>
          </w:rPr>
          <w:instrText xml:space="preserve"> PAGEREF _Toc216254468 \h </w:instrText>
        </w:r>
        <w:r>
          <w:rPr>
            <w:noProof/>
            <w:webHidden/>
          </w:rPr>
        </w:r>
        <w:r>
          <w:rPr>
            <w:noProof/>
            <w:webHidden/>
          </w:rPr>
          <w:fldChar w:fldCharType="separate"/>
        </w:r>
        <w:r w:rsidR="00E629C6">
          <w:rPr>
            <w:noProof/>
            <w:webHidden/>
          </w:rPr>
          <w:t>38</w:t>
        </w:r>
        <w:r>
          <w:rPr>
            <w:noProof/>
            <w:webHidden/>
          </w:rPr>
          <w:fldChar w:fldCharType="end"/>
        </w:r>
      </w:hyperlink>
    </w:p>
    <w:p w14:paraId="54D0E583" w14:textId="014825A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69" w:history="1">
        <w:r w:rsidRPr="0068224C">
          <w:rPr>
            <w:rStyle w:val="Hyperlink"/>
            <w:noProof/>
          </w:rPr>
          <w:t>Bảng 2</w:t>
        </w:r>
        <w:r w:rsidRPr="0068224C">
          <w:rPr>
            <w:rStyle w:val="Hyperlink"/>
            <w:noProof/>
          </w:rPr>
          <w:noBreakHyphen/>
          <w:t>8 Đặc tả Use Case đăng kí tài khoản</w:t>
        </w:r>
        <w:r>
          <w:rPr>
            <w:noProof/>
            <w:webHidden/>
          </w:rPr>
          <w:tab/>
        </w:r>
        <w:r>
          <w:rPr>
            <w:noProof/>
            <w:webHidden/>
          </w:rPr>
          <w:fldChar w:fldCharType="begin"/>
        </w:r>
        <w:r>
          <w:rPr>
            <w:noProof/>
            <w:webHidden/>
          </w:rPr>
          <w:instrText xml:space="preserve"> PAGEREF _Toc216254469 \h </w:instrText>
        </w:r>
        <w:r>
          <w:rPr>
            <w:noProof/>
            <w:webHidden/>
          </w:rPr>
        </w:r>
        <w:r>
          <w:rPr>
            <w:noProof/>
            <w:webHidden/>
          </w:rPr>
          <w:fldChar w:fldCharType="separate"/>
        </w:r>
        <w:r w:rsidR="00E629C6">
          <w:rPr>
            <w:noProof/>
            <w:webHidden/>
          </w:rPr>
          <w:t>39</w:t>
        </w:r>
        <w:r>
          <w:rPr>
            <w:noProof/>
            <w:webHidden/>
          </w:rPr>
          <w:fldChar w:fldCharType="end"/>
        </w:r>
      </w:hyperlink>
    </w:p>
    <w:p w14:paraId="6D01BA5D" w14:textId="78A847E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70" w:history="1">
        <w:r w:rsidRPr="0068224C">
          <w:rPr>
            <w:rStyle w:val="Hyperlink"/>
            <w:noProof/>
          </w:rPr>
          <w:t>Bảng 2</w:t>
        </w:r>
        <w:r w:rsidRPr="0068224C">
          <w:rPr>
            <w:rStyle w:val="Hyperlink"/>
            <w:noProof/>
          </w:rPr>
          <w:noBreakHyphen/>
          <w:t>9 Đặc tả Use Case đăng nhập</w:t>
        </w:r>
        <w:r>
          <w:rPr>
            <w:noProof/>
            <w:webHidden/>
          </w:rPr>
          <w:tab/>
        </w:r>
        <w:r>
          <w:rPr>
            <w:noProof/>
            <w:webHidden/>
          </w:rPr>
          <w:fldChar w:fldCharType="begin"/>
        </w:r>
        <w:r>
          <w:rPr>
            <w:noProof/>
            <w:webHidden/>
          </w:rPr>
          <w:instrText xml:space="preserve"> PAGEREF _Toc216254470 \h </w:instrText>
        </w:r>
        <w:r>
          <w:rPr>
            <w:noProof/>
            <w:webHidden/>
          </w:rPr>
        </w:r>
        <w:r>
          <w:rPr>
            <w:noProof/>
            <w:webHidden/>
          </w:rPr>
          <w:fldChar w:fldCharType="separate"/>
        </w:r>
        <w:r w:rsidR="00E629C6">
          <w:rPr>
            <w:noProof/>
            <w:webHidden/>
          </w:rPr>
          <w:t>41</w:t>
        </w:r>
        <w:r>
          <w:rPr>
            <w:noProof/>
            <w:webHidden/>
          </w:rPr>
          <w:fldChar w:fldCharType="end"/>
        </w:r>
      </w:hyperlink>
    </w:p>
    <w:p w14:paraId="76577193" w14:textId="1766BB9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71" w:history="1">
        <w:r w:rsidRPr="0068224C">
          <w:rPr>
            <w:rStyle w:val="Hyperlink"/>
            <w:noProof/>
          </w:rPr>
          <w:t>Bảng 2</w:t>
        </w:r>
        <w:r w:rsidRPr="0068224C">
          <w:rPr>
            <w:rStyle w:val="Hyperlink"/>
            <w:noProof/>
          </w:rPr>
          <w:noBreakHyphen/>
          <w:t>10 Đặc tả Use Case thêm mới vai trò</w:t>
        </w:r>
        <w:r>
          <w:rPr>
            <w:noProof/>
            <w:webHidden/>
          </w:rPr>
          <w:tab/>
        </w:r>
        <w:r>
          <w:rPr>
            <w:noProof/>
            <w:webHidden/>
          </w:rPr>
          <w:fldChar w:fldCharType="begin"/>
        </w:r>
        <w:r>
          <w:rPr>
            <w:noProof/>
            <w:webHidden/>
          </w:rPr>
          <w:instrText xml:space="preserve"> PAGEREF _Toc216254471 \h </w:instrText>
        </w:r>
        <w:r>
          <w:rPr>
            <w:noProof/>
            <w:webHidden/>
          </w:rPr>
        </w:r>
        <w:r>
          <w:rPr>
            <w:noProof/>
            <w:webHidden/>
          </w:rPr>
          <w:fldChar w:fldCharType="separate"/>
        </w:r>
        <w:r w:rsidR="00E629C6">
          <w:rPr>
            <w:noProof/>
            <w:webHidden/>
          </w:rPr>
          <w:t>42</w:t>
        </w:r>
        <w:r>
          <w:rPr>
            <w:noProof/>
            <w:webHidden/>
          </w:rPr>
          <w:fldChar w:fldCharType="end"/>
        </w:r>
      </w:hyperlink>
    </w:p>
    <w:p w14:paraId="13AD14E8" w14:textId="182F6F24"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72" w:history="1">
        <w:r w:rsidRPr="0068224C">
          <w:rPr>
            <w:rStyle w:val="Hyperlink"/>
            <w:noProof/>
          </w:rPr>
          <w:t>Bảng 2</w:t>
        </w:r>
        <w:r w:rsidRPr="0068224C">
          <w:rPr>
            <w:rStyle w:val="Hyperlink"/>
            <w:noProof/>
          </w:rPr>
          <w:noBreakHyphen/>
          <w:t>11 Đặc tả Use Case sửa vai trò</w:t>
        </w:r>
        <w:r>
          <w:rPr>
            <w:noProof/>
            <w:webHidden/>
          </w:rPr>
          <w:tab/>
        </w:r>
        <w:r>
          <w:rPr>
            <w:noProof/>
            <w:webHidden/>
          </w:rPr>
          <w:fldChar w:fldCharType="begin"/>
        </w:r>
        <w:r>
          <w:rPr>
            <w:noProof/>
            <w:webHidden/>
          </w:rPr>
          <w:instrText xml:space="preserve"> PAGEREF _Toc216254472 \h </w:instrText>
        </w:r>
        <w:r>
          <w:rPr>
            <w:noProof/>
            <w:webHidden/>
          </w:rPr>
        </w:r>
        <w:r>
          <w:rPr>
            <w:noProof/>
            <w:webHidden/>
          </w:rPr>
          <w:fldChar w:fldCharType="separate"/>
        </w:r>
        <w:r w:rsidR="00E629C6">
          <w:rPr>
            <w:noProof/>
            <w:webHidden/>
          </w:rPr>
          <w:t>43</w:t>
        </w:r>
        <w:r>
          <w:rPr>
            <w:noProof/>
            <w:webHidden/>
          </w:rPr>
          <w:fldChar w:fldCharType="end"/>
        </w:r>
      </w:hyperlink>
    </w:p>
    <w:p w14:paraId="7207CF89" w14:textId="727903A3"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73" w:history="1">
        <w:r w:rsidRPr="0068224C">
          <w:rPr>
            <w:rStyle w:val="Hyperlink"/>
            <w:noProof/>
          </w:rPr>
          <w:t>Bảng 2</w:t>
        </w:r>
        <w:r w:rsidRPr="0068224C">
          <w:rPr>
            <w:rStyle w:val="Hyperlink"/>
            <w:noProof/>
          </w:rPr>
          <w:noBreakHyphen/>
          <w:t>12 Đặc tả Use Case xóa vai trò</w:t>
        </w:r>
        <w:r>
          <w:rPr>
            <w:noProof/>
            <w:webHidden/>
          </w:rPr>
          <w:tab/>
        </w:r>
        <w:r>
          <w:rPr>
            <w:noProof/>
            <w:webHidden/>
          </w:rPr>
          <w:fldChar w:fldCharType="begin"/>
        </w:r>
        <w:r>
          <w:rPr>
            <w:noProof/>
            <w:webHidden/>
          </w:rPr>
          <w:instrText xml:space="preserve"> PAGEREF _Toc216254473 \h </w:instrText>
        </w:r>
        <w:r>
          <w:rPr>
            <w:noProof/>
            <w:webHidden/>
          </w:rPr>
        </w:r>
        <w:r>
          <w:rPr>
            <w:noProof/>
            <w:webHidden/>
          </w:rPr>
          <w:fldChar w:fldCharType="separate"/>
        </w:r>
        <w:r w:rsidR="00E629C6">
          <w:rPr>
            <w:noProof/>
            <w:webHidden/>
          </w:rPr>
          <w:t>44</w:t>
        </w:r>
        <w:r>
          <w:rPr>
            <w:noProof/>
            <w:webHidden/>
          </w:rPr>
          <w:fldChar w:fldCharType="end"/>
        </w:r>
      </w:hyperlink>
    </w:p>
    <w:p w14:paraId="30B1B102" w14:textId="77ED735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74" w:history="1">
        <w:r w:rsidRPr="0068224C">
          <w:rPr>
            <w:rStyle w:val="Hyperlink"/>
            <w:noProof/>
          </w:rPr>
          <w:t>Bảng 2</w:t>
        </w:r>
        <w:r w:rsidRPr="0068224C">
          <w:rPr>
            <w:rStyle w:val="Hyperlink"/>
            <w:noProof/>
          </w:rPr>
          <w:noBreakHyphen/>
          <w:t>13 Đặc tả Use Case xem vai trò</w:t>
        </w:r>
        <w:r>
          <w:rPr>
            <w:noProof/>
            <w:webHidden/>
          </w:rPr>
          <w:tab/>
        </w:r>
        <w:r>
          <w:rPr>
            <w:noProof/>
            <w:webHidden/>
          </w:rPr>
          <w:fldChar w:fldCharType="begin"/>
        </w:r>
        <w:r>
          <w:rPr>
            <w:noProof/>
            <w:webHidden/>
          </w:rPr>
          <w:instrText xml:space="preserve"> PAGEREF _Toc216254474 \h </w:instrText>
        </w:r>
        <w:r>
          <w:rPr>
            <w:noProof/>
            <w:webHidden/>
          </w:rPr>
        </w:r>
        <w:r>
          <w:rPr>
            <w:noProof/>
            <w:webHidden/>
          </w:rPr>
          <w:fldChar w:fldCharType="separate"/>
        </w:r>
        <w:r w:rsidR="00E629C6">
          <w:rPr>
            <w:noProof/>
            <w:webHidden/>
          </w:rPr>
          <w:t>45</w:t>
        </w:r>
        <w:r>
          <w:rPr>
            <w:noProof/>
            <w:webHidden/>
          </w:rPr>
          <w:fldChar w:fldCharType="end"/>
        </w:r>
      </w:hyperlink>
    </w:p>
    <w:p w14:paraId="2BE0657B" w14:textId="1932DA26"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75" w:history="1">
        <w:r w:rsidRPr="0068224C">
          <w:rPr>
            <w:rStyle w:val="Hyperlink"/>
            <w:noProof/>
          </w:rPr>
          <w:t>Bảng 2</w:t>
        </w:r>
        <w:r w:rsidRPr="0068224C">
          <w:rPr>
            <w:rStyle w:val="Hyperlink"/>
            <w:noProof/>
          </w:rPr>
          <w:noBreakHyphen/>
          <w:t>14 Đặc tả Use Case thêm danh mục sản phẩm</w:t>
        </w:r>
        <w:r>
          <w:rPr>
            <w:noProof/>
            <w:webHidden/>
          </w:rPr>
          <w:tab/>
        </w:r>
        <w:r>
          <w:rPr>
            <w:noProof/>
            <w:webHidden/>
          </w:rPr>
          <w:fldChar w:fldCharType="begin"/>
        </w:r>
        <w:r>
          <w:rPr>
            <w:noProof/>
            <w:webHidden/>
          </w:rPr>
          <w:instrText xml:space="preserve"> PAGEREF _Toc216254475 \h </w:instrText>
        </w:r>
        <w:r>
          <w:rPr>
            <w:noProof/>
            <w:webHidden/>
          </w:rPr>
        </w:r>
        <w:r>
          <w:rPr>
            <w:noProof/>
            <w:webHidden/>
          </w:rPr>
          <w:fldChar w:fldCharType="separate"/>
        </w:r>
        <w:r w:rsidR="00E629C6">
          <w:rPr>
            <w:noProof/>
            <w:webHidden/>
          </w:rPr>
          <w:t>46</w:t>
        </w:r>
        <w:r>
          <w:rPr>
            <w:noProof/>
            <w:webHidden/>
          </w:rPr>
          <w:fldChar w:fldCharType="end"/>
        </w:r>
      </w:hyperlink>
    </w:p>
    <w:p w14:paraId="5AA1EBA9" w14:textId="261671A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76" w:history="1">
        <w:r w:rsidRPr="0068224C">
          <w:rPr>
            <w:rStyle w:val="Hyperlink"/>
            <w:noProof/>
          </w:rPr>
          <w:t>Bảng 2</w:t>
        </w:r>
        <w:r w:rsidRPr="0068224C">
          <w:rPr>
            <w:rStyle w:val="Hyperlink"/>
            <w:noProof/>
          </w:rPr>
          <w:noBreakHyphen/>
          <w:t>15 Đặc tả Use Case sửa danh mục sản phẩm</w:t>
        </w:r>
        <w:r>
          <w:rPr>
            <w:noProof/>
            <w:webHidden/>
          </w:rPr>
          <w:tab/>
        </w:r>
        <w:r>
          <w:rPr>
            <w:noProof/>
            <w:webHidden/>
          </w:rPr>
          <w:fldChar w:fldCharType="begin"/>
        </w:r>
        <w:r>
          <w:rPr>
            <w:noProof/>
            <w:webHidden/>
          </w:rPr>
          <w:instrText xml:space="preserve"> PAGEREF _Toc216254476 \h </w:instrText>
        </w:r>
        <w:r>
          <w:rPr>
            <w:noProof/>
            <w:webHidden/>
          </w:rPr>
        </w:r>
        <w:r>
          <w:rPr>
            <w:noProof/>
            <w:webHidden/>
          </w:rPr>
          <w:fldChar w:fldCharType="separate"/>
        </w:r>
        <w:r w:rsidR="00E629C6">
          <w:rPr>
            <w:noProof/>
            <w:webHidden/>
          </w:rPr>
          <w:t>47</w:t>
        </w:r>
        <w:r>
          <w:rPr>
            <w:noProof/>
            <w:webHidden/>
          </w:rPr>
          <w:fldChar w:fldCharType="end"/>
        </w:r>
      </w:hyperlink>
    </w:p>
    <w:p w14:paraId="10DA9348" w14:textId="6327F81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77" w:history="1">
        <w:r w:rsidRPr="0068224C">
          <w:rPr>
            <w:rStyle w:val="Hyperlink"/>
            <w:noProof/>
          </w:rPr>
          <w:t>Bảng 2</w:t>
        </w:r>
        <w:r w:rsidRPr="0068224C">
          <w:rPr>
            <w:rStyle w:val="Hyperlink"/>
            <w:noProof/>
          </w:rPr>
          <w:noBreakHyphen/>
          <w:t>16 Đặc tả Use Case xóa danh mục sản phẩm</w:t>
        </w:r>
        <w:r>
          <w:rPr>
            <w:noProof/>
            <w:webHidden/>
          </w:rPr>
          <w:tab/>
        </w:r>
        <w:r>
          <w:rPr>
            <w:noProof/>
            <w:webHidden/>
          </w:rPr>
          <w:fldChar w:fldCharType="begin"/>
        </w:r>
        <w:r>
          <w:rPr>
            <w:noProof/>
            <w:webHidden/>
          </w:rPr>
          <w:instrText xml:space="preserve"> PAGEREF _Toc216254477 \h </w:instrText>
        </w:r>
        <w:r>
          <w:rPr>
            <w:noProof/>
            <w:webHidden/>
          </w:rPr>
        </w:r>
        <w:r>
          <w:rPr>
            <w:noProof/>
            <w:webHidden/>
          </w:rPr>
          <w:fldChar w:fldCharType="separate"/>
        </w:r>
        <w:r w:rsidR="00E629C6">
          <w:rPr>
            <w:noProof/>
            <w:webHidden/>
          </w:rPr>
          <w:t>47</w:t>
        </w:r>
        <w:r>
          <w:rPr>
            <w:noProof/>
            <w:webHidden/>
          </w:rPr>
          <w:fldChar w:fldCharType="end"/>
        </w:r>
      </w:hyperlink>
    </w:p>
    <w:p w14:paraId="2C50DF50" w14:textId="67C656E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78" w:history="1">
        <w:r w:rsidRPr="0068224C">
          <w:rPr>
            <w:rStyle w:val="Hyperlink"/>
            <w:noProof/>
          </w:rPr>
          <w:t>Bảng 2</w:t>
        </w:r>
        <w:r w:rsidRPr="0068224C">
          <w:rPr>
            <w:rStyle w:val="Hyperlink"/>
            <w:noProof/>
          </w:rPr>
          <w:noBreakHyphen/>
          <w:t>17 Đặc tả Use Case xem danh mục sản phẩm</w:t>
        </w:r>
        <w:r>
          <w:rPr>
            <w:noProof/>
            <w:webHidden/>
          </w:rPr>
          <w:tab/>
        </w:r>
        <w:r>
          <w:rPr>
            <w:noProof/>
            <w:webHidden/>
          </w:rPr>
          <w:fldChar w:fldCharType="begin"/>
        </w:r>
        <w:r>
          <w:rPr>
            <w:noProof/>
            <w:webHidden/>
          </w:rPr>
          <w:instrText xml:space="preserve"> PAGEREF _Toc216254478 \h </w:instrText>
        </w:r>
        <w:r>
          <w:rPr>
            <w:noProof/>
            <w:webHidden/>
          </w:rPr>
        </w:r>
        <w:r>
          <w:rPr>
            <w:noProof/>
            <w:webHidden/>
          </w:rPr>
          <w:fldChar w:fldCharType="separate"/>
        </w:r>
        <w:r w:rsidR="00E629C6">
          <w:rPr>
            <w:noProof/>
            <w:webHidden/>
          </w:rPr>
          <w:t>48</w:t>
        </w:r>
        <w:r>
          <w:rPr>
            <w:noProof/>
            <w:webHidden/>
          </w:rPr>
          <w:fldChar w:fldCharType="end"/>
        </w:r>
      </w:hyperlink>
    </w:p>
    <w:p w14:paraId="3593D5B5" w14:textId="3111D33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79" w:history="1">
        <w:r w:rsidRPr="0068224C">
          <w:rPr>
            <w:rStyle w:val="Hyperlink"/>
            <w:noProof/>
          </w:rPr>
          <w:t>Bảng 2</w:t>
        </w:r>
        <w:r w:rsidRPr="0068224C">
          <w:rPr>
            <w:rStyle w:val="Hyperlink"/>
            <w:noProof/>
          </w:rPr>
          <w:noBreakHyphen/>
          <w:t>18 Đặc tả Use Case thêm sản phẩm</w:t>
        </w:r>
        <w:r>
          <w:rPr>
            <w:noProof/>
            <w:webHidden/>
          </w:rPr>
          <w:tab/>
        </w:r>
        <w:r>
          <w:rPr>
            <w:noProof/>
            <w:webHidden/>
          </w:rPr>
          <w:fldChar w:fldCharType="begin"/>
        </w:r>
        <w:r>
          <w:rPr>
            <w:noProof/>
            <w:webHidden/>
          </w:rPr>
          <w:instrText xml:space="preserve"> PAGEREF _Toc216254479 \h </w:instrText>
        </w:r>
        <w:r>
          <w:rPr>
            <w:noProof/>
            <w:webHidden/>
          </w:rPr>
        </w:r>
        <w:r>
          <w:rPr>
            <w:noProof/>
            <w:webHidden/>
          </w:rPr>
          <w:fldChar w:fldCharType="separate"/>
        </w:r>
        <w:r w:rsidR="00E629C6">
          <w:rPr>
            <w:noProof/>
            <w:webHidden/>
          </w:rPr>
          <w:t>49</w:t>
        </w:r>
        <w:r>
          <w:rPr>
            <w:noProof/>
            <w:webHidden/>
          </w:rPr>
          <w:fldChar w:fldCharType="end"/>
        </w:r>
      </w:hyperlink>
    </w:p>
    <w:p w14:paraId="037A4BD6" w14:textId="4F75E5D9"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80" w:history="1">
        <w:r w:rsidRPr="0068224C">
          <w:rPr>
            <w:rStyle w:val="Hyperlink"/>
            <w:noProof/>
          </w:rPr>
          <w:t>Bảng 2</w:t>
        </w:r>
        <w:r w:rsidRPr="0068224C">
          <w:rPr>
            <w:rStyle w:val="Hyperlink"/>
            <w:noProof/>
          </w:rPr>
          <w:noBreakHyphen/>
          <w:t>19 Đặc tả Use Case sửa thông tin sản phẩm</w:t>
        </w:r>
        <w:r>
          <w:rPr>
            <w:noProof/>
            <w:webHidden/>
          </w:rPr>
          <w:tab/>
        </w:r>
        <w:r>
          <w:rPr>
            <w:noProof/>
            <w:webHidden/>
          </w:rPr>
          <w:fldChar w:fldCharType="begin"/>
        </w:r>
        <w:r>
          <w:rPr>
            <w:noProof/>
            <w:webHidden/>
          </w:rPr>
          <w:instrText xml:space="preserve"> PAGEREF _Toc216254480 \h </w:instrText>
        </w:r>
        <w:r>
          <w:rPr>
            <w:noProof/>
            <w:webHidden/>
          </w:rPr>
        </w:r>
        <w:r>
          <w:rPr>
            <w:noProof/>
            <w:webHidden/>
          </w:rPr>
          <w:fldChar w:fldCharType="separate"/>
        </w:r>
        <w:r w:rsidR="00E629C6">
          <w:rPr>
            <w:noProof/>
            <w:webHidden/>
          </w:rPr>
          <w:t>50</w:t>
        </w:r>
        <w:r>
          <w:rPr>
            <w:noProof/>
            <w:webHidden/>
          </w:rPr>
          <w:fldChar w:fldCharType="end"/>
        </w:r>
      </w:hyperlink>
    </w:p>
    <w:p w14:paraId="05BC045F" w14:textId="00683D74"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81" w:history="1">
        <w:r w:rsidRPr="0068224C">
          <w:rPr>
            <w:rStyle w:val="Hyperlink"/>
            <w:noProof/>
          </w:rPr>
          <w:t>Bảng 2</w:t>
        </w:r>
        <w:r w:rsidRPr="0068224C">
          <w:rPr>
            <w:rStyle w:val="Hyperlink"/>
            <w:noProof/>
          </w:rPr>
          <w:noBreakHyphen/>
          <w:t>20 Đặc tả Use Case xóa sản phẩm</w:t>
        </w:r>
        <w:r>
          <w:rPr>
            <w:noProof/>
            <w:webHidden/>
          </w:rPr>
          <w:tab/>
        </w:r>
        <w:r>
          <w:rPr>
            <w:noProof/>
            <w:webHidden/>
          </w:rPr>
          <w:fldChar w:fldCharType="begin"/>
        </w:r>
        <w:r>
          <w:rPr>
            <w:noProof/>
            <w:webHidden/>
          </w:rPr>
          <w:instrText xml:space="preserve"> PAGEREF _Toc216254481 \h </w:instrText>
        </w:r>
        <w:r>
          <w:rPr>
            <w:noProof/>
            <w:webHidden/>
          </w:rPr>
        </w:r>
        <w:r>
          <w:rPr>
            <w:noProof/>
            <w:webHidden/>
          </w:rPr>
          <w:fldChar w:fldCharType="separate"/>
        </w:r>
        <w:r w:rsidR="00E629C6">
          <w:rPr>
            <w:noProof/>
            <w:webHidden/>
          </w:rPr>
          <w:t>50</w:t>
        </w:r>
        <w:r>
          <w:rPr>
            <w:noProof/>
            <w:webHidden/>
          </w:rPr>
          <w:fldChar w:fldCharType="end"/>
        </w:r>
      </w:hyperlink>
    </w:p>
    <w:p w14:paraId="190069C2" w14:textId="33C69F75"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82" w:history="1">
        <w:r w:rsidRPr="0068224C">
          <w:rPr>
            <w:rStyle w:val="Hyperlink"/>
            <w:noProof/>
          </w:rPr>
          <w:t>Bảng 2</w:t>
        </w:r>
        <w:r w:rsidRPr="0068224C">
          <w:rPr>
            <w:rStyle w:val="Hyperlink"/>
            <w:noProof/>
          </w:rPr>
          <w:noBreakHyphen/>
          <w:t>21 Đặc tả Use Case tìm kiếm sản phẩm</w:t>
        </w:r>
        <w:r>
          <w:rPr>
            <w:noProof/>
            <w:webHidden/>
          </w:rPr>
          <w:tab/>
        </w:r>
        <w:r>
          <w:rPr>
            <w:noProof/>
            <w:webHidden/>
          </w:rPr>
          <w:fldChar w:fldCharType="begin"/>
        </w:r>
        <w:r>
          <w:rPr>
            <w:noProof/>
            <w:webHidden/>
          </w:rPr>
          <w:instrText xml:space="preserve"> PAGEREF _Toc216254482 \h </w:instrText>
        </w:r>
        <w:r>
          <w:rPr>
            <w:noProof/>
            <w:webHidden/>
          </w:rPr>
        </w:r>
        <w:r>
          <w:rPr>
            <w:noProof/>
            <w:webHidden/>
          </w:rPr>
          <w:fldChar w:fldCharType="separate"/>
        </w:r>
        <w:r w:rsidR="00E629C6">
          <w:rPr>
            <w:noProof/>
            <w:webHidden/>
          </w:rPr>
          <w:t>51</w:t>
        </w:r>
        <w:r>
          <w:rPr>
            <w:noProof/>
            <w:webHidden/>
          </w:rPr>
          <w:fldChar w:fldCharType="end"/>
        </w:r>
      </w:hyperlink>
    </w:p>
    <w:p w14:paraId="3FE608A0" w14:textId="5EDDE27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83" w:history="1">
        <w:r w:rsidRPr="0068224C">
          <w:rPr>
            <w:rStyle w:val="Hyperlink"/>
            <w:noProof/>
          </w:rPr>
          <w:t>Bảng 2</w:t>
        </w:r>
        <w:r w:rsidRPr="0068224C">
          <w:rPr>
            <w:rStyle w:val="Hyperlink"/>
            <w:noProof/>
          </w:rPr>
          <w:noBreakHyphen/>
          <w:t>22 Đặc tả Use Case xem danh sách sản phẩm</w:t>
        </w:r>
        <w:r>
          <w:rPr>
            <w:noProof/>
            <w:webHidden/>
          </w:rPr>
          <w:tab/>
        </w:r>
        <w:r>
          <w:rPr>
            <w:noProof/>
            <w:webHidden/>
          </w:rPr>
          <w:fldChar w:fldCharType="begin"/>
        </w:r>
        <w:r>
          <w:rPr>
            <w:noProof/>
            <w:webHidden/>
          </w:rPr>
          <w:instrText xml:space="preserve"> PAGEREF _Toc216254483 \h </w:instrText>
        </w:r>
        <w:r>
          <w:rPr>
            <w:noProof/>
            <w:webHidden/>
          </w:rPr>
        </w:r>
        <w:r>
          <w:rPr>
            <w:noProof/>
            <w:webHidden/>
          </w:rPr>
          <w:fldChar w:fldCharType="separate"/>
        </w:r>
        <w:r w:rsidR="00E629C6">
          <w:rPr>
            <w:noProof/>
            <w:webHidden/>
          </w:rPr>
          <w:t>52</w:t>
        </w:r>
        <w:r>
          <w:rPr>
            <w:noProof/>
            <w:webHidden/>
          </w:rPr>
          <w:fldChar w:fldCharType="end"/>
        </w:r>
      </w:hyperlink>
    </w:p>
    <w:p w14:paraId="76E5B119" w14:textId="13F6CB4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84" w:history="1">
        <w:r w:rsidRPr="0068224C">
          <w:rPr>
            <w:rStyle w:val="Hyperlink"/>
            <w:noProof/>
          </w:rPr>
          <w:t>Bảng 2</w:t>
        </w:r>
        <w:r w:rsidRPr="0068224C">
          <w:rPr>
            <w:rStyle w:val="Hyperlink"/>
            <w:noProof/>
          </w:rPr>
          <w:noBreakHyphen/>
          <w:t>23 Đặc tả Use Case thêm mới chương trình giảm giá (Flash Sale)</w:t>
        </w:r>
        <w:r>
          <w:rPr>
            <w:noProof/>
            <w:webHidden/>
          </w:rPr>
          <w:tab/>
        </w:r>
        <w:r>
          <w:rPr>
            <w:noProof/>
            <w:webHidden/>
          </w:rPr>
          <w:fldChar w:fldCharType="begin"/>
        </w:r>
        <w:r>
          <w:rPr>
            <w:noProof/>
            <w:webHidden/>
          </w:rPr>
          <w:instrText xml:space="preserve"> PAGEREF _Toc216254484 \h </w:instrText>
        </w:r>
        <w:r>
          <w:rPr>
            <w:noProof/>
            <w:webHidden/>
          </w:rPr>
        </w:r>
        <w:r>
          <w:rPr>
            <w:noProof/>
            <w:webHidden/>
          </w:rPr>
          <w:fldChar w:fldCharType="separate"/>
        </w:r>
        <w:r w:rsidR="00E629C6">
          <w:rPr>
            <w:noProof/>
            <w:webHidden/>
          </w:rPr>
          <w:t>53</w:t>
        </w:r>
        <w:r>
          <w:rPr>
            <w:noProof/>
            <w:webHidden/>
          </w:rPr>
          <w:fldChar w:fldCharType="end"/>
        </w:r>
      </w:hyperlink>
    </w:p>
    <w:p w14:paraId="64C7F727" w14:textId="5F4E7F97"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85" w:history="1">
        <w:r w:rsidRPr="0068224C">
          <w:rPr>
            <w:rStyle w:val="Hyperlink"/>
            <w:noProof/>
          </w:rPr>
          <w:t>Bảng 2</w:t>
        </w:r>
        <w:r w:rsidRPr="0068224C">
          <w:rPr>
            <w:rStyle w:val="Hyperlink"/>
            <w:noProof/>
          </w:rPr>
          <w:noBreakHyphen/>
          <w:t>24 Đặc tả Use Case sửa chương trình giảm giá (Flash Sale)</w:t>
        </w:r>
        <w:r>
          <w:rPr>
            <w:noProof/>
            <w:webHidden/>
          </w:rPr>
          <w:tab/>
        </w:r>
        <w:r>
          <w:rPr>
            <w:noProof/>
            <w:webHidden/>
          </w:rPr>
          <w:fldChar w:fldCharType="begin"/>
        </w:r>
        <w:r>
          <w:rPr>
            <w:noProof/>
            <w:webHidden/>
          </w:rPr>
          <w:instrText xml:space="preserve"> PAGEREF _Toc216254485 \h </w:instrText>
        </w:r>
        <w:r>
          <w:rPr>
            <w:noProof/>
            <w:webHidden/>
          </w:rPr>
        </w:r>
        <w:r>
          <w:rPr>
            <w:noProof/>
            <w:webHidden/>
          </w:rPr>
          <w:fldChar w:fldCharType="separate"/>
        </w:r>
        <w:r w:rsidR="00E629C6">
          <w:rPr>
            <w:noProof/>
            <w:webHidden/>
          </w:rPr>
          <w:t>54</w:t>
        </w:r>
        <w:r>
          <w:rPr>
            <w:noProof/>
            <w:webHidden/>
          </w:rPr>
          <w:fldChar w:fldCharType="end"/>
        </w:r>
      </w:hyperlink>
    </w:p>
    <w:p w14:paraId="666182BC" w14:textId="476B663A"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86" w:history="1">
        <w:r w:rsidRPr="0068224C">
          <w:rPr>
            <w:rStyle w:val="Hyperlink"/>
            <w:noProof/>
          </w:rPr>
          <w:t>Bảng 2</w:t>
        </w:r>
        <w:r w:rsidRPr="0068224C">
          <w:rPr>
            <w:rStyle w:val="Hyperlink"/>
            <w:noProof/>
          </w:rPr>
          <w:noBreakHyphen/>
          <w:t>25 Đặc tả Use Case xóa chương trình giảm giá (Flash Sale)</w:t>
        </w:r>
        <w:r>
          <w:rPr>
            <w:noProof/>
            <w:webHidden/>
          </w:rPr>
          <w:tab/>
        </w:r>
        <w:r>
          <w:rPr>
            <w:noProof/>
            <w:webHidden/>
          </w:rPr>
          <w:fldChar w:fldCharType="begin"/>
        </w:r>
        <w:r>
          <w:rPr>
            <w:noProof/>
            <w:webHidden/>
          </w:rPr>
          <w:instrText xml:space="preserve"> PAGEREF _Toc216254486 \h </w:instrText>
        </w:r>
        <w:r>
          <w:rPr>
            <w:noProof/>
            <w:webHidden/>
          </w:rPr>
        </w:r>
        <w:r>
          <w:rPr>
            <w:noProof/>
            <w:webHidden/>
          </w:rPr>
          <w:fldChar w:fldCharType="separate"/>
        </w:r>
        <w:r w:rsidR="00E629C6">
          <w:rPr>
            <w:noProof/>
            <w:webHidden/>
          </w:rPr>
          <w:t>54</w:t>
        </w:r>
        <w:r>
          <w:rPr>
            <w:noProof/>
            <w:webHidden/>
          </w:rPr>
          <w:fldChar w:fldCharType="end"/>
        </w:r>
      </w:hyperlink>
    </w:p>
    <w:p w14:paraId="45E151E5" w14:textId="1EEE93F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87" w:history="1">
        <w:r w:rsidRPr="0068224C">
          <w:rPr>
            <w:rStyle w:val="Hyperlink"/>
            <w:noProof/>
          </w:rPr>
          <w:t>Bảng 2</w:t>
        </w:r>
        <w:r w:rsidRPr="0068224C">
          <w:rPr>
            <w:rStyle w:val="Hyperlink"/>
            <w:noProof/>
          </w:rPr>
          <w:noBreakHyphen/>
          <w:t>26 Đặc tả Use Case áp chương trình giảm giá cho sản phẩm</w:t>
        </w:r>
        <w:r>
          <w:rPr>
            <w:noProof/>
            <w:webHidden/>
          </w:rPr>
          <w:tab/>
        </w:r>
        <w:r>
          <w:rPr>
            <w:noProof/>
            <w:webHidden/>
          </w:rPr>
          <w:fldChar w:fldCharType="begin"/>
        </w:r>
        <w:r>
          <w:rPr>
            <w:noProof/>
            <w:webHidden/>
          </w:rPr>
          <w:instrText xml:space="preserve"> PAGEREF _Toc216254487 \h </w:instrText>
        </w:r>
        <w:r>
          <w:rPr>
            <w:noProof/>
            <w:webHidden/>
          </w:rPr>
        </w:r>
        <w:r>
          <w:rPr>
            <w:noProof/>
            <w:webHidden/>
          </w:rPr>
          <w:fldChar w:fldCharType="separate"/>
        </w:r>
        <w:r w:rsidR="00E629C6">
          <w:rPr>
            <w:noProof/>
            <w:webHidden/>
          </w:rPr>
          <w:t>55</w:t>
        </w:r>
        <w:r>
          <w:rPr>
            <w:noProof/>
            <w:webHidden/>
          </w:rPr>
          <w:fldChar w:fldCharType="end"/>
        </w:r>
      </w:hyperlink>
    </w:p>
    <w:p w14:paraId="700F91BC" w14:textId="196892D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88" w:history="1">
        <w:r w:rsidRPr="0068224C">
          <w:rPr>
            <w:rStyle w:val="Hyperlink"/>
            <w:noProof/>
          </w:rPr>
          <w:t>Bảng 2</w:t>
        </w:r>
        <w:r w:rsidRPr="0068224C">
          <w:rPr>
            <w:rStyle w:val="Hyperlink"/>
            <w:noProof/>
          </w:rPr>
          <w:noBreakHyphen/>
          <w:t>27 Đặc tả Use Case thêm giỏ hàng</w:t>
        </w:r>
        <w:r>
          <w:rPr>
            <w:noProof/>
            <w:webHidden/>
          </w:rPr>
          <w:tab/>
        </w:r>
        <w:r>
          <w:rPr>
            <w:noProof/>
            <w:webHidden/>
          </w:rPr>
          <w:fldChar w:fldCharType="begin"/>
        </w:r>
        <w:r>
          <w:rPr>
            <w:noProof/>
            <w:webHidden/>
          </w:rPr>
          <w:instrText xml:space="preserve"> PAGEREF _Toc216254488 \h </w:instrText>
        </w:r>
        <w:r>
          <w:rPr>
            <w:noProof/>
            <w:webHidden/>
          </w:rPr>
        </w:r>
        <w:r>
          <w:rPr>
            <w:noProof/>
            <w:webHidden/>
          </w:rPr>
          <w:fldChar w:fldCharType="separate"/>
        </w:r>
        <w:r w:rsidR="00E629C6">
          <w:rPr>
            <w:noProof/>
            <w:webHidden/>
          </w:rPr>
          <w:t>56</w:t>
        </w:r>
        <w:r>
          <w:rPr>
            <w:noProof/>
            <w:webHidden/>
          </w:rPr>
          <w:fldChar w:fldCharType="end"/>
        </w:r>
      </w:hyperlink>
    </w:p>
    <w:p w14:paraId="2056C772" w14:textId="43E8F752"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89" w:history="1">
        <w:r w:rsidRPr="0068224C">
          <w:rPr>
            <w:rStyle w:val="Hyperlink"/>
            <w:noProof/>
          </w:rPr>
          <w:t>Bảng 2</w:t>
        </w:r>
        <w:r w:rsidRPr="0068224C">
          <w:rPr>
            <w:rStyle w:val="Hyperlink"/>
            <w:noProof/>
          </w:rPr>
          <w:noBreakHyphen/>
          <w:t>28 Đặc tả Use Case xem giỏ hàng</w:t>
        </w:r>
        <w:r>
          <w:rPr>
            <w:noProof/>
            <w:webHidden/>
          </w:rPr>
          <w:tab/>
        </w:r>
        <w:r>
          <w:rPr>
            <w:noProof/>
            <w:webHidden/>
          </w:rPr>
          <w:fldChar w:fldCharType="begin"/>
        </w:r>
        <w:r>
          <w:rPr>
            <w:noProof/>
            <w:webHidden/>
          </w:rPr>
          <w:instrText xml:space="preserve"> PAGEREF _Toc216254489 \h </w:instrText>
        </w:r>
        <w:r>
          <w:rPr>
            <w:noProof/>
            <w:webHidden/>
          </w:rPr>
        </w:r>
        <w:r>
          <w:rPr>
            <w:noProof/>
            <w:webHidden/>
          </w:rPr>
          <w:fldChar w:fldCharType="separate"/>
        </w:r>
        <w:r w:rsidR="00E629C6">
          <w:rPr>
            <w:noProof/>
            <w:webHidden/>
          </w:rPr>
          <w:t>57</w:t>
        </w:r>
        <w:r>
          <w:rPr>
            <w:noProof/>
            <w:webHidden/>
          </w:rPr>
          <w:fldChar w:fldCharType="end"/>
        </w:r>
      </w:hyperlink>
    </w:p>
    <w:p w14:paraId="3C2E147D" w14:textId="49FC7E4B"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90" w:history="1">
        <w:r w:rsidRPr="0068224C">
          <w:rPr>
            <w:rStyle w:val="Hyperlink"/>
            <w:noProof/>
          </w:rPr>
          <w:t>Bảng 2</w:t>
        </w:r>
        <w:r w:rsidRPr="0068224C">
          <w:rPr>
            <w:rStyle w:val="Hyperlink"/>
            <w:noProof/>
          </w:rPr>
          <w:noBreakHyphen/>
          <w:t>29 Đặc tả Use Case xóa giỏ hàng</w:t>
        </w:r>
        <w:r>
          <w:rPr>
            <w:noProof/>
            <w:webHidden/>
          </w:rPr>
          <w:tab/>
        </w:r>
        <w:r>
          <w:rPr>
            <w:noProof/>
            <w:webHidden/>
          </w:rPr>
          <w:fldChar w:fldCharType="begin"/>
        </w:r>
        <w:r>
          <w:rPr>
            <w:noProof/>
            <w:webHidden/>
          </w:rPr>
          <w:instrText xml:space="preserve"> PAGEREF _Toc216254490 \h </w:instrText>
        </w:r>
        <w:r>
          <w:rPr>
            <w:noProof/>
            <w:webHidden/>
          </w:rPr>
        </w:r>
        <w:r>
          <w:rPr>
            <w:noProof/>
            <w:webHidden/>
          </w:rPr>
          <w:fldChar w:fldCharType="separate"/>
        </w:r>
        <w:r w:rsidR="00E629C6">
          <w:rPr>
            <w:noProof/>
            <w:webHidden/>
          </w:rPr>
          <w:t>58</w:t>
        </w:r>
        <w:r>
          <w:rPr>
            <w:noProof/>
            <w:webHidden/>
          </w:rPr>
          <w:fldChar w:fldCharType="end"/>
        </w:r>
      </w:hyperlink>
    </w:p>
    <w:p w14:paraId="4ED4E277" w14:textId="0B65054D"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91" w:history="1">
        <w:r w:rsidRPr="0068224C">
          <w:rPr>
            <w:rStyle w:val="Hyperlink"/>
            <w:noProof/>
          </w:rPr>
          <w:t>Bảng 2</w:t>
        </w:r>
        <w:r w:rsidRPr="0068224C">
          <w:rPr>
            <w:rStyle w:val="Hyperlink"/>
            <w:noProof/>
          </w:rPr>
          <w:noBreakHyphen/>
          <w:t>30 Đặc tả Use Case cập nhật giỏ hàng</w:t>
        </w:r>
        <w:r>
          <w:rPr>
            <w:noProof/>
            <w:webHidden/>
          </w:rPr>
          <w:tab/>
        </w:r>
        <w:r>
          <w:rPr>
            <w:noProof/>
            <w:webHidden/>
          </w:rPr>
          <w:fldChar w:fldCharType="begin"/>
        </w:r>
        <w:r>
          <w:rPr>
            <w:noProof/>
            <w:webHidden/>
          </w:rPr>
          <w:instrText xml:space="preserve"> PAGEREF _Toc216254491 \h </w:instrText>
        </w:r>
        <w:r>
          <w:rPr>
            <w:noProof/>
            <w:webHidden/>
          </w:rPr>
        </w:r>
        <w:r>
          <w:rPr>
            <w:noProof/>
            <w:webHidden/>
          </w:rPr>
          <w:fldChar w:fldCharType="separate"/>
        </w:r>
        <w:r w:rsidR="00E629C6">
          <w:rPr>
            <w:noProof/>
            <w:webHidden/>
          </w:rPr>
          <w:t>59</w:t>
        </w:r>
        <w:r>
          <w:rPr>
            <w:noProof/>
            <w:webHidden/>
          </w:rPr>
          <w:fldChar w:fldCharType="end"/>
        </w:r>
      </w:hyperlink>
    </w:p>
    <w:p w14:paraId="5800CE03" w14:textId="4F8E915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92" w:history="1">
        <w:r w:rsidRPr="0068224C">
          <w:rPr>
            <w:rStyle w:val="Hyperlink"/>
            <w:noProof/>
          </w:rPr>
          <w:t>Bảng 2</w:t>
        </w:r>
        <w:r w:rsidRPr="0068224C">
          <w:rPr>
            <w:rStyle w:val="Hyperlink"/>
            <w:noProof/>
          </w:rPr>
          <w:noBreakHyphen/>
          <w:t>31 Đặc tả Use Case thanh toán</w:t>
        </w:r>
        <w:r>
          <w:rPr>
            <w:noProof/>
            <w:webHidden/>
          </w:rPr>
          <w:tab/>
        </w:r>
        <w:r>
          <w:rPr>
            <w:noProof/>
            <w:webHidden/>
          </w:rPr>
          <w:fldChar w:fldCharType="begin"/>
        </w:r>
        <w:r>
          <w:rPr>
            <w:noProof/>
            <w:webHidden/>
          </w:rPr>
          <w:instrText xml:space="preserve"> PAGEREF _Toc216254492 \h </w:instrText>
        </w:r>
        <w:r>
          <w:rPr>
            <w:noProof/>
            <w:webHidden/>
          </w:rPr>
        </w:r>
        <w:r>
          <w:rPr>
            <w:noProof/>
            <w:webHidden/>
          </w:rPr>
          <w:fldChar w:fldCharType="separate"/>
        </w:r>
        <w:r w:rsidR="00E629C6">
          <w:rPr>
            <w:noProof/>
            <w:webHidden/>
          </w:rPr>
          <w:t>60</w:t>
        </w:r>
        <w:r>
          <w:rPr>
            <w:noProof/>
            <w:webHidden/>
          </w:rPr>
          <w:fldChar w:fldCharType="end"/>
        </w:r>
      </w:hyperlink>
    </w:p>
    <w:p w14:paraId="31EC40AD" w14:textId="37A9383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93" w:history="1">
        <w:r w:rsidRPr="0068224C">
          <w:rPr>
            <w:rStyle w:val="Hyperlink"/>
            <w:noProof/>
          </w:rPr>
          <w:t>Bảng 2</w:t>
        </w:r>
        <w:r w:rsidRPr="0068224C">
          <w:rPr>
            <w:rStyle w:val="Hyperlink"/>
            <w:noProof/>
          </w:rPr>
          <w:noBreakHyphen/>
          <w:t>32 Đặc tả Use Case bình luận sản phẩm</w:t>
        </w:r>
        <w:r>
          <w:rPr>
            <w:noProof/>
            <w:webHidden/>
          </w:rPr>
          <w:tab/>
        </w:r>
        <w:r>
          <w:rPr>
            <w:noProof/>
            <w:webHidden/>
          </w:rPr>
          <w:fldChar w:fldCharType="begin"/>
        </w:r>
        <w:r>
          <w:rPr>
            <w:noProof/>
            <w:webHidden/>
          </w:rPr>
          <w:instrText xml:space="preserve"> PAGEREF _Toc216254493 \h </w:instrText>
        </w:r>
        <w:r>
          <w:rPr>
            <w:noProof/>
            <w:webHidden/>
          </w:rPr>
        </w:r>
        <w:r>
          <w:rPr>
            <w:noProof/>
            <w:webHidden/>
          </w:rPr>
          <w:fldChar w:fldCharType="separate"/>
        </w:r>
        <w:r w:rsidR="00E629C6">
          <w:rPr>
            <w:noProof/>
            <w:webHidden/>
          </w:rPr>
          <w:t>61</w:t>
        </w:r>
        <w:r>
          <w:rPr>
            <w:noProof/>
            <w:webHidden/>
          </w:rPr>
          <w:fldChar w:fldCharType="end"/>
        </w:r>
      </w:hyperlink>
    </w:p>
    <w:p w14:paraId="4F7A02CA" w14:textId="18F1606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94" w:history="1">
        <w:r w:rsidRPr="0068224C">
          <w:rPr>
            <w:rStyle w:val="Hyperlink"/>
            <w:noProof/>
          </w:rPr>
          <w:t>Bảng 2</w:t>
        </w:r>
        <w:r w:rsidRPr="0068224C">
          <w:rPr>
            <w:rStyle w:val="Hyperlink"/>
            <w:noProof/>
          </w:rPr>
          <w:noBreakHyphen/>
          <w:t>33 Đặc tả Use Case xem bình luận sản phẩm</w:t>
        </w:r>
        <w:r>
          <w:rPr>
            <w:noProof/>
            <w:webHidden/>
          </w:rPr>
          <w:tab/>
        </w:r>
        <w:r>
          <w:rPr>
            <w:noProof/>
            <w:webHidden/>
          </w:rPr>
          <w:fldChar w:fldCharType="begin"/>
        </w:r>
        <w:r>
          <w:rPr>
            <w:noProof/>
            <w:webHidden/>
          </w:rPr>
          <w:instrText xml:space="preserve"> PAGEREF _Toc216254494 \h </w:instrText>
        </w:r>
        <w:r>
          <w:rPr>
            <w:noProof/>
            <w:webHidden/>
          </w:rPr>
        </w:r>
        <w:r>
          <w:rPr>
            <w:noProof/>
            <w:webHidden/>
          </w:rPr>
          <w:fldChar w:fldCharType="separate"/>
        </w:r>
        <w:r w:rsidR="00E629C6">
          <w:rPr>
            <w:noProof/>
            <w:webHidden/>
          </w:rPr>
          <w:t>62</w:t>
        </w:r>
        <w:r>
          <w:rPr>
            <w:noProof/>
            <w:webHidden/>
          </w:rPr>
          <w:fldChar w:fldCharType="end"/>
        </w:r>
      </w:hyperlink>
    </w:p>
    <w:p w14:paraId="16C9E656" w14:textId="62BC2AD0"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95" w:history="1">
        <w:r w:rsidRPr="0068224C">
          <w:rPr>
            <w:rStyle w:val="Hyperlink"/>
            <w:noProof/>
          </w:rPr>
          <w:t>Bảng 2</w:t>
        </w:r>
        <w:r w:rsidRPr="0068224C">
          <w:rPr>
            <w:rStyle w:val="Hyperlink"/>
            <w:noProof/>
          </w:rPr>
          <w:noBreakHyphen/>
          <w:t>34 Đặc tả Use Case xem danh sách đơn hàng</w:t>
        </w:r>
        <w:r>
          <w:rPr>
            <w:noProof/>
            <w:webHidden/>
          </w:rPr>
          <w:tab/>
        </w:r>
        <w:r>
          <w:rPr>
            <w:noProof/>
            <w:webHidden/>
          </w:rPr>
          <w:fldChar w:fldCharType="begin"/>
        </w:r>
        <w:r>
          <w:rPr>
            <w:noProof/>
            <w:webHidden/>
          </w:rPr>
          <w:instrText xml:space="preserve"> PAGEREF _Toc216254495 \h </w:instrText>
        </w:r>
        <w:r>
          <w:rPr>
            <w:noProof/>
            <w:webHidden/>
          </w:rPr>
        </w:r>
        <w:r>
          <w:rPr>
            <w:noProof/>
            <w:webHidden/>
          </w:rPr>
          <w:fldChar w:fldCharType="separate"/>
        </w:r>
        <w:r w:rsidR="00E629C6">
          <w:rPr>
            <w:noProof/>
            <w:webHidden/>
          </w:rPr>
          <w:t>63</w:t>
        </w:r>
        <w:r>
          <w:rPr>
            <w:noProof/>
            <w:webHidden/>
          </w:rPr>
          <w:fldChar w:fldCharType="end"/>
        </w:r>
      </w:hyperlink>
    </w:p>
    <w:p w14:paraId="5A963ABF" w14:textId="4DA1DD88"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96" w:history="1">
        <w:r w:rsidRPr="0068224C">
          <w:rPr>
            <w:rStyle w:val="Hyperlink"/>
            <w:noProof/>
          </w:rPr>
          <w:t>Bảng 2</w:t>
        </w:r>
        <w:r w:rsidRPr="0068224C">
          <w:rPr>
            <w:rStyle w:val="Hyperlink"/>
            <w:noProof/>
          </w:rPr>
          <w:noBreakHyphen/>
          <w:t>35 Đặc tả Use Case xác nhận đơn hàng</w:t>
        </w:r>
        <w:r>
          <w:rPr>
            <w:noProof/>
            <w:webHidden/>
          </w:rPr>
          <w:tab/>
        </w:r>
        <w:r>
          <w:rPr>
            <w:noProof/>
            <w:webHidden/>
          </w:rPr>
          <w:fldChar w:fldCharType="begin"/>
        </w:r>
        <w:r>
          <w:rPr>
            <w:noProof/>
            <w:webHidden/>
          </w:rPr>
          <w:instrText xml:space="preserve"> PAGEREF _Toc216254496 \h </w:instrText>
        </w:r>
        <w:r>
          <w:rPr>
            <w:noProof/>
            <w:webHidden/>
          </w:rPr>
        </w:r>
        <w:r>
          <w:rPr>
            <w:noProof/>
            <w:webHidden/>
          </w:rPr>
          <w:fldChar w:fldCharType="separate"/>
        </w:r>
        <w:r w:rsidR="00E629C6">
          <w:rPr>
            <w:noProof/>
            <w:webHidden/>
          </w:rPr>
          <w:t>63</w:t>
        </w:r>
        <w:r>
          <w:rPr>
            <w:noProof/>
            <w:webHidden/>
          </w:rPr>
          <w:fldChar w:fldCharType="end"/>
        </w:r>
      </w:hyperlink>
    </w:p>
    <w:p w14:paraId="5058927E" w14:textId="3DFBE19C"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97" w:history="1">
        <w:r w:rsidRPr="0068224C">
          <w:rPr>
            <w:rStyle w:val="Hyperlink"/>
            <w:noProof/>
          </w:rPr>
          <w:t>Bảng 2</w:t>
        </w:r>
        <w:r w:rsidRPr="0068224C">
          <w:rPr>
            <w:rStyle w:val="Hyperlink"/>
            <w:noProof/>
          </w:rPr>
          <w:noBreakHyphen/>
          <w:t>36 Đặc tả Use Case đánh giá sản phẩm</w:t>
        </w:r>
        <w:r>
          <w:rPr>
            <w:noProof/>
            <w:webHidden/>
          </w:rPr>
          <w:tab/>
        </w:r>
        <w:r>
          <w:rPr>
            <w:noProof/>
            <w:webHidden/>
          </w:rPr>
          <w:fldChar w:fldCharType="begin"/>
        </w:r>
        <w:r>
          <w:rPr>
            <w:noProof/>
            <w:webHidden/>
          </w:rPr>
          <w:instrText xml:space="preserve"> PAGEREF _Toc216254497 \h </w:instrText>
        </w:r>
        <w:r>
          <w:rPr>
            <w:noProof/>
            <w:webHidden/>
          </w:rPr>
        </w:r>
        <w:r>
          <w:rPr>
            <w:noProof/>
            <w:webHidden/>
          </w:rPr>
          <w:fldChar w:fldCharType="separate"/>
        </w:r>
        <w:r w:rsidR="00E629C6">
          <w:rPr>
            <w:noProof/>
            <w:webHidden/>
          </w:rPr>
          <w:t>64</w:t>
        </w:r>
        <w:r>
          <w:rPr>
            <w:noProof/>
            <w:webHidden/>
          </w:rPr>
          <w:fldChar w:fldCharType="end"/>
        </w:r>
      </w:hyperlink>
    </w:p>
    <w:p w14:paraId="70F8D532" w14:textId="5464C9AE" w:rsidR="00661BD7" w:rsidRDefault="00661BD7">
      <w:pPr>
        <w:pStyle w:val="TableofFigures"/>
        <w:tabs>
          <w:tab w:val="right" w:leader="dot" w:pos="8778"/>
        </w:tabs>
        <w:rPr>
          <w:rFonts w:asciiTheme="minorHAnsi" w:eastAsiaTheme="minorEastAsia" w:hAnsiTheme="minorHAnsi" w:cstheme="minorBidi"/>
          <w:noProof/>
          <w:sz w:val="22"/>
          <w:szCs w:val="22"/>
          <w:lang w:val="en-US"/>
        </w:rPr>
      </w:pPr>
      <w:hyperlink w:anchor="_Toc216254498" w:history="1">
        <w:r w:rsidRPr="0068224C">
          <w:rPr>
            <w:rStyle w:val="Hyperlink"/>
            <w:noProof/>
          </w:rPr>
          <w:t>Bảng 2</w:t>
        </w:r>
        <w:r w:rsidRPr="0068224C">
          <w:rPr>
            <w:rStyle w:val="Hyperlink"/>
            <w:noProof/>
          </w:rPr>
          <w:noBreakHyphen/>
          <w:t>37 Đặc tả Use Case báo cáo thống kê</w:t>
        </w:r>
        <w:r>
          <w:rPr>
            <w:noProof/>
            <w:webHidden/>
          </w:rPr>
          <w:tab/>
        </w:r>
        <w:r>
          <w:rPr>
            <w:noProof/>
            <w:webHidden/>
          </w:rPr>
          <w:fldChar w:fldCharType="begin"/>
        </w:r>
        <w:r>
          <w:rPr>
            <w:noProof/>
            <w:webHidden/>
          </w:rPr>
          <w:instrText xml:space="preserve"> PAGEREF _Toc216254498 \h </w:instrText>
        </w:r>
        <w:r>
          <w:rPr>
            <w:noProof/>
            <w:webHidden/>
          </w:rPr>
        </w:r>
        <w:r>
          <w:rPr>
            <w:noProof/>
            <w:webHidden/>
          </w:rPr>
          <w:fldChar w:fldCharType="separate"/>
        </w:r>
        <w:r w:rsidR="00E629C6">
          <w:rPr>
            <w:noProof/>
            <w:webHidden/>
          </w:rPr>
          <w:t>66</w:t>
        </w:r>
        <w:r>
          <w:rPr>
            <w:noProof/>
            <w:webHidden/>
          </w:rPr>
          <w:fldChar w:fldCharType="end"/>
        </w:r>
      </w:hyperlink>
    </w:p>
    <w:p w14:paraId="1AB2BD37" w14:textId="6089152C" w:rsidR="0086588A" w:rsidRDefault="00791320">
      <w:pPr>
        <w:pStyle w:val="TableofFigures"/>
        <w:tabs>
          <w:tab w:val="right" w:leader="dot" w:pos="8778"/>
        </w:tabs>
        <w:rPr>
          <w:rFonts w:asciiTheme="minorHAnsi" w:eastAsiaTheme="minorEastAsia" w:hAnsiTheme="minorHAnsi" w:cstheme="minorBidi"/>
          <w:noProof/>
          <w:sz w:val="22"/>
          <w:szCs w:val="22"/>
          <w:lang w:val="en-US"/>
        </w:rPr>
      </w:pPr>
      <w:r w:rsidRPr="00890B20">
        <w:fldChar w:fldCharType="end"/>
      </w:r>
      <w:bookmarkStart w:id="13" w:name="_Ref262310752"/>
      <w:r w:rsidR="00B12004">
        <w:fldChar w:fldCharType="begin"/>
      </w:r>
      <w:r w:rsidR="00B12004">
        <w:instrText xml:space="preserve"> TOC \h \z \c "Bảng" </w:instrText>
      </w:r>
      <w:r w:rsidR="00B12004">
        <w:fldChar w:fldCharType="separate"/>
      </w:r>
      <w:hyperlink w:anchor="_Toc216254515" w:history="1">
        <w:r w:rsidR="0086588A" w:rsidRPr="00F140B5">
          <w:rPr>
            <w:rStyle w:val="Hyperlink"/>
            <w:noProof/>
          </w:rPr>
          <w:t>Bảng 2</w:t>
        </w:r>
        <w:r w:rsidR="0086588A" w:rsidRPr="00F140B5">
          <w:rPr>
            <w:rStyle w:val="Hyperlink"/>
            <w:noProof/>
          </w:rPr>
          <w:noBreakHyphen/>
          <w:t>38 Mô tả dữ liệu bảng User</w:t>
        </w:r>
        <w:r w:rsidR="0086588A">
          <w:rPr>
            <w:noProof/>
            <w:webHidden/>
          </w:rPr>
          <w:tab/>
        </w:r>
        <w:r w:rsidR="0086588A">
          <w:rPr>
            <w:noProof/>
            <w:webHidden/>
          </w:rPr>
          <w:fldChar w:fldCharType="begin"/>
        </w:r>
        <w:r w:rsidR="0086588A">
          <w:rPr>
            <w:noProof/>
            <w:webHidden/>
          </w:rPr>
          <w:instrText xml:space="preserve"> PAGEREF _Toc216254515 \h </w:instrText>
        </w:r>
        <w:r w:rsidR="0086588A">
          <w:rPr>
            <w:noProof/>
            <w:webHidden/>
          </w:rPr>
        </w:r>
        <w:r w:rsidR="0086588A">
          <w:rPr>
            <w:noProof/>
            <w:webHidden/>
          </w:rPr>
          <w:fldChar w:fldCharType="separate"/>
        </w:r>
        <w:r w:rsidR="00E629C6">
          <w:rPr>
            <w:noProof/>
            <w:webHidden/>
          </w:rPr>
          <w:t>112</w:t>
        </w:r>
        <w:r w:rsidR="0086588A">
          <w:rPr>
            <w:noProof/>
            <w:webHidden/>
          </w:rPr>
          <w:fldChar w:fldCharType="end"/>
        </w:r>
      </w:hyperlink>
    </w:p>
    <w:p w14:paraId="5611AC4A" w14:textId="0412E18E"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16" w:history="1">
        <w:r w:rsidRPr="00F140B5">
          <w:rPr>
            <w:rStyle w:val="Hyperlink"/>
            <w:noProof/>
          </w:rPr>
          <w:t>Bảng 2</w:t>
        </w:r>
        <w:r w:rsidRPr="00F140B5">
          <w:rPr>
            <w:rStyle w:val="Hyperlink"/>
            <w:noProof/>
          </w:rPr>
          <w:noBreakHyphen/>
          <w:t>39 Mô tả dữ liệu bảng UserRole</w:t>
        </w:r>
        <w:r>
          <w:rPr>
            <w:noProof/>
            <w:webHidden/>
          </w:rPr>
          <w:tab/>
        </w:r>
        <w:r>
          <w:rPr>
            <w:noProof/>
            <w:webHidden/>
          </w:rPr>
          <w:fldChar w:fldCharType="begin"/>
        </w:r>
        <w:r>
          <w:rPr>
            <w:noProof/>
            <w:webHidden/>
          </w:rPr>
          <w:instrText xml:space="preserve"> PAGEREF _Toc216254516 \h </w:instrText>
        </w:r>
        <w:r>
          <w:rPr>
            <w:noProof/>
            <w:webHidden/>
          </w:rPr>
        </w:r>
        <w:r>
          <w:rPr>
            <w:noProof/>
            <w:webHidden/>
          </w:rPr>
          <w:fldChar w:fldCharType="separate"/>
        </w:r>
        <w:r w:rsidR="00E629C6">
          <w:rPr>
            <w:noProof/>
            <w:webHidden/>
          </w:rPr>
          <w:t>112</w:t>
        </w:r>
        <w:r>
          <w:rPr>
            <w:noProof/>
            <w:webHidden/>
          </w:rPr>
          <w:fldChar w:fldCharType="end"/>
        </w:r>
      </w:hyperlink>
    </w:p>
    <w:p w14:paraId="7F0B6D65" w14:textId="029EFABD"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17" w:history="1">
        <w:r w:rsidRPr="00F140B5">
          <w:rPr>
            <w:rStyle w:val="Hyperlink"/>
            <w:noProof/>
          </w:rPr>
          <w:t>Bảng 2</w:t>
        </w:r>
        <w:r w:rsidRPr="00F140B5">
          <w:rPr>
            <w:rStyle w:val="Hyperlink"/>
            <w:noProof/>
          </w:rPr>
          <w:noBreakHyphen/>
          <w:t>40 Mô tả dữ liệu bảng Role</w:t>
        </w:r>
        <w:r>
          <w:rPr>
            <w:noProof/>
            <w:webHidden/>
          </w:rPr>
          <w:tab/>
        </w:r>
        <w:r>
          <w:rPr>
            <w:noProof/>
            <w:webHidden/>
          </w:rPr>
          <w:fldChar w:fldCharType="begin"/>
        </w:r>
        <w:r>
          <w:rPr>
            <w:noProof/>
            <w:webHidden/>
          </w:rPr>
          <w:instrText xml:space="preserve"> PAGEREF _Toc216254517 \h </w:instrText>
        </w:r>
        <w:r>
          <w:rPr>
            <w:noProof/>
            <w:webHidden/>
          </w:rPr>
        </w:r>
        <w:r>
          <w:rPr>
            <w:noProof/>
            <w:webHidden/>
          </w:rPr>
          <w:fldChar w:fldCharType="separate"/>
        </w:r>
        <w:r w:rsidR="00E629C6">
          <w:rPr>
            <w:noProof/>
            <w:webHidden/>
          </w:rPr>
          <w:t>113</w:t>
        </w:r>
        <w:r>
          <w:rPr>
            <w:noProof/>
            <w:webHidden/>
          </w:rPr>
          <w:fldChar w:fldCharType="end"/>
        </w:r>
      </w:hyperlink>
    </w:p>
    <w:p w14:paraId="7470A5B6" w14:textId="052D1247"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18" w:history="1">
        <w:r w:rsidRPr="00F140B5">
          <w:rPr>
            <w:rStyle w:val="Hyperlink"/>
            <w:noProof/>
          </w:rPr>
          <w:t>Bảng 2</w:t>
        </w:r>
        <w:r w:rsidRPr="00F140B5">
          <w:rPr>
            <w:rStyle w:val="Hyperlink"/>
            <w:noProof/>
          </w:rPr>
          <w:noBreakHyphen/>
          <w:t>41 Mô tả dữ liệu bảng Banner</w:t>
        </w:r>
        <w:r>
          <w:rPr>
            <w:noProof/>
            <w:webHidden/>
          </w:rPr>
          <w:tab/>
        </w:r>
        <w:r>
          <w:rPr>
            <w:noProof/>
            <w:webHidden/>
          </w:rPr>
          <w:fldChar w:fldCharType="begin"/>
        </w:r>
        <w:r>
          <w:rPr>
            <w:noProof/>
            <w:webHidden/>
          </w:rPr>
          <w:instrText xml:space="preserve"> PAGEREF _Toc216254518 \h </w:instrText>
        </w:r>
        <w:r>
          <w:rPr>
            <w:noProof/>
            <w:webHidden/>
          </w:rPr>
        </w:r>
        <w:r>
          <w:rPr>
            <w:noProof/>
            <w:webHidden/>
          </w:rPr>
          <w:fldChar w:fldCharType="separate"/>
        </w:r>
        <w:r w:rsidR="00E629C6">
          <w:rPr>
            <w:noProof/>
            <w:webHidden/>
          </w:rPr>
          <w:t>113</w:t>
        </w:r>
        <w:r>
          <w:rPr>
            <w:noProof/>
            <w:webHidden/>
          </w:rPr>
          <w:fldChar w:fldCharType="end"/>
        </w:r>
      </w:hyperlink>
    </w:p>
    <w:p w14:paraId="20923839" w14:textId="2F6AD741"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19" w:history="1">
        <w:r w:rsidRPr="00F140B5">
          <w:rPr>
            <w:rStyle w:val="Hyperlink"/>
            <w:noProof/>
          </w:rPr>
          <w:t>Bảng 2</w:t>
        </w:r>
        <w:r w:rsidRPr="00F140B5">
          <w:rPr>
            <w:rStyle w:val="Hyperlink"/>
            <w:noProof/>
          </w:rPr>
          <w:noBreakHyphen/>
          <w:t>42 Mô tả dữ liệu bảng Product</w:t>
        </w:r>
        <w:r>
          <w:rPr>
            <w:noProof/>
            <w:webHidden/>
          </w:rPr>
          <w:tab/>
        </w:r>
        <w:r>
          <w:rPr>
            <w:noProof/>
            <w:webHidden/>
          </w:rPr>
          <w:fldChar w:fldCharType="begin"/>
        </w:r>
        <w:r>
          <w:rPr>
            <w:noProof/>
            <w:webHidden/>
          </w:rPr>
          <w:instrText xml:space="preserve"> PAGEREF _Toc216254519 \h </w:instrText>
        </w:r>
        <w:r>
          <w:rPr>
            <w:noProof/>
            <w:webHidden/>
          </w:rPr>
        </w:r>
        <w:r>
          <w:rPr>
            <w:noProof/>
            <w:webHidden/>
          </w:rPr>
          <w:fldChar w:fldCharType="separate"/>
        </w:r>
        <w:r w:rsidR="00E629C6">
          <w:rPr>
            <w:noProof/>
            <w:webHidden/>
          </w:rPr>
          <w:t>113</w:t>
        </w:r>
        <w:r>
          <w:rPr>
            <w:noProof/>
            <w:webHidden/>
          </w:rPr>
          <w:fldChar w:fldCharType="end"/>
        </w:r>
      </w:hyperlink>
    </w:p>
    <w:p w14:paraId="248394FC" w14:textId="511BA0A8"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20" w:history="1">
        <w:r w:rsidRPr="00F140B5">
          <w:rPr>
            <w:rStyle w:val="Hyperlink"/>
            <w:noProof/>
          </w:rPr>
          <w:t>Bảng 2</w:t>
        </w:r>
        <w:r w:rsidRPr="00F140B5">
          <w:rPr>
            <w:rStyle w:val="Hyperlink"/>
            <w:noProof/>
          </w:rPr>
          <w:noBreakHyphen/>
          <w:t>43 Mô tả dữ liệu bảng ProductVariant</w:t>
        </w:r>
        <w:r>
          <w:rPr>
            <w:noProof/>
            <w:webHidden/>
          </w:rPr>
          <w:tab/>
        </w:r>
        <w:r>
          <w:rPr>
            <w:noProof/>
            <w:webHidden/>
          </w:rPr>
          <w:fldChar w:fldCharType="begin"/>
        </w:r>
        <w:r>
          <w:rPr>
            <w:noProof/>
            <w:webHidden/>
          </w:rPr>
          <w:instrText xml:space="preserve"> PAGEREF _Toc216254520 \h </w:instrText>
        </w:r>
        <w:r>
          <w:rPr>
            <w:noProof/>
            <w:webHidden/>
          </w:rPr>
        </w:r>
        <w:r>
          <w:rPr>
            <w:noProof/>
            <w:webHidden/>
          </w:rPr>
          <w:fldChar w:fldCharType="separate"/>
        </w:r>
        <w:r w:rsidR="00E629C6">
          <w:rPr>
            <w:noProof/>
            <w:webHidden/>
          </w:rPr>
          <w:t>114</w:t>
        </w:r>
        <w:r>
          <w:rPr>
            <w:noProof/>
            <w:webHidden/>
          </w:rPr>
          <w:fldChar w:fldCharType="end"/>
        </w:r>
      </w:hyperlink>
    </w:p>
    <w:p w14:paraId="66F75CD0" w14:textId="12B87368"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21" w:history="1">
        <w:r w:rsidRPr="00F140B5">
          <w:rPr>
            <w:rStyle w:val="Hyperlink"/>
            <w:noProof/>
          </w:rPr>
          <w:t>Bảng 2</w:t>
        </w:r>
        <w:r w:rsidRPr="00F140B5">
          <w:rPr>
            <w:rStyle w:val="Hyperlink"/>
            <w:noProof/>
          </w:rPr>
          <w:noBreakHyphen/>
          <w:t>44 Mô tả dữ liệu bảng ProductImage</w:t>
        </w:r>
        <w:r>
          <w:rPr>
            <w:noProof/>
            <w:webHidden/>
          </w:rPr>
          <w:tab/>
        </w:r>
        <w:r>
          <w:rPr>
            <w:noProof/>
            <w:webHidden/>
          </w:rPr>
          <w:fldChar w:fldCharType="begin"/>
        </w:r>
        <w:r>
          <w:rPr>
            <w:noProof/>
            <w:webHidden/>
          </w:rPr>
          <w:instrText xml:space="preserve"> PAGEREF _Toc216254521 \h </w:instrText>
        </w:r>
        <w:r>
          <w:rPr>
            <w:noProof/>
            <w:webHidden/>
          </w:rPr>
        </w:r>
        <w:r>
          <w:rPr>
            <w:noProof/>
            <w:webHidden/>
          </w:rPr>
          <w:fldChar w:fldCharType="separate"/>
        </w:r>
        <w:r w:rsidR="00E629C6">
          <w:rPr>
            <w:noProof/>
            <w:webHidden/>
          </w:rPr>
          <w:t>114</w:t>
        </w:r>
        <w:r>
          <w:rPr>
            <w:noProof/>
            <w:webHidden/>
          </w:rPr>
          <w:fldChar w:fldCharType="end"/>
        </w:r>
      </w:hyperlink>
    </w:p>
    <w:p w14:paraId="3AB08C87" w14:textId="57AC9A74"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22" w:history="1">
        <w:r w:rsidRPr="00F140B5">
          <w:rPr>
            <w:rStyle w:val="Hyperlink"/>
            <w:noProof/>
          </w:rPr>
          <w:t>Bảng 2</w:t>
        </w:r>
        <w:r w:rsidRPr="00F140B5">
          <w:rPr>
            <w:rStyle w:val="Hyperlink"/>
            <w:noProof/>
          </w:rPr>
          <w:noBreakHyphen/>
          <w:t>45 Mô tả dữ liệu bảng Category</w:t>
        </w:r>
        <w:r>
          <w:rPr>
            <w:noProof/>
            <w:webHidden/>
          </w:rPr>
          <w:tab/>
        </w:r>
        <w:r>
          <w:rPr>
            <w:noProof/>
            <w:webHidden/>
          </w:rPr>
          <w:fldChar w:fldCharType="begin"/>
        </w:r>
        <w:r>
          <w:rPr>
            <w:noProof/>
            <w:webHidden/>
          </w:rPr>
          <w:instrText xml:space="preserve"> PAGEREF _Toc216254522 \h </w:instrText>
        </w:r>
        <w:r>
          <w:rPr>
            <w:noProof/>
            <w:webHidden/>
          </w:rPr>
        </w:r>
        <w:r>
          <w:rPr>
            <w:noProof/>
            <w:webHidden/>
          </w:rPr>
          <w:fldChar w:fldCharType="separate"/>
        </w:r>
        <w:r w:rsidR="00E629C6">
          <w:rPr>
            <w:noProof/>
            <w:webHidden/>
          </w:rPr>
          <w:t>114</w:t>
        </w:r>
        <w:r>
          <w:rPr>
            <w:noProof/>
            <w:webHidden/>
          </w:rPr>
          <w:fldChar w:fldCharType="end"/>
        </w:r>
      </w:hyperlink>
    </w:p>
    <w:p w14:paraId="220BDF47" w14:textId="1CC7C09E"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23" w:history="1">
        <w:r w:rsidRPr="00F140B5">
          <w:rPr>
            <w:rStyle w:val="Hyperlink"/>
            <w:noProof/>
          </w:rPr>
          <w:t>Bảng 2</w:t>
        </w:r>
        <w:r w:rsidRPr="00F140B5">
          <w:rPr>
            <w:rStyle w:val="Hyperlink"/>
            <w:noProof/>
          </w:rPr>
          <w:noBreakHyphen/>
          <w:t>46 Mô tả dữ liệu bảng Cart</w:t>
        </w:r>
        <w:r>
          <w:rPr>
            <w:noProof/>
            <w:webHidden/>
          </w:rPr>
          <w:tab/>
        </w:r>
        <w:r>
          <w:rPr>
            <w:noProof/>
            <w:webHidden/>
          </w:rPr>
          <w:fldChar w:fldCharType="begin"/>
        </w:r>
        <w:r>
          <w:rPr>
            <w:noProof/>
            <w:webHidden/>
          </w:rPr>
          <w:instrText xml:space="preserve"> PAGEREF _Toc216254523 \h </w:instrText>
        </w:r>
        <w:r>
          <w:rPr>
            <w:noProof/>
            <w:webHidden/>
          </w:rPr>
        </w:r>
        <w:r>
          <w:rPr>
            <w:noProof/>
            <w:webHidden/>
          </w:rPr>
          <w:fldChar w:fldCharType="separate"/>
        </w:r>
        <w:r w:rsidR="00E629C6">
          <w:rPr>
            <w:noProof/>
            <w:webHidden/>
          </w:rPr>
          <w:t>114</w:t>
        </w:r>
        <w:r>
          <w:rPr>
            <w:noProof/>
            <w:webHidden/>
          </w:rPr>
          <w:fldChar w:fldCharType="end"/>
        </w:r>
      </w:hyperlink>
    </w:p>
    <w:p w14:paraId="3C815E2A" w14:textId="2F12C4DC"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24" w:history="1">
        <w:r w:rsidRPr="00F140B5">
          <w:rPr>
            <w:rStyle w:val="Hyperlink"/>
            <w:noProof/>
          </w:rPr>
          <w:t>Bảng 2</w:t>
        </w:r>
        <w:r w:rsidRPr="00F140B5">
          <w:rPr>
            <w:rStyle w:val="Hyperlink"/>
            <w:noProof/>
          </w:rPr>
          <w:noBreakHyphen/>
          <w:t>47 Mô tả dữ liệu bảng CartItem</w:t>
        </w:r>
        <w:r>
          <w:rPr>
            <w:noProof/>
            <w:webHidden/>
          </w:rPr>
          <w:tab/>
        </w:r>
        <w:r>
          <w:rPr>
            <w:noProof/>
            <w:webHidden/>
          </w:rPr>
          <w:fldChar w:fldCharType="begin"/>
        </w:r>
        <w:r>
          <w:rPr>
            <w:noProof/>
            <w:webHidden/>
          </w:rPr>
          <w:instrText xml:space="preserve"> PAGEREF _Toc216254524 \h </w:instrText>
        </w:r>
        <w:r>
          <w:rPr>
            <w:noProof/>
            <w:webHidden/>
          </w:rPr>
        </w:r>
        <w:r>
          <w:rPr>
            <w:noProof/>
            <w:webHidden/>
          </w:rPr>
          <w:fldChar w:fldCharType="separate"/>
        </w:r>
        <w:r w:rsidR="00E629C6">
          <w:rPr>
            <w:noProof/>
            <w:webHidden/>
          </w:rPr>
          <w:t>115</w:t>
        </w:r>
        <w:r>
          <w:rPr>
            <w:noProof/>
            <w:webHidden/>
          </w:rPr>
          <w:fldChar w:fldCharType="end"/>
        </w:r>
      </w:hyperlink>
    </w:p>
    <w:p w14:paraId="4A065403" w14:textId="51597D23"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25" w:history="1">
        <w:r w:rsidRPr="00F140B5">
          <w:rPr>
            <w:rStyle w:val="Hyperlink"/>
            <w:noProof/>
          </w:rPr>
          <w:t>Bảng 2</w:t>
        </w:r>
        <w:r w:rsidRPr="00F140B5">
          <w:rPr>
            <w:rStyle w:val="Hyperlink"/>
            <w:noProof/>
          </w:rPr>
          <w:noBreakHyphen/>
          <w:t>48 Mô tả dữ liệu bảng Order</w:t>
        </w:r>
        <w:r>
          <w:rPr>
            <w:noProof/>
            <w:webHidden/>
          </w:rPr>
          <w:tab/>
        </w:r>
        <w:r>
          <w:rPr>
            <w:noProof/>
            <w:webHidden/>
          </w:rPr>
          <w:fldChar w:fldCharType="begin"/>
        </w:r>
        <w:r>
          <w:rPr>
            <w:noProof/>
            <w:webHidden/>
          </w:rPr>
          <w:instrText xml:space="preserve"> PAGEREF _Toc216254525 \h </w:instrText>
        </w:r>
        <w:r>
          <w:rPr>
            <w:noProof/>
            <w:webHidden/>
          </w:rPr>
        </w:r>
        <w:r>
          <w:rPr>
            <w:noProof/>
            <w:webHidden/>
          </w:rPr>
          <w:fldChar w:fldCharType="separate"/>
        </w:r>
        <w:r w:rsidR="00E629C6">
          <w:rPr>
            <w:noProof/>
            <w:webHidden/>
          </w:rPr>
          <w:t>115</w:t>
        </w:r>
        <w:r>
          <w:rPr>
            <w:noProof/>
            <w:webHidden/>
          </w:rPr>
          <w:fldChar w:fldCharType="end"/>
        </w:r>
      </w:hyperlink>
    </w:p>
    <w:p w14:paraId="6FD1E05D" w14:textId="535DFB6E"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26" w:history="1">
        <w:r w:rsidRPr="00F140B5">
          <w:rPr>
            <w:rStyle w:val="Hyperlink"/>
            <w:noProof/>
          </w:rPr>
          <w:t>Bảng 2</w:t>
        </w:r>
        <w:r w:rsidRPr="00F140B5">
          <w:rPr>
            <w:rStyle w:val="Hyperlink"/>
            <w:noProof/>
          </w:rPr>
          <w:noBreakHyphen/>
          <w:t>49 Mô tả dữ liệu bảng OrderDetail</w:t>
        </w:r>
        <w:r>
          <w:rPr>
            <w:noProof/>
            <w:webHidden/>
          </w:rPr>
          <w:tab/>
        </w:r>
        <w:r>
          <w:rPr>
            <w:noProof/>
            <w:webHidden/>
          </w:rPr>
          <w:fldChar w:fldCharType="begin"/>
        </w:r>
        <w:r>
          <w:rPr>
            <w:noProof/>
            <w:webHidden/>
          </w:rPr>
          <w:instrText xml:space="preserve"> PAGEREF _Toc216254526 \h </w:instrText>
        </w:r>
        <w:r>
          <w:rPr>
            <w:noProof/>
            <w:webHidden/>
          </w:rPr>
        </w:r>
        <w:r>
          <w:rPr>
            <w:noProof/>
            <w:webHidden/>
          </w:rPr>
          <w:fldChar w:fldCharType="separate"/>
        </w:r>
        <w:r w:rsidR="00E629C6">
          <w:rPr>
            <w:noProof/>
            <w:webHidden/>
          </w:rPr>
          <w:t>115</w:t>
        </w:r>
        <w:r>
          <w:rPr>
            <w:noProof/>
            <w:webHidden/>
          </w:rPr>
          <w:fldChar w:fldCharType="end"/>
        </w:r>
      </w:hyperlink>
    </w:p>
    <w:p w14:paraId="6199317D" w14:textId="6D33EB00"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27" w:history="1">
        <w:r w:rsidRPr="00F140B5">
          <w:rPr>
            <w:rStyle w:val="Hyperlink"/>
            <w:noProof/>
          </w:rPr>
          <w:t>Bảng 2</w:t>
        </w:r>
        <w:r w:rsidRPr="00F140B5">
          <w:rPr>
            <w:rStyle w:val="Hyperlink"/>
            <w:noProof/>
          </w:rPr>
          <w:noBreakHyphen/>
          <w:t>50 Mô tả dữ liệu bảng Sale</w:t>
        </w:r>
        <w:r>
          <w:rPr>
            <w:noProof/>
            <w:webHidden/>
          </w:rPr>
          <w:tab/>
        </w:r>
        <w:r>
          <w:rPr>
            <w:noProof/>
            <w:webHidden/>
          </w:rPr>
          <w:fldChar w:fldCharType="begin"/>
        </w:r>
        <w:r>
          <w:rPr>
            <w:noProof/>
            <w:webHidden/>
          </w:rPr>
          <w:instrText xml:space="preserve"> PAGEREF _Toc216254527 \h </w:instrText>
        </w:r>
        <w:r>
          <w:rPr>
            <w:noProof/>
            <w:webHidden/>
          </w:rPr>
        </w:r>
        <w:r>
          <w:rPr>
            <w:noProof/>
            <w:webHidden/>
          </w:rPr>
          <w:fldChar w:fldCharType="separate"/>
        </w:r>
        <w:r w:rsidR="00E629C6">
          <w:rPr>
            <w:noProof/>
            <w:webHidden/>
          </w:rPr>
          <w:t>116</w:t>
        </w:r>
        <w:r>
          <w:rPr>
            <w:noProof/>
            <w:webHidden/>
          </w:rPr>
          <w:fldChar w:fldCharType="end"/>
        </w:r>
      </w:hyperlink>
    </w:p>
    <w:p w14:paraId="4D0C8338" w14:textId="449459B0"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28" w:history="1">
        <w:r w:rsidRPr="00F140B5">
          <w:rPr>
            <w:rStyle w:val="Hyperlink"/>
            <w:noProof/>
          </w:rPr>
          <w:t>Bảng 2</w:t>
        </w:r>
        <w:r w:rsidRPr="00F140B5">
          <w:rPr>
            <w:rStyle w:val="Hyperlink"/>
            <w:noProof/>
          </w:rPr>
          <w:noBreakHyphen/>
          <w:t>51 Mô tả dữ liệu bảng ProductVariantRating</w:t>
        </w:r>
        <w:r>
          <w:rPr>
            <w:noProof/>
            <w:webHidden/>
          </w:rPr>
          <w:tab/>
        </w:r>
        <w:r>
          <w:rPr>
            <w:noProof/>
            <w:webHidden/>
          </w:rPr>
          <w:fldChar w:fldCharType="begin"/>
        </w:r>
        <w:r>
          <w:rPr>
            <w:noProof/>
            <w:webHidden/>
          </w:rPr>
          <w:instrText xml:space="preserve"> PAGEREF _Toc216254528 \h </w:instrText>
        </w:r>
        <w:r>
          <w:rPr>
            <w:noProof/>
            <w:webHidden/>
          </w:rPr>
        </w:r>
        <w:r>
          <w:rPr>
            <w:noProof/>
            <w:webHidden/>
          </w:rPr>
          <w:fldChar w:fldCharType="separate"/>
        </w:r>
        <w:r w:rsidR="00E629C6">
          <w:rPr>
            <w:noProof/>
            <w:webHidden/>
          </w:rPr>
          <w:t>116</w:t>
        </w:r>
        <w:r>
          <w:rPr>
            <w:noProof/>
            <w:webHidden/>
          </w:rPr>
          <w:fldChar w:fldCharType="end"/>
        </w:r>
      </w:hyperlink>
    </w:p>
    <w:p w14:paraId="7412CA04" w14:textId="11626AB5" w:rsidR="0086588A" w:rsidRDefault="0086588A">
      <w:pPr>
        <w:pStyle w:val="TableofFigures"/>
        <w:tabs>
          <w:tab w:val="right" w:leader="dot" w:pos="8778"/>
        </w:tabs>
        <w:rPr>
          <w:rFonts w:asciiTheme="minorHAnsi" w:eastAsiaTheme="minorEastAsia" w:hAnsiTheme="minorHAnsi" w:cstheme="minorBidi"/>
          <w:noProof/>
          <w:sz w:val="22"/>
          <w:szCs w:val="22"/>
          <w:lang w:val="en-US"/>
        </w:rPr>
      </w:pPr>
      <w:hyperlink w:anchor="_Toc216254529" w:history="1">
        <w:r w:rsidRPr="00F140B5">
          <w:rPr>
            <w:rStyle w:val="Hyperlink"/>
            <w:noProof/>
          </w:rPr>
          <w:t>Bảng 2</w:t>
        </w:r>
        <w:r w:rsidRPr="00F140B5">
          <w:rPr>
            <w:rStyle w:val="Hyperlink"/>
            <w:noProof/>
          </w:rPr>
          <w:noBreakHyphen/>
          <w:t>52 Mô tả dữ liệu bảng ProductVariantComment</w:t>
        </w:r>
        <w:r>
          <w:rPr>
            <w:noProof/>
            <w:webHidden/>
          </w:rPr>
          <w:tab/>
        </w:r>
        <w:r>
          <w:rPr>
            <w:noProof/>
            <w:webHidden/>
          </w:rPr>
          <w:fldChar w:fldCharType="begin"/>
        </w:r>
        <w:r>
          <w:rPr>
            <w:noProof/>
            <w:webHidden/>
          </w:rPr>
          <w:instrText xml:space="preserve"> PAGEREF _Toc216254529 \h </w:instrText>
        </w:r>
        <w:r>
          <w:rPr>
            <w:noProof/>
            <w:webHidden/>
          </w:rPr>
        </w:r>
        <w:r>
          <w:rPr>
            <w:noProof/>
            <w:webHidden/>
          </w:rPr>
          <w:fldChar w:fldCharType="separate"/>
        </w:r>
        <w:r w:rsidR="00E629C6">
          <w:rPr>
            <w:noProof/>
            <w:webHidden/>
          </w:rPr>
          <w:t>117</w:t>
        </w:r>
        <w:r>
          <w:rPr>
            <w:noProof/>
            <w:webHidden/>
          </w:rPr>
          <w:fldChar w:fldCharType="end"/>
        </w:r>
      </w:hyperlink>
    </w:p>
    <w:p w14:paraId="77C2E43E" w14:textId="03DD1B87" w:rsidR="002E18DB" w:rsidRDefault="00B12004">
      <w:pPr>
        <w:spacing w:before="0" w:line="240" w:lineRule="auto"/>
        <w:ind w:firstLine="0"/>
        <w:jc w:val="left"/>
      </w:pPr>
      <w:r>
        <w:fldChar w:fldCharType="end"/>
      </w:r>
    </w:p>
    <w:p w14:paraId="2A93D19C" w14:textId="292CA53C" w:rsidR="003F5546" w:rsidRPr="00890B20" w:rsidRDefault="002E18DB">
      <w:pPr>
        <w:spacing w:before="0" w:line="240" w:lineRule="auto"/>
        <w:ind w:firstLine="0"/>
        <w:jc w:val="left"/>
      </w:pPr>
      <w:r>
        <w:br w:type="page"/>
      </w:r>
    </w:p>
    <w:p w14:paraId="15CE21CE" w14:textId="19739910" w:rsidR="00531F29" w:rsidRPr="00890B20" w:rsidRDefault="00A5443D" w:rsidP="00C61E4C">
      <w:pPr>
        <w:pStyle w:val="Heading1"/>
        <w:numPr>
          <w:ilvl w:val="0"/>
          <w:numId w:val="0"/>
        </w:numPr>
      </w:pPr>
      <w:bookmarkStart w:id="14" w:name="_Toc216254167"/>
      <w:bookmarkStart w:id="15" w:name="_Toc216255415"/>
      <w:r w:rsidRPr="00890B20">
        <w:lastRenderedPageBreak/>
        <w:t>DANH MỤC CÁC TỪ VIẾT TẮT</w:t>
      </w:r>
      <w:bookmarkEnd w:id="14"/>
      <w:bookmarkEnd w:id="15"/>
    </w:p>
    <w:tbl>
      <w:tblPr>
        <w:tblStyle w:val="TableGrid"/>
        <w:tblW w:w="8784" w:type="dxa"/>
        <w:tblLook w:val="04A0" w:firstRow="1" w:lastRow="0" w:firstColumn="1" w:lastColumn="0" w:noHBand="0" w:noVBand="1"/>
      </w:tblPr>
      <w:tblGrid>
        <w:gridCol w:w="568"/>
        <w:gridCol w:w="1554"/>
        <w:gridCol w:w="3543"/>
        <w:gridCol w:w="3119"/>
      </w:tblGrid>
      <w:tr w:rsidR="00C63B19" w:rsidRPr="00890B20" w14:paraId="68193822" w14:textId="77777777" w:rsidTr="003B7880">
        <w:tc>
          <w:tcPr>
            <w:tcW w:w="568" w:type="dxa"/>
          </w:tcPr>
          <w:p w14:paraId="05F75111" w14:textId="68ED7781" w:rsidR="00C63B19" w:rsidRPr="00890B20" w:rsidRDefault="00C63B19" w:rsidP="002C6B29">
            <w:pPr>
              <w:ind w:firstLine="0"/>
              <w:jc w:val="center"/>
              <w:rPr>
                <w:b/>
                <w:bCs/>
              </w:rPr>
            </w:pPr>
            <w:r w:rsidRPr="00890B20">
              <w:rPr>
                <w:b/>
                <w:bCs/>
              </w:rPr>
              <w:t>STT</w:t>
            </w:r>
          </w:p>
        </w:tc>
        <w:tc>
          <w:tcPr>
            <w:tcW w:w="1554" w:type="dxa"/>
          </w:tcPr>
          <w:p w14:paraId="7BEDAE99" w14:textId="41F72417" w:rsidR="00C63B19" w:rsidRPr="00890B20" w:rsidRDefault="00C63B19" w:rsidP="002C6B29">
            <w:pPr>
              <w:ind w:firstLine="0"/>
              <w:jc w:val="center"/>
              <w:rPr>
                <w:b/>
                <w:bCs/>
              </w:rPr>
            </w:pPr>
            <w:r w:rsidRPr="00890B20">
              <w:rPr>
                <w:b/>
                <w:bCs/>
              </w:rPr>
              <w:t>Từ viết tắt</w:t>
            </w:r>
          </w:p>
        </w:tc>
        <w:tc>
          <w:tcPr>
            <w:tcW w:w="3543" w:type="dxa"/>
          </w:tcPr>
          <w:p w14:paraId="685010FA" w14:textId="6FCA8E00" w:rsidR="00C63B19" w:rsidRPr="00890B20" w:rsidRDefault="00C63B19" w:rsidP="002C6B29">
            <w:pPr>
              <w:ind w:firstLine="0"/>
              <w:jc w:val="center"/>
              <w:rPr>
                <w:b/>
                <w:bCs/>
              </w:rPr>
            </w:pPr>
            <w:r w:rsidRPr="00890B20">
              <w:rPr>
                <w:b/>
                <w:bCs/>
              </w:rPr>
              <w:t>Từ tiếng Anh</w:t>
            </w:r>
          </w:p>
        </w:tc>
        <w:tc>
          <w:tcPr>
            <w:tcW w:w="3119" w:type="dxa"/>
          </w:tcPr>
          <w:p w14:paraId="62A82826" w14:textId="015DD55F" w:rsidR="00C63B19" w:rsidRPr="00890B20" w:rsidRDefault="00C63B19" w:rsidP="002C6B29">
            <w:pPr>
              <w:ind w:firstLine="0"/>
              <w:jc w:val="center"/>
              <w:rPr>
                <w:b/>
                <w:bCs/>
              </w:rPr>
            </w:pPr>
            <w:r w:rsidRPr="00890B20">
              <w:rPr>
                <w:b/>
                <w:bCs/>
              </w:rPr>
              <w:t>Từ và nghĩa tiếng Việt</w:t>
            </w:r>
          </w:p>
        </w:tc>
      </w:tr>
      <w:tr w:rsidR="00C63B19" w:rsidRPr="00890B20" w14:paraId="20AF9833" w14:textId="77777777" w:rsidTr="003B7880">
        <w:tc>
          <w:tcPr>
            <w:tcW w:w="568" w:type="dxa"/>
          </w:tcPr>
          <w:p w14:paraId="2A8B53A2" w14:textId="7B003593" w:rsidR="00C63B19" w:rsidRPr="00890B20" w:rsidRDefault="009A5E9F" w:rsidP="009A5E9F">
            <w:pPr>
              <w:ind w:firstLine="0"/>
            </w:pPr>
            <w:r w:rsidRPr="00890B20">
              <w:t>1</w:t>
            </w:r>
          </w:p>
        </w:tc>
        <w:tc>
          <w:tcPr>
            <w:tcW w:w="1554" w:type="dxa"/>
          </w:tcPr>
          <w:p w14:paraId="3E143B2E" w14:textId="1992431F" w:rsidR="00C63B19" w:rsidRPr="00890B20" w:rsidRDefault="00521310" w:rsidP="00F637BA">
            <w:pPr>
              <w:pStyle w:val="TLTK"/>
              <w:rPr>
                <w:noProof w:val="0"/>
              </w:rPr>
            </w:pPr>
            <w:r w:rsidRPr="00890B20">
              <w:rPr>
                <w:noProof w:val="0"/>
              </w:rPr>
              <w:t>CSDL</w:t>
            </w:r>
          </w:p>
        </w:tc>
        <w:tc>
          <w:tcPr>
            <w:tcW w:w="3543" w:type="dxa"/>
          </w:tcPr>
          <w:p w14:paraId="292F1892" w14:textId="3443484E" w:rsidR="00C63B19" w:rsidRPr="00890B20" w:rsidRDefault="007458DE" w:rsidP="00F637BA">
            <w:pPr>
              <w:pStyle w:val="TLTK"/>
              <w:rPr>
                <w:noProof w:val="0"/>
              </w:rPr>
            </w:pPr>
            <w:r w:rsidRPr="00890B20">
              <w:rPr>
                <w:noProof w:val="0"/>
              </w:rPr>
              <w:t>Database</w:t>
            </w:r>
          </w:p>
        </w:tc>
        <w:tc>
          <w:tcPr>
            <w:tcW w:w="3119" w:type="dxa"/>
          </w:tcPr>
          <w:p w14:paraId="0ECE701C" w14:textId="4922BA1B" w:rsidR="00C63B19" w:rsidRPr="00890B20" w:rsidRDefault="00521310" w:rsidP="00F637BA">
            <w:pPr>
              <w:pStyle w:val="TLTK"/>
              <w:rPr>
                <w:noProof w:val="0"/>
              </w:rPr>
            </w:pPr>
            <w:r w:rsidRPr="00890B20">
              <w:rPr>
                <w:noProof w:val="0"/>
              </w:rPr>
              <w:t>Cơ sở dữ liệu</w:t>
            </w:r>
          </w:p>
        </w:tc>
      </w:tr>
      <w:tr w:rsidR="00C63B19" w:rsidRPr="00890B20" w14:paraId="0C384A82" w14:textId="77777777" w:rsidTr="003B7880">
        <w:tc>
          <w:tcPr>
            <w:tcW w:w="568" w:type="dxa"/>
          </w:tcPr>
          <w:p w14:paraId="0B6E8E95" w14:textId="5214527F" w:rsidR="00C63B19" w:rsidRPr="00890B20" w:rsidRDefault="009A5E9F" w:rsidP="009A5E9F">
            <w:pPr>
              <w:ind w:firstLine="0"/>
            </w:pPr>
            <w:r w:rsidRPr="00890B20">
              <w:t>2</w:t>
            </w:r>
          </w:p>
        </w:tc>
        <w:tc>
          <w:tcPr>
            <w:tcW w:w="1554" w:type="dxa"/>
          </w:tcPr>
          <w:p w14:paraId="2B60AA7E" w14:textId="48A09EDC" w:rsidR="00C63B19" w:rsidRPr="00890B20" w:rsidRDefault="00521310" w:rsidP="00F637BA">
            <w:pPr>
              <w:pStyle w:val="TLTK"/>
              <w:rPr>
                <w:noProof w:val="0"/>
              </w:rPr>
            </w:pPr>
            <w:r w:rsidRPr="00890B20">
              <w:rPr>
                <w:noProof w:val="0"/>
              </w:rPr>
              <w:t>DB</w:t>
            </w:r>
          </w:p>
        </w:tc>
        <w:tc>
          <w:tcPr>
            <w:tcW w:w="3543" w:type="dxa"/>
          </w:tcPr>
          <w:p w14:paraId="36797EBD" w14:textId="66498858" w:rsidR="00C63B19" w:rsidRPr="00890B20" w:rsidRDefault="00521310" w:rsidP="00F637BA">
            <w:pPr>
              <w:pStyle w:val="TLTK"/>
              <w:rPr>
                <w:noProof w:val="0"/>
              </w:rPr>
            </w:pPr>
            <w:r w:rsidRPr="00890B20">
              <w:rPr>
                <w:noProof w:val="0"/>
              </w:rPr>
              <w:t>Database</w:t>
            </w:r>
          </w:p>
        </w:tc>
        <w:tc>
          <w:tcPr>
            <w:tcW w:w="3119" w:type="dxa"/>
          </w:tcPr>
          <w:p w14:paraId="6DFFDFC4" w14:textId="441024F7" w:rsidR="00C63B19" w:rsidRPr="00890B20" w:rsidRDefault="00521310" w:rsidP="00F637BA">
            <w:pPr>
              <w:pStyle w:val="TLTK"/>
              <w:rPr>
                <w:noProof w:val="0"/>
              </w:rPr>
            </w:pPr>
            <w:r w:rsidRPr="00890B20">
              <w:rPr>
                <w:noProof w:val="0"/>
              </w:rPr>
              <w:t>Cơ sở dữ liệu</w:t>
            </w:r>
          </w:p>
        </w:tc>
      </w:tr>
      <w:tr w:rsidR="00C63B19" w:rsidRPr="00890B20" w14:paraId="29161022" w14:textId="77777777" w:rsidTr="003B7880">
        <w:tc>
          <w:tcPr>
            <w:tcW w:w="568" w:type="dxa"/>
          </w:tcPr>
          <w:p w14:paraId="668F0AB5" w14:textId="70ADA2FB" w:rsidR="00C63B19" w:rsidRPr="00890B20" w:rsidRDefault="009A5E9F" w:rsidP="009A5E9F">
            <w:pPr>
              <w:ind w:firstLine="0"/>
            </w:pPr>
            <w:r w:rsidRPr="00890B20">
              <w:t>3</w:t>
            </w:r>
          </w:p>
        </w:tc>
        <w:tc>
          <w:tcPr>
            <w:tcW w:w="1554" w:type="dxa"/>
          </w:tcPr>
          <w:p w14:paraId="189AA569" w14:textId="65C8430E" w:rsidR="00C63B19" w:rsidRPr="00890B20" w:rsidRDefault="0018175E" w:rsidP="00F637BA">
            <w:pPr>
              <w:pStyle w:val="TLTK"/>
              <w:rPr>
                <w:noProof w:val="0"/>
              </w:rPr>
            </w:pPr>
            <w:r w:rsidRPr="00890B20">
              <w:rPr>
                <w:noProof w:val="0"/>
              </w:rPr>
              <w:t>RDBMS</w:t>
            </w:r>
          </w:p>
        </w:tc>
        <w:tc>
          <w:tcPr>
            <w:tcW w:w="3543" w:type="dxa"/>
          </w:tcPr>
          <w:p w14:paraId="7FC876F2" w14:textId="3A7D8142" w:rsidR="00C63B19" w:rsidRPr="00890B20" w:rsidRDefault="00D01FE3" w:rsidP="00D01FE3">
            <w:pPr>
              <w:pStyle w:val="TLTK"/>
              <w:jc w:val="left"/>
              <w:rPr>
                <w:noProof w:val="0"/>
              </w:rPr>
            </w:pPr>
            <w:r w:rsidRPr="00890B20">
              <w:rPr>
                <w:noProof w:val="0"/>
              </w:rPr>
              <w:t>Relational Database Management System</w:t>
            </w:r>
          </w:p>
        </w:tc>
        <w:tc>
          <w:tcPr>
            <w:tcW w:w="3119" w:type="dxa"/>
          </w:tcPr>
          <w:p w14:paraId="48881EE5" w14:textId="7F4528C7" w:rsidR="00C63B19" w:rsidRPr="00890B20" w:rsidRDefault="00D01FE3" w:rsidP="00F637BA">
            <w:pPr>
              <w:pStyle w:val="TLTK"/>
              <w:rPr>
                <w:noProof w:val="0"/>
              </w:rPr>
            </w:pPr>
            <w:r w:rsidRPr="00890B20">
              <w:rPr>
                <w:noProof w:val="0"/>
              </w:rPr>
              <w:t>Hệ quản trị cơ sở dữ liệu quan hệ</w:t>
            </w:r>
          </w:p>
        </w:tc>
      </w:tr>
      <w:tr w:rsidR="00C63B19" w:rsidRPr="00890B20" w14:paraId="51F07688" w14:textId="77777777" w:rsidTr="003B7880">
        <w:tc>
          <w:tcPr>
            <w:tcW w:w="568" w:type="dxa"/>
          </w:tcPr>
          <w:p w14:paraId="4E75B321" w14:textId="50527703" w:rsidR="00C63B19" w:rsidRPr="00890B20" w:rsidRDefault="009A5E9F" w:rsidP="009A5E9F">
            <w:pPr>
              <w:ind w:firstLine="0"/>
            </w:pPr>
            <w:r w:rsidRPr="00890B20">
              <w:t>4</w:t>
            </w:r>
          </w:p>
        </w:tc>
        <w:tc>
          <w:tcPr>
            <w:tcW w:w="1554" w:type="dxa"/>
          </w:tcPr>
          <w:p w14:paraId="1465DD78" w14:textId="426273CE" w:rsidR="00C63B19" w:rsidRPr="00890B20" w:rsidRDefault="0018175E" w:rsidP="00F637BA">
            <w:pPr>
              <w:pStyle w:val="TLTK"/>
              <w:rPr>
                <w:noProof w:val="0"/>
              </w:rPr>
            </w:pPr>
            <w:r w:rsidRPr="00890B20">
              <w:rPr>
                <w:noProof w:val="0"/>
              </w:rPr>
              <w:t>ORM</w:t>
            </w:r>
          </w:p>
        </w:tc>
        <w:tc>
          <w:tcPr>
            <w:tcW w:w="3543" w:type="dxa"/>
          </w:tcPr>
          <w:p w14:paraId="22EE0E53" w14:textId="5D161443" w:rsidR="00C63B19" w:rsidRPr="00890B20" w:rsidRDefault="00D01FE3" w:rsidP="00F637BA">
            <w:pPr>
              <w:pStyle w:val="TLTK"/>
              <w:rPr>
                <w:noProof w:val="0"/>
              </w:rPr>
            </w:pPr>
            <w:r w:rsidRPr="00890B20">
              <w:rPr>
                <w:noProof w:val="0"/>
              </w:rPr>
              <w:t>Object-Relational Mapping</w:t>
            </w:r>
          </w:p>
        </w:tc>
        <w:tc>
          <w:tcPr>
            <w:tcW w:w="3119" w:type="dxa"/>
          </w:tcPr>
          <w:p w14:paraId="21A855CE" w14:textId="3D74A34D" w:rsidR="00C63B19" w:rsidRPr="00890B20" w:rsidRDefault="00D01FE3" w:rsidP="00F637BA">
            <w:pPr>
              <w:pStyle w:val="TLTK"/>
              <w:rPr>
                <w:noProof w:val="0"/>
              </w:rPr>
            </w:pPr>
            <w:r w:rsidRPr="00890B20">
              <w:rPr>
                <w:noProof w:val="0"/>
              </w:rPr>
              <w:t>Kỹ thuật ánh xạ đối tượng - quan hệ</w:t>
            </w:r>
          </w:p>
        </w:tc>
      </w:tr>
      <w:tr w:rsidR="00C63B19" w:rsidRPr="00890B20" w14:paraId="2732B30C" w14:textId="77777777" w:rsidTr="003B7880">
        <w:tc>
          <w:tcPr>
            <w:tcW w:w="568" w:type="dxa"/>
          </w:tcPr>
          <w:p w14:paraId="1100302D" w14:textId="06AC8370" w:rsidR="00C63B19" w:rsidRPr="00890B20" w:rsidRDefault="009A5E9F" w:rsidP="009A5E9F">
            <w:pPr>
              <w:ind w:firstLine="0"/>
            </w:pPr>
            <w:r w:rsidRPr="00890B20">
              <w:t>5</w:t>
            </w:r>
          </w:p>
        </w:tc>
        <w:tc>
          <w:tcPr>
            <w:tcW w:w="1554" w:type="dxa"/>
          </w:tcPr>
          <w:p w14:paraId="4F44EFFC" w14:textId="11425EC1" w:rsidR="00C63B19" w:rsidRPr="00890B20" w:rsidRDefault="0018175E" w:rsidP="00F637BA">
            <w:pPr>
              <w:pStyle w:val="TLTK"/>
              <w:rPr>
                <w:noProof w:val="0"/>
              </w:rPr>
            </w:pPr>
            <w:r w:rsidRPr="00890B20">
              <w:rPr>
                <w:noProof w:val="0"/>
              </w:rPr>
              <w:t>MVC</w:t>
            </w:r>
          </w:p>
        </w:tc>
        <w:tc>
          <w:tcPr>
            <w:tcW w:w="3543" w:type="dxa"/>
          </w:tcPr>
          <w:p w14:paraId="22B774E2" w14:textId="220B3B73" w:rsidR="00C63B19" w:rsidRPr="00890B20" w:rsidRDefault="00B53C15" w:rsidP="00F637BA">
            <w:pPr>
              <w:pStyle w:val="TLTK"/>
              <w:rPr>
                <w:noProof w:val="0"/>
              </w:rPr>
            </w:pPr>
            <w:r w:rsidRPr="00890B20">
              <w:rPr>
                <w:noProof w:val="0"/>
              </w:rPr>
              <w:t>Model - View - Controller</w:t>
            </w:r>
          </w:p>
        </w:tc>
        <w:tc>
          <w:tcPr>
            <w:tcW w:w="3119" w:type="dxa"/>
          </w:tcPr>
          <w:p w14:paraId="730BCFE0" w14:textId="028AF9D3" w:rsidR="00C63B19" w:rsidRPr="00890B20" w:rsidRDefault="00B53C15" w:rsidP="00F637BA">
            <w:pPr>
              <w:pStyle w:val="TLTK"/>
              <w:rPr>
                <w:noProof w:val="0"/>
              </w:rPr>
            </w:pPr>
            <w:r w:rsidRPr="00890B20">
              <w:rPr>
                <w:noProof w:val="0"/>
              </w:rPr>
              <w:t>Mô hình kiến trúc phần mềm 3 lớp</w:t>
            </w:r>
          </w:p>
        </w:tc>
      </w:tr>
      <w:tr w:rsidR="00C63B19" w:rsidRPr="00890B20" w14:paraId="79785147" w14:textId="77777777" w:rsidTr="003B7880">
        <w:tc>
          <w:tcPr>
            <w:tcW w:w="568" w:type="dxa"/>
          </w:tcPr>
          <w:p w14:paraId="5F0B91C6" w14:textId="233B0EE5" w:rsidR="00C63B19" w:rsidRPr="00890B20" w:rsidRDefault="009A5E9F" w:rsidP="009A5E9F">
            <w:pPr>
              <w:ind w:firstLine="0"/>
            </w:pPr>
            <w:r w:rsidRPr="00890B20">
              <w:t>6</w:t>
            </w:r>
          </w:p>
        </w:tc>
        <w:tc>
          <w:tcPr>
            <w:tcW w:w="1554" w:type="dxa"/>
          </w:tcPr>
          <w:p w14:paraId="59E43E88" w14:textId="28D88AA6" w:rsidR="00C63B19" w:rsidRPr="00890B20" w:rsidRDefault="009A312D" w:rsidP="00F637BA">
            <w:pPr>
              <w:pStyle w:val="TLTK"/>
              <w:rPr>
                <w:noProof w:val="0"/>
              </w:rPr>
            </w:pPr>
            <w:r w:rsidRPr="00890B20">
              <w:rPr>
                <w:noProof w:val="0"/>
              </w:rPr>
              <w:t>UI/UX</w:t>
            </w:r>
          </w:p>
        </w:tc>
        <w:tc>
          <w:tcPr>
            <w:tcW w:w="3543" w:type="dxa"/>
          </w:tcPr>
          <w:p w14:paraId="243FCCF0" w14:textId="4E445E5E" w:rsidR="00C63B19" w:rsidRPr="00890B20" w:rsidRDefault="00B53C15" w:rsidP="00F637BA">
            <w:pPr>
              <w:pStyle w:val="TLTK"/>
              <w:rPr>
                <w:noProof w:val="0"/>
              </w:rPr>
            </w:pPr>
            <w:r w:rsidRPr="00890B20">
              <w:rPr>
                <w:noProof w:val="0"/>
              </w:rPr>
              <w:t>User Interface/User Experience</w:t>
            </w:r>
          </w:p>
        </w:tc>
        <w:tc>
          <w:tcPr>
            <w:tcW w:w="3119" w:type="dxa"/>
          </w:tcPr>
          <w:p w14:paraId="3EA5CB62" w14:textId="52BA405F" w:rsidR="00C63B19" w:rsidRPr="00890B20" w:rsidRDefault="00B53C15" w:rsidP="00F637BA">
            <w:pPr>
              <w:pStyle w:val="TLTK"/>
              <w:rPr>
                <w:noProof w:val="0"/>
              </w:rPr>
            </w:pPr>
            <w:r w:rsidRPr="00890B20">
              <w:rPr>
                <w:noProof w:val="0"/>
              </w:rPr>
              <w:t>Giao diện người dùng/</w:t>
            </w:r>
            <w:r w:rsidR="00B52339" w:rsidRPr="00890B20">
              <w:rPr>
                <w:noProof w:val="0"/>
              </w:rPr>
              <w:t>Trải nghiệm người dùng</w:t>
            </w:r>
          </w:p>
        </w:tc>
      </w:tr>
      <w:tr w:rsidR="00C63B19" w:rsidRPr="00890B20" w14:paraId="73DAD893" w14:textId="77777777" w:rsidTr="003B7880">
        <w:tc>
          <w:tcPr>
            <w:tcW w:w="568" w:type="dxa"/>
          </w:tcPr>
          <w:p w14:paraId="17D31977" w14:textId="2BB72B4E" w:rsidR="00C63B19" w:rsidRPr="00890B20" w:rsidRDefault="009A5E9F" w:rsidP="009A5E9F">
            <w:pPr>
              <w:ind w:firstLine="0"/>
            </w:pPr>
            <w:r w:rsidRPr="00890B20">
              <w:t>7</w:t>
            </w:r>
          </w:p>
        </w:tc>
        <w:tc>
          <w:tcPr>
            <w:tcW w:w="1554" w:type="dxa"/>
          </w:tcPr>
          <w:p w14:paraId="1884A9B3" w14:textId="6A8A1FCC" w:rsidR="00C63B19" w:rsidRPr="00890B20" w:rsidRDefault="009A312D" w:rsidP="00F637BA">
            <w:pPr>
              <w:pStyle w:val="TLTK"/>
              <w:rPr>
                <w:noProof w:val="0"/>
              </w:rPr>
            </w:pPr>
            <w:r w:rsidRPr="00890B20">
              <w:rPr>
                <w:noProof w:val="0"/>
              </w:rPr>
              <w:t>API</w:t>
            </w:r>
          </w:p>
        </w:tc>
        <w:tc>
          <w:tcPr>
            <w:tcW w:w="3543" w:type="dxa"/>
          </w:tcPr>
          <w:p w14:paraId="346EE5BC" w14:textId="4589646D" w:rsidR="00C63B19" w:rsidRPr="00890B20" w:rsidRDefault="003B7880" w:rsidP="003B7880">
            <w:pPr>
              <w:pStyle w:val="TLTK"/>
              <w:jc w:val="left"/>
              <w:rPr>
                <w:noProof w:val="0"/>
              </w:rPr>
            </w:pPr>
            <w:r w:rsidRPr="00890B20">
              <w:rPr>
                <w:noProof w:val="0"/>
              </w:rPr>
              <w:t>Application Programming Interface</w:t>
            </w:r>
          </w:p>
        </w:tc>
        <w:tc>
          <w:tcPr>
            <w:tcW w:w="3119" w:type="dxa"/>
          </w:tcPr>
          <w:p w14:paraId="1D702F7F" w14:textId="7D4533D8" w:rsidR="00C63B19" w:rsidRPr="00890B20" w:rsidRDefault="003B7880" w:rsidP="00F637BA">
            <w:pPr>
              <w:pStyle w:val="TLTK"/>
              <w:rPr>
                <w:noProof w:val="0"/>
              </w:rPr>
            </w:pPr>
            <w:r w:rsidRPr="00890B20">
              <w:rPr>
                <w:noProof w:val="0"/>
              </w:rPr>
              <w:t>Giao diện lập trình ứng dụng</w:t>
            </w:r>
          </w:p>
        </w:tc>
      </w:tr>
      <w:tr w:rsidR="00F637BA" w:rsidRPr="00890B20" w14:paraId="22F02ED9" w14:textId="77777777" w:rsidTr="003B7880">
        <w:tc>
          <w:tcPr>
            <w:tcW w:w="568" w:type="dxa"/>
          </w:tcPr>
          <w:p w14:paraId="556C836A" w14:textId="2D050716" w:rsidR="00F637BA" w:rsidRPr="00890B20" w:rsidRDefault="009A5E9F" w:rsidP="009A5E9F">
            <w:pPr>
              <w:ind w:firstLine="0"/>
            </w:pPr>
            <w:r w:rsidRPr="00890B20">
              <w:t>8</w:t>
            </w:r>
          </w:p>
        </w:tc>
        <w:tc>
          <w:tcPr>
            <w:tcW w:w="1554" w:type="dxa"/>
          </w:tcPr>
          <w:p w14:paraId="3EFA4B68" w14:textId="71C3EB27" w:rsidR="00F637BA" w:rsidRPr="00890B20" w:rsidRDefault="009A312D" w:rsidP="00F637BA">
            <w:pPr>
              <w:pStyle w:val="TLTK"/>
              <w:rPr>
                <w:noProof w:val="0"/>
              </w:rPr>
            </w:pPr>
            <w:r w:rsidRPr="00890B20">
              <w:rPr>
                <w:noProof w:val="0"/>
              </w:rPr>
              <w:t>COD</w:t>
            </w:r>
          </w:p>
        </w:tc>
        <w:tc>
          <w:tcPr>
            <w:tcW w:w="3543" w:type="dxa"/>
          </w:tcPr>
          <w:p w14:paraId="232B9CB7" w14:textId="1E88B38A" w:rsidR="00F637BA" w:rsidRPr="00890B20" w:rsidRDefault="003B7880" w:rsidP="00F637BA">
            <w:pPr>
              <w:pStyle w:val="TLTK"/>
              <w:rPr>
                <w:noProof w:val="0"/>
              </w:rPr>
            </w:pPr>
            <w:r w:rsidRPr="00890B20">
              <w:rPr>
                <w:noProof w:val="0"/>
              </w:rPr>
              <w:t>Cash On Delivery</w:t>
            </w:r>
          </w:p>
        </w:tc>
        <w:tc>
          <w:tcPr>
            <w:tcW w:w="3119" w:type="dxa"/>
          </w:tcPr>
          <w:p w14:paraId="5B27DA57" w14:textId="48A2C55E" w:rsidR="00F637BA" w:rsidRPr="00890B20" w:rsidRDefault="008F2785" w:rsidP="00F637BA">
            <w:pPr>
              <w:pStyle w:val="TLTK"/>
              <w:rPr>
                <w:noProof w:val="0"/>
              </w:rPr>
            </w:pPr>
            <w:r w:rsidRPr="00890B20">
              <w:rPr>
                <w:noProof w:val="0"/>
              </w:rPr>
              <w:t>Thanh toán khi nhận hàng</w:t>
            </w:r>
          </w:p>
        </w:tc>
      </w:tr>
      <w:tr w:rsidR="000B4396" w:rsidRPr="00890B20" w14:paraId="473FAFBB" w14:textId="77777777" w:rsidTr="003B7880">
        <w:tc>
          <w:tcPr>
            <w:tcW w:w="568" w:type="dxa"/>
          </w:tcPr>
          <w:p w14:paraId="3507AC73" w14:textId="0D187DCE" w:rsidR="000B4396" w:rsidRPr="00890B20" w:rsidRDefault="000B4396" w:rsidP="009A5E9F">
            <w:pPr>
              <w:ind w:firstLine="0"/>
            </w:pPr>
            <w:r w:rsidRPr="00890B20">
              <w:t>9</w:t>
            </w:r>
          </w:p>
        </w:tc>
        <w:tc>
          <w:tcPr>
            <w:tcW w:w="1554" w:type="dxa"/>
          </w:tcPr>
          <w:p w14:paraId="026F8D93" w14:textId="5390BADC" w:rsidR="000B4396" w:rsidRPr="00890B20" w:rsidRDefault="000B4396" w:rsidP="00F637BA">
            <w:pPr>
              <w:pStyle w:val="TLTK"/>
              <w:rPr>
                <w:noProof w:val="0"/>
              </w:rPr>
            </w:pPr>
            <w:r w:rsidRPr="00890B20">
              <w:rPr>
                <w:noProof w:val="0"/>
              </w:rPr>
              <w:t>ABP</w:t>
            </w:r>
          </w:p>
        </w:tc>
        <w:tc>
          <w:tcPr>
            <w:tcW w:w="3543" w:type="dxa"/>
          </w:tcPr>
          <w:p w14:paraId="0C96F30F" w14:textId="457BD8EF" w:rsidR="000B4396" w:rsidRPr="00890B20" w:rsidRDefault="001D732F" w:rsidP="00F637BA">
            <w:pPr>
              <w:pStyle w:val="TLTK"/>
              <w:rPr>
                <w:noProof w:val="0"/>
              </w:rPr>
            </w:pPr>
            <w:r w:rsidRPr="00890B20">
              <w:rPr>
                <w:noProof w:val="0"/>
              </w:rPr>
              <w:t>ASP.NET Boilerplate</w:t>
            </w:r>
          </w:p>
        </w:tc>
        <w:tc>
          <w:tcPr>
            <w:tcW w:w="3119" w:type="dxa"/>
          </w:tcPr>
          <w:p w14:paraId="15F731D7" w14:textId="529D39D7" w:rsidR="000B4396" w:rsidRPr="00890B20" w:rsidRDefault="001D732F" w:rsidP="00F637BA">
            <w:pPr>
              <w:pStyle w:val="TLTK"/>
              <w:rPr>
                <w:noProof w:val="0"/>
              </w:rPr>
            </w:pPr>
            <w:r w:rsidRPr="00890B20">
              <w:rPr>
                <w:noProof w:val="0"/>
              </w:rPr>
              <w:t>Khung làm việc ứng dụng web ASP.NET Boilerplate</w:t>
            </w:r>
          </w:p>
        </w:tc>
      </w:tr>
      <w:tr w:rsidR="000B4396" w:rsidRPr="00890B20" w14:paraId="4422FB89" w14:textId="77777777" w:rsidTr="003B7880">
        <w:tc>
          <w:tcPr>
            <w:tcW w:w="568" w:type="dxa"/>
          </w:tcPr>
          <w:p w14:paraId="7F756C8F" w14:textId="7FB5EA62" w:rsidR="000B4396" w:rsidRPr="00890B20" w:rsidRDefault="001D732F" w:rsidP="009A5E9F">
            <w:pPr>
              <w:ind w:firstLine="0"/>
            </w:pPr>
            <w:r w:rsidRPr="00890B20">
              <w:t>10</w:t>
            </w:r>
          </w:p>
        </w:tc>
        <w:tc>
          <w:tcPr>
            <w:tcW w:w="1554" w:type="dxa"/>
          </w:tcPr>
          <w:p w14:paraId="56D296AB" w14:textId="00085ECB" w:rsidR="000B4396" w:rsidRPr="00890B20" w:rsidRDefault="001D732F" w:rsidP="00F637BA">
            <w:pPr>
              <w:pStyle w:val="TLTK"/>
              <w:rPr>
                <w:noProof w:val="0"/>
              </w:rPr>
            </w:pPr>
            <w:r w:rsidRPr="00890B20">
              <w:rPr>
                <w:noProof w:val="0"/>
              </w:rPr>
              <w:t>AJAX</w:t>
            </w:r>
          </w:p>
        </w:tc>
        <w:tc>
          <w:tcPr>
            <w:tcW w:w="3543" w:type="dxa"/>
          </w:tcPr>
          <w:p w14:paraId="67EB0D8A" w14:textId="02929B30" w:rsidR="000B4396" w:rsidRPr="00890B20" w:rsidRDefault="001D732F" w:rsidP="001D732F">
            <w:pPr>
              <w:pStyle w:val="TLTK"/>
              <w:jc w:val="left"/>
              <w:rPr>
                <w:noProof w:val="0"/>
              </w:rPr>
            </w:pPr>
            <w:r w:rsidRPr="00890B20">
              <w:rPr>
                <w:noProof w:val="0"/>
              </w:rPr>
              <w:t>Asynchronous JavaScript and XML</w:t>
            </w:r>
          </w:p>
        </w:tc>
        <w:tc>
          <w:tcPr>
            <w:tcW w:w="3119" w:type="dxa"/>
          </w:tcPr>
          <w:p w14:paraId="3F7344CB" w14:textId="26F8E33C" w:rsidR="000B4396" w:rsidRPr="00890B20" w:rsidRDefault="001D732F" w:rsidP="00F637BA">
            <w:pPr>
              <w:pStyle w:val="TLTK"/>
              <w:rPr>
                <w:noProof w:val="0"/>
              </w:rPr>
            </w:pPr>
            <w:r w:rsidRPr="00890B20">
              <w:rPr>
                <w:noProof w:val="0"/>
              </w:rPr>
              <w:t>Kỹ thuật tải dữ liệu bất đồng bộ không cần tải lại trang</w:t>
            </w:r>
          </w:p>
        </w:tc>
      </w:tr>
      <w:tr w:rsidR="000B4396" w:rsidRPr="00890B20" w14:paraId="57AA02CC" w14:textId="77777777" w:rsidTr="003B7880">
        <w:tc>
          <w:tcPr>
            <w:tcW w:w="568" w:type="dxa"/>
          </w:tcPr>
          <w:p w14:paraId="058E1B42" w14:textId="58FE4E5A" w:rsidR="000B4396" w:rsidRPr="00890B20" w:rsidRDefault="001D732F" w:rsidP="009A5E9F">
            <w:pPr>
              <w:ind w:firstLine="0"/>
            </w:pPr>
            <w:r w:rsidRPr="00890B20">
              <w:t>11</w:t>
            </w:r>
          </w:p>
        </w:tc>
        <w:tc>
          <w:tcPr>
            <w:tcW w:w="1554" w:type="dxa"/>
          </w:tcPr>
          <w:p w14:paraId="37B874D7" w14:textId="37BE047C" w:rsidR="000B4396" w:rsidRPr="00890B20" w:rsidRDefault="008F2785" w:rsidP="00F637BA">
            <w:pPr>
              <w:pStyle w:val="TLTK"/>
              <w:rPr>
                <w:noProof w:val="0"/>
              </w:rPr>
            </w:pPr>
            <w:r w:rsidRPr="00890B20">
              <w:rPr>
                <w:noProof w:val="0"/>
              </w:rPr>
              <w:t>CRUD</w:t>
            </w:r>
          </w:p>
        </w:tc>
        <w:tc>
          <w:tcPr>
            <w:tcW w:w="3543" w:type="dxa"/>
          </w:tcPr>
          <w:p w14:paraId="3A6728FC" w14:textId="2EB05DD5" w:rsidR="000B4396" w:rsidRPr="00890B20" w:rsidRDefault="008F2785" w:rsidP="00F637BA">
            <w:pPr>
              <w:pStyle w:val="TLTK"/>
              <w:rPr>
                <w:noProof w:val="0"/>
              </w:rPr>
            </w:pPr>
            <w:r w:rsidRPr="00890B20">
              <w:rPr>
                <w:noProof w:val="0"/>
              </w:rPr>
              <w:t>Create, Read, Update, Delete</w:t>
            </w:r>
          </w:p>
        </w:tc>
        <w:tc>
          <w:tcPr>
            <w:tcW w:w="3119" w:type="dxa"/>
          </w:tcPr>
          <w:p w14:paraId="229C0CF6" w14:textId="7A2B21D1" w:rsidR="000B4396" w:rsidRPr="00890B20" w:rsidRDefault="008F2785" w:rsidP="00F637BA">
            <w:pPr>
              <w:pStyle w:val="TLTK"/>
              <w:rPr>
                <w:noProof w:val="0"/>
              </w:rPr>
            </w:pPr>
            <w:r w:rsidRPr="00890B20">
              <w:rPr>
                <w:noProof w:val="0"/>
              </w:rPr>
              <w:t>Bốn thao tác cơ bản: Thêm, Xem, Sửa, Xóa</w:t>
            </w:r>
          </w:p>
        </w:tc>
      </w:tr>
      <w:tr w:rsidR="000B4396" w:rsidRPr="00890B20" w14:paraId="5BEC276A" w14:textId="77777777" w:rsidTr="003B7880">
        <w:tc>
          <w:tcPr>
            <w:tcW w:w="568" w:type="dxa"/>
          </w:tcPr>
          <w:p w14:paraId="6004BA6D" w14:textId="5D7751AC" w:rsidR="000B4396" w:rsidRPr="00890B20" w:rsidRDefault="007458DE" w:rsidP="009A5E9F">
            <w:pPr>
              <w:ind w:firstLine="0"/>
            </w:pPr>
            <w:r w:rsidRPr="00890B20">
              <w:t>12</w:t>
            </w:r>
          </w:p>
        </w:tc>
        <w:tc>
          <w:tcPr>
            <w:tcW w:w="1554" w:type="dxa"/>
          </w:tcPr>
          <w:p w14:paraId="3070C901" w14:textId="499E5D12" w:rsidR="000B4396" w:rsidRPr="00890B20" w:rsidRDefault="007458DE" w:rsidP="00F637BA">
            <w:pPr>
              <w:pStyle w:val="TLTK"/>
              <w:rPr>
                <w:noProof w:val="0"/>
              </w:rPr>
            </w:pPr>
            <w:r w:rsidRPr="00890B20">
              <w:rPr>
                <w:noProof w:val="0"/>
              </w:rPr>
              <w:t>DTO</w:t>
            </w:r>
          </w:p>
        </w:tc>
        <w:tc>
          <w:tcPr>
            <w:tcW w:w="3543" w:type="dxa"/>
          </w:tcPr>
          <w:p w14:paraId="71DC0A4B" w14:textId="2BBA1073" w:rsidR="000B4396" w:rsidRPr="00890B20" w:rsidRDefault="00B52339" w:rsidP="00F637BA">
            <w:pPr>
              <w:pStyle w:val="TLTK"/>
              <w:rPr>
                <w:noProof w:val="0"/>
              </w:rPr>
            </w:pPr>
            <w:r w:rsidRPr="00890B20">
              <w:rPr>
                <w:noProof w:val="0"/>
              </w:rPr>
              <w:t>Data Transfer Object</w:t>
            </w:r>
          </w:p>
        </w:tc>
        <w:tc>
          <w:tcPr>
            <w:tcW w:w="3119" w:type="dxa"/>
          </w:tcPr>
          <w:p w14:paraId="2183E4C5" w14:textId="3FC3E31A" w:rsidR="000B4396" w:rsidRPr="00890B20" w:rsidRDefault="00B52339" w:rsidP="00F637BA">
            <w:pPr>
              <w:pStyle w:val="TLTK"/>
              <w:rPr>
                <w:noProof w:val="0"/>
              </w:rPr>
            </w:pPr>
            <w:r w:rsidRPr="00890B20">
              <w:rPr>
                <w:noProof w:val="0"/>
              </w:rPr>
              <w:t>Đối tượng chuyển dữ liệu</w:t>
            </w:r>
          </w:p>
        </w:tc>
      </w:tr>
      <w:tr w:rsidR="00F637BA" w:rsidRPr="00890B20" w14:paraId="1F9556F8" w14:textId="77777777" w:rsidTr="003B7880">
        <w:tc>
          <w:tcPr>
            <w:tcW w:w="568" w:type="dxa"/>
          </w:tcPr>
          <w:p w14:paraId="403E7E66" w14:textId="19A59EA3" w:rsidR="00F637BA" w:rsidRPr="00890B20" w:rsidRDefault="004D0A21" w:rsidP="009A5E9F">
            <w:pPr>
              <w:ind w:firstLine="0"/>
            </w:pPr>
            <w:r w:rsidRPr="00890B20">
              <w:t>13</w:t>
            </w:r>
          </w:p>
        </w:tc>
        <w:tc>
          <w:tcPr>
            <w:tcW w:w="1554" w:type="dxa"/>
          </w:tcPr>
          <w:p w14:paraId="3883EB71" w14:textId="60D74C18" w:rsidR="00F637BA" w:rsidRPr="00890B20" w:rsidRDefault="009A312D" w:rsidP="00F637BA">
            <w:pPr>
              <w:pStyle w:val="TLTK"/>
              <w:rPr>
                <w:noProof w:val="0"/>
              </w:rPr>
            </w:pPr>
            <w:r w:rsidRPr="00890B20">
              <w:rPr>
                <w:noProof w:val="0"/>
              </w:rPr>
              <w:t>SKU</w:t>
            </w:r>
          </w:p>
        </w:tc>
        <w:tc>
          <w:tcPr>
            <w:tcW w:w="3543" w:type="dxa"/>
          </w:tcPr>
          <w:p w14:paraId="37EC2678" w14:textId="64C172EE" w:rsidR="00F637BA" w:rsidRPr="00890B20" w:rsidRDefault="00B52339" w:rsidP="00F637BA">
            <w:pPr>
              <w:pStyle w:val="TLTK"/>
              <w:rPr>
                <w:noProof w:val="0"/>
              </w:rPr>
            </w:pPr>
            <w:r w:rsidRPr="00890B20">
              <w:rPr>
                <w:noProof w:val="0"/>
              </w:rPr>
              <w:t>Stock Keeping Unit</w:t>
            </w:r>
          </w:p>
        </w:tc>
        <w:tc>
          <w:tcPr>
            <w:tcW w:w="3119" w:type="dxa"/>
          </w:tcPr>
          <w:p w14:paraId="798C89F4" w14:textId="414AA44F" w:rsidR="00F637BA" w:rsidRPr="00890B20" w:rsidRDefault="004D0A21" w:rsidP="00F637BA">
            <w:pPr>
              <w:pStyle w:val="TLTK"/>
              <w:rPr>
                <w:noProof w:val="0"/>
              </w:rPr>
            </w:pPr>
            <w:r w:rsidRPr="00890B20">
              <w:rPr>
                <w:noProof w:val="0"/>
              </w:rPr>
              <w:t>Mã đơn vị lưu kho / Mã biến thể sản phẩm</w:t>
            </w:r>
          </w:p>
        </w:tc>
      </w:tr>
      <w:tr w:rsidR="004D0A21" w:rsidRPr="00890B20" w14:paraId="54C86CE6" w14:textId="77777777" w:rsidTr="003B7880">
        <w:tc>
          <w:tcPr>
            <w:tcW w:w="568" w:type="dxa"/>
          </w:tcPr>
          <w:p w14:paraId="72C739CA" w14:textId="1E9C0B2B" w:rsidR="004D0A21" w:rsidRPr="00890B20" w:rsidRDefault="004D0A21" w:rsidP="009A5E9F">
            <w:pPr>
              <w:ind w:firstLine="0"/>
            </w:pPr>
            <w:r w:rsidRPr="00890B20">
              <w:t>14</w:t>
            </w:r>
          </w:p>
        </w:tc>
        <w:tc>
          <w:tcPr>
            <w:tcW w:w="1554" w:type="dxa"/>
          </w:tcPr>
          <w:p w14:paraId="6000FF27" w14:textId="5B156096" w:rsidR="004D0A21" w:rsidRPr="00890B20" w:rsidRDefault="004D0A21" w:rsidP="00F637BA">
            <w:pPr>
              <w:pStyle w:val="TLTK"/>
              <w:rPr>
                <w:noProof w:val="0"/>
              </w:rPr>
            </w:pPr>
            <w:r w:rsidRPr="00890B20">
              <w:rPr>
                <w:noProof w:val="0"/>
              </w:rPr>
              <w:t>JS</w:t>
            </w:r>
          </w:p>
        </w:tc>
        <w:tc>
          <w:tcPr>
            <w:tcW w:w="3543" w:type="dxa"/>
          </w:tcPr>
          <w:p w14:paraId="21497647" w14:textId="2CB81C5F" w:rsidR="004D0A21" w:rsidRPr="00890B20" w:rsidRDefault="004D0A21" w:rsidP="00F637BA">
            <w:pPr>
              <w:pStyle w:val="TLTK"/>
              <w:rPr>
                <w:noProof w:val="0"/>
              </w:rPr>
            </w:pPr>
            <w:r w:rsidRPr="00890B20">
              <w:rPr>
                <w:noProof w:val="0"/>
              </w:rPr>
              <w:t>JavaScript</w:t>
            </w:r>
          </w:p>
        </w:tc>
        <w:tc>
          <w:tcPr>
            <w:tcW w:w="3119" w:type="dxa"/>
          </w:tcPr>
          <w:p w14:paraId="1A4B45FB" w14:textId="77938D8A" w:rsidR="004D0A21" w:rsidRPr="00890B20" w:rsidRDefault="004D0A21" w:rsidP="00F637BA">
            <w:pPr>
              <w:pStyle w:val="TLTK"/>
              <w:rPr>
                <w:noProof w:val="0"/>
              </w:rPr>
            </w:pPr>
            <w:r w:rsidRPr="00890B20">
              <w:rPr>
                <w:noProof w:val="0"/>
              </w:rPr>
              <w:t>Ngôn ngữ lập trình kịch bản phía máy khách</w:t>
            </w:r>
          </w:p>
        </w:tc>
      </w:tr>
      <w:tr w:rsidR="004D0A21" w:rsidRPr="00890B20" w14:paraId="315E3205" w14:textId="77777777" w:rsidTr="003B7880">
        <w:tc>
          <w:tcPr>
            <w:tcW w:w="568" w:type="dxa"/>
          </w:tcPr>
          <w:p w14:paraId="5DF60D48" w14:textId="76D9873B" w:rsidR="004D0A21" w:rsidRPr="00890B20" w:rsidRDefault="004D3CB7" w:rsidP="009A5E9F">
            <w:pPr>
              <w:ind w:firstLine="0"/>
            </w:pPr>
            <w:r w:rsidRPr="00890B20">
              <w:t>15</w:t>
            </w:r>
          </w:p>
        </w:tc>
        <w:tc>
          <w:tcPr>
            <w:tcW w:w="1554" w:type="dxa"/>
          </w:tcPr>
          <w:p w14:paraId="436873B3" w14:textId="26FBC41B" w:rsidR="004D0A21" w:rsidRPr="00890B20" w:rsidRDefault="004D3CB7" w:rsidP="00F637BA">
            <w:pPr>
              <w:pStyle w:val="TLTK"/>
              <w:rPr>
                <w:noProof w:val="0"/>
              </w:rPr>
            </w:pPr>
            <w:r w:rsidRPr="00890B20">
              <w:rPr>
                <w:noProof w:val="0"/>
              </w:rPr>
              <w:t>HTML</w:t>
            </w:r>
          </w:p>
        </w:tc>
        <w:tc>
          <w:tcPr>
            <w:tcW w:w="3543" w:type="dxa"/>
          </w:tcPr>
          <w:p w14:paraId="192B6D20" w14:textId="2E0FA76A" w:rsidR="004D0A21" w:rsidRPr="00890B20" w:rsidRDefault="004D3CB7" w:rsidP="00F637BA">
            <w:pPr>
              <w:pStyle w:val="TLTK"/>
              <w:rPr>
                <w:noProof w:val="0"/>
              </w:rPr>
            </w:pPr>
            <w:r w:rsidRPr="00890B20">
              <w:rPr>
                <w:noProof w:val="0"/>
              </w:rPr>
              <w:t>HyperText Markup Language</w:t>
            </w:r>
          </w:p>
        </w:tc>
        <w:tc>
          <w:tcPr>
            <w:tcW w:w="3119" w:type="dxa"/>
          </w:tcPr>
          <w:p w14:paraId="320628F6" w14:textId="311C5774" w:rsidR="004D0A21" w:rsidRPr="00890B20" w:rsidRDefault="004D3CB7" w:rsidP="00F637BA">
            <w:pPr>
              <w:pStyle w:val="TLTK"/>
              <w:rPr>
                <w:noProof w:val="0"/>
              </w:rPr>
            </w:pPr>
            <w:r w:rsidRPr="00890B20">
              <w:rPr>
                <w:noProof w:val="0"/>
              </w:rPr>
              <w:t>Ngôn ngữ đánh dấu siêu văn bản</w:t>
            </w:r>
          </w:p>
        </w:tc>
      </w:tr>
      <w:tr w:rsidR="004D3CB7" w:rsidRPr="00890B20" w14:paraId="4629C449" w14:textId="77777777" w:rsidTr="003B7880">
        <w:tc>
          <w:tcPr>
            <w:tcW w:w="568" w:type="dxa"/>
          </w:tcPr>
          <w:p w14:paraId="5ACDEA71" w14:textId="26FC9C44" w:rsidR="004D3CB7" w:rsidRPr="00890B20" w:rsidRDefault="004D3CB7" w:rsidP="009A5E9F">
            <w:pPr>
              <w:ind w:firstLine="0"/>
            </w:pPr>
            <w:r w:rsidRPr="00890B20">
              <w:t>16</w:t>
            </w:r>
          </w:p>
        </w:tc>
        <w:tc>
          <w:tcPr>
            <w:tcW w:w="1554" w:type="dxa"/>
          </w:tcPr>
          <w:p w14:paraId="28A7CBB7" w14:textId="6DBA34E0" w:rsidR="004D3CB7" w:rsidRPr="00890B20" w:rsidRDefault="004D3CB7" w:rsidP="00F637BA">
            <w:pPr>
              <w:pStyle w:val="TLTK"/>
              <w:rPr>
                <w:noProof w:val="0"/>
              </w:rPr>
            </w:pPr>
            <w:r w:rsidRPr="00890B20">
              <w:rPr>
                <w:noProof w:val="0"/>
              </w:rPr>
              <w:t>DDD</w:t>
            </w:r>
          </w:p>
        </w:tc>
        <w:tc>
          <w:tcPr>
            <w:tcW w:w="3543" w:type="dxa"/>
          </w:tcPr>
          <w:p w14:paraId="483EFD14" w14:textId="4F66F2B6" w:rsidR="004D3CB7" w:rsidRPr="00890B20" w:rsidRDefault="004D3CB7" w:rsidP="00F637BA">
            <w:pPr>
              <w:pStyle w:val="TLTK"/>
              <w:rPr>
                <w:noProof w:val="0"/>
              </w:rPr>
            </w:pPr>
            <w:r w:rsidRPr="00890B20">
              <w:rPr>
                <w:noProof w:val="0"/>
              </w:rPr>
              <w:t>Domain-Driven Design</w:t>
            </w:r>
          </w:p>
        </w:tc>
        <w:tc>
          <w:tcPr>
            <w:tcW w:w="3119" w:type="dxa"/>
          </w:tcPr>
          <w:p w14:paraId="337FBAB0" w14:textId="7EF05334" w:rsidR="004D3CB7" w:rsidRPr="00890B20" w:rsidRDefault="00A6726D" w:rsidP="00F637BA">
            <w:pPr>
              <w:pStyle w:val="TLTK"/>
              <w:rPr>
                <w:noProof w:val="0"/>
              </w:rPr>
            </w:pPr>
            <w:r w:rsidRPr="00890B20">
              <w:rPr>
                <w:noProof w:val="0"/>
              </w:rPr>
              <w:t>Thiết kế hướng tên miền</w:t>
            </w:r>
          </w:p>
        </w:tc>
      </w:tr>
      <w:tr w:rsidR="00A6726D" w:rsidRPr="00890B20" w14:paraId="5AAA04B2" w14:textId="77777777" w:rsidTr="003B7880">
        <w:tc>
          <w:tcPr>
            <w:tcW w:w="568" w:type="dxa"/>
          </w:tcPr>
          <w:p w14:paraId="5F162D4E" w14:textId="06EDB73F" w:rsidR="00A6726D" w:rsidRPr="00890B20" w:rsidRDefault="00A6726D" w:rsidP="009A5E9F">
            <w:pPr>
              <w:ind w:firstLine="0"/>
            </w:pPr>
            <w:r w:rsidRPr="00890B20">
              <w:t>17</w:t>
            </w:r>
          </w:p>
        </w:tc>
        <w:tc>
          <w:tcPr>
            <w:tcW w:w="1554" w:type="dxa"/>
          </w:tcPr>
          <w:p w14:paraId="70D4F574" w14:textId="27486DBD" w:rsidR="00A6726D" w:rsidRPr="00890B20" w:rsidRDefault="00A6726D" w:rsidP="00F637BA">
            <w:pPr>
              <w:pStyle w:val="TLTK"/>
              <w:rPr>
                <w:noProof w:val="0"/>
              </w:rPr>
            </w:pPr>
            <w:r w:rsidRPr="00890B20">
              <w:rPr>
                <w:noProof w:val="0"/>
              </w:rPr>
              <w:t>B2C</w:t>
            </w:r>
          </w:p>
        </w:tc>
        <w:tc>
          <w:tcPr>
            <w:tcW w:w="3543" w:type="dxa"/>
          </w:tcPr>
          <w:p w14:paraId="34D96777" w14:textId="6277AF0C" w:rsidR="00A6726D" w:rsidRPr="00890B20" w:rsidRDefault="00A6726D" w:rsidP="00F637BA">
            <w:pPr>
              <w:pStyle w:val="TLTK"/>
              <w:rPr>
                <w:noProof w:val="0"/>
              </w:rPr>
            </w:pPr>
            <w:r w:rsidRPr="00890B20">
              <w:rPr>
                <w:noProof w:val="0"/>
              </w:rPr>
              <w:t>Business to Consumer</w:t>
            </w:r>
          </w:p>
        </w:tc>
        <w:tc>
          <w:tcPr>
            <w:tcW w:w="3119" w:type="dxa"/>
          </w:tcPr>
          <w:p w14:paraId="136311AE" w14:textId="6F92C1B6" w:rsidR="00A6726D" w:rsidRPr="00890B20" w:rsidRDefault="00A6726D" w:rsidP="00733A47">
            <w:pPr>
              <w:pStyle w:val="TLTK"/>
              <w:jc w:val="left"/>
              <w:rPr>
                <w:noProof w:val="0"/>
              </w:rPr>
            </w:pPr>
            <w:r w:rsidRPr="00890B20">
              <w:rPr>
                <w:noProof w:val="0"/>
              </w:rPr>
              <w:t>Mô hình kinh doanh</w:t>
            </w:r>
            <w:r w:rsidR="00733A47" w:rsidRPr="00733A47">
              <w:rPr>
                <w:noProof w:val="0"/>
              </w:rPr>
              <w:t xml:space="preserve"> </w:t>
            </w:r>
            <w:r w:rsidR="00394705" w:rsidRPr="00733A47">
              <w:rPr>
                <w:noProof w:val="0"/>
              </w:rPr>
              <w:t xml:space="preserve">giữa doanh </w:t>
            </w:r>
            <w:r w:rsidRPr="00890B20">
              <w:rPr>
                <w:noProof w:val="0"/>
              </w:rPr>
              <w:t>nghiệp với Khách hàng</w:t>
            </w:r>
          </w:p>
        </w:tc>
      </w:tr>
    </w:tbl>
    <w:p w14:paraId="7C599082" w14:textId="0A7639EB" w:rsidR="00AB195A" w:rsidRPr="00890B20" w:rsidRDefault="00AB195A" w:rsidP="00531F29"/>
    <w:p w14:paraId="74989641" w14:textId="77777777" w:rsidR="00AB195A" w:rsidRPr="00890B20" w:rsidRDefault="00AB195A">
      <w:pPr>
        <w:spacing w:before="0" w:line="240" w:lineRule="auto"/>
        <w:ind w:firstLine="0"/>
        <w:jc w:val="left"/>
      </w:pPr>
      <w:r w:rsidRPr="00890B20">
        <w:br w:type="page"/>
      </w:r>
    </w:p>
    <w:p w14:paraId="72358683" w14:textId="77777777" w:rsidR="00C63B19" w:rsidRPr="00890B20" w:rsidRDefault="00C63B19" w:rsidP="00531F29">
      <w:pPr>
        <w:sectPr w:rsidR="00C63B19" w:rsidRPr="00890B20" w:rsidSect="00D75EAC">
          <w:headerReference w:type="default" r:id="rId19"/>
          <w:footerReference w:type="default" r:id="rId20"/>
          <w:pgSz w:w="11907" w:h="16840" w:code="9"/>
          <w:pgMar w:top="1134" w:right="1134" w:bottom="1134" w:left="1985" w:header="709" w:footer="709" w:gutter="0"/>
          <w:pgNumType w:fmt="lowerRoman" w:start="1"/>
          <w:cols w:space="708"/>
          <w:docGrid w:linePitch="360"/>
        </w:sectPr>
      </w:pPr>
    </w:p>
    <w:p w14:paraId="272999D1" w14:textId="194709E6" w:rsidR="00E800F6" w:rsidRPr="00890B20" w:rsidRDefault="00FA209A" w:rsidP="00FA209A">
      <w:pPr>
        <w:pStyle w:val="Heading1"/>
        <w:numPr>
          <w:ilvl w:val="0"/>
          <w:numId w:val="0"/>
        </w:numPr>
      </w:pPr>
      <w:bookmarkStart w:id="16" w:name="_Toc216254168"/>
      <w:bookmarkStart w:id="17" w:name="_Toc216255416"/>
      <w:bookmarkEnd w:id="2"/>
      <w:bookmarkEnd w:id="13"/>
      <w:r w:rsidRPr="00890B20">
        <w:lastRenderedPageBreak/>
        <w:t>MỞ ĐẦU</w:t>
      </w:r>
      <w:bookmarkEnd w:id="16"/>
      <w:bookmarkEnd w:id="17"/>
    </w:p>
    <w:p w14:paraId="0451A13F" w14:textId="7F39F264" w:rsidR="009E3CB0" w:rsidRPr="00890B20" w:rsidRDefault="009E3CB0" w:rsidP="009E3CB0">
      <w:pPr>
        <w:pStyle w:val="Like-Numbering"/>
        <w:rPr>
          <w:lang w:val="vi-VN"/>
        </w:rPr>
      </w:pPr>
      <w:r w:rsidRPr="00890B20">
        <w:rPr>
          <w:lang w:val="vi-VN"/>
        </w:rPr>
        <w:t xml:space="preserve">1. Tổng quan và lý do </w:t>
      </w:r>
      <w:r w:rsidR="0022320D" w:rsidRPr="00890B20">
        <w:rPr>
          <w:lang w:val="vi-VN"/>
        </w:rPr>
        <w:t>chọn đề tài</w:t>
      </w:r>
    </w:p>
    <w:p w14:paraId="7A1E0D84" w14:textId="5DEFB2C5" w:rsidR="0022320D" w:rsidRPr="00890B20" w:rsidRDefault="0022320D" w:rsidP="0022320D">
      <w:pPr>
        <w:rPr>
          <w:rFonts w:cs="Arial"/>
          <w:b/>
          <w:bCs/>
          <w:szCs w:val="28"/>
        </w:rPr>
      </w:pPr>
      <w:r w:rsidRPr="00890B20">
        <w:rPr>
          <w:rFonts w:cs="Arial"/>
          <w:b/>
          <w:bCs/>
          <w:szCs w:val="28"/>
        </w:rPr>
        <w:t>Tình hình nghiên cứu trong nước và quốc tế</w:t>
      </w:r>
    </w:p>
    <w:p w14:paraId="68C5D735" w14:textId="77777777" w:rsidR="008741FE" w:rsidRPr="00890B20" w:rsidRDefault="008741FE" w:rsidP="008741FE">
      <w:pPr>
        <w:rPr>
          <w:rFonts w:cs="Arial"/>
          <w:szCs w:val="28"/>
        </w:rPr>
      </w:pPr>
      <w:r w:rsidRPr="00890B20">
        <w:rPr>
          <w:rFonts w:cs="Arial"/>
          <w:szCs w:val="28"/>
        </w:rPr>
        <w:t>Trong bối cảnh chuyển đổi số và toàn cầu hóa mạnh mẽ, thương mại điện tử đang trở thành một trong những lĩnh vực phát triển nhanh nhất trên thế giới. Ở các quốc gia phát triển như Hoa Kỳ, Nhật Bản, Hàn Quốc, Trung Quốc, các nền tảng bán hàng trực tuyến như Amazon, eBay, Rakuten, TaoBao đã trở thành mô hình thương mại chủ đạo, giúp doanh nghiệp mở rộng quy mô kinh doanh, tối ưu hóa chi phí và mang lại trải nghiệm thuận lợi cho người tiêu dùng.</w:t>
      </w:r>
    </w:p>
    <w:p w14:paraId="08DE0B7C" w14:textId="77777777" w:rsidR="008741FE" w:rsidRPr="00890B20" w:rsidRDefault="008741FE" w:rsidP="008741FE">
      <w:pPr>
        <w:rPr>
          <w:rFonts w:cs="Arial"/>
          <w:szCs w:val="28"/>
        </w:rPr>
      </w:pPr>
      <w:r w:rsidRPr="00890B20">
        <w:rPr>
          <w:rFonts w:cs="Arial"/>
          <w:szCs w:val="28"/>
        </w:rPr>
        <w:t>Tại Việt Nam, lĩnh vực thương mại điện tử đã có bước tiến đáng kể trong những năm gần đây. Các sàn giao dịch lớn như Shopee, Lazada, Tiki, Sendo đã dần trở nên quen thuộc với người tiêu dùng, góp phần thay đổi thói quen mua sắm và thúc đẩy nền kinh tế số. Tuy nhiên, đa số doanh nghiệp vừa và nhỏ (SMEs) hoặc cửa hàng bán lẻ điện thoại vẫn chưa có hệ thống bán hàng trực tuyến chuyên biệt. Nguyên nhân chủ yếu là do hạn chế về chi phí đầu tư, nhân sự kỹ thuật và thiếu giải pháp tích hợp quản lý kho – bán hàng – thanh toán đồng bộ.</w:t>
      </w:r>
    </w:p>
    <w:p w14:paraId="496B57DB" w14:textId="7150BEDA" w:rsidR="008741FE" w:rsidRPr="00890B20" w:rsidRDefault="008741FE" w:rsidP="008741FE">
      <w:pPr>
        <w:rPr>
          <w:rFonts w:cs="Arial"/>
          <w:szCs w:val="28"/>
        </w:rPr>
      </w:pPr>
      <w:r w:rsidRPr="00890B20">
        <w:rPr>
          <w:rFonts w:cs="Arial"/>
          <w:szCs w:val="28"/>
        </w:rPr>
        <w:t>Do đó, việc xây dựng website bán điện thoại di động kế</w:t>
      </w:r>
      <w:r w:rsidR="007025B6" w:rsidRPr="00D9105A">
        <w:rPr>
          <w:rFonts w:cs="Arial"/>
          <w:szCs w:val="28"/>
        </w:rPr>
        <w:t>t</w:t>
      </w:r>
      <w:r w:rsidRPr="00890B20">
        <w:rPr>
          <w:rFonts w:cs="Arial"/>
          <w:szCs w:val="28"/>
        </w:rPr>
        <w:t xml:space="preserve"> hợp quản lý kho hàng không chỉ phù hợp với xu hướng phát triển của ngành thương mại điện tử mà còn có ý nghĩa thực tiễn cao, giúp các cửa hàng nhỏ tối ưu hóa quy trình kinh doanh, giảm thiểu rủi ro và nâng cao hiệu quả quản lý.</w:t>
      </w:r>
    </w:p>
    <w:p w14:paraId="310432EC" w14:textId="60FE9ABD" w:rsidR="00402FC2" w:rsidRPr="00890B20" w:rsidRDefault="008741FE" w:rsidP="00855E59">
      <w:pPr>
        <w:rPr>
          <w:rFonts w:cs="Arial"/>
          <w:szCs w:val="28"/>
        </w:rPr>
      </w:pPr>
      <w:r w:rsidRPr="00890B20">
        <w:rPr>
          <w:rFonts w:cs="Arial"/>
          <w:szCs w:val="28"/>
        </w:rPr>
        <w:t>Tuy nhiên</w:t>
      </w:r>
      <w:r w:rsidR="004217A3" w:rsidRPr="00890B20">
        <w:rPr>
          <w:rFonts w:cs="Arial"/>
          <w:szCs w:val="28"/>
        </w:rPr>
        <w:t>, các sàn thương mại điện tử được nói trên lại dành cho một hệ thống doanh nghiệp lớn, là nơi thứ ba gắn kết giữa người bán và khách hàng</w:t>
      </w:r>
      <w:r w:rsidR="005456E1" w:rsidRPr="00890B20">
        <w:rPr>
          <w:rFonts w:cs="Arial"/>
          <w:szCs w:val="28"/>
        </w:rPr>
        <w:t xml:space="preserve"> </w:t>
      </w:r>
      <w:r w:rsidR="008119A9" w:rsidRPr="00890B20">
        <w:rPr>
          <w:rFonts w:cs="Arial"/>
          <w:szCs w:val="28"/>
        </w:rPr>
        <w:t xml:space="preserve">theo mô hình C2C (Consumer to Consumer) </w:t>
      </w:r>
      <w:r w:rsidR="000F6079" w:rsidRPr="00890B20">
        <w:rPr>
          <w:rFonts w:cs="Arial"/>
          <w:szCs w:val="28"/>
        </w:rPr>
        <w:t xml:space="preserve">với đặc điểm là người tiêu dùng (cá nhân) bán hàng trực tiếp cho người tiêu dùng khác thông qua nền tảng trung gian </w:t>
      </w:r>
      <w:r w:rsidR="00072797" w:rsidRPr="00072797">
        <w:rPr>
          <w:rFonts w:cs="Arial"/>
          <w:szCs w:val="28"/>
        </w:rPr>
        <w:t>điều này dẫn đến việc gia tăng chi phí</w:t>
      </w:r>
      <w:r w:rsidR="002638B6" w:rsidRPr="002638B6">
        <w:rPr>
          <w:rFonts w:cs="Arial"/>
          <w:szCs w:val="28"/>
        </w:rPr>
        <w:t xml:space="preserve"> </w:t>
      </w:r>
      <w:r w:rsidR="00A752AE" w:rsidRPr="00890B20">
        <w:rPr>
          <w:rFonts w:cs="Arial"/>
          <w:szCs w:val="28"/>
        </w:rPr>
        <w:t>tiếp thị ( Marketing )</w:t>
      </w:r>
      <w:r w:rsidR="00E90659" w:rsidRPr="00890B20">
        <w:rPr>
          <w:rFonts w:cs="Arial"/>
          <w:szCs w:val="28"/>
        </w:rPr>
        <w:t xml:space="preserve"> và chi phí để </w:t>
      </w:r>
      <w:r w:rsidR="003B3D84" w:rsidRPr="003B3D84">
        <w:rPr>
          <w:rFonts w:cs="Arial"/>
          <w:szCs w:val="28"/>
        </w:rPr>
        <w:t>ch</w:t>
      </w:r>
      <w:r w:rsidR="00E90659" w:rsidRPr="00890B20">
        <w:rPr>
          <w:rFonts w:cs="Arial"/>
          <w:szCs w:val="28"/>
        </w:rPr>
        <w:t>iết khấu phần trăm cho các sàn trung gian này</w:t>
      </w:r>
      <w:r w:rsidR="00200087" w:rsidRPr="00890B20">
        <w:rPr>
          <w:rFonts w:cs="Arial"/>
          <w:szCs w:val="28"/>
        </w:rPr>
        <w:t xml:space="preserve">. Chính vì lý do này mà đề tài “Website bán điện thoại di động” hướng đến một mô hình tiếp cận khác đó là B2C </w:t>
      </w:r>
      <w:r w:rsidR="00F93CC8" w:rsidRPr="00890B20">
        <w:rPr>
          <w:rFonts w:cs="Arial"/>
          <w:szCs w:val="28"/>
        </w:rPr>
        <w:t xml:space="preserve">(Business to Consumer) với đặc điểm là doanh nghiệp (thương nhân, nhà bán lẻ, nhãn hàng) bán sản phẩm trực tiếp cho người tiêu dùng cuối thông qua </w:t>
      </w:r>
      <w:r w:rsidR="00855E59" w:rsidRPr="00890B20">
        <w:rPr>
          <w:rFonts w:cs="Arial"/>
          <w:szCs w:val="28"/>
        </w:rPr>
        <w:t>website chính chủ của chủ cửa hàng</w:t>
      </w:r>
      <w:r w:rsidR="00BF00B5" w:rsidRPr="00890B20">
        <w:rPr>
          <w:rFonts w:cs="Arial"/>
          <w:szCs w:val="28"/>
        </w:rPr>
        <w:t xml:space="preserve"> chi tiết </w:t>
      </w:r>
      <w:r w:rsidR="00D876CA" w:rsidRPr="00890B20">
        <w:rPr>
          <w:rFonts w:cs="Arial"/>
          <w:szCs w:val="28"/>
        </w:rPr>
        <w:t>sẽ được viết dưới đây.</w:t>
      </w:r>
    </w:p>
    <w:p w14:paraId="43E890D5" w14:textId="319B73D8" w:rsidR="00DF2D42" w:rsidRPr="00890B20" w:rsidRDefault="009E3CB0" w:rsidP="009A44F8">
      <w:pPr>
        <w:rPr>
          <w:rFonts w:cs="Arial"/>
          <w:b/>
          <w:bCs/>
          <w:szCs w:val="28"/>
        </w:rPr>
      </w:pPr>
      <w:r w:rsidRPr="00890B20">
        <w:rPr>
          <w:rFonts w:cs="Arial"/>
          <w:b/>
          <w:bCs/>
          <w:szCs w:val="28"/>
        </w:rPr>
        <w:t>Tính cấp thiết và tầm quan trọng của đề tài</w:t>
      </w:r>
    </w:p>
    <w:p w14:paraId="5BD58C65" w14:textId="37302556" w:rsidR="00145C85" w:rsidRPr="00890B20" w:rsidRDefault="00145C85" w:rsidP="009E3CB0">
      <w:r w:rsidRPr="00890B20">
        <w:t>Trong nhiều cửa hàng bán lẻ hiện nay, quy trình bán hàng quản lý</w:t>
      </w:r>
      <w:r w:rsidR="001E2C4F" w:rsidRPr="00890B20">
        <w:t xml:space="preserve"> trạng thái từng đơn hàng </w:t>
      </w:r>
      <w:r w:rsidRPr="00890B20">
        <w:t>vẫn được thực hiện thủ công bằng sổ sách hoặc bảng tính Excel, dẫn đến nhiều hạn chế như:</w:t>
      </w:r>
    </w:p>
    <w:p w14:paraId="53D754C5" w14:textId="34819578" w:rsidR="009E1F53" w:rsidRPr="00890B20" w:rsidRDefault="009E1F53" w:rsidP="00FE7FF7">
      <w:pPr>
        <w:pStyle w:val="ListParagraph"/>
        <w:numPr>
          <w:ilvl w:val="0"/>
          <w:numId w:val="68"/>
        </w:numPr>
      </w:pPr>
      <w:r w:rsidRPr="00890B20">
        <w:lastRenderedPageBreak/>
        <w:t>Khó kiểm soát chính xác số lượng hàng tồn kho.</w:t>
      </w:r>
    </w:p>
    <w:p w14:paraId="06DBDB8B" w14:textId="3CEF85F1" w:rsidR="009E1F53" w:rsidRPr="00890B20" w:rsidRDefault="009E1F53" w:rsidP="00FE7FF7">
      <w:pPr>
        <w:pStyle w:val="ListParagraph"/>
        <w:numPr>
          <w:ilvl w:val="0"/>
          <w:numId w:val="68"/>
        </w:numPr>
      </w:pPr>
      <w:r w:rsidRPr="00890B20">
        <w:t>Dữ liệu không được cập nhật theo thời gian thực, dễ xảy ra sai sót.</w:t>
      </w:r>
    </w:p>
    <w:p w14:paraId="52BD6F4F" w14:textId="086384A0" w:rsidR="00484279" w:rsidRPr="00890B20" w:rsidRDefault="009E1F53" w:rsidP="00FE7FF7">
      <w:pPr>
        <w:pStyle w:val="ListParagraph"/>
        <w:numPr>
          <w:ilvl w:val="0"/>
          <w:numId w:val="68"/>
        </w:numPr>
      </w:pPr>
      <w:r w:rsidRPr="00890B20">
        <w:t>Thiếu kết nối giữa hoạt động bán hàng và xuất – nhập kho.</w:t>
      </w:r>
      <w:r w:rsidR="00484279" w:rsidRPr="00890B20">
        <w:t>Việc xây dựng một website</w:t>
      </w:r>
      <w:r w:rsidR="00987CC1" w:rsidRPr="00987CC1">
        <w:t xml:space="preserve"> </w:t>
      </w:r>
      <w:r w:rsidR="00484279" w:rsidRPr="00890B20">
        <w:t>bán điện thoại di động sẽ giúp:</w:t>
      </w:r>
    </w:p>
    <w:p w14:paraId="1106B288" w14:textId="745746D9" w:rsidR="00724B18" w:rsidRPr="00890B20" w:rsidRDefault="00724B18" w:rsidP="00FE7FF7">
      <w:pPr>
        <w:pStyle w:val="ListParagraph"/>
        <w:numPr>
          <w:ilvl w:val="0"/>
          <w:numId w:val="68"/>
        </w:numPr>
      </w:pPr>
      <w:r w:rsidRPr="00890B20">
        <w:t>Tự động hóa quy trình thống kê và báo cáo hàng hóa, hạn chế lỗi do con người.</w:t>
      </w:r>
    </w:p>
    <w:p w14:paraId="48FBD476" w14:textId="23638D51" w:rsidR="00724B18" w:rsidRPr="00890B20" w:rsidRDefault="00724B18" w:rsidP="00FE7FF7">
      <w:pPr>
        <w:pStyle w:val="ListParagraph"/>
        <w:numPr>
          <w:ilvl w:val="0"/>
          <w:numId w:val="68"/>
        </w:numPr>
      </w:pPr>
      <w:r w:rsidRPr="00890B20">
        <w:t>Theo dõi hàng tồn kho tức thời, dễ dàng cập nhật khi có giao dịch.</w:t>
      </w:r>
    </w:p>
    <w:p w14:paraId="00129088" w14:textId="4401AD3D" w:rsidR="00724B18" w:rsidRPr="00890B20" w:rsidRDefault="00724B18" w:rsidP="00FE7FF7">
      <w:pPr>
        <w:pStyle w:val="ListParagraph"/>
        <w:numPr>
          <w:ilvl w:val="0"/>
          <w:numId w:val="68"/>
        </w:numPr>
      </w:pPr>
      <w:r w:rsidRPr="00890B20">
        <w:t>Hỗ trợ khách hàng tra cứu, đặt hàng và thanh toán nhanh chóng.</w:t>
      </w:r>
    </w:p>
    <w:p w14:paraId="419D8326" w14:textId="3DE791BE" w:rsidR="00484279" w:rsidRPr="00890B20" w:rsidRDefault="00724B18" w:rsidP="00FE7FF7">
      <w:pPr>
        <w:pStyle w:val="ListParagraph"/>
        <w:numPr>
          <w:ilvl w:val="0"/>
          <w:numId w:val="68"/>
        </w:numPr>
      </w:pPr>
      <w:r w:rsidRPr="00890B20">
        <w:t>Hỗ trợ quản lý đơn hàng, doanh thu và tồn kho mọi lúc, mọi nơi.</w:t>
      </w:r>
    </w:p>
    <w:p w14:paraId="6D8E9224" w14:textId="2F4DB8FD" w:rsidR="00724B18" w:rsidRPr="00890B20" w:rsidRDefault="007121AB" w:rsidP="00FF02F7">
      <w:r w:rsidRPr="00890B20">
        <w:t>Trong xu hướng số hóa hiện nay, đề tài mang tính cấp thiết và ứng dụng thực tế cao, đặc biệt trong ngành kinh doanh điện thoại – một lĩnh vực có tần suất nhập – xuất hàng liên tục và đa dạng mẫu mã sản phẩm.</w:t>
      </w:r>
    </w:p>
    <w:p w14:paraId="55642AE2" w14:textId="08BA7FA0" w:rsidR="00FF02F7" w:rsidRPr="00890B20" w:rsidRDefault="00FF02F7" w:rsidP="004C3528">
      <w:pPr>
        <w:ind w:firstLine="0"/>
        <w:rPr>
          <w:b/>
          <w:bCs/>
        </w:rPr>
      </w:pPr>
      <w:r w:rsidRPr="00890B20">
        <w:rPr>
          <w:b/>
          <w:bCs/>
        </w:rPr>
        <w:t>Động lực nghiên cứu của tác giả</w:t>
      </w:r>
    </w:p>
    <w:p w14:paraId="6C67336A" w14:textId="496A9D71" w:rsidR="00C1262F" w:rsidRPr="00890B20" w:rsidRDefault="00B55E7F" w:rsidP="004C3528">
      <w:pPr>
        <w:ind w:firstLine="360"/>
        <w:rPr>
          <w:rFonts w:cs="Arial"/>
          <w:szCs w:val="28"/>
        </w:rPr>
      </w:pPr>
      <w:r w:rsidRPr="00890B20">
        <w:rPr>
          <w:rFonts w:cs="Arial"/>
          <w:szCs w:val="28"/>
        </w:rPr>
        <w:t xml:space="preserve">Thông qua đề tài đồ án lần này </w:t>
      </w:r>
      <w:r w:rsidR="003A3F17" w:rsidRPr="00890B20">
        <w:rPr>
          <w:rFonts w:cs="Arial"/>
          <w:szCs w:val="28"/>
        </w:rPr>
        <w:t>là cơ hội để vận dụng toàn bộ kiến thức trong quá trình học tập, làm việc ở môi trường doanh nghiệp làm một sản phẩm thực tiễn, giúp ích cho xã hội</w:t>
      </w:r>
      <w:r w:rsidR="00C1262F" w:rsidRPr="00890B20">
        <w:rPr>
          <w:rFonts w:cs="Arial"/>
          <w:szCs w:val="28"/>
        </w:rPr>
        <w:t xml:space="preserve"> cụ thể:</w:t>
      </w:r>
    </w:p>
    <w:p w14:paraId="58F9F18F" w14:textId="0A9A9760" w:rsidR="00C67A13" w:rsidRPr="00890B20" w:rsidRDefault="00C67A13" w:rsidP="00FE7FF7">
      <w:pPr>
        <w:pStyle w:val="ListParagraph"/>
        <w:numPr>
          <w:ilvl w:val="0"/>
          <w:numId w:val="70"/>
        </w:numPr>
        <w:rPr>
          <w:rFonts w:cs="Arial"/>
          <w:szCs w:val="28"/>
        </w:rPr>
      </w:pPr>
      <w:r w:rsidRPr="00890B20">
        <w:rPr>
          <w:rFonts w:cs="Arial"/>
          <w:szCs w:val="28"/>
        </w:rPr>
        <w:t>Nâng cao kỹ năng lập trình thực tế với các công nghệ hiện đại như ASP.NET Boilerplate, Entity Framework Core, Bootstrap và AJAX.</w:t>
      </w:r>
    </w:p>
    <w:p w14:paraId="07B4F396" w14:textId="2D0A8848" w:rsidR="00C67A13" w:rsidRPr="00890B20" w:rsidRDefault="00C67A13" w:rsidP="00FE7FF7">
      <w:pPr>
        <w:pStyle w:val="ListParagraph"/>
        <w:numPr>
          <w:ilvl w:val="0"/>
          <w:numId w:val="70"/>
        </w:numPr>
        <w:rPr>
          <w:rFonts w:cs="Arial"/>
          <w:szCs w:val="28"/>
        </w:rPr>
      </w:pPr>
      <w:r w:rsidRPr="00890B20">
        <w:rPr>
          <w:rFonts w:cs="Arial"/>
          <w:szCs w:val="28"/>
        </w:rPr>
        <w:t>Tiếp cận quy trình phát triển phần mềm thực tế, từ phân tích yêu cầu đến triển khai chức năng.</w:t>
      </w:r>
    </w:p>
    <w:p w14:paraId="4CB70E45" w14:textId="699646B7" w:rsidR="00C67A13" w:rsidRPr="00890B20" w:rsidRDefault="00C67A13" w:rsidP="00FE7FF7">
      <w:pPr>
        <w:pStyle w:val="ListParagraph"/>
        <w:numPr>
          <w:ilvl w:val="0"/>
          <w:numId w:val="70"/>
        </w:numPr>
        <w:rPr>
          <w:rFonts w:cs="Arial"/>
          <w:szCs w:val="28"/>
        </w:rPr>
      </w:pPr>
      <w:r w:rsidRPr="00890B20">
        <w:rPr>
          <w:rFonts w:cs="Arial"/>
          <w:szCs w:val="28"/>
        </w:rPr>
        <w:t>Tạo ra một sản phẩm có giá trị ứng dụng cao, có thể triển khai cho các cửa hàng nhỏ kinh doanh điện thoại di động.</w:t>
      </w:r>
    </w:p>
    <w:p w14:paraId="0A7FB61F" w14:textId="5AA84F82" w:rsidR="00367C79" w:rsidRPr="00890B20" w:rsidRDefault="009E3CB0" w:rsidP="004C3528">
      <w:pPr>
        <w:ind w:firstLine="0"/>
        <w:rPr>
          <w:rFonts w:cs="Arial"/>
          <w:b/>
          <w:bCs/>
          <w:szCs w:val="28"/>
        </w:rPr>
      </w:pPr>
      <w:r w:rsidRPr="00890B20">
        <w:rPr>
          <w:rFonts w:cs="Arial"/>
          <w:b/>
          <w:bCs/>
          <w:szCs w:val="28"/>
        </w:rPr>
        <w:t>Mục tiêu tổng quát và cụ thể</w:t>
      </w:r>
    </w:p>
    <w:p w14:paraId="53021B29" w14:textId="1D9C42F1" w:rsidR="00367C79" w:rsidRPr="00BE6D62" w:rsidRDefault="002033EB" w:rsidP="00AD411C">
      <w:pPr>
        <w:rPr>
          <w:rFonts w:cs="Arial"/>
          <w:szCs w:val="28"/>
        </w:rPr>
      </w:pPr>
      <w:r w:rsidRPr="00890B20">
        <w:rPr>
          <w:rFonts w:cs="Arial"/>
          <w:szCs w:val="28"/>
        </w:rPr>
        <w:t>Với mục tiêu tổng quát đó là x</w:t>
      </w:r>
      <w:r w:rsidR="00367C79" w:rsidRPr="00890B20">
        <w:rPr>
          <w:rFonts w:cs="Arial"/>
          <w:szCs w:val="28"/>
        </w:rPr>
        <w:t xml:space="preserve">ây dựng một website bán điện thoại di động có tích hợp chức năng quản lý kho hàng, cho phép người dùng mua sắm trực tuyến và giúp nhà quản trị kiểm soát toàn bộ hoạt động </w:t>
      </w:r>
      <w:r w:rsidRPr="00890B20">
        <w:rPr>
          <w:rFonts w:cs="Arial"/>
          <w:szCs w:val="28"/>
        </w:rPr>
        <w:t xml:space="preserve">từ đăng tải sản phẩm, giảm giá sản phẩm, </w:t>
      </w:r>
      <w:r w:rsidR="00AD411C" w:rsidRPr="00890B20">
        <w:rPr>
          <w:rFonts w:cs="Arial"/>
          <w:szCs w:val="28"/>
        </w:rPr>
        <w:t>lên đơn hàng, đa dạng phương thức thanh toán</w:t>
      </w:r>
      <w:r w:rsidR="00BE6D62" w:rsidRPr="00BE6D62">
        <w:rPr>
          <w:rFonts w:cs="Arial"/>
          <w:szCs w:val="28"/>
        </w:rPr>
        <w:t>.</w:t>
      </w:r>
    </w:p>
    <w:p w14:paraId="284093AC" w14:textId="07B3F624" w:rsidR="00AD411C" w:rsidRPr="00890B20" w:rsidRDefault="00AD411C" w:rsidP="00AD411C">
      <w:pPr>
        <w:rPr>
          <w:rFonts w:cs="Arial"/>
          <w:szCs w:val="28"/>
        </w:rPr>
      </w:pPr>
      <w:r w:rsidRPr="00890B20">
        <w:rPr>
          <w:rFonts w:cs="Arial"/>
          <w:szCs w:val="28"/>
        </w:rPr>
        <w:t xml:space="preserve">Mục tiêu cụ thể </w:t>
      </w:r>
      <w:r w:rsidR="005700D1" w:rsidRPr="00890B20">
        <w:rPr>
          <w:rFonts w:cs="Arial"/>
          <w:szCs w:val="28"/>
        </w:rPr>
        <w:t>đó là:</w:t>
      </w:r>
    </w:p>
    <w:p w14:paraId="2DD40995" w14:textId="77777777" w:rsidR="00CB3DA3" w:rsidRPr="00890B20" w:rsidRDefault="00CB3DA3" w:rsidP="00CB3DA3">
      <w:pPr>
        <w:rPr>
          <w:rFonts w:cs="Arial"/>
          <w:szCs w:val="28"/>
        </w:rPr>
      </w:pPr>
      <w:r w:rsidRPr="00890B20">
        <w:rPr>
          <w:rFonts w:cs="Arial"/>
          <w:szCs w:val="28"/>
        </w:rPr>
        <w:t>•</w:t>
      </w:r>
      <w:r w:rsidRPr="00890B20">
        <w:rPr>
          <w:rFonts w:cs="Arial"/>
          <w:szCs w:val="28"/>
        </w:rPr>
        <w:tab/>
        <w:t>Thiết kế giao diện người dùng thân thiện, dễ sử dụng và tối ưu trải nghiệm mua sắm.</w:t>
      </w:r>
    </w:p>
    <w:p w14:paraId="3A8061BC" w14:textId="77777777" w:rsidR="00CB3DA3" w:rsidRPr="00890B20" w:rsidRDefault="00CB3DA3" w:rsidP="00CB3DA3">
      <w:pPr>
        <w:rPr>
          <w:rFonts w:cs="Arial"/>
          <w:szCs w:val="28"/>
        </w:rPr>
      </w:pPr>
      <w:r w:rsidRPr="00890B20">
        <w:rPr>
          <w:rFonts w:cs="Arial"/>
          <w:szCs w:val="28"/>
        </w:rPr>
        <w:t>•</w:t>
      </w:r>
      <w:r w:rsidRPr="00890B20">
        <w:rPr>
          <w:rFonts w:cs="Arial"/>
          <w:szCs w:val="28"/>
        </w:rPr>
        <w:tab/>
        <w:t>Phát triển hệ thống quản trị (Admin Panel) cho phép quản lý sản phẩm, danh mục, đơn hàng, người dùng và kho hàng.</w:t>
      </w:r>
    </w:p>
    <w:p w14:paraId="6A324382" w14:textId="77777777" w:rsidR="00CB3DA3" w:rsidRPr="00890B20" w:rsidRDefault="00CB3DA3" w:rsidP="00CB3DA3">
      <w:pPr>
        <w:rPr>
          <w:rFonts w:cs="Arial"/>
          <w:szCs w:val="28"/>
        </w:rPr>
      </w:pPr>
      <w:r w:rsidRPr="00890B20">
        <w:rPr>
          <w:rFonts w:cs="Arial"/>
          <w:szCs w:val="28"/>
        </w:rPr>
        <w:t>•</w:t>
      </w:r>
      <w:r w:rsidRPr="00890B20">
        <w:rPr>
          <w:rFonts w:cs="Arial"/>
          <w:szCs w:val="28"/>
        </w:rPr>
        <w:tab/>
        <w:t>Tự động cập nhật số lượng hàng tồn kho khi có đơn hàng mới hoặc khi nhập – xuất hàng.</w:t>
      </w:r>
    </w:p>
    <w:p w14:paraId="2554C6BE" w14:textId="77777777" w:rsidR="00CB3DA3" w:rsidRPr="00890B20" w:rsidRDefault="00CB3DA3" w:rsidP="00CB3DA3">
      <w:pPr>
        <w:rPr>
          <w:rFonts w:cs="Arial"/>
          <w:szCs w:val="28"/>
        </w:rPr>
      </w:pPr>
      <w:r w:rsidRPr="00890B20">
        <w:rPr>
          <w:rFonts w:cs="Arial"/>
          <w:szCs w:val="28"/>
        </w:rPr>
        <w:t>•</w:t>
      </w:r>
      <w:r w:rsidRPr="00890B20">
        <w:rPr>
          <w:rFonts w:cs="Arial"/>
          <w:szCs w:val="28"/>
        </w:rPr>
        <w:tab/>
        <w:t>Áp dụng mô hình phát triển đa tầng của ASP.NET Boilerplate để đảm bảo tính ổn định, bảo mật và khả năng mở rộng.</w:t>
      </w:r>
    </w:p>
    <w:p w14:paraId="40592BCF" w14:textId="77777777" w:rsidR="00CB3DA3" w:rsidRPr="00890B20" w:rsidRDefault="00CB3DA3" w:rsidP="00CB3DA3">
      <w:pPr>
        <w:rPr>
          <w:rFonts w:cs="Arial"/>
          <w:szCs w:val="28"/>
        </w:rPr>
      </w:pPr>
      <w:r w:rsidRPr="00890B20">
        <w:rPr>
          <w:rFonts w:cs="Arial"/>
          <w:szCs w:val="28"/>
        </w:rPr>
        <w:lastRenderedPageBreak/>
        <w:t>•</w:t>
      </w:r>
      <w:r w:rsidRPr="00890B20">
        <w:rPr>
          <w:rFonts w:cs="Arial"/>
          <w:szCs w:val="28"/>
        </w:rPr>
        <w:tab/>
        <w:t>Phân quyền người dùng rõ ràng giữa khách hàng, nhân viên và quản trị viên.</w:t>
      </w:r>
    </w:p>
    <w:p w14:paraId="37F2744C" w14:textId="77777777" w:rsidR="00CB3DA3" w:rsidRPr="00890B20" w:rsidRDefault="00CB3DA3" w:rsidP="00CB3DA3">
      <w:pPr>
        <w:rPr>
          <w:rFonts w:cs="Arial"/>
          <w:szCs w:val="28"/>
        </w:rPr>
      </w:pPr>
      <w:r w:rsidRPr="00890B20">
        <w:rPr>
          <w:rFonts w:cs="Arial"/>
          <w:szCs w:val="28"/>
        </w:rPr>
        <w:t>•</w:t>
      </w:r>
      <w:r w:rsidRPr="00890B20">
        <w:rPr>
          <w:rFonts w:cs="Arial"/>
          <w:szCs w:val="28"/>
        </w:rPr>
        <w:tab/>
        <w:t>Tích hợp cổng thanh toán trực tuyến để hỗ trợ giao dịch trực tuyến an toàn.</w:t>
      </w:r>
    </w:p>
    <w:p w14:paraId="12A4FD78" w14:textId="2E5CDF68" w:rsidR="005700D1" w:rsidRPr="00890B20" w:rsidRDefault="00CB3DA3" w:rsidP="008966B9">
      <w:pPr>
        <w:rPr>
          <w:rFonts w:cs="Arial"/>
          <w:szCs w:val="28"/>
        </w:rPr>
      </w:pPr>
      <w:r w:rsidRPr="00890B20">
        <w:rPr>
          <w:rFonts w:cs="Arial"/>
          <w:szCs w:val="28"/>
        </w:rPr>
        <w:t>•</w:t>
      </w:r>
      <w:r w:rsidRPr="00890B20">
        <w:rPr>
          <w:rFonts w:cs="Arial"/>
          <w:szCs w:val="28"/>
        </w:rPr>
        <w:tab/>
        <w:t>Tạo nền tảng để mở rộng trong tương lai với các tính năng như: khuyến mại, báo cáo doanh thu, quản lý khách hàng thân thiết,…</w:t>
      </w:r>
    </w:p>
    <w:p w14:paraId="5245AC6A" w14:textId="735D9BA6" w:rsidR="009E3CB0" w:rsidRPr="00890B20" w:rsidRDefault="009E3CB0" w:rsidP="009E3CB0">
      <w:pPr>
        <w:rPr>
          <w:rFonts w:cs="Arial"/>
          <w:b/>
          <w:bCs/>
          <w:szCs w:val="28"/>
        </w:rPr>
      </w:pPr>
      <w:r w:rsidRPr="00890B20">
        <w:rPr>
          <w:rFonts w:cs="Arial"/>
          <w:b/>
          <w:bCs/>
          <w:szCs w:val="28"/>
        </w:rPr>
        <w:t>Đối tượng nghiên cứu</w:t>
      </w:r>
    </w:p>
    <w:p w14:paraId="14986434" w14:textId="77777777" w:rsidR="00C06ECA" w:rsidRPr="00890B20" w:rsidRDefault="00C06ECA" w:rsidP="00C06ECA">
      <w:pPr>
        <w:rPr>
          <w:rFonts w:cs="Arial"/>
          <w:szCs w:val="28"/>
        </w:rPr>
      </w:pPr>
      <w:r w:rsidRPr="00890B20">
        <w:rPr>
          <w:rFonts w:cs="Arial"/>
          <w:b/>
          <w:bCs/>
          <w:szCs w:val="28"/>
        </w:rPr>
        <w:t>•</w:t>
      </w:r>
      <w:r w:rsidRPr="00890B20">
        <w:rPr>
          <w:rFonts w:cs="Arial"/>
          <w:b/>
          <w:bCs/>
          <w:szCs w:val="28"/>
        </w:rPr>
        <w:tab/>
      </w:r>
      <w:r w:rsidRPr="00890B20">
        <w:rPr>
          <w:rFonts w:cs="Arial"/>
          <w:szCs w:val="28"/>
        </w:rPr>
        <w:t>Đối tượng kỹ thuật: Framework ASP.NET Boilerplate, Entity Framework Core, Bootstrap 5, AJAX, C# và SQL Server.</w:t>
      </w:r>
    </w:p>
    <w:p w14:paraId="5FD1DC77" w14:textId="22C131F4" w:rsidR="008966B9" w:rsidRPr="00890B20" w:rsidRDefault="00C06ECA" w:rsidP="00FE78AD">
      <w:pPr>
        <w:rPr>
          <w:rFonts w:cs="Arial"/>
          <w:szCs w:val="28"/>
        </w:rPr>
      </w:pPr>
      <w:r w:rsidRPr="00890B20">
        <w:rPr>
          <w:rFonts w:cs="Arial"/>
          <w:szCs w:val="28"/>
        </w:rPr>
        <w:t>•</w:t>
      </w:r>
      <w:r w:rsidRPr="00890B20">
        <w:rPr>
          <w:rFonts w:cs="Arial"/>
          <w:szCs w:val="28"/>
        </w:rPr>
        <w:tab/>
        <w:t>Đối tượng nghiệp vụ: Các hoạt động kinh doanh của cửa hàng bán điện thoại di động, bao gồm quản lý sản phẩm, đơn hàng, khách hàng, thanh toán và kho hàng.</w:t>
      </w:r>
    </w:p>
    <w:p w14:paraId="55F44992" w14:textId="32F03D85" w:rsidR="009E3CB0" w:rsidRPr="00890B20" w:rsidRDefault="00FE78AD" w:rsidP="009E3CB0">
      <w:pPr>
        <w:rPr>
          <w:rFonts w:cs="Arial"/>
          <w:szCs w:val="28"/>
        </w:rPr>
      </w:pPr>
      <w:r w:rsidRPr="00890B20">
        <w:rPr>
          <w:rFonts w:cs="Arial"/>
          <w:szCs w:val="28"/>
        </w:rPr>
        <w:t>Phạm vi và giới hạn của đề tài</w:t>
      </w:r>
    </w:p>
    <w:p w14:paraId="70A920A3" w14:textId="13725167" w:rsidR="00377554" w:rsidRPr="00890B20" w:rsidRDefault="00377554" w:rsidP="00FE7FF7">
      <w:pPr>
        <w:pStyle w:val="ListParagraph"/>
        <w:numPr>
          <w:ilvl w:val="0"/>
          <w:numId w:val="6"/>
        </w:numPr>
        <w:rPr>
          <w:rFonts w:cs="Arial"/>
          <w:szCs w:val="28"/>
        </w:rPr>
      </w:pPr>
      <w:r w:rsidRPr="00890B20">
        <w:rPr>
          <w:rFonts w:cs="Arial"/>
          <w:szCs w:val="28"/>
        </w:rPr>
        <w:t>Về thời gian: Đề tài được thực hiện trong kỳ đồ án tốt nghiệp theo kế hoạch đào tạo.</w:t>
      </w:r>
    </w:p>
    <w:p w14:paraId="23560FBE" w14:textId="79E05EF0" w:rsidR="00377554" w:rsidRPr="00890B20" w:rsidRDefault="00377554" w:rsidP="00FE7FF7">
      <w:pPr>
        <w:pStyle w:val="ListParagraph"/>
        <w:numPr>
          <w:ilvl w:val="0"/>
          <w:numId w:val="6"/>
        </w:numPr>
        <w:rPr>
          <w:rFonts w:cs="Arial"/>
          <w:szCs w:val="28"/>
        </w:rPr>
      </w:pPr>
      <w:r w:rsidRPr="00890B20">
        <w:rPr>
          <w:rFonts w:cs="Arial"/>
          <w:szCs w:val="28"/>
        </w:rPr>
        <w:t>Về không gian: Hệ thống được thiết kế mô phỏng cho một cửa hàng nhỏ hoặc doanh nghiệp bán điện thoại quy mô vừa.</w:t>
      </w:r>
    </w:p>
    <w:p w14:paraId="37A6AFAF" w14:textId="255BBC91" w:rsidR="00377554" w:rsidRPr="00890B20" w:rsidRDefault="00377554" w:rsidP="00FE7FF7">
      <w:pPr>
        <w:pStyle w:val="ListParagraph"/>
        <w:numPr>
          <w:ilvl w:val="0"/>
          <w:numId w:val="6"/>
        </w:numPr>
        <w:rPr>
          <w:rFonts w:cs="Arial"/>
          <w:szCs w:val="28"/>
        </w:rPr>
      </w:pPr>
      <w:r w:rsidRPr="00890B20">
        <w:rPr>
          <w:rFonts w:cs="Arial"/>
          <w:szCs w:val="28"/>
        </w:rPr>
        <w:t>Về nội dung:</w:t>
      </w:r>
    </w:p>
    <w:p w14:paraId="10AEA73E" w14:textId="5F3E3E5B" w:rsidR="00377554" w:rsidRPr="00890B20" w:rsidRDefault="00377554" w:rsidP="00FE7FF7">
      <w:pPr>
        <w:pStyle w:val="ListParagraph"/>
        <w:numPr>
          <w:ilvl w:val="1"/>
          <w:numId w:val="69"/>
        </w:numPr>
        <w:rPr>
          <w:rFonts w:cs="Arial"/>
          <w:szCs w:val="28"/>
        </w:rPr>
      </w:pPr>
      <w:r w:rsidRPr="00890B20">
        <w:rPr>
          <w:rFonts w:cs="Arial"/>
          <w:szCs w:val="28"/>
        </w:rPr>
        <w:t>Tập trung vào các chức năng bán hàng trực tuyến, quản lý sản phẩm, giỏ hàng, đơn hàng, và quản lý kho.</w:t>
      </w:r>
    </w:p>
    <w:p w14:paraId="1752A0C3" w14:textId="58A9C330" w:rsidR="00377554" w:rsidRPr="00890B20" w:rsidRDefault="00377554" w:rsidP="00FE7FF7">
      <w:pPr>
        <w:pStyle w:val="ListParagraph"/>
        <w:numPr>
          <w:ilvl w:val="1"/>
          <w:numId w:val="69"/>
        </w:numPr>
        <w:rPr>
          <w:rFonts w:cs="Arial"/>
          <w:szCs w:val="28"/>
        </w:rPr>
      </w:pPr>
      <w:r w:rsidRPr="00890B20">
        <w:rPr>
          <w:rFonts w:cs="Arial"/>
          <w:szCs w:val="28"/>
        </w:rPr>
        <w:t>Không tích hợp các dịch vụ vận chuyển tự động hoặc thanh toán qua ngân hàng nội địa.</w:t>
      </w:r>
    </w:p>
    <w:p w14:paraId="57EE04E6" w14:textId="2A60917A" w:rsidR="00377554" w:rsidRPr="00890B20" w:rsidRDefault="00377554" w:rsidP="00FE7FF7">
      <w:pPr>
        <w:pStyle w:val="ListParagraph"/>
        <w:numPr>
          <w:ilvl w:val="1"/>
          <w:numId w:val="69"/>
        </w:numPr>
        <w:rPr>
          <w:rFonts w:cs="Arial"/>
          <w:szCs w:val="28"/>
        </w:rPr>
      </w:pPr>
      <w:r w:rsidRPr="00890B20">
        <w:rPr>
          <w:rFonts w:cs="Arial"/>
          <w:szCs w:val="28"/>
        </w:rPr>
        <w:t>Giao diện ưu tiên tính trực quan và dễ sử dụng, chưa chú trọng yếu tố thẩm mỹ cao cấp.</w:t>
      </w:r>
    </w:p>
    <w:p w14:paraId="4680F6D8" w14:textId="263FD11C" w:rsidR="00FE78AD" w:rsidRPr="00890B20" w:rsidRDefault="00377554" w:rsidP="00FE7FF7">
      <w:pPr>
        <w:pStyle w:val="ListParagraph"/>
        <w:numPr>
          <w:ilvl w:val="1"/>
          <w:numId w:val="69"/>
        </w:numPr>
        <w:rPr>
          <w:rFonts w:cs="Arial"/>
          <w:szCs w:val="28"/>
        </w:rPr>
      </w:pPr>
      <w:r w:rsidRPr="00890B20">
        <w:rPr>
          <w:rFonts w:cs="Arial"/>
          <w:szCs w:val="28"/>
        </w:rPr>
        <w:t>Các báo cáo thống kê được xây dựng ở mức cơ bản (doanh thu, tồn kho, sản phẩm bán chạy).</w:t>
      </w:r>
    </w:p>
    <w:p w14:paraId="6A1EFA3D" w14:textId="71DA8FFC" w:rsidR="009E3CB0" w:rsidRPr="00890B20" w:rsidRDefault="00694EB6" w:rsidP="00773EB1">
      <w:pPr>
        <w:pStyle w:val="Like-Numbering"/>
        <w:rPr>
          <w:lang w:val="vi-VN"/>
        </w:rPr>
      </w:pPr>
      <w:r w:rsidRPr="00890B20">
        <w:rPr>
          <w:lang w:val="vi-VN"/>
        </w:rPr>
        <w:t>2</w:t>
      </w:r>
      <w:r w:rsidR="00773EB1" w:rsidRPr="00890B20">
        <w:rPr>
          <w:lang w:val="vi-VN"/>
        </w:rPr>
        <w:t xml:space="preserve">. </w:t>
      </w:r>
      <w:r w:rsidR="0022320D" w:rsidRPr="00890B20">
        <w:rPr>
          <w:lang w:val="vi-VN"/>
        </w:rPr>
        <w:t>Đ</w:t>
      </w:r>
      <w:r w:rsidR="009E3CB0" w:rsidRPr="00890B20">
        <w:rPr>
          <w:lang w:val="vi-VN"/>
        </w:rPr>
        <w:t>óng góp của đề tài</w:t>
      </w:r>
    </w:p>
    <w:p w14:paraId="0915AB0D" w14:textId="77777777" w:rsidR="004B53DD" w:rsidRPr="00890B20" w:rsidRDefault="004B53DD" w:rsidP="004B53DD">
      <w:pPr>
        <w:rPr>
          <w:rFonts w:cs="Arial"/>
          <w:szCs w:val="28"/>
        </w:rPr>
      </w:pPr>
      <w:r w:rsidRPr="00890B20">
        <w:rPr>
          <w:rFonts w:cs="Arial"/>
          <w:szCs w:val="28"/>
        </w:rPr>
        <w:t>Đề tài “Xây dựng website bán điện thoại di động và quản lý kho sử dụng ASP.NET Boilerplate.” Mang lại một số đóng góp nổi bật sau:</w:t>
      </w:r>
    </w:p>
    <w:p w14:paraId="1F4FC43A" w14:textId="36CCF64A" w:rsidR="004B53DD" w:rsidRPr="00890B20" w:rsidRDefault="004B53DD" w:rsidP="00FE7FF7">
      <w:pPr>
        <w:pStyle w:val="ListParagraph"/>
        <w:numPr>
          <w:ilvl w:val="0"/>
          <w:numId w:val="7"/>
        </w:numPr>
        <w:rPr>
          <w:rFonts w:cs="Arial"/>
          <w:szCs w:val="28"/>
        </w:rPr>
      </w:pPr>
      <w:r w:rsidRPr="00890B20">
        <w:rPr>
          <w:rFonts w:cs="Arial"/>
          <w:szCs w:val="28"/>
        </w:rPr>
        <w:t>Xây dựng mô hình hệ thống mẫu cho hoạt động bán hàng trực tuyến kết hợp quản lý kho điện thoại di động, giúp các cửa hàng nhỏ có thể tham khảo và áp dụng vào thực tế.</w:t>
      </w:r>
    </w:p>
    <w:p w14:paraId="5227A8E1" w14:textId="18DC6069" w:rsidR="004B53DD" w:rsidRPr="00890B20" w:rsidRDefault="004B53DD" w:rsidP="00FE7FF7">
      <w:pPr>
        <w:pStyle w:val="ListParagraph"/>
        <w:numPr>
          <w:ilvl w:val="0"/>
          <w:numId w:val="7"/>
        </w:numPr>
        <w:rPr>
          <w:rFonts w:cs="Arial"/>
          <w:szCs w:val="28"/>
        </w:rPr>
      </w:pPr>
      <w:r w:rsidRPr="00890B20">
        <w:rPr>
          <w:rFonts w:cs="Arial"/>
          <w:szCs w:val="28"/>
        </w:rPr>
        <w:t>Ứng dụng các công nghệ web hiện đại như ASP.NET Boilerplate Framework, Entity Framework Core, Bootstrap, AJAX theo kiến trúc đa tầng (Layered Architecture), đảm bảo tính ổn định, bảo mật và khả năng mở rộng của hệ thống.</w:t>
      </w:r>
    </w:p>
    <w:p w14:paraId="5686A856" w14:textId="072E7A6D" w:rsidR="004B53DD" w:rsidRPr="00890B20" w:rsidRDefault="004B53DD" w:rsidP="00FE7FF7">
      <w:pPr>
        <w:pStyle w:val="ListParagraph"/>
        <w:numPr>
          <w:ilvl w:val="0"/>
          <w:numId w:val="7"/>
        </w:numPr>
        <w:rPr>
          <w:rFonts w:cs="Arial"/>
          <w:szCs w:val="28"/>
        </w:rPr>
      </w:pPr>
      <w:r w:rsidRPr="00890B20">
        <w:rPr>
          <w:rFonts w:cs="Arial"/>
          <w:szCs w:val="28"/>
        </w:rPr>
        <w:lastRenderedPageBreak/>
        <w:t>Giúp người thực hiện củng cố và vận dụng kiến thức chuyên ngành trong các lĩnh vực: phân tích thiết kế hệ thống, lập trình hướng đối tượng, thiết kế cơ sở dữ liệu, xử lý nghiệp vụ thực tế và triển khai ứng dụng web theo mô hình chuẩn.</w:t>
      </w:r>
    </w:p>
    <w:p w14:paraId="6FB03E7E" w14:textId="2F081833" w:rsidR="009E3CB0" w:rsidRPr="00890B20" w:rsidRDefault="004B53DD" w:rsidP="00FE7FF7">
      <w:pPr>
        <w:pStyle w:val="ListParagraph"/>
        <w:numPr>
          <w:ilvl w:val="0"/>
          <w:numId w:val="7"/>
        </w:numPr>
        <w:rPr>
          <w:rFonts w:cs="Arial"/>
          <w:szCs w:val="28"/>
        </w:rPr>
      </w:pPr>
      <w:r w:rsidRPr="00890B20">
        <w:rPr>
          <w:rFonts w:cs="Arial"/>
          <w:szCs w:val="28"/>
        </w:rPr>
        <w:t>Đóng góp giá trị học thuật và thực tiễn, có thể được sử dụng như tài liệu tham khảo cho các sinh viên, giảng viên hoặc nhà phát triển quan tâm đến các giải pháp phần mềm trong lĩnh vực thương mại điện tử và quản lý kho hàng.</w:t>
      </w:r>
      <w:r w:rsidR="009E3CB0" w:rsidRPr="00890B20">
        <w:rPr>
          <w:rFonts w:cs="Arial"/>
          <w:szCs w:val="28"/>
        </w:rPr>
        <w:t>• Giá trị ứng dụng thực tiễn (nếu có)</w:t>
      </w:r>
    </w:p>
    <w:p w14:paraId="575A5F22" w14:textId="72B4A3CB" w:rsidR="009E3CB0" w:rsidRPr="00890B20" w:rsidRDefault="00694EB6" w:rsidP="00773EB1">
      <w:pPr>
        <w:pStyle w:val="Like-Numbering"/>
        <w:rPr>
          <w:rFonts w:cs="Arial"/>
          <w:szCs w:val="28"/>
          <w:lang w:val="vi-VN"/>
        </w:rPr>
      </w:pPr>
      <w:r w:rsidRPr="00890B20">
        <w:rPr>
          <w:lang w:val="vi-VN"/>
        </w:rPr>
        <w:t>3</w:t>
      </w:r>
      <w:r w:rsidR="00773EB1" w:rsidRPr="00890B20">
        <w:rPr>
          <w:lang w:val="vi-VN"/>
        </w:rPr>
        <w:t xml:space="preserve">. </w:t>
      </w:r>
      <w:r w:rsidR="009E3CB0" w:rsidRPr="00890B20">
        <w:rPr>
          <w:lang w:val="vi-VN"/>
        </w:rPr>
        <w:t>Cấu</w:t>
      </w:r>
      <w:r w:rsidR="009E3CB0" w:rsidRPr="00890B20">
        <w:rPr>
          <w:rFonts w:cs="Arial"/>
          <w:szCs w:val="28"/>
          <w:lang w:val="vi-VN"/>
        </w:rPr>
        <w:t xml:space="preserve"> trúc đồ án</w:t>
      </w:r>
    </w:p>
    <w:p w14:paraId="53F47C18" w14:textId="77777777" w:rsidR="00C17352" w:rsidRPr="00890B20" w:rsidRDefault="00C17352" w:rsidP="00C17352">
      <w:pPr>
        <w:rPr>
          <w:rFonts w:cs="Arial"/>
          <w:szCs w:val="28"/>
        </w:rPr>
      </w:pPr>
      <w:r w:rsidRPr="00890B20">
        <w:rPr>
          <w:rFonts w:cs="Arial"/>
          <w:szCs w:val="28"/>
        </w:rPr>
        <w:t>Cấu trúc đồ án gồm 3 chương chính:</w:t>
      </w:r>
    </w:p>
    <w:p w14:paraId="65499290" w14:textId="77777777" w:rsidR="00C17352" w:rsidRPr="00890B20" w:rsidRDefault="00C17352" w:rsidP="00C17352">
      <w:pPr>
        <w:rPr>
          <w:rFonts w:cs="Arial"/>
          <w:szCs w:val="28"/>
        </w:rPr>
      </w:pPr>
      <w:r w:rsidRPr="00890B20">
        <w:rPr>
          <w:rFonts w:cs="Arial"/>
          <w:szCs w:val="28"/>
        </w:rPr>
        <w:t>Chương 1: Cơ sở lý thuyết</w:t>
      </w:r>
    </w:p>
    <w:p w14:paraId="52888317" w14:textId="77777777" w:rsidR="00C17352" w:rsidRPr="00890B20" w:rsidRDefault="00C17352" w:rsidP="00C17352">
      <w:pPr>
        <w:rPr>
          <w:rFonts w:cs="Arial"/>
          <w:szCs w:val="28"/>
        </w:rPr>
      </w:pPr>
      <w:r w:rsidRPr="00890B20">
        <w:rPr>
          <w:rFonts w:cs="Arial"/>
          <w:szCs w:val="28"/>
        </w:rPr>
        <w:t>Chương 2: Phân tích và thiết kế hệ thống</w:t>
      </w:r>
    </w:p>
    <w:p w14:paraId="5A19EEF5" w14:textId="6EBADDEE" w:rsidR="00C17352" w:rsidRPr="00890B20" w:rsidRDefault="00C17352" w:rsidP="00C17352">
      <w:pPr>
        <w:rPr>
          <w:rFonts w:cs="Arial"/>
          <w:szCs w:val="28"/>
        </w:rPr>
      </w:pPr>
      <w:r w:rsidRPr="00890B20">
        <w:rPr>
          <w:rFonts w:cs="Arial"/>
          <w:szCs w:val="28"/>
        </w:rPr>
        <w:t xml:space="preserve">Chương 3: </w:t>
      </w:r>
      <w:r w:rsidR="00B11468" w:rsidRPr="00890B20">
        <w:rPr>
          <w:rFonts w:cs="Arial"/>
          <w:szCs w:val="28"/>
        </w:rPr>
        <w:t>Xây dựng website bán điện thoại di động</w:t>
      </w:r>
    </w:p>
    <w:p w14:paraId="4706EDB8" w14:textId="2FF11288" w:rsidR="00F80CB9" w:rsidRPr="00890B20" w:rsidRDefault="00C17352" w:rsidP="00C17352">
      <w:r w:rsidRPr="00890B20">
        <w:rPr>
          <w:rFonts w:cs="Arial"/>
          <w:szCs w:val="28"/>
        </w:rPr>
        <w:t>Cuối cùng là phần kết luận và hướng phát triển.</w:t>
      </w:r>
    </w:p>
    <w:p w14:paraId="6432576F" w14:textId="256BC9A4" w:rsidR="001C77DD" w:rsidRPr="00890B20" w:rsidRDefault="00F962C7" w:rsidP="009455F6">
      <w:pPr>
        <w:pStyle w:val="ListParagraph"/>
      </w:pPr>
      <w:r w:rsidRPr="00890B20">
        <w:br w:type="page"/>
      </w:r>
    </w:p>
    <w:p w14:paraId="4E3CBB33" w14:textId="0AFAA1A6" w:rsidR="00A31DC9" w:rsidRPr="00890B20" w:rsidRDefault="00C17352" w:rsidP="003B5814">
      <w:pPr>
        <w:pStyle w:val="Heading1"/>
      </w:pPr>
      <w:bookmarkStart w:id="18" w:name="_Toc216254169"/>
      <w:bookmarkStart w:id="19" w:name="_Toc216255417"/>
      <w:r w:rsidRPr="00890B20">
        <w:lastRenderedPageBreak/>
        <w:t>CƠ SỞ LÝ THUYẾT</w:t>
      </w:r>
      <w:bookmarkEnd w:id="18"/>
      <w:bookmarkEnd w:id="19"/>
    </w:p>
    <w:p w14:paraId="1F0422B4" w14:textId="77777777" w:rsidR="00804D45" w:rsidRPr="00890B20" w:rsidRDefault="00804D45" w:rsidP="00804D45">
      <w:pPr>
        <w:pStyle w:val="Heading2"/>
      </w:pPr>
      <w:bookmarkStart w:id="20" w:name="_Toc211805830"/>
      <w:bookmarkStart w:id="21" w:name="_Toc216254170"/>
      <w:bookmarkStart w:id="22" w:name="_Toc216255418"/>
      <w:r w:rsidRPr="00890B20">
        <w:t>Các khái niệm liên quan đến đề tài</w:t>
      </w:r>
      <w:bookmarkEnd w:id="20"/>
      <w:bookmarkEnd w:id="21"/>
      <w:bookmarkEnd w:id="22"/>
    </w:p>
    <w:p w14:paraId="791C6A86" w14:textId="77777777" w:rsidR="004F2C68" w:rsidRPr="00890B20" w:rsidRDefault="004F2C68" w:rsidP="004F2C68">
      <w:pPr>
        <w:pStyle w:val="Heading3"/>
      </w:pPr>
      <w:bookmarkStart w:id="23" w:name="_Toc211805831"/>
      <w:bookmarkStart w:id="24" w:name="_Toc216254171"/>
      <w:bookmarkStart w:id="25" w:name="_Toc216255419"/>
      <w:r w:rsidRPr="00890B20">
        <w:t>Thương mại điện tử là gì?</w:t>
      </w:r>
      <w:bookmarkEnd w:id="23"/>
      <w:bookmarkEnd w:id="24"/>
      <w:bookmarkEnd w:id="25"/>
    </w:p>
    <w:p w14:paraId="14C55C76" w14:textId="22140084" w:rsidR="007C4277" w:rsidRPr="00890B20" w:rsidRDefault="00D20486" w:rsidP="007C4277">
      <w:r w:rsidRPr="00890B20">
        <w:t xml:space="preserve">Theo </w:t>
      </w:r>
      <w:r w:rsidR="00BF0D0F" w:rsidRPr="00890B20">
        <w:t xml:space="preserve">Wikipedia </w:t>
      </w:r>
      <w:sdt>
        <w:sdtPr>
          <w:id w:val="-436909610"/>
          <w:citation/>
        </w:sdtPr>
        <w:sdtContent>
          <w:r w:rsidR="00BF0D0F" w:rsidRPr="00890B20">
            <w:fldChar w:fldCharType="begin"/>
          </w:r>
          <w:r w:rsidR="00BF0D0F" w:rsidRPr="00890B20">
            <w:instrText xml:space="preserve"> CITATION Wik24 \l 1033 </w:instrText>
          </w:r>
          <w:r w:rsidR="00BF0D0F" w:rsidRPr="00890B20">
            <w:fldChar w:fldCharType="separate"/>
          </w:r>
          <w:r w:rsidR="00661BD7">
            <w:rPr>
              <w:noProof/>
            </w:rPr>
            <w:t>[1]</w:t>
          </w:r>
          <w:r w:rsidR="00BF0D0F" w:rsidRPr="00890B20">
            <w:fldChar w:fldCharType="end"/>
          </w:r>
        </w:sdtContent>
      </w:sdt>
      <w:r w:rsidR="007C4277" w:rsidRPr="00890B20">
        <w:t xml:space="preserve">. </w:t>
      </w:r>
      <w:r w:rsidR="00D769B2" w:rsidRPr="00890B20">
        <w:t>“</w:t>
      </w:r>
      <w:r w:rsidR="007C4277" w:rsidRPr="00890B20">
        <w:t>Thương mại điện tử, hay còn gọi là e-commerce, e-comm hay EC, là sự mua bán sản phẩm hay dịch vụ trên các hệ thống điện tử như Internet và các mạng máy tính.[1][2] Thương mại điện tử dựa trên một số công nghệ như chuyển tiền điện tử, quản lý chuỗi dây chuyền cung ứng, tiếp thị Internet, quá trình giao dịch trực tuyến, trao đổi dữ liệu điện tử (EDI), các hệ thống quản lý hàng tồn kho, và các hệ thống tự động thu thập dữ liệu. Thương mại điện tử hiện đại thường sử dụng mạng World Wide Web là một điểm ít nhất phải có trong chu trình giao dịch, mặc dù nó có thể bao gồm một phạm vi lớn hơn về mặt công nghệ như email, các thiết bị di động như là điện thoại.</w:t>
      </w:r>
    </w:p>
    <w:p w14:paraId="5AFDEC32" w14:textId="64456999" w:rsidR="007C4277" w:rsidRPr="00890B20" w:rsidRDefault="007C4277" w:rsidP="00E94EFC">
      <w:r w:rsidRPr="00890B20">
        <w:t>Thương mại điện tử thông thường được xem ở các khía cạnh của kinh doanh điện tử (e-business). Nó cũng bao gồm việc trao đổi dữ liệu tạo điều kiện thuận lợi cho các nguồn tài chính và các khía cạnh thanh toán của việc giao dịch kinh doanh.</w:t>
      </w:r>
      <w:r w:rsidR="00D769B2" w:rsidRPr="00890B20">
        <w:t>“</w:t>
      </w:r>
    </w:p>
    <w:p w14:paraId="1D5A00CF" w14:textId="7A6703E2" w:rsidR="004F2C68" w:rsidRPr="00890B20" w:rsidRDefault="003964B6" w:rsidP="001367E5">
      <w:pPr>
        <w:pStyle w:val="Heading3"/>
      </w:pPr>
      <w:bookmarkStart w:id="26" w:name="_Toc216254172"/>
      <w:bookmarkStart w:id="27" w:name="_Toc216255420"/>
      <w:r w:rsidRPr="00890B20">
        <w:t>Các hình thức của thương mại điện tử</w:t>
      </w:r>
      <w:bookmarkEnd w:id="26"/>
      <w:bookmarkEnd w:id="27"/>
    </w:p>
    <w:p w14:paraId="545B498D" w14:textId="093720E8" w:rsidR="008A41DB" w:rsidRPr="00890B20" w:rsidRDefault="001367E5" w:rsidP="008A41DB">
      <w:r w:rsidRPr="00890B20">
        <w:t xml:space="preserve">Theo </w:t>
      </w:r>
      <w:r w:rsidR="0010629F" w:rsidRPr="00890B20">
        <w:t>Magenest</w:t>
      </w:r>
      <w:sdt>
        <w:sdtPr>
          <w:id w:val="-1824426651"/>
          <w:citation/>
        </w:sdtPr>
        <w:sdtContent>
          <w:r w:rsidR="0010629F" w:rsidRPr="00890B20">
            <w:fldChar w:fldCharType="begin"/>
          </w:r>
          <w:r w:rsidR="0010629F" w:rsidRPr="00890B20">
            <w:instrText xml:space="preserve"> CITATION Thư22 \l 1033 </w:instrText>
          </w:r>
          <w:r w:rsidR="0010629F" w:rsidRPr="00890B20">
            <w:fldChar w:fldCharType="separate"/>
          </w:r>
          <w:r w:rsidR="00661BD7">
            <w:rPr>
              <w:noProof/>
            </w:rPr>
            <w:t xml:space="preserve"> [2]</w:t>
          </w:r>
          <w:r w:rsidR="0010629F" w:rsidRPr="00890B20">
            <w:fldChar w:fldCharType="end"/>
          </w:r>
        </w:sdtContent>
      </w:sdt>
      <w:r w:rsidR="008A41DB" w:rsidRPr="00890B20">
        <w:t>.</w:t>
      </w:r>
      <w:r w:rsidR="0010629F" w:rsidRPr="00890B20">
        <w:t xml:space="preserve"> </w:t>
      </w:r>
      <w:r w:rsidR="008A41DB" w:rsidRPr="00890B20">
        <w:t>Thương mại điện tử được chia thành nhiều mô hình khác nhau dựa trên chủ thể tham gia giao dịch. Mỗi mô hình có đặc điểm, đối tượng và phương thức hoạt động riêng, phù hợp với từng loại hình kinh doanh.</w:t>
      </w:r>
    </w:p>
    <w:p w14:paraId="2499E266" w14:textId="2AC2F0C6" w:rsidR="00D769B2" w:rsidRPr="00890B20" w:rsidRDefault="008A41DB" w:rsidP="00D769B2">
      <w:r w:rsidRPr="00890B20">
        <w:t>Doanh nghiệp với Doanh nghiệp (B2B): Thương mại điện tử B2B đề cập đến tất cả các giao dịch điện tử của hàng hóa được thực hiện giữa hai công ty. Mô hình này thường mô tả mối quan hệ hợp tác giữa các nhà sản xuất và các đơn vị phân phối, nhắm đưa sản phẩm từ khâu sản xuất đến tay người tiêu dùng cuối cùng.</w:t>
      </w:r>
    </w:p>
    <w:p w14:paraId="73F96D0A" w14:textId="200E6536" w:rsidR="00D769B2" w:rsidRPr="00890B20" w:rsidRDefault="00D769B2" w:rsidP="00D769B2">
      <w:r w:rsidRPr="00890B20">
        <w:t>Doanh nghiệp với Khách hàng (B2C): là loại hình phổ biến nhất hiện nay, thể hiện quá trình mua bán trực tiếp giữa doanh nghiệp và người tiêu dùng cuối cùng. Hình thức này cho phép người mua dễ dàng tìm kiếm, so sánh giá cả, đọc đánh giá từ những khách hàng khác trước khi quyết định mua hàng. Về phía doanh nghiệp, mô hình B2C giúp họ hiểu rõ hơn về hành vi và nhu cầu của từng cá nhân, từ đó đưa ra chiến lược kinh doanh và chăm sóc khách hàng hiệu quả hơn.</w:t>
      </w:r>
    </w:p>
    <w:p w14:paraId="42D91E15" w14:textId="558F3923" w:rsidR="00D769B2" w:rsidRPr="00890B20" w:rsidRDefault="00D769B2" w:rsidP="00D769B2">
      <w:r w:rsidRPr="00890B20">
        <w:t>Khách hàng với Khách hàng (C2C): Là hình thức thương mại điện tử trong đó các giao dịch mua bán được thực hiện trực tiếp giữa người tiêu dùng với nhau. Các hoạt động này thường diễn ra thông qua các nền tảng mạng xã hội như Facebook, Instagram hoặc trên các sàn giao dịch trực tuyến như Shopee, Tiki, nơi người dùng có thể đăng bán, trao đổi và mua sản phẩm một cách độc lập mà không cần trung gian doanh nghiệp.</w:t>
      </w:r>
    </w:p>
    <w:p w14:paraId="1E63D270" w14:textId="68E469B7" w:rsidR="00D769B2" w:rsidRPr="00890B20" w:rsidRDefault="00D769B2" w:rsidP="00D769B2">
      <w:r w:rsidRPr="00890B20">
        <w:lastRenderedPageBreak/>
        <w:t>Khách hàng với Doanh nghiệp (C2B): Mô tả các giao dịch trong đó cá nhân cung cấp sản phẩm hoặc dịch vụ cho doanh nghiệp có nhu cầu sử dụng. Đây là hình thức đảo ngược so với B2C, khi người tiêu dùng trở thành bên cung cấp giá trị. Ví dụ, một nhà thiết kế đồ họa nhận th</w:t>
      </w:r>
      <w:r w:rsidR="00DC340C" w:rsidRPr="009A372F">
        <w:t>i</w:t>
      </w:r>
      <w:r w:rsidRPr="00890B20">
        <w:t>ết kế logo cho công ty, hay một nhiếp ảnh gia chụp ảnh sản phẩm cho trang web bán hàng trực tuyến. Mô hình này ngày càng phổ biến trong nền kinh tế số, nơi người tiêu dùng có thể dễ dàng tiếp cận doanh nghiệp thông qua các nền tảng trực tuyến.</w:t>
      </w:r>
    </w:p>
    <w:p w14:paraId="768CDF1D" w14:textId="516A6509" w:rsidR="00D769B2" w:rsidRPr="00890B20" w:rsidRDefault="00D769B2" w:rsidP="00D769B2">
      <w:r w:rsidRPr="00890B20">
        <w:t>Doanh nghiệp với Chính phủ (B2A): Thể hiện các giao dịch điện tử giữa doanh nghiệp và các cơ quan quản lý nhà nước. Các hoạt động trong mô hình này thường liên quan đến việc nộp thuế, đăng ký giấy phép kinh doanh, tham gia đấu thầu dự án công, hoặc cung cấp các dịch vụ hành chính công trực tuyến. Hình thức này giúp tăng tính minh bạch, giảm bớt thủ tục hành chính và rút ngắn thời gian xử lý công việc giữa khu vực tư nhân và nhà nước.</w:t>
      </w:r>
    </w:p>
    <w:p w14:paraId="2E827645" w14:textId="06A2D5DC" w:rsidR="00796B5B" w:rsidRPr="00064109" w:rsidRDefault="00D769B2" w:rsidP="00D769B2">
      <w:r w:rsidRPr="00890B20">
        <w:t>Khách hàng với Chính phủ (C2A): Mô tả các giao dịch điện tử giữa cá nhân và cơ quan nhà nước. Người dân có thể thực hiện các thủ tục hành chính, nộp hồ sơ, kê khai hoặc đóng thuế trực tuyến thông qua các cổng thông tin điện tử của cơ quan quản lý. Mô hình này không chỉ giúp tiết ki</w:t>
      </w:r>
      <w:r w:rsidR="009A372F" w:rsidRPr="009A372F">
        <w:t>ệ</w:t>
      </w:r>
      <w:r w:rsidRPr="00890B20">
        <w:t>m thời gian và chi phí cho người dân mà còn góp phần hiện đại hóa quy trình làm việc của các cơ quan công quyền [1].</w:t>
      </w:r>
      <w:r w:rsidR="00E5101D" w:rsidRPr="00E40C02">
        <w:t xml:space="preserve"> C</w:t>
      </w:r>
      <w:r w:rsidR="00796B5B" w:rsidRPr="00890B20">
        <w:t>ác Style</w:t>
      </w:r>
      <w:r w:rsidR="002E44AA" w:rsidRPr="00890B20">
        <w:t>s</w:t>
      </w:r>
      <w:r w:rsidR="00796B5B" w:rsidRPr="00890B20">
        <w:t xml:space="preserve"> (3 cấp) trong </w:t>
      </w:r>
      <w:r w:rsidR="00B3127E" w:rsidRPr="00890B20">
        <w:t xml:space="preserve">báo cáo </w:t>
      </w:r>
      <w:r w:rsidR="00796B5B" w:rsidRPr="00890B20">
        <w:t>đồ án</w:t>
      </w:r>
      <w:r w:rsidR="00B3127E" w:rsidRPr="00890B20">
        <w:t xml:space="preserve"> tốt nghiệp</w:t>
      </w:r>
      <w:r w:rsidR="00796B5B" w:rsidRPr="00890B20">
        <w:t xml:space="preserve"> là bắt buộc (giống như trong tài liệu này).</w:t>
      </w:r>
    </w:p>
    <w:p w14:paraId="66506F92" w14:textId="77777777" w:rsidR="00EA75A1" w:rsidRPr="00890B20" w:rsidRDefault="00EA75A1" w:rsidP="00EA75A1">
      <w:pPr>
        <w:pStyle w:val="Heading2"/>
      </w:pPr>
      <w:bookmarkStart w:id="28" w:name="_Toc216254173"/>
      <w:bookmarkStart w:id="29" w:name="_Toc216255421"/>
      <w:r w:rsidRPr="00890B20">
        <w:t>Lý thuyết nền tảng cho việc phát triển hệ thống</w:t>
      </w:r>
      <w:bookmarkEnd w:id="28"/>
      <w:bookmarkEnd w:id="29"/>
    </w:p>
    <w:p w14:paraId="6AE015E0" w14:textId="5FC450A2" w:rsidR="00EA75A1" w:rsidRPr="00890B20" w:rsidRDefault="0035363F" w:rsidP="00EA75A1">
      <w:r w:rsidRPr="00890B20">
        <w:t>Đề tài “</w:t>
      </w:r>
      <w:r w:rsidR="00A73671" w:rsidRPr="00890B20">
        <w:t>Xây dựng website bán điện thoại di động</w:t>
      </w:r>
      <w:r w:rsidRPr="00890B20">
        <w:t>”</w:t>
      </w:r>
      <w:r w:rsidR="00A73671" w:rsidRPr="00890B20">
        <w:t xml:space="preserve"> được phát triển dựa trên mô hình </w:t>
      </w:r>
      <w:r w:rsidR="0099439B" w:rsidRPr="00890B20">
        <w:t>kiến trúc phân tầng (Layered Architecture) kết hợp với mô hình MVC (Model–View–Controller) ở tầng giao diện.</w:t>
      </w:r>
    </w:p>
    <w:p w14:paraId="476DA001" w14:textId="0CC89382" w:rsidR="00463180" w:rsidRPr="00890B20" w:rsidRDefault="00463180" w:rsidP="00FE7FF7">
      <w:pPr>
        <w:pStyle w:val="ListParagraph"/>
        <w:numPr>
          <w:ilvl w:val="0"/>
          <w:numId w:val="8"/>
        </w:numPr>
      </w:pPr>
      <w:r w:rsidRPr="00890B20">
        <w:t xml:space="preserve">Lớp giao diện (Presentation Layer) : </w:t>
      </w:r>
      <w:r w:rsidR="001327F8" w:rsidRPr="00890B20">
        <w:t>Giao tiếp với hệ thống là End-User</w:t>
      </w:r>
      <w:r w:rsidR="008B4A5B" w:rsidRPr="00890B20">
        <w:t xml:space="preserve"> thông qua giao diện trên trình duyệt web</w:t>
      </w:r>
    </w:p>
    <w:p w14:paraId="40981AF6" w14:textId="77777777" w:rsidR="0093166A" w:rsidRPr="00890B20" w:rsidRDefault="0093166A" w:rsidP="00FE7FF7">
      <w:pPr>
        <w:pStyle w:val="ListParagraph"/>
        <w:numPr>
          <w:ilvl w:val="0"/>
          <w:numId w:val="8"/>
        </w:numPr>
      </w:pPr>
      <w:r w:rsidRPr="00890B20">
        <w:t>Lớp nghiệp vụ (Business Logic Layer): Xử lý các quy tắc, nghiệp vụ và yêu cầu từ giao diện.</w:t>
      </w:r>
    </w:p>
    <w:p w14:paraId="56C37BA0" w14:textId="746EAAFF" w:rsidR="0093166A" w:rsidRPr="00890B20" w:rsidRDefault="0093166A" w:rsidP="00FE7FF7">
      <w:pPr>
        <w:pStyle w:val="ListParagraph"/>
        <w:numPr>
          <w:ilvl w:val="0"/>
          <w:numId w:val="8"/>
        </w:numPr>
      </w:pPr>
      <w:r w:rsidRPr="00890B20">
        <w:t>Lớp dữ liệu (Data Access Layer): Quản lý việc lưu trữ và truy xuất dữ liệu từ cơ sở dữ liệu SQL Server.</w:t>
      </w:r>
    </w:p>
    <w:p w14:paraId="3CA63870" w14:textId="77777777" w:rsidR="007F08DB" w:rsidRPr="00890B20" w:rsidRDefault="007F08DB" w:rsidP="007F08DB">
      <w:r w:rsidRPr="00890B20">
        <w:t>Mô hình này giúp tách biệt rõ ràng các phần trong hệ thống, dễ bảo trì, mở rộng và nâng cấp.</w:t>
      </w:r>
    </w:p>
    <w:p w14:paraId="40ECA9B7" w14:textId="28BC9CA7" w:rsidR="00F3627B" w:rsidRPr="00890B20" w:rsidRDefault="007F08DB" w:rsidP="00F3627B">
      <w:r w:rsidRPr="00890B20">
        <w:t>Ngoài ra, hệ thống còn tuân theo kiến trúc MVC (Model – View – Controller), mô hình phổ biến trong lập trình web hiện đại, giúp tổ chức mã nguồn rõ ràng, dễ mở rộng và tái sử dụng.</w:t>
      </w:r>
    </w:p>
    <w:p w14:paraId="140D1D1B" w14:textId="77777777" w:rsidR="002C34E9" w:rsidRPr="00890B20" w:rsidRDefault="002C34E9" w:rsidP="002C34E9">
      <w:pPr>
        <w:pStyle w:val="Heading2"/>
      </w:pPr>
      <w:bookmarkStart w:id="30" w:name="_Toc216254174"/>
      <w:bookmarkStart w:id="31" w:name="_Toc216255422"/>
      <w:r w:rsidRPr="00890B20">
        <w:lastRenderedPageBreak/>
        <w:t>Công nghệ và ngôn ngữ lập trình sử dụng</w:t>
      </w:r>
      <w:bookmarkEnd w:id="30"/>
      <w:bookmarkEnd w:id="31"/>
    </w:p>
    <w:p w14:paraId="66EC9879" w14:textId="3F4CE296" w:rsidR="002C34E9" w:rsidRPr="00890B20" w:rsidRDefault="00F3627B" w:rsidP="00F3627B">
      <w:pPr>
        <w:pStyle w:val="Heading3"/>
      </w:pPr>
      <w:bookmarkStart w:id="32" w:name="_Toc216254175"/>
      <w:bookmarkStart w:id="33" w:name="_Toc216255423"/>
      <w:r w:rsidRPr="00890B20">
        <w:t>Giới thiệu về ngôn ngữ lập trình C#</w:t>
      </w:r>
      <w:bookmarkEnd w:id="32"/>
      <w:bookmarkEnd w:id="33"/>
    </w:p>
    <w:p w14:paraId="254C6349" w14:textId="6A1BEF4F" w:rsidR="00FF24F7" w:rsidRPr="00890B20" w:rsidRDefault="00FF24F7" w:rsidP="00FF24F7">
      <w:pPr>
        <w:pStyle w:val="Heading4"/>
      </w:pPr>
      <w:r w:rsidRPr="00890B20">
        <w:t>Tổng quan về C#</w:t>
      </w:r>
    </w:p>
    <w:p w14:paraId="142CEF55" w14:textId="29AB44E1" w:rsidR="00DF2537" w:rsidRPr="00890B20" w:rsidRDefault="00960765" w:rsidP="00DF2537">
      <w:r w:rsidRPr="00890B20">
        <w:t>Theo</w:t>
      </w:r>
      <w:r w:rsidR="00F246B7" w:rsidRPr="00890B20">
        <w:t xml:space="preserve"> Microsoft</w:t>
      </w:r>
      <w:r w:rsidRPr="00890B20">
        <w:t xml:space="preserve"> </w:t>
      </w:r>
      <w:sdt>
        <w:sdtPr>
          <w:id w:val="-68191821"/>
          <w:citation/>
        </w:sdtPr>
        <w:sdtContent>
          <w:r w:rsidRPr="00890B20">
            <w:fldChar w:fldCharType="begin"/>
          </w:r>
          <w:r w:rsidRPr="00890B20">
            <w:instrText xml:space="preserve"> CITATION Mic23 \l 1033 </w:instrText>
          </w:r>
          <w:r w:rsidRPr="00890B20">
            <w:fldChar w:fldCharType="separate"/>
          </w:r>
          <w:r w:rsidR="00661BD7">
            <w:rPr>
              <w:noProof/>
            </w:rPr>
            <w:t>[3]</w:t>
          </w:r>
          <w:r w:rsidRPr="00890B20">
            <w:fldChar w:fldCharType="end"/>
          </w:r>
        </w:sdtContent>
      </w:sdt>
      <w:r w:rsidRPr="00890B20">
        <w:t xml:space="preserve">. </w:t>
      </w:r>
      <w:r w:rsidR="00DF2537" w:rsidRPr="00890B20">
        <w:t>Ngôn ngữ C# là ngôn ngữ phổ biến nhất cho nền tảng .NET , một môi trường phát triển mã nguồn mở, đa nền tảng, miễn phí. Các chương trình C# có thể chạy trên nhiều thiết bị khác nhau, từ thiết bị Internet vạn vật (IoT) đến đám mây và mọi nền tảng khác. Bạn có thể viết ứng dụng cho điện thoại, máy tính để bàn, máy tính xách tay và máy chủ.</w:t>
      </w:r>
    </w:p>
    <w:p w14:paraId="4A453D0D" w14:textId="1AE65F3B" w:rsidR="00F3627B" w:rsidRPr="00890B20" w:rsidRDefault="00DF2537" w:rsidP="00DF2537">
      <w:r w:rsidRPr="00890B20">
        <w:t>C# là một ngôn ngữ đa nền tảng, đa năng, giúp các nhà phát triển làm việc hiệu quả hơn đồng thời viết mã hiệu suất cao. Với hàng triệu nhà phát triển, C# là ngôn ngữ .NET phổ biến nhất. C# được hỗ trợ rộng rãi trong hệ sinh thái và tất cả các khối lượng công việc .NET . Dựa trên các nguyên tắc hướng đối tượng, nó kết hợp nhiều tính năng từ các mô hình khác, đặc biệt là lập trình hàm. Các tính năng cấp thấp hỗ trợ các tình huống hiệu suất cao mà không cần viết mã không an toàn. Hầu hết thời gian chạy và thư viện .NET được viết bằng C#, và những tiến bộ trong C# thường mang lại lợi ích cho tất cả các nhà phát triển .NET.</w:t>
      </w:r>
    </w:p>
    <w:p w14:paraId="5BBD9702" w14:textId="77777777" w:rsidR="00CD13DC" w:rsidRPr="00890B20" w:rsidRDefault="00CD13DC" w:rsidP="00CD13DC">
      <w:r w:rsidRPr="00890B20">
        <w:t>Trong môi trường .NET Framework, mã nguồn C# không được biên dịch trực tiếp thành mã máy. Thay vào đó, nó được chuyển đổi trước thành mã trung gian MSIL (Microsoft Intermediate Language), sau đó được Common Language Runtime (CLR) biên dịch thành mã thực thi tương thích với hệ điều hành khi chương trình chạy. Cơ chế này giúp các ứng dụng C# có thể hoạt động linh hoạt trên nhiều nền tảng khác nhau trong hệ sinh thái .NET.</w:t>
      </w:r>
    </w:p>
    <w:p w14:paraId="1357175F" w14:textId="77777777" w:rsidR="00CD13DC" w:rsidRPr="00890B20" w:rsidRDefault="00CD13DC" w:rsidP="00CD13DC">
      <w:r w:rsidRPr="00890B20">
        <w:t>Với sự hỗ trợ mạnh mẽ của .NET Framework và .NET Core, ngôn ngữ C# được sử dụng rộng rãi trong nhiều lĩnh vực lập trình như:</w:t>
      </w:r>
    </w:p>
    <w:p w14:paraId="0F2863B8" w14:textId="53C5D2DA" w:rsidR="00CD13DC" w:rsidRPr="00890B20" w:rsidRDefault="00CD13DC" w:rsidP="00CD13DC">
      <w:r w:rsidRPr="00890B20">
        <w:t>•</w:t>
      </w:r>
      <w:r w:rsidRPr="00890B20">
        <w:tab/>
        <w:t xml:space="preserve">Phát triển ứng dụng </w:t>
      </w:r>
      <w:r w:rsidR="009B05E2" w:rsidRPr="009B05E2">
        <w:t>Windows Forms, Windows Presentation Foundation (WPF)</w:t>
      </w:r>
    </w:p>
    <w:p w14:paraId="1B8632E8" w14:textId="77777777" w:rsidR="00CD13DC" w:rsidRPr="00890B20" w:rsidRDefault="00CD13DC" w:rsidP="00CD13DC">
      <w:r w:rsidRPr="00890B20">
        <w:t>•</w:t>
      </w:r>
      <w:r w:rsidRPr="00890B20">
        <w:tab/>
        <w:t>Xây dựng website và web API</w:t>
      </w:r>
    </w:p>
    <w:p w14:paraId="065BB671" w14:textId="77777777" w:rsidR="00CD13DC" w:rsidRPr="00890B20" w:rsidRDefault="00CD13DC" w:rsidP="00CD13DC">
      <w:r w:rsidRPr="00890B20">
        <w:t>•</w:t>
      </w:r>
      <w:r w:rsidRPr="00890B20">
        <w:tab/>
        <w:t>Phát triển ứng dụng di động thông qua .NET MAUI hoặc Xamarin.</w:t>
      </w:r>
    </w:p>
    <w:p w14:paraId="0772BD75" w14:textId="77777777" w:rsidR="00CD13DC" w:rsidRPr="00890B20" w:rsidRDefault="00CD13DC" w:rsidP="00CD13DC">
      <w:r w:rsidRPr="00890B20">
        <w:t>•</w:t>
      </w:r>
      <w:r w:rsidRPr="00890B20">
        <w:tab/>
        <w:t>Lập trình game bằng công cụ Unity Engine.</w:t>
      </w:r>
    </w:p>
    <w:p w14:paraId="113D7045" w14:textId="57DAF204" w:rsidR="00CD13DC" w:rsidRPr="00890B20" w:rsidRDefault="00CD13DC" w:rsidP="00CD13DC">
      <w:r w:rsidRPr="00890B20">
        <w:t>C# ngày này là một trong những ngôn ngữ lập trình phổ biến và đáng tin cậy nhất, được nhiều lập trình viên lựa chọn nhờ tính dễ học, cú pháp gọn gàng và khả năng tích hợp mạnh mẽ với các công nghệ của Microsoft.</w:t>
      </w:r>
    </w:p>
    <w:p w14:paraId="75086F7E" w14:textId="446AF013" w:rsidR="002C34E9" w:rsidRPr="00890B20" w:rsidRDefault="00FF24F7" w:rsidP="00FF24F7">
      <w:pPr>
        <w:pStyle w:val="Heading4"/>
      </w:pPr>
      <w:r w:rsidRPr="00890B20">
        <w:t xml:space="preserve">Đặc trưng của </w:t>
      </w:r>
      <w:r w:rsidR="00043993" w:rsidRPr="00890B20">
        <w:t>ngôn ngữ C#</w:t>
      </w:r>
    </w:p>
    <w:p w14:paraId="03F0506A" w14:textId="1EB4302D" w:rsidR="000E658D" w:rsidRPr="00890B20" w:rsidRDefault="00845822" w:rsidP="00845822">
      <w:r w:rsidRPr="00890B20">
        <w:t xml:space="preserve">Theo Wikipedia </w:t>
      </w:r>
      <w:sdt>
        <w:sdtPr>
          <w:id w:val="-1234002350"/>
          <w:citation/>
        </w:sdtPr>
        <w:sdtContent>
          <w:r w:rsidRPr="00890B20">
            <w:fldChar w:fldCharType="begin"/>
          </w:r>
          <w:r w:rsidRPr="00890B20">
            <w:instrText xml:space="preserve"> CITATION Wik25 \l 1033 </w:instrText>
          </w:r>
          <w:r w:rsidRPr="00890B20">
            <w:fldChar w:fldCharType="separate"/>
          </w:r>
          <w:r w:rsidR="00661BD7">
            <w:rPr>
              <w:noProof/>
            </w:rPr>
            <w:t>[4]</w:t>
          </w:r>
          <w:r w:rsidRPr="00890B20">
            <w:fldChar w:fldCharType="end"/>
          </w:r>
        </w:sdtContent>
      </w:sdt>
      <w:r w:rsidRPr="00890B20">
        <w:t xml:space="preserve">. </w:t>
      </w:r>
    </w:p>
    <w:p w14:paraId="49DF1F96" w14:textId="3A8E661E" w:rsidR="00845822" w:rsidRPr="00890B20" w:rsidRDefault="00845822" w:rsidP="00845822">
      <w:pPr>
        <w:rPr>
          <w:b/>
          <w:bCs/>
        </w:rPr>
      </w:pPr>
      <w:r w:rsidRPr="00890B20">
        <w:rPr>
          <w:b/>
          <w:bCs/>
        </w:rPr>
        <w:t>C# là ngôn ngữ đơn giản, mạnh mẽ:</w:t>
      </w:r>
    </w:p>
    <w:p w14:paraId="0FCB9B28" w14:textId="77777777" w:rsidR="00845822" w:rsidRPr="00890B20" w:rsidRDefault="00845822" w:rsidP="00FE7FF7">
      <w:pPr>
        <w:pStyle w:val="ListParagraph"/>
        <w:numPr>
          <w:ilvl w:val="0"/>
          <w:numId w:val="9"/>
        </w:numPr>
      </w:pPr>
      <w:r w:rsidRPr="00890B20">
        <w:lastRenderedPageBreak/>
        <w:t>C# được dựng trên nền tảng C++ và Java, ảnh hưởng bởi Delphi, VisualBasic nên ngôn ngữ C# được thừa hưởng các ưu điểm vào loại bỏ các yếu điểm của các ngôn ngữ trên, vì vậy nó khá đơn giản, đồng thời loại bỏ các cú pháp dư thừa và thêm vào đó các cú pháp cải tiến hơn</w:t>
      </w:r>
    </w:p>
    <w:p w14:paraId="110C02F5" w14:textId="77777777" w:rsidR="00845822" w:rsidRPr="00890B20" w:rsidRDefault="00845822" w:rsidP="00FE7FF7">
      <w:pPr>
        <w:pStyle w:val="ListParagraph"/>
        <w:numPr>
          <w:ilvl w:val="0"/>
          <w:numId w:val="9"/>
        </w:numPr>
      </w:pPr>
      <w:r w:rsidRPr="00890B20">
        <w:t>C# là ngôn ngữ lập trình bậc cao, đa nền tảng vì vậy nó dễ dàng tiếp cận và phù hợp cho người mới bắt đầu học, ví dụ câu lệnh kinh điển dành cho người mới bắt đầu học là in ra dòng chữ "Hello world", với C# ta chỉ cần 1 câu lệnh: System.Console.WriteLine("Hello world");</w:t>
      </w:r>
    </w:p>
    <w:p w14:paraId="14DA380A" w14:textId="77777777" w:rsidR="00845822" w:rsidRPr="00890B20" w:rsidRDefault="00845822" w:rsidP="00845822">
      <w:pPr>
        <w:rPr>
          <w:b/>
          <w:bCs/>
        </w:rPr>
      </w:pPr>
      <w:r w:rsidRPr="00890B20">
        <w:rPr>
          <w:b/>
          <w:bCs/>
        </w:rPr>
        <w:t>C# là ngôn ngữ đa năng và hiện đại</w:t>
      </w:r>
    </w:p>
    <w:p w14:paraId="12A4929B" w14:textId="77777777" w:rsidR="00845822" w:rsidRPr="00890B20" w:rsidRDefault="00845822" w:rsidP="00FE7FF7">
      <w:pPr>
        <w:pStyle w:val="ListParagraph"/>
        <w:numPr>
          <w:ilvl w:val="0"/>
          <w:numId w:val="10"/>
        </w:numPr>
      </w:pPr>
      <w:r w:rsidRPr="00890B20">
        <w:t>C# phù hợp cho việc phát triển trong thời đại 4.0, bao gồm việc phát triển web, mobile app, game, học máy và trí tuệ nhân tạo, phát triển đám mây, IoT, blockchain, microservices...</w:t>
      </w:r>
    </w:p>
    <w:p w14:paraId="4E98F5E9" w14:textId="77777777" w:rsidR="00845822" w:rsidRPr="00890B20" w:rsidRDefault="00845822" w:rsidP="00845822">
      <w:pPr>
        <w:rPr>
          <w:b/>
          <w:bCs/>
        </w:rPr>
      </w:pPr>
      <w:r w:rsidRPr="00890B20">
        <w:rPr>
          <w:b/>
          <w:bCs/>
        </w:rPr>
        <w:t>C# là một ngôn ngữ lập trình hướng đối tượng đồng thời hỗ trợ lập trình chức năng</w:t>
      </w:r>
    </w:p>
    <w:p w14:paraId="5D1ECEEC" w14:textId="529B268C" w:rsidR="00845822" w:rsidRPr="00890B20" w:rsidRDefault="00845822" w:rsidP="00FE7FF7">
      <w:pPr>
        <w:pStyle w:val="ListParagraph"/>
        <w:numPr>
          <w:ilvl w:val="0"/>
          <w:numId w:val="10"/>
        </w:numPr>
      </w:pPr>
      <w:r w:rsidRPr="00890B20">
        <w:t xml:space="preserve">C# hỗ trợ mạnh mẽ cho phương pháp lập trình hướng đối tượng, ngoài ra C# còn hỗ trợ các phương pháp lập trình chức năng thông qua các biểu thức </w:t>
      </w:r>
      <w:r w:rsidR="00ED5B50" w:rsidRPr="00ED5B50">
        <w:t>Lambda</w:t>
      </w:r>
      <w:r w:rsidRPr="00890B20">
        <w:t>, khớp mẫu, functions, các thuộc tính bất biến.</w:t>
      </w:r>
    </w:p>
    <w:p w14:paraId="01F5276E" w14:textId="77777777" w:rsidR="00845822" w:rsidRPr="00890B20" w:rsidRDefault="00845822" w:rsidP="00845822">
      <w:pPr>
        <w:rPr>
          <w:b/>
          <w:bCs/>
        </w:rPr>
      </w:pPr>
      <w:r w:rsidRPr="00890B20">
        <w:rPr>
          <w:b/>
          <w:bCs/>
        </w:rPr>
        <w:t>C# là ngôn ngữ gõ tĩnh, định kiểu mạnh, hỗ trợ gõ động.</w:t>
      </w:r>
    </w:p>
    <w:p w14:paraId="34F64575" w14:textId="77777777" w:rsidR="00845822" w:rsidRPr="00890B20" w:rsidRDefault="00845822" w:rsidP="00FE7FF7">
      <w:pPr>
        <w:pStyle w:val="ListParagraph"/>
        <w:numPr>
          <w:ilvl w:val="0"/>
          <w:numId w:val="10"/>
        </w:numPr>
      </w:pPr>
      <w:r w:rsidRPr="00890B20">
        <w:t>C# được gõ tĩnh nên nó mang đầy đủ các ưu việt của phương pháp gõ tĩnh như bảo đảm an toàn kiểu, tự động phân tích và nhận biết lỗi cú pháp ngay trong quá trình viết mã...</w:t>
      </w:r>
    </w:p>
    <w:p w14:paraId="66D37092" w14:textId="77777777" w:rsidR="00845822" w:rsidRPr="00890B20" w:rsidRDefault="00845822" w:rsidP="00FE7FF7">
      <w:pPr>
        <w:pStyle w:val="ListParagraph"/>
        <w:numPr>
          <w:ilvl w:val="0"/>
          <w:numId w:val="10"/>
        </w:numPr>
      </w:pPr>
      <w:r w:rsidRPr="00890B20">
        <w:t>Ngoài ra khi sử dụng C# kết hợp với IDE Visual Studio, C# được hỗ trợ gợi ý code bởi Visual Studio IntelliCode sử dụng trí tuệ nhân tạo giúp cho việc viết code trở nên nhanh chóng và dễ dàng hơn</w:t>
      </w:r>
    </w:p>
    <w:p w14:paraId="5892846D" w14:textId="77777777" w:rsidR="00845822" w:rsidRPr="00890B20" w:rsidRDefault="00845822" w:rsidP="00845822">
      <w:pPr>
        <w:rPr>
          <w:b/>
          <w:bCs/>
        </w:rPr>
      </w:pPr>
      <w:r w:rsidRPr="00890B20">
        <w:rPr>
          <w:b/>
          <w:bCs/>
        </w:rPr>
        <w:t>C# là một ngôn ngữ ít từ khóa</w:t>
      </w:r>
    </w:p>
    <w:p w14:paraId="07EF3F50" w14:textId="77777777" w:rsidR="00845822" w:rsidRPr="00890B20" w:rsidRDefault="00845822" w:rsidP="00FE7FF7">
      <w:pPr>
        <w:pStyle w:val="ListParagraph"/>
        <w:numPr>
          <w:ilvl w:val="0"/>
          <w:numId w:val="11"/>
        </w:numPr>
      </w:pPr>
      <w:r w:rsidRPr="00890B20">
        <w:t>C# có khoảng hơn 80 từ khóa</w:t>
      </w:r>
    </w:p>
    <w:p w14:paraId="005CA141" w14:textId="77777777" w:rsidR="00845822" w:rsidRPr="00890B20" w:rsidRDefault="00845822" w:rsidP="00845822">
      <w:pPr>
        <w:rPr>
          <w:b/>
          <w:bCs/>
        </w:rPr>
      </w:pPr>
      <w:r w:rsidRPr="00890B20">
        <w:rPr>
          <w:b/>
          <w:bCs/>
        </w:rPr>
        <w:t>C# là một trong các ngôn ngữ lập trình phổ biến và phát triển nhất</w:t>
      </w:r>
    </w:p>
    <w:p w14:paraId="7CA2EF22" w14:textId="13B9EBDB" w:rsidR="00845822" w:rsidRPr="00890B20" w:rsidRDefault="00845822" w:rsidP="00FE7FF7">
      <w:pPr>
        <w:pStyle w:val="ListParagraph"/>
        <w:numPr>
          <w:ilvl w:val="0"/>
          <w:numId w:val="11"/>
        </w:numPr>
      </w:pPr>
      <w:r w:rsidRPr="00890B20">
        <w:t>Theo</w:t>
      </w:r>
      <w:r w:rsidR="007F5C8E" w:rsidRPr="00890B20">
        <w:t xml:space="preserve"> </w:t>
      </w:r>
      <w:r w:rsidRPr="00890B20">
        <w:t>TIOBE Index</w:t>
      </w:r>
      <w:r w:rsidR="007F5C8E" w:rsidRPr="00890B20">
        <w:t xml:space="preserve"> </w:t>
      </w:r>
      <w:sdt>
        <w:sdtPr>
          <w:id w:val="148634102"/>
          <w:citation/>
        </w:sdtPr>
        <w:sdtContent>
          <w:r w:rsidR="007F5C8E" w:rsidRPr="00890B20">
            <w:fldChar w:fldCharType="begin"/>
          </w:r>
          <w:r w:rsidR="007F5C8E" w:rsidRPr="00890B20">
            <w:instrText xml:space="preserve"> CITATION tio25 \l 1033 </w:instrText>
          </w:r>
          <w:r w:rsidR="007F5C8E" w:rsidRPr="00890B20">
            <w:fldChar w:fldCharType="separate"/>
          </w:r>
          <w:r w:rsidR="00661BD7">
            <w:rPr>
              <w:noProof/>
            </w:rPr>
            <w:t>[5]</w:t>
          </w:r>
          <w:r w:rsidR="007F5C8E" w:rsidRPr="00890B20">
            <w:fldChar w:fldCharType="end"/>
          </w:r>
        </w:sdtContent>
      </w:sdt>
      <w:r w:rsidRPr="00890B20">
        <w:t>, tính đến tháng 10/2020, C# là ngôn ngữ phổ biến thứ 5 thế giới.</w:t>
      </w:r>
    </w:p>
    <w:p w14:paraId="11BCF839" w14:textId="360C0DB6" w:rsidR="00845822" w:rsidRPr="00890B20" w:rsidRDefault="00845822" w:rsidP="00FE7FF7">
      <w:pPr>
        <w:pStyle w:val="ListParagraph"/>
        <w:numPr>
          <w:ilvl w:val="0"/>
          <w:numId w:val="11"/>
        </w:numPr>
      </w:pPr>
      <w:r w:rsidRPr="00890B20">
        <w:t>Theo PYPL</w:t>
      </w:r>
      <w:r w:rsidR="007F5C8E" w:rsidRPr="00890B20">
        <w:t xml:space="preserve"> </w:t>
      </w:r>
      <w:sdt>
        <w:sdtPr>
          <w:id w:val="149408142"/>
          <w:citation/>
        </w:sdtPr>
        <w:sdtContent>
          <w:r w:rsidR="001E36E7" w:rsidRPr="00890B20">
            <w:fldChar w:fldCharType="begin"/>
          </w:r>
          <w:r w:rsidR="001E36E7" w:rsidRPr="00890B20">
            <w:instrText xml:space="preserve"> CITATION pyp25 \l 1033 </w:instrText>
          </w:r>
          <w:r w:rsidR="001E36E7" w:rsidRPr="00890B20">
            <w:fldChar w:fldCharType="separate"/>
          </w:r>
          <w:r w:rsidR="00661BD7">
            <w:rPr>
              <w:noProof/>
            </w:rPr>
            <w:t>[6]</w:t>
          </w:r>
          <w:r w:rsidR="001E36E7" w:rsidRPr="00890B20">
            <w:fldChar w:fldCharType="end"/>
          </w:r>
        </w:sdtContent>
      </w:sdt>
      <w:r w:rsidRPr="00890B20">
        <w:t>, tính đến tháng 10/2020, C# là ngôn ngữ được cộng đồng quan tâm và chia sẻ nhiều thứ 4 thế giới.</w:t>
      </w:r>
    </w:p>
    <w:p w14:paraId="198B50CA" w14:textId="0DB856C5" w:rsidR="00845822" w:rsidRPr="00890B20" w:rsidRDefault="00845822" w:rsidP="00FE7FF7">
      <w:pPr>
        <w:pStyle w:val="ListParagraph"/>
        <w:numPr>
          <w:ilvl w:val="0"/>
          <w:numId w:val="11"/>
        </w:numPr>
      </w:pPr>
      <w:r w:rsidRPr="00890B20">
        <w:t xml:space="preserve">Theo </w:t>
      </w:r>
      <w:r w:rsidR="00F97DEE" w:rsidRPr="00890B20">
        <w:t xml:space="preserve">GitHub </w:t>
      </w:r>
      <w:r w:rsidRPr="00890B20">
        <w:t>(Kho lưu trữ mã nguồn lớn nhất thế giới)</w:t>
      </w:r>
      <w:r w:rsidR="00F97DEE" w:rsidRPr="00890B20">
        <w:t xml:space="preserve"> </w:t>
      </w:r>
      <w:sdt>
        <w:sdtPr>
          <w:id w:val="-708178810"/>
          <w:citation/>
        </w:sdtPr>
        <w:sdtContent>
          <w:r w:rsidR="00F97DEE" w:rsidRPr="00890B20">
            <w:fldChar w:fldCharType="begin"/>
          </w:r>
          <w:r w:rsidR="00F97DEE" w:rsidRPr="00890B20">
            <w:instrText xml:space="preserve"> CITATION Git25 \l 1033 </w:instrText>
          </w:r>
          <w:r w:rsidR="00F97DEE" w:rsidRPr="00890B20">
            <w:fldChar w:fldCharType="separate"/>
          </w:r>
          <w:r w:rsidR="00661BD7">
            <w:rPr>
              <w:noProof/>
            </w:rPr>
            <w:t>[7]</w:t>
          </w:r>
          <w:r w:rsidR="00F97DEE" w:rsidRPr="00890B20">
            <w:fldChar w:fldCharType="end"/>
          </w:r>
        </w:sdtContent>
      </w:sdt>
      <w:r w:rsidRPr="00890B20">
        <w:t>, tính đến tháng 10/2020, C# là ngôn ngữ hoạt động nhiều thứ 4.</w:t>
      </w:r>
    </w:p>
    <w:p w14:paraId="10A72410" w14:textId="5D0BA3FE" w:rsidR="00845822" w:rsidRPr="00890B20" w:rsidRDefault="00845822" w:rsidP="00FE7FF7">
      <w:pPr>
        <w:pStyle w:val="ListParagraph"/>
        <w:numPr>
          <w:ilvl w:val="0"/>
          <w:numId w:val="11"/>
        </w:numPr>
      </w:pPr>
      <w:r w:rsidRPr="00890B20">
        <w:lastRenderedPageBreak/>
        <w:t>Cộng đồng phát triển và số người theo học ngôn ngữ C# tăng không ngừng theo mỗi năm.Theo ước tính 10/2020, cộng đồng phát triển C# là hơn 6 triệu người</w:t>
      </w:r>
    </w:p>
    <w:p w14:paraId="771F22A5" w14:textId="77777777" w:rsidR="00845822" w:rsidRPr="00890B20" w:rsidRDefault="00845822" w:rsidP="00FE7FF7">
      <w:pPr>
        <w:pStyle w:val="ListParagraph"/>
        <w:numPr>
          <w:ilvl w:val="0"/>
          <w:numId w:val="11"/>
        </w:numPr>
      </w:pPr>
      <w:r w:rsidRPr="00890B20">
        <w:t>C# kết hợp chặt chẽ với nền tảng.NET [3]- một khung nền tảng được đầu tư rất mạnh của Microsoft.</w:t>
      </w:r>
    </w:p>
    <w:p w14:paraId="008113EC" w14:textId="77777777" w:rsidR="00845822" w:rsidRPr="00890B20" w:rsidRDefault="00845822" w:rsidP="00845822">
      <w:pPr>
        <w:rPr>
          <w:b/>
          <w:bCs/>
        </w:rPr>
      </w:pPr>
      <w:r w:rsidRPr="00890B20">
        <w:rPr>
          <w:b/>
          <w:bCs/>
        </w:rPr>
        <w:t>Ngoài ra C# còn có những ưu điểm:</w:t>
      </w:r>
    </w:p>
    <w:p w14:paraId="72E60180" w14:textId="78FB0322" w:rsidR="00845822" w:rsidRPr="00890B20" w:rsidRDefault="00845822" w:rsidP="00FE7FF7">
      <w:pPr>
        <w:pStyle w:val="ListParagraph"/>
        <w:numPr>
          <w:ilvl w:val="0"/>
          <w:numId w:val="12"/>
        </w:numPr>
      </w:pPr>
      <w:r w:rsidRPr="00890B20">
        <w:t>C# là ngôn ngữ lập trình mã nguồn mở,</w:t>
      </w:r>
      <w:r w:rsidR="00F368DB" w:rsidRPr="00F368DB">
        <w:t xml:space="preserve"> </w:t>
      </w:r>
      <w:r w:rsidRPr="00890B20">
        <w:t>vì vậy C# là miễn phí với tất cả mọi người, đồng thời mọi người đều có thể cùng tham gia phát triển, đề xuất thiết kế ngôn ngữ C#</w:t>
      </w:r>
    </w:p>
    <w:p w14:paraId="7CD47140" w14:textId="77777777" w:rsidR="00845822" w:rsidRPr="00890B20" w:rsidRDefault="00845822" w:rsidP="00FE7FF7">
      <w:pPr>
        <w:pStyle w:val="ListParagraph"/>
        <w:numPr>
          <w:ilvl w:val="0"/>
          <w:numId w:val="12"/>
        </w:numPr>
      </w:pPr>
      <w:r w:rsidRPr="00890B20">
        <w:t>C# là ngôn ngữ đa nền tảng vì vậy có thể biên dịch trên nhiều nền tảng máy tính khác nhau (Windows, Linux, MacOS)</w:t>
      </w:r>
    </w:p>
    <w:p w14:paraId="7D09A340" w14:textId="30FFB9D4" w:rsidR="00845822" w:rsidRPr="00890B20" w:rsidRDefault="00845822" w:rsidP="00FE7FF7">
      <w:pPr>
        <w:pStyle w:val="ListParagraph"/>
        <w:numPr>
          <w:ilvl w:val="0"/>
          <w:numId w:val="12"/>
        </w:numPr>
      </w:pPr>
      <w:r w:rsidRPr="00890B20">
        <w:t xml:space="preserve">C# có hiệu suất cao và tốc độ thực thi nhanh do sử dụng trình biên </w:t>
      </w:r>
      <w:r w:rsidR="00B51EA1" w:rsidRPr="00B51EA1">
        <w:t>dịch</w:t>
      </w:r>
      <w:r w:rsidRPr="00890B20">
        <w:t xml:space="preserve"> trung gian (CLR), điểm cộng nữa là tốc độ phát triển phần mềm nhanh chóng so với đa số các ngôn ngữ hiện tại.</w:t>
      </w:r>
    </w:p>
    <w:p w14:paraId="75C8C9F4" w14:textId="12328DE9" w:rsidR="00845822" w:rsidRPr="00890B20" w:rsidRDefault="00845822" w:rsidP="00FE7FF7">
      <w:pPr>
        <w:pStyle w:val="ListParagraph"/>
        <w:numPr>
          <w:ilvl w:val="0"/>
          <w:numId w:val="12"/>
        </w:numPr>
      </w:pPr>
      <w:r w:rsidRPr="00890B20">
        <w:t xml:space="preserve">C# có IDE Visual Studio cùng nhiều plug-in vô cùng mạnh mẽ. ngoài ra có thể viết C# bằng bất kỳ text editor nào khác như Visual Studio Code, Vim, </w:t>
      </w:r>
      <w:r w:rsidR="00ED5B50" w:rsidRPr="00ED5B50">
        <w:t>NetBeans</w:t>
      </w:r>
      <w:r w:rsidRPr="00890B20">
        <w:t>...</w:t>
      </w:r>
    </w:p>
    <w:p w14:paraId="32F891A6" w14:textId="77777777" w:rsidR="00845822" w:rsidRPr="00890B20" w:rsidRDefault="00845822" w:rsidP="00FE7FF7">
      <w:pPr>
        <w:pStyle w:val="ListParagraph"/>
        <w:numPr>
          <w:ilvl w:val="0"/>
          <w:numId w:val="12"/>
        </w:numPr>
      </w:pPr>
      <w:r w:rsidRPr="00890B20">
        <w:t>C# có cấu trúc khá gần gũi với các ngôn ngữ lập trình truyền thống, song cũng được bổ sung các yếu tố mang tính hiện đại nên dễ dàng tiếp cận cho người mới học và học nhanh với C#.</w:t>
      </w:r>
    </w:p>
    <w:p w14:paraId="04F85876" w14:textId="77777777" w:rsidR="00845822" w:rsidRPr="00890B20" w:rsidRDefault="00845822" w:rsidP="00FE7FF7">
      <w:pPr>
        <w:pStyle w:val="ListParagraph"/>
        <w:numPr>
          <w:ilvl w:val="0"/>
          <w:numId w:val="12"/>
        </w:numPr>
      </w:pPr>
      <w:r w:rsidRPr="00890B20">
        <w:t>C# có cộng đồng nhà phát triển vô cùng lớn mạnh.</w:t>
      </w:r>
    </w:p>
    <w:p w14:paraId="46666176" w14:textId="77777777" w:rsidR="00845822" w:rsidRPr="00890B20" w:rsidRDefault="00845822" w:rsidP="00FE7FF7">
      <w:pPr>
        <w:pStyle w:val="ListParagraph"/>
        <w:numPr>
          <w:ilvl w:val="0"/>
          <w:numId w:val="12"/>
        </w:numPr>
      </w:pPr>
      <w:r w:rsidRPr="00890B20">
        <w:t>C# được phát triển và cải tiến không ngừng với tần suất 1 phiên bản/ 1 năm, đáp ứng các mong muốn cải thiện, cải tiến cho phù hợp với nhu cầu công nghệ của các nhà phát triển.</w:t>
      </w:r>
    </w:p>
    <w:p w14:paraId="60B5C75A" w14:textId="77777777" w:rsidR="00845822" w:rsidRPr="00890B20" w:rsidRDefault="00845822" w:rsidP="00FE7FF7">
      <w:pPr>
        <w:pStyle w:val="ListParagraph"/>
        <w:numPr>
          <w:ilvl w:val="0"/>
          <w:numId w:val="12"/>
        </w:numPr>
      </w:pPr>
      <w:r w:rsidRPr="00890B20">
        <w:t>C# có tài liệu tham khảo và hướng dẫn vô cùng phong phú và chất lượng, đồng thời có các buổi hội thảo giới thiệu tính năng mới và định hướng phát triển ngôn ngữ trong tương lai.</w:t>
      </w:r>
    </w:p>
    <w:p w14:paraId="38ADBF95" w14:textId="77777777" w:rsidR="00845822" w:rsidRPr="00890B20" w:rsidRDefault="00845822" w:rsidP="00FE7FF7">
      <w:pPr>
        <w:pStyle w:val="ListParagraph"/>
        <w:numPr>
          <w:ilvl w:val="0"/>
          <w:numId w:val="12"/>
        </w:numPr>
      </w:pPr>
      <w:r w:rsidRPr="00890B20">
        <w:t>C# và.NET được đánh giá là có design tốt, vì vậy cú pháp và logic rất nhất quán, mã nguồn C# dễ đọc và mở rộng.</w:t>
      </w:r>
    </w:p>
    <w:p w14:paraId="04FE79C9" w14:textId="540BF88F" w:rsidR="002C34E9" w:rsidRPr="00890B20" w:rsidRDefault="00845822" w:rsidP="00FE7FF7">
      <w:pPr>
        <w:pStyle w:val="ListParagraph"/>
        <w:numPr>
          <w:ilvl w:val="0"/>
          <w:numId w:val="12"/>
        </w:numPr>
      </w:pPr>
      <w:r w:rsidRPr="00890B20">
        <w:t>C# được thiết kế và phát triển bởi Microsoft nên rất được Microsoft quan tâm và hỗ trợ</w:t>
      </w:r>
      <w:r w:rsidR="004439E2" w:rsidRPr="00890B20">
        <w:t>.</w:t>
      </w:r>
    </w:p>
    <w:p w14:paraId="3403E29E" w14:textId="56762AB4" w:rsidR="008230AD" w:rsidRPr="00890B20" w:rsidRDefault="007B6682" w:rsidP="004C3482">
      <w:pPr>
        <w:pStyle w:val="Heading3"/>
      </w:pPr>
      <w:bookmarkStart w:id="34" w:name="_Toc216254176"/>
      <w:bookmarkStart w:id="35" w:name="_Toc216255424"/>
      <w:r w:rsidRPr="00890B20">
        <w:t>Giới thiệu Framework ASP.NET Boilerplate</w:t>
      </w:r>
      <w:bookmarkEnd w:id="34"/>
      <w:bookmarkEnd w:id="35"/>
    </w:p>
    <w:p w14:paraId="379603F6" w14:textId="79327B2E" w:rsidR="008230AD" w:rsidRPr="00890B20" w:rsidRDefault="008230AD" w:rsidP="00FE7FF7">
      <w:pPr>
        <w:pStyle w:val="Heading4"/>
        <w:numPr>
          <w:ilvl w:val="0"/>
          <w:numId w:val="13"/>
        </w:numPr>
      </w:pPr>
      <w:r w:rsidRPr="00890B20">
        <w:t>Kiến trúc của hệ thống ABP Boilerplate MVC</w:t>
      </w:r>
    </w:p>
    <w:p w14:paraId="7D34111B" w14:textId="20B9A71F" w:rsidR="008230AD" w:rsidRPr="00890B20" w:rsidRDefault="008230AD" w:rsidP="00BE412E">
      <w:r w:rsidRPr="00890B20">
        <w:t xml:space="preserve">ABP Boilerplate MVC là một nền tảng ứng dụng mã nguồn mở được xây dựng dựa trên công nghệ ASP.NET Core, áp dụng mô hình kiến trúc phân tầng (Layered Architecture) kết hợp với mô hình MVC (Model–View–Controller) ở tầng giao diện. Mô hình này cho </w:t>
      </w:r>
      <w:r w:rsidRPr="00890B20">
        <w:lastRenderedPageBreak/>
        <w:t>phép tách biệt rõ ràng giữa các thành phần trong hệ thống, giúp mã nguồn dễ bảo trì, dễ mở rộng và thuận tiện trong việc phát triển các tính năng mới. ABP hướng đến việc hiện thực hóa các nguyên tắc của Domain-Driven Design (DDD), trong đó hệ thống được thiết kế xoay quanh “miền nghiệp vụ” (domain) thay vì chỉ tập trung vào dữ liệu hay giao diện, nhằm đảm bảo sự chặt chẽ trong cấu trúc và tính đúng đắn của logic nghiệp vụ.</w:t>
      </w:r>
    </w:p>
    <w:p w14:paraId="65E514DE" w14:textId="3155281F" w:rsidR="008230AD" w:rsidRPr="00890B20" w:rsidRDefault="008230AD" w:rsidP="00BE412E">
      <w:r w:rsidRPr="00890B20">
        <w:t>Trong mô hình ABP MVC, hệ thống thường được chia thành nhiều tầng chính, mỗi tầng đảm nhiệm một vai trò riêng biệt. Tầng Presentation (hoặc Web.Mvc)</w:t>
      </w:r>
      <w:r w:rsidR="00BE412E" w:rsidRPr="00890B20">
        <w:t xml:space="preserve"> </w:t>
      </w:r>
      <w:r w:rsidRPr="00890B20">
        <w:t>là lớp giao diện người dùng, nơi triển khai các controller, view Razor và API endpoint, chịu trách nhiệm tương tác trực tiếp với người dùng cuối. Bên dưới là tầng Application, nơi chứa các dịch vụ ứng dụng (Application Services) và các đối tượng truyền dữ liệu (DTO – Data Transfer Object). Tầng này đóng vai trò cầu nối giữa giao diện và tầng nghiệp vụ, xử lý các yêu cầu cụ thể từ người dùng và chuyển chúng thành các hành động trong hệ thống. Tiếp theo là tầng Domain (Core), được xem là “trái tim” của toàn bộ ứng dụng, nơi định nghĩa các thực thể (Entity), dịch vụ miền (Domain Service) và các quy tắc nghiệp vụ cốt lõi. Cuối cùng là tầng Infrastructure hay EntityFrameworkCore, chịu trách nhiệm kết nối và thao tác với cơ sở dữ liệu, triển khai các repository và quản lý migration. Ngoài ra, một số dự án ABP còn có tầng Migrator để thực hiện việc cập nhật và khởi tạo dữ liệu cho hệ thống.</w:t>
      </w:r>
    </w:p>
    <w:p w14:paraId="60E3BC59" w14:textId="51061C5C" w:rsidR="008230AD" w:rsidRPr="00890B20" w:rsidRDefault="008230AD" w:rsidP="00BE412E">
      <w:r w:rsidRPr="00890B20">
        <w:t>Việc tổ chức hệ thống theo mô hình phân tầng giúp đảm bảo nguyên tắc tách biệt mối quan tâm (Separation of Concerns)</w:t>
      </w:r>
      <w:r w:rsidR="00BE412E" w:rsidRPr="00890B20">
        <w:t xml:space="preserve"> </w:t>
      </w:r>
      <w:r w:rsidRPr="00890B20">
        <w:t xml:space="preserve"> và đảo ngược phụ thuộc (Dependency Inversion), nghĩa là các tầng cấp cao chỉ phụ thuộc vào các tầng cấp thấp thông qua các interface, thay vì phụ thuộc trực tiếp vào cách cài đặt cụ thể. Nhờ đó, các thành phần trong hệ thống có thể thay đổi hoặc mở rộng mà không ảnh hưởng đến các tầng khác. Ngoài ra, ABP còn tích hợp sẵn nhiều mẫu thiết kế phổ biến như Repository Pattern, Unit of Work, cùng với cơ chế Module hóa (Modular Architecture), cho phép các nhà phát triển dễ dàng thêm, gỡ hoặc tái sử dụng các module chức năng (ví dụ: phân quyền, người dùng, cài đặt hệ thống, v.v.) trong nhiều dự án khác nhau.</w:t>
      </w:r>
    </w:p>
    <w:p w14:paraId="1BBD7EF2" w14:textId="28CBB4E7" w:rsidR="008230AD" w:rsidRPr="00890B20" w:rsidRDefault="008230AD" w:rsidP="008230AD">
      <w:r w:rsidRPr="00890B20">
        <w:t>Tổng thể, có thể khẳng định rằng ABP Boilerplate MVC</w:t>
      </w:r>
      <w:r w:rsidR="00BE412E" w:rsidRPr="00890B20">
        <w:t xml:space="preserve"> </w:t>
      </w:r>
      <w:r w:rsidRPr="00890B20">
        <w:t>là sự kết hợp hài hòa giữa kiến trúc phân tầng truyền thống, mô hình MVC hiện đại và tư tưởng Domain-Driven Design**, tạo nên một khung làm việc mạnh mẽ, linh hoạt và dễ mở rộng cho việc phát triển các hệ thống web quy mô lớn trên nền tảng ASP.NET Core.</w:t>
      </w:r>
    </w:p>
    <w:p w14:paraId="1BFC9A9D" w14:textId="77777777" w:rsidR="00E01995" w:rsidRPr="00890B20" w:rsidRDefault="00E01995" w:rsidP="00E01995">
      <w:pPr>
        <w:pStyle w:val="Heading4"/>
      </w:pPr>
      <w:r w:rsidRPr="00890B20">
        <w:t>Các tính năng nổi bật của ASP.NET Boilerplate</w:t>
      </w:r>
    </w:p>
    <w:p w14:paraId="24E92CC0" w14:textId="77777777" w:rsidR="008C7DD8" w:rsidRPr="00890B20" w:rsidRDefault="008C7DD8" w:rsidP="00FE7FF7">
      <w:pPr>
        <w:pStyle w:val="ListParagraph"/>
        <w:numPr>
          <w:ilvl w:val="0"/>
          <w:numId w:val="14"/>
        </w:numPr>
      </w:pPr>
      <w:r w:rsidRPr="00890B20">
        <w:t>Quản lý người dùng và phân quyền: Tích hợp sẵn mô-đun Identity giúp kiểm soát truy cập theo vai trò (Role-Based Access Control).</w:t>
      </w:r>
    </w:p>
    <w:p w14:paraId="20668B8E" w14:textId="77777777" w:rsidR="008C7DD8" w:rsidRPr="00890B20" w:rsidRDefault="008C7DD8" w:rsidP="00FE7FF7">
      <w:pPr>
        <w:pStyle w:val="ListParagraph"/>
        <w:numPr>
          <w:ilvl w:val="0"/>
          <w:numId w:val="14"/>
        </w:numPr>
      </w:pPr>
      <w:r w:rsidRPr="00890B20">
        <w:t>Dependency Injection: Tích hợp sẵn công cụ IoC Container, cho phép các lớp trong ứng dụng dễ dàng tương tác mà không cần khởi tạo trực tiếp.</w:t>
      </w:r>
    </w:p>
    <w:p w14:paraId="19049D35" w14:textId="77777777" w:rsidR="008C7DD8" w:rsidRPr="00890B20" w:rsidRDefault="008C7DD8" w:rsidP="00FE7FF7">
      <w:pPr>
        <w:pStyle w:val="ListParagraph"/>
        <w:numPr>
          <w:ilvl w:val="0"/>
          <w:numId w:val="14"/>
        </w:numPr>
      </w:pPr>
      <w:r w:rsidRPr="00890B20">
        <w:lastRenderedPageBreak/>
        <w:t>Logging và Exception Handling: Hệ thống ghi log và xử lý lỗi thống nhất, hỗ trợ theo dõi và bảo trì dễ dàng.</w:t>
      </w:r>
    </w:p>
    <w:p w14:paraId="610FACD4" w14:textId="77777777" w:rsidR="008C7DD8" w:rsidRPr="00890B20" w:rsidRDefault="008C7DD8" w:rsidP="00FE7FF7">
      <w:pPr>
        <w:pStyle w:val="ListParagraph"/>
        <w:numPr>
          <w:ilvl w:val="0"/>
          <w:numId w:val="14"/>
        </w:numPr>
      </w:pPr>
      <w:r w:rsidRPr="00890B20">
        <w:t>Unit of Work &amp; Multi-Language: Hỗ trợ đa ngôn ngữ, dễ dàng tùy chỉnh giao diện cho nhiều đối tượng người dùng khác nhau.</w:t>
      </w:r>
    </w:p>
    <w:p w14:paraId="0EE09B67" w14:textId="16AB0D07" w:rsidR="00E01995" w:rsidRPr="00890B20" w:rsidRDefault="008C7DD8" w:rsidP="00FE7FF7">
      <w:pPr>
        <w:pStyle w:val="ListParagraph"/>
        <w:numPr>
          <w:ilvl w:val="0"/>
          <w:numId w:val="14"/>
        </w:numPr>
      </w:pPr>
      <w:r w:rsidRPr="00890B20">
        <w:t>Auditing và Authorization: Tự động ghi lại hoạt động của người dùng và đảm bảo quyền truy cập cho từng chức năng.</w:t>
      </w:r>
    </w:p>
    <w:p w14:paraId="70F80D30" w14:textId="77777777" w:rsidR="00285F10" w:rsidRPr="00890B20" w:rsidRDefault="00285F10" w:rsidP="00285F10">
      <w:pPr>
        <w:pStyle w:val="Heading4"/>
      </w:pPr>
      <w:r w:rsidRPr="00890B20">
        <w:t>Ưu điểm khi sử dụng ASP.NET Boilerplate</w:t>
      </w:r>
    </w:p>
    <w:p w14:paraId="416D08AB" w14:textId="4D27CFB3" w:rsidR="00584406" w:rsidRPr="00890B20" w:rsidRDefault="00584406" w:rsidP="00584406">
      <w:r w:rsidRPr="00890B20">
        <w:t>•</w:t>
      </w:r>
      <w:r w:rsidRPr="00890B20">
        <w:tab/>
        <w:t>Triển khai nhanh: Cung cấp sẵn các module nền tảng như người dùng, phân quyền, thông báo, giúp tiết kiệm thời gian xây dựng hệ thống cơ bản.</w:t>
      </w:r>
    </w:p>
    <w:p w14:paraId="0EF25C32" w14:textId="77777777" w:rsidR="00584406" w:rsidRPr="00890B20" w:rsidRDefault="00584406" w:rsidP="00584406">
      <w:r w:rsidRPr="00890B20">
        <w:t>•</w:t>
      </w:r>
      <w:r w:rsidRPr="00890B20">
        <w:tab/>
        <w:t>Tính mở rộng cao: Hỗ trợ tích hợp với nhiều công nghệ như Angular, React, Vue hoặc Blazor.</w:t>
      </w:r>
    </w:p>
    <w:p w14:paraId="02C79600" w14:textId="77777777" w:rsidR="00584406" w:rsidRPr="00890B20" w:rsidRDefault="00584406" w:rsidP="00584406">
      <w:r w:rsidRPr="00890B20">
        <w:t>•</w:t>
      </w:r>
      <w:r w:rsidRPr="00890B20">
        <w:tab/>
        <w:t>Tái sử dụng mã nguồn: Các module và service có thể dễ dàng mở rộng hoặc tái sử dụng cho các dự án khác.</w:t>
      </w:r>
    </w:p>
    <w:p w14:paraId="409FE03C" w14:textId="4D2B061B" w:rsidR="0058671F" w:rsidRPr="00890B20" w:rsidRDefault="00584406" w:rsidP="00584406">
      <w:r w:rsidRPr="00890B20">
        <w:t>•</w:t>
      </w:r>
      <w:r w:rsidRPr="00890B20">
        <w:tab/>
        <w:t>Tuân thủ nguyên tắc lập trình sạch (Clean Architecture): Giúp dự án có cấu trúc rõ ràng, dễ bảo trì và nâng cấp.</w:t>
      </w:r>
    </w:p>
    <w:p w14:paraId="57F284CC" w14:textId="63E21FC9" w:rsidR="006175E4" w:rsidRPr="00890B20" w:rsidRDefault="006175E4" w:rsidP="004C3482">
      <w:pPr>
        <w:pStyle w:val="Heading3"/>
      </w:pPr>
      <w:bookmarkStart w:id="36" w:name="_Toc216254177"/>
      <w:bookmarkStart w:id="37" w:name="_Toc216255425"/>
      <w:r w:rsidRPr="00890B20">
        <w:t>SQL Server</w:t>
      </w:r>
      <w:bookmarkEnd w:id="36"/>
      <w:bookmarkEnd w:id="37"/>
    </w:p>
    <w:p w14:paraId="7A352410" w14:textId="41538195" w:rsidR="006175E4" w:rsidRPr="00890B20" w:rsidRDefault="00FD5FE9" w:rsidP="00FE7FF7">
      <w:pPr>
        <w:pStyle w:val="Heading4"/>
        <w:numPr>
          <w:ilvl w:val="0"/>
          <w:numId w:val="15"/>
        </w:numPr>
      </w:pPr>
      <w:r w:rsidRPr="00890B20">
        <w:t>Giới thiệu về SQL Server</w:t>
      </w:r>
    </w:p>
    <w:p w14:paraId="75A0E641" w14:textId="25D2C95C" w:rsidR="00F46341" w:rsidRPr="00890B20" w:rsidRDefault="00FD5FE9" w:rsidP="00F46341">
      <w:r w:rsidRPr="00890B20">
        <w:t xml:space="preserve">Theo Microsoft </w:t>
      </w:r>
      <w:sdt>
        <w:sdtPr>
          <w:id w:val="-1860270990"/>
          <w:citation/>
        </w:sdtPr>
        <w:sdtContent>
          <w:r w:rsidRPr="00890B20">
            <w:fldChar w:fldCharType="begin"/>
          </w:r>
          <w:r w:rsidRPr="00890B20">
            <w:instrText xml:space="preserve"> CITATION Mic25 \l 1033 </w:instrText>
          </w:r>
          <w:r w:rsidRPr="00890B20">
            <w:fldChar w:fldCharType="separate"/>
          </w:r>
          <w:r w:rsidR="00661BD7">
            <w:rPr>
              <w:noProof/>
            </w:rPr>
            <w:t>[8]</w:t>
          </w:r>
          <w:r w:rsidRPr="00890B20">
            <w:fldChar w:fldCharType="end"/>
          </w:r>
        </w:sdtContent>
      </w:sdt>
      <w:r w:rsidRPr="00890B20">
        <w:t xml:space="preserve">. </w:t>
      </w:r>
      <w:r w:rsidR="00F46341" w:rsidRPr="00890B20">
        <w:t>SQL Server (viết đầy đủ là Microsoft SQL Server), là một hệ quản trị cơ sở dữ liệu quan hệ (RDBMS – Relational Database Management System) được phát triển bởi Microsoft. Phần mềm này được sử dụng để lưu trữ, xử lý và quản lý dữ liệu theo tiêu chuẩn của mô hình CSDL quan hệ, cho phép người dùng dễ dàng truy vấn , cập nhật và phân tích thông tin thông qua ngôn ngữ SQL (Structured Query Language).</w:t>
      </w:r>
    </w:p>
    <w:p w14:paraId="417AA7DB" w14:textId="77777777" w:rsidR="000F542E" w:rsidRPr="00890B20" w:rsidRDefault="000F542E" w:rsidP="002230F1">
      <w:pPr>
        <w:keepNext/>
        <w:ind w:firstLine="0"/>
        <w:jc w:val="right"/>
      </w:pPr>
      <w:r w:rsidRPr="00890B20">
        <w:rPr>
          <w:noProof/>
          <w:lang w:val="en-US"/>
        </w:rPr>
        <w:drawing>
          <wp:inline distT="0" distB="0" distL="0" distR="0" wp14:anchorId="1B968891" wp14:editId="10386B29">
            <wp:extent cx="5143500" cy="1885950"/>
            <wp:effectExtent l="0" t="0" r="0" b="0"/>
            <wp:docPr id="1149438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3500" cy="1885950"/>
                    </a:xfrm>
                    <a:prstGeom prst="rect">
                      <a:avLst/>
                    </a:prstGeom>
                    <a:noFill/>
                  </pic:spPr>
                </pic:pic>
              </a:graphicData>
            </a:graphic>
          </wp:inline>
        </w:drawing>
      </w:r>
    </w:p>
    <w:p w14:paraId="17A35EED" w14:textId="7C404022" w:rsidR="00F90A53" w:rsidRPr="00890B20" w:rsidRDefault="000F542E" w:rsidP="006163C1">
      <w:pPr>
        <w:pStyle w:val="Caption"/>
        <w:rPr>
          <w:lang w:val="vi-VN"/>
        </w:rPr>
      </w:pPr>
      <w:bookmarkStart w:id="38" w:name="_Toc21625429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1</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w:t>
      </w:r>
      <w:r w:rsidR="00804794">
        <w:rPr>
          <w:lang w:val="vi-VN"/>
        </w:rPr>
        <w:fldChar w:fldCharType="end"/>
      </w:r>
      <w:r w:rsidRPr="00890B20">
        <w:rPr>
          <w:lang w:val="vi-VN"/>
        </w:rPr>
        <w:t xml:space="preserve">: </w:t>
      </w:r>
      <w:r w:rsidR="004B513D" w:rsidRPr="00890B20">
        <w:rPr>
          <w:lang w:val="vi-VN"/>
        </w:rPr>
        <w:t>SQL Server là gì?</w:t>
      </w:r>
      <w:bookmarkEnd w:id="38"/>
    </w:p>
    <w:p w14:paraId="75E26F60" w14:textId="3558E25C" w:rsidR="00F90A53" w:rsidRPr="00890B20" w:rsidRDefault="009A3D70" w:rsidP="006163C1">
      <w:r w:rsidRPr="00890B20">
        <w:t xml:space="preserve">SQL Server cung cấp hệ thống công cụ mạnh mẽ phục vụ cả người quản trị và lập trình viên, bao gồm giao diện đồ họa (GUI) thân thiện và công cụ truy vấn nâng cao giúp tối ưu hiệu suất làm việc với dữ liệu. Hệ quản trị này thường được tích hợp và sử dụng song song </w:t>
      </w:r>
      <w:r w:rsidRPr="00890B20">
        <w:lastRenderedPageBreak/>
        <w:t>với các công nghệ khác của Microsoft như ASP.NET hoặc C#, nhưng đồng thời cũng có khả năng hoạt động độc lập trên nhiều nền tảng khác nhau</w:t>
      </w:r>
    </w:p>
    <w:p w14:paraId="0346E24F" w14:textId="28B132F1" w:rsidR="006163C1" w:rsidRPr="00890B20" w:rsidRDefault="006163C1" w:rsidP="00FE7FF7">
      <w:pPr>
        <w:pStyle w:val="Heading4"/>
        <w:numPr>
          <w:ilvl w:val="0"/>
          <w:numId w:val="15"/>
        </w:numPr>
      </w:pPr>
      <w:r w:rsidRPr="00890B20">
        <w:t xml:space="preserve">Các thành phần chính của </w:t>
      </w:r>
      <w:r w:rsidR="00C5423D" w:rsidRPr="00890B20">
        <w:t>SQL Server bao gồm:</w:t>
      </w:r>
    </w:p>
    <w:p w14:paraId="0D63B8DC" w14:textId="77777777" w:rsidR="00C5423D" w:rsidRPr="00890B20" w:rsidRDefault="00C5423D" w:rsidP="00FE7FF7">
      <w:pPr>
        <w:pStyle w:val="ListParagraph"/>
        <w:numPr>
          <w:ilvl w:val="0"/>
          <w:numId w:val="16"/>
        </w:numPr>
      </w:pPr>
      <w:r w:rsidRPr="00890B20">
        <w:t>SQL Server Database Engine: Là thành phần cốt lõi của SQL Server, nó quản lý và lưu trữ dữ liệu trong các cơ sở dữ liệu, cung cấp tính năng như truy vấn dữ liệu, xử lý giao dịch và kiểm soát truy cập.</w:t>
      </w:r>
    </w:p>
    <w:p w14:paraId="45B78831" w14:textId="77777777" w:rsidR="00C5423D" w:rsidRPr="00890B20" w:rsidRDefault="00C5423D" w:rsidP="00FE7FF7">
      <w:pPr>
        <w:pStyle w:val="ListParagraph"/>
        <w:numPr>
          <w:ilvl w:val="0"/>
          <w:numId w:val="16"/>
        </w:numPr>
      </w:pPr>
      <w:r w:rsidRPr="00890B20">
        <w:t>Integration Services (SSIS): Là công cụ dùng để tích hợp dữ liệu từ nhiều nguồn khác nhau vào SQL Server. Nó cho phép bạn xử lý, chuyển đổi và chuyển dữ liệu giữa các hệ thống khác nhau.</w:t>
      </w:r>
    </w:p>
    <w:p w14:paraId="2CF0A973" w14:textId="77777777" w:rsidR="00C5423D" w:rsidRPr="00890B20" w:rsidRDefault="00C5423D" w:rsidP="00FE7FF7">
      <w:pPr>
        <w:pStyle w:val="ListParagraph"/>
        <w:numPr>
          <w:ilvl w:val="0"/>
          <w:numId w:val="16"/>
        </w:numPr>
      </w:pPr>
      <w:r w:rsidRPr="00890B20">
        <w:t>Analysis Services (SSAS): Là công cụ phân tích dữ liệu cho phép bạn tạo các cube dữ liệu để phân tích. Nó cung cấp các công cụ để tìm hiểu mối quan hệ và xu hướng trong dữ liệu.</w:t>
      </w:r>
    </w:p>
    <w:p w14:paraId="27A17EF7" w14:textId="77777777" w:rsidR="00C5423D" w:rsidRPr="00890B20" w:rsidRDefault="00C5423D" w:rsidP="00FE7FF7">
      <w:pPr>
        <w:pStyle w:val="ListParagraph"/>
        <w:numPr>
          <w:ilvl w:val="0"/>
          <w:numId w:val="16"/>
        </w:numPr>
      </w:pPr>
      <w:r w:rsidRPr="00890B20">
        <w:t>Reporting Services (SSRS): Là công cụ tạo báo cáo dữ liệu, cho phép người dùng tạo các báo cáo trực quan và dễ đọc từ các dữ liệu được lưu trữ trong SQL Server.</w:t>
      </w:r>
    </w:p>
    <w:p w14:paraId="79908991" w14:textId="77777777" w:rsidR="00C5423D" w:rsidRPr="00890B20" w:rsidRDefault="00C5423D" w:rsidP="00FE7FF7">
      <w:pPr>
        <w:pStyle w:val="ListParagraph"/>
        <w:numPr>
          <w:ilvl w:val="0"/>
          <w:numId w:val="16"/>
        </w:numPr>
      </w:pPr>
      <w:r w:rsidRPr="00890B20">
        <w:t>SQL Server Management Studio (SSMS): Là công cụ quản lý SQL Server, cho phép người dùng quản lý cơ sở dữ liệu, truy vấn và thực thi các tác vụ khác liên quan đến SQL Server.</w:t>
      </w:r>
    </w:p>
    <w:p w14:paraId="38FA7696" w14:textId="77777777" w:rsidR="00C5423D" w:rsidRPr="00890B20" w:rsidRDefault="00C5423D" w:rsidP="00FE7FF7">
      <w:pPr>
        <w:pStyle w:val="ListParagraph"/>
        <w:numPr>
          <w:ilvl w:val="0"/>
          <w:numId w:val="16"/>
        </w:numPr>
      </w:pPr>
      <w:r w:rsidRPr="00890B20">
        <w:t>SQL Server Data Tools (SSDT): Là công cụ phát triển ứng dụng, cho phép người dùng tạo, thiết kế và triển khai các ứng dụng liên quan đến SQL Server.</w:t>
      </w:r>
    </w:p>
    <w:p w14:paraId="5E037F2C" w14:textId="74D37C85" w:rsidR="004C3482" w:rsidRPr="00890B20" w:rsidRDefault="00C5423D" w:rsidP="00FE7FF7">
      <w:pPr>
        <w:pStyle w:val="ListParagraph"/>
        <w:numPr>
          <w:ilvl w:val="0"/>
          <w:numId w:val="16"/>
        </w:numPr>
      </w:pPr>
      <w:r w:rsidRPr="00890B20">
        <w:t>Azure SQL Database: Là phiên bản SQL Server được đưa lên cloud của Microsoft, cho phép người dùng quản lý cơ sở dữ liệu và các ứng dụng của họ trên đám mây.</w:t>
      </w:r>
    </w:p>
    <w:p w14:paraId="6CFA0696" w14:textId="1DB488E7" w:rsidR="00F51291" w:rsidRPr="00890B20" w:rsidRDefault="00F51291" w:rsidP="00FE7FF7">
      <w:pPr>
        <w:pStyle w:val="Heading4"/>
        <w:numPr>
          <w:ilvl w:val="0"/>
          <w:numId w:val="15"/>
        </w:numPr>
      </w:pPr>
      <w:r w:rsidRPr="00890B20">
        <w:t>Ưu điểm và lý do SQL Server được sử dụng rộng rãi</w:t>
      </w:r>
    </w:p>
    <w:p w14:paraId="638B3348" w14:textId="6DD6BFE9" w:rsidR="00A432F0" w:rsidRPr="00890B20" w:rsidRDefault="00A432F0" w:rsidP="00A432F0">
      <w:pPr>
        <w:pStyle w:val="ListParagraph"/>
        <w:numPr>
          <w:ilvl w:val="0"/>
          <w:numId w:val="0"/>
        </w:numPr>
        <w:ind w:left="1287"/>
      </w:pPr>
      <w:r w:rsidRPr="00890B20">
        <w:t>Một số đặc điểm nổi bật giúp SQL Server trở thành hệ quản trị cơ sở dữ liệu phổ biến hàng đầu:</w:t>
      </w:r>
    </w:p>
    <w:p w14:paraId="6E3B3C00" w14:textId="77777777" w:rsidR="00A432F0" w:rsidRPr="00890B20" w:rsidRDefault="00A432F0" w:rsidP="00FE7FF7">
      <w:pPr>
        <w:pStyle w:val="ListParagraph"/>
        <w:numPr>
          <w:ilvl w:val="0"/>
          <w:numId w:val="17"/>
        </w:numPr>
      </w:pPr>
      <w:r w:rsidRPr="00890B20">
        <w:t>Cho phép mô tả, định nghĩa và thao tác dữ liệu bằng ngôn ngữ SQL chuẩn.</w:t>
      </w:r>
    </w:p>
    <w:p w14:paraId="7179CCF3" w14:textId="77777777" w:rsidR="00A432F0" w:rsidRPr="00890B20" w:rsidRDefault="00A432F0" w:rsidP="00FE7FF7">
      <w:pPr>
        <w:pStyle w:val="ListParagraph"/>
        <w:numPr>
          <w:ilvl w:val="0"/>
          <w:numId w:val="17"/>
        </w:numPr>
      </w:pPr>
      <w:r w:rsidRPr="00890B20">
        <w:t>Hỗ trợ người dùng tạo, chỉnh sửa và xóa các đối tượng cơ sở dữ liệu như bảng (table), chế độ xem (view), thủ tục lưu trữ (stored procedure) và hàm (function).</w:t>
      </w:r>
    </w:p>
    <w:p w14:paraId="68B87758" w14:textId="77777777" w:rsidR="00A432F0" w:rsidRPr="00890B20" w:rsidRDefault="00A432F0" w:rsidP="00FE7FF7">
      <w:pPr>
        <w:pStyle w:val="ListParagraph"/>
        <w:numPr>
          <w:ilvl w:val="0"/>
          <w:numId w:val="17"/>
        </w:numPr>
      </w:pPr>
      <w:r w:rsidRPr="00890B20">
        <w:t>Cung cấp khả năng phân quyền truy cập chi tiết, đảm bảo an toàn thông tin cho từng người dùng hoặc nhóm người dùng.</w:t>
      </w:r>
    </w:p>
    <w:p w14:paraId="07C7488F" w14:textId="77777777" w:rsidR="00A432F0" w:rsidRPr="00890B20" w:rsidRDefault="00A432F0" w:rsidP="00FE7FF7">
      <w:pPr>
        <w:pStyle w:val="ListParagraph"/>
        <w:numPr>
          <w:ilvl w:val="0"/>
          <w:numId w:val="17"/>
        </w:numPr>
      </w:pPr>
      <w:r w:rsidRPr="00890B20">
        <w:t>Dễ dàng tích hợp vào các ứng dụng web hoặc desktop thông qua thư viện kết nối (ADO.NET, Entity Framework).</w:t>
      </w:r>
    </w:p>
    <w:p w14:paraId="3A80CF32" w14:textId="4B471CEB" w:rsidR="00967EF3" w:rsidRPr="00890B20" w:rsidRDefault="00A432F0" w:rsidP="00FE7FF7">
      <w:pPr>
        <w:pStyle w:val="ListParagraph"/>
        <w:numPr>
          <w:ilvl w:val="0"/>
          <w:numId w:val="17"/>
        </w:numPr>
      </w:pPr>
      <w:r w:rsidRPr="00890B20">
        <w:lastRenderedPageBreak/>
        <w:t>Hỗ trợ môi trường phát triển thống nhất cho quản trị viên và lập trình viên, giúp tối ưu hiệu suất và giảm thiểu sai sót trong quá trình thao tác dữ liệu.</w:t>
      </w:r>
    </w:p>
    <w:p w14:paraId="0FC476C6" w14:textId="47487506" w:rsidR="00F90A53" w:rsidRPr="00890B20" w:rsidRDefault="004C3482" w:rsidP="004C3482">
      <w:pPr>
        <w:pStyle w:val="Heading3"/>
      </w:pPr>
      <w:r w:rsidRPr="00890B20">
        <w:t xml:space="preserve"> </w:t>
      </w:r>
      <w:bookmarkStart w:id="39" w:name="_Toc216254178"/>
      <w:bookmarkStart w:id="40" w:name="_Toc216255426"/>
      <w:r w:rsidRPr="00890B20">
        <w:t>Entity Framework Core</w:t>
      </w:r>
      <w:bookmarkEnd w:id="39"/>
      <w:bookmarkEnd w:id="40"/>
    </w:p>
    <w:p w14:paraId="2F164729" w14:textId="4ED43C2D" w:rsidR="001878BD" w:rsidRPr="00890B20" w:rsidRDefault="0006608E" w:rsidP="001878BD">
      <w:r w:rsidRPr="00890B20">
        <w:t xml:space="preserve">Theo </w:t>
      </w:r>
      <w:r w:rsidR="00C87D49" w:rsidRPr="00890B20">
        <w:t>Viblo</w:t>
      </w:r>
      <w:sdt>
        <w:sdtPr>
          <w:id w:val="1390380241"/>
          <w:citation/>
        </w:sdtPr>
        <w:sdtContent>
          <w:r w:rsidR="00C87D49" w:rsidRPr="00890B20">
            <w:fldChar w:fldCharType="begin"/>
          </w:r>
          <w:r w:rsidR="00C87D49" w:rsidRPr="00890B20">
            <w:instrText xml:space="preserve"> CITATION Lon24 \l 1033 </w:instrText>
          </w:r>
          <w:r w:rsidR="00C87D49" w:rsidRPr="00890B20">
            <w:fldChar w:fldCharType="separate"/>
          </w:r>
          <w:r w:rsidR="00661BD7">
            <w:rPr>
              <w:noProof/>
            </w:rPr>
            <w:t xml:space="preserve"> [9]</w:t>
          </w:r>
          <w:r w:rsidR="00C87D49" w:rsidRPr="00890B20">
            <w:fldChar w:fldCharType="end"/>
          </w:r>
        </w:sdtContent>
      </w:sdt>
      <w:r w:rsidR="00C87D49" w:rsidRPr="00890B20">
        <w:t xml:space="preserve">. </w:t>
      </w:r>
      <w:r w:rsidR="001878BD" w:rsidRPr="00890B20">
        <w:t>Entity Framework ( EF ) là một framework ánh xạ đối tượng-quan hệ (ORM) mã nguồn mở dành cho ADO.NET . Ban đầu, nó được cung cấp như một phần không thể thiếu của .NET Framework , tuy nhiên, bắt đầu từ Entity Framework phiên bản 6.0, nó đã được phân phối riêng biệt với .NET Framework.</w:t>
      </w:r>
    </w:p>
    <w:p w14:paraId="6E555266" w14:textId="142840CC" w:rsidR="00FF0939" w:rsidRPr="00890B20" w:rsidRDefault="001878BD" w:rsidP="001878BD">
      <w:r w:rsidRPr="00890B20">
        <w:t>Entity Framework 6.4 là phiên bản mới nhất của nền tảng cổ điển này. Mặc dù Entity Framework 6 vẫn được hỗ trợ, nhưng nó không còn được phát triển nữa và sẽ chỉ nhận được các bản sửa lỗi cho các vấn đề bảo mật.</w:t>
      </w:r>
    </w:p>
    <w:p w14:paraId="0106D48F" w14:textId="77777777" w:rsidR="000E21C7" w:rsidRPr="00890B20" w:rsidRDefault="00FF0939" w:rsidP="002230F1">
      <w:pPr>
        <w:keepNext/>
        <w:ind w:firstLine="0"/>
      </w:pPr>
      <w:r w:rsidRPr="00890B20">
        <w:rPr>
          <w:noProof/>
          <w:lang w:val="en-US"/>
        </w:rPr>
        <w:drawing>
          <wp:inline distT="0" distB="0" distL="0" distR="0" wp14:anchorId="13756C06" wp14:editId="39BDA128">
            <wp:extent cx="5594683" cy="3600450"/>
            <wp:effectExtent l="0" t="0" r="6350" b="0"/>
            <wp:docPr id="1501968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2761" cy="3605649"/>
                    </a:xfrm>
                    <a:prstGeom prst="rect">
                      <a:avLst/>
                    </a:prstGeom>
                    <a:noFill/>
                  </pic:spPr>
                </pic:pic>
              </a:graphicData>
            </a:graphic>
          </wp:inline>
        </w:drawing>
      </w:r>
    </w:p>
    <w:p w14:paraId="72D786DD" w14:textId="2EA043FE" w:rsidR="00FF0939" w:rsidRPr="00890B20" w:rsidRDefault="000E21C7" w:rsidP="000E21C7">
      <w:pPr>
        <w:pStyle w:val="Caption"/>
        <w:rPr>
          <w:lang w:val="vi-VN"/>
        </w:rPr>
      </w:pPr>
      <w:bookmarkStart w:id="41" w:name="_Toc21625429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1</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w:t>
      </w:r>
      <w:r w:rsidR="00804794">
        <w:rPr>
          <w:lang w:val="vi-VN"/>
        </w:rPr>
        <w:fldChar w:fldCharType="end"/>
      </w:r>
      <w:r w:rsidR="00C87C83" w:rsidRPr="00890B20">
        <w:rPr>
          <w:lang w:val="vi-VN"/>
        </w:rPr>
        <w:t xml:space="preserve"> Hình minh họa Entity Framework giao tiếp với ứng dụng</w:t>
      </w:r>
      <w:bookmarkEnd w:id="41"/>
    </w:p>
    <w:p w14:paraId="6F04D265" w14:textId="77777777" w:rsidR="00A208E9" w:rsidRPr="00890B20" w:rsidRDefault="00A208E9" w:rsidP="00A208E9"/>
    <w:p w14:paraId="04BA3365" w14:textId="77777777" w:rsidR="00A208E9" w:rsidRPr="00890B20" w:rsidRDefault="00A208E9" w:rsidP="00A208E9"/>
    <w:p w14:paraId="4FFB35BC" w14:textId="77777777" w:rsidR="00A208E9" w:rsidRPr="00890B20" w:rsidRDefault="00A208E9" w:rsidP="00A208E9"/>
    <w:p w14:paraId="5C43A682" w14:textId="77777777" w:rsidR="00A208E9" w:rsidRPr="00890B20" w:rsidRDefault="00A208E9" w:rsidP="00A208E9"/>
    <w:p w14:paraId="006505DA" w14:textId="77777777" w:rsidR="00A208E9" w:rsidRPr="00890B20" w:rsidRDefault="00A208E9" w:rsidP="00A208E9"/>
    <w:p w14:paraId="52E00A74" w14:textId="77777777" w:rsidR="00A208E9" w:rsidRPr="00890B20" w:rsidRDefault="00A208E9" w:rsidP="00A208E9"/>
    <w:p w14:paraId="396B112E" w14:textId="5BD52A03" w:rsidR="00B23F14" w:rsidRPr="00890B20" w:rsidRDefault="00B23F14" w:rsidP="00FE7FF7">
      <w:pPr>
        <w:pStyle w:val="Heading4"/>
        <w:numPr>
          <w:ilvl w:val="0"/>
          <w:numId w:val="18"/>
        </w:numPr>
      </w:pPr>
      <w:r w:rsidRPr="00890B20">
        <w:lastRenderedPageBreak/>
        <w:t>Cấu trúc của Entity Framework</w:t>
      </w:r>
    </w:p>
    <w:p w14:paraId="543065D3" w14:textId="634AA00F" w:rsidR="00A208E9" w:rsidRPr="00890B20" w:rsidRDefault="00A208E9" w:rsidP="00A208E9">
      <w:r w:rsidRPr="00890B20">
        <w:t>Cấu trúc được mô tả đơn giản qua hình sau:</w:t>
      </w:r>
    </w:p>
    <w:p w14:paraId="34168A56" w14:textId="77777777" w:rsidR="00EA3B17" w:rsidRPr="00890B20" w:rsidRDefault="00EA3B17" w:rsidP="002230F1">
      <w:pPr>
        <w:keepNext/>
        <w:ind w:firstLine="0"/>
      </w:pPr>
      <w:r w:rsidRPr="00890B20">
        <w:rPr>
          <w:noProof/>
          <w:lang w:val="en-US"/>
        </w:rPr>
        <w:drawing>
          <wp:inline distT="0" distB="0" distL="0" distR="0" wp14:anchorId="2539425A" wp14:editId="2735BD9C">
            <wp:extent cx="5806058" cy="3486150"/>
            <wp:effectExtent l="0" t="0" r="4445" b="0"/>
            <wp:docPr id="348354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2636" cy="3496104"/>
                    </a:xfrm>
                    <a:prstGeom prst="rect">
                      <a:avLst/>
                    </a:prstGeom>
                    <a:noFill/>
                  </pic:spPr>
                </pic:pic>
              </a:graphicData>
            </a:graphic>
          </wp:inline>
        </w:drawing>
      </w:r>
    </w:p>
    <w:p w14:paraId="3D811A86" w14:textId="77A5249D" w:rsidR="00B23F14" w:rsidRPr="00890B20" w:rsidRDefault="00EA3B17" w:rsidP="00EA3B17">
      <w:pPr>
        <w:pStyle w:val="Caption"/>
        <w:rPr>
          <w:lang w:val="vi-VN"/>
        </w:rPr>
      </w:pPr>
      <w:bookmarkStart w:id="42" w:name="_Toc21625429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1</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w:t>
      </w:r>
      <w:r w:rsidR="00804794">
        <w:rPr>
          <w:lang w:val="vi-VN"/>
        </w:rPr>
        <w:fldChar w:fldCharType="end"/>
      </w:r>
      <w:r w:rsidRPr="00890B20">
        <w:rPr>
          <w:lang w:val="vi-VN"/>
        </w:rPr>
        <w:t xml:space="preserve"> Hình minh </w:t>
      </w:r>
      <w:r w:rsidR="001E74C0" w:rsidRPr="00890B20">
        <w:rPr>
          <w:lang w:val="vi-VN"/>
        </w:rPr>
        <w:t>h</w:t>
      </w:r>
      <w:r w:rsidRPr="00890B20">
        <w:rPr>
          <w:lang w:val="vi-VN"/>
        </w:rPr>
        <w:t xml:space="preserve">ọa </w:t>
      </w:r>
      <w:r w:rsidR="00EE4B94" w:rsidRPr="00890B20">
        <w:rPr>
          <w:lang w:val="vi-VN"/>
        </w:rPr>
        <w:t>cấu trúc của Entity Framework Core</w:t>
      </w:r>
      <w:bookmarkEnd w:id="42"/>
    </w:p>
    <w:p w14:paraId="760A0646" w14:textId="77777777" w:rsidR="00E510A0" w:rsidRPr="00890B20" w:rsidRDefault="00E510A0" w:rsidP="00E510A0">
      <w:r w:rsidRPr="00890B20">
        <w:t>EDM bao gồm 3 phần :</w:t>
      </w:r>
    </w:p>
    <w:p w14:paraId="799F95AD" w14:textId="1A6921D4" w:rsidR="00E510A0" w:rsidRPr="00890B20" w:rsidRDefault="00E510A0" w:rsidP="00FE7FF7">
      <w:pPr>
        <w:pStyle w:val="ListParagraph"/>
        <w:numPr>
          <w:ilvl w:val="0"/>
          <w:numId w:val="19"/>
        </w:numPr>
      </w:pPr>
      <w:r w:rsidRPr="00890B20">
        <w:t>Conceptual Model: Chứa các model class và các quan hệ của nó. Nó độc lập với thiết kế bảng CSDL của ta.</w:t>
      </w:r>
    </w:p>
    <w:p w14:paraId="7A3DFD90" w14:textId="62BE40A8" w:rsidR="00E510A0" w:rsidRPr="00890B20" w:rsidRDefault="00E510A0" w:rsidP="00FE7FF7">
      <w:pPr>
        <w:pStyle w:val="ListParagraph"/>
        <w:numPr>
          <w:ilvl w:val="0"/>
          <w:numId w:val="19"/>
        </w:numPr>
      </w:pPr>
      <w:r w:rsidRPr="00890B20">
        <w:t>Mapping: gồm có thông tin về cách Conceptual model kết nối với Storage model.</w:t>
      </w:r>
    </w:p>
    <w:p w14:paraId="373576EC" w14:textId="5631BED0" w:rsidR="00E510A0" w:rsidRPr="00890B20" w:rsidRDefault="00E510A0" w:rsidP="00FE7FF7">
      <w:pPr>
        <w:pStyle w:val="ListParagraph"/>
        <w:numPr>
          <w:ilvl w:val="0"/>
          <w:numId w:val="19"/>
        </w:numPr>
      </w:pPr>
      <w:r w:rsidRPr="00890B20">
        <w:t>Storage Model: Đây là database design model bao gồm các bảng, views, stored procedures, và những quan hệ và các khóa.</w:t>
      </w:r>
    </w:p>
    <w:p w14:paraId="19200E15" w14:textId="77777777" w:rsidR="00E510A0" w:rsidRPr="00890B20" w:rsidRDefault="00E510A0" w:rsidP="00E510A0">
      <w:pPr>
        <w:rPr>
          <w:b/>
          <w:bCs/>
        </w:rPr>
      </w:pPr>
      <w:r w:rsidRPr="00890B20">
        <w:rPr>
          <w:b/>
          <w:bCs/>
        </w:rPr>
        <w:t>LINQ to Entities:</w:t>
      </w:r>
    </w:p>
    <w:p w14:paraId="7DC90701" w14:textId="77777777" w:rsidR="00E510A0" w:rsidRPr="00890B20" w:rsidRDefault="00E510A0" w:rsidP="00FE7FF7">
      <w:pPr>
        <w:pStyle w:val="ListParagraph"/>
        <w:numPr>
          <w:ilvl w:val="0"/>
          <w:numId w:val="20"/>
        </w:numPr>
      </w:pPr>
      <w:r w:rsidRPr="00890B20">
        <w:t>Là ngôn ngữ truy vấn sử dụng để viết các truy vấn tới object model. Trả về các thực thể được định nghĩa bên trong Conceptual model.</w:t>
      </w:r>
    </w:p>
    <w:p w14:paraId="241EA73A" w14:textId="77777777" w:rsidR="00E510A0" w:rsidRPr="00890B20" w:rsidRDefault="00E510A0" w:rsidP="00E510A0">
      <w:pPr>
        <w:rPr>
          <w:b/>
          <w:bCs/>
        </w:rPr>
      </w:pPr>
      <w:r w:rsidRPr="00890B20">
        <w:rPr>
          <w:b/>
          <w:bCs/>
        </w:rPr>
        <w:t>Entity SQL:</w:t>
      </w:r>
    </w:p>
    <w:p w14:paraId="47022B45" w14:textId="77777777" w:rsidR="00E510A0" w:rsidRPr="00890B20" w:rsidRDefault="00E510A0" w:rsidP="00E510A0">
      <w:r w:rsidRPr="00890B20">
        <w:t>Đây là một ngôn ngữ truy vấn khác, nó giống LINQ to Entities.</w:t>
      </w:r>
    </w:p>
    <w:p w14:paraId="3942CFAE" w14:textId="77777777" w:rsidR="00E510A0" w:rsidRPr="00890B20" w:rsidRDefault="00E510A0" w:rsidP="00E510A0">
      <w:pPr>
        <w:rPr>
          <w:b/>
          <w:bCs/>
        </w:rPr>
      </w:pPr>
      <w:r w:rsidRPr="00890B20">
        <w:rPr>
          <w:b/>
          <w:bCs/>
        </w:rPr>
        <w:t>Object Service:</w:t>
      </w:r>
    </w:p>
    <w:p w14:paraId="53262957" w14:textId="77777777" w:rsidR="00E510A0" w:rsidRPr="00890B20" w:rsidRDefault="00E510A0" w:rsidP="00E510A0">
      <w:r w:rsidRPr="00890B20">
        <w:t>Object service sẽ có trách nhiệm trong việc cụ thể hóa quá trình chuyển đổi dữ liệu trả về từ một entity client data provider tới một entity object structure.</w:t>
      </w:r>
    </w:p>
    <w:p w14:paraId="7A0CD45B" w14:textId="77777777" w:rsidR="00E510A0" w:rsidRPr="00890B20" w:rsidRDefault="00E510A0" w:rsidP="00E510A0">
      <w:pPr>
        <w:rPr>
          <w:b/>
          <w:bCs/>
        </w:rPr>
      </w:pPr>
      <w:r w:rsidRPr="00890B20">
        <w:rPr>
          <w:b/>
          <w:bCs/>
        </w:rPr>
        <w:lastRenderedPageBreak/>
        <w:t>Entity Client Data Provider:</w:t>
      </w:r>
    </w:p>
    <w:p w14:paraId="593B9A86" w14:textId="77777777" w:rsidR="00E510A0" w:rsidRPr="00890B20" w:rsidRDefault="00E510A0" w:rsidP="00E510A0">
      <w:r w:rsidRPr="00890B20">
        <w:t>Nhiệm vụ chính của nó là chuyển đổi L2E hoặc những truy vấn Entity SQL vào một truy vấn SQL. Nó được hiểu bởi CSDL cơ bản. Giao tiếp với ADO.Net data provider lần lượt gửi và nhận dữ liệu từ CSDL.</w:t>
      </w:r>
    </w:p>
    <w:p w14:paraId="5EA3DD12" w14:textId="77777777" w:rsidR="00E510A0" w:rsidRPr="00890B20" w:rsidRDefault="00E510A0" w:rsidP="00E510A0">
      <w:pPr>
        <w:rPr>
          <w:b/>
          <w:bCs/>
        </w:rPr>
      </w:pPr>
      <w:r w:rsidRPr="00890B20">
        <w:rPr>
          <w:b/>
          <w:bCs/>
        </w:rPr>
        <w:t>ADO.Net Data Provider:</w:t>
      </w:r>
    </w:p>
    <w:p w14:paraId="4F64E5F0" w14:textId="77777777" w:rsidR="00E510A0" w:rsidRPr="00890B20" w:rsidRDefault="00E510A0" w:rsidP="00E510A0">
      <w:r w:rsidRPr="00890B20">
        <w:t>Thực hiện giao tiếp với CSDL bằng sử dụng chuẩn ADO.Net.</w:t>
      </w:r>
    </w:p>
    <w:p w14:paraId="6CD5FF54" w14:textId="7A5E14A8" w:rsidR="00E510A0" w:rsidRPr="00890B20" w:rsidRDefault="00EB7F09" w:rsidP="00E510A0">
      <w:pPr>
        <w:rPr>
          <w:b/>
          <w:bCs/>
        </w:rPr>
      </w:pPr>
      <w:r w:rsidRPr="00890B20">
        <w:rPr>
          <w:b/>
          <w:bCs/>
        </w:rPr>
        <w:t>N</w:t>
      </w:r>
      <w:r w:rsidR="00E510A0" w:rsidRPr="00890B20">
        <w:rPr>
          <w:b/>
          <w:bCs/>
        </w:rPr>
        <w:t>hững tính năng của Entity Framework</w:t>
      </w:r>
    </w:p>
    <w:p w14:paraId="68B11CDE" w14:textId="77777777" w:rsidR="00E510A0" w:rsidRPr="00890B20" w:rsidRDefault="00E510A0" w:rsidP="00E510A0">
      <w:r w:rsidRPr="00890B20">
        <w:t>Những tính năng đáng chú ý nhất của Entity framework:</w:t>
      </w:r>
    </w:p>
    <w:p w14:paraId="6DAD6B74" w14:textId="5D96D701" w:rsidR="00E510A0" w:rsidRPr="00890B20" w:rsidRDefault="00E510A0" w:rsidP="00FE7FF7">
      <w:pPr>
        <w:pStyle w:val="ListParagraph"/>
        <w:numPr>
          <w:ilvl w:val="0"/>
          <w:numId w:val="20"/>
        </w:numPr>
      </w:pPr>
      <w:r w:rsidRPr="00890B20">
        <w:t>Entity framework hỗ trợ stored procedure.</w:t>
      </w:r>
    </w:p>
    <w:p w14:paraId="3100362E" w14:textId="6922D2C2" w:rsidR="00E510A0" w:rsidRPr="00890B20" w:rsidRDefault="00E510A0" w:rsidP="00FE7FF7">
      <w:pPr>
        <w:pStyle w:val="ListParagraph"/>
        <w:numPr>
          <w:ilvl w:val="0"/>
          <w:numId w:val="20"/>
        </w:numPr>
      </w:pPr>
      <w:r w:rsidRPr="00890B20">
        <w:t>Nó làm việc với bất kỳ cơ sở dữ liệu quan hệ nào có Entity Framework hợp lệ.</w:t>
      </w:r>
    </w:p>
    <w:p w14:paraId="702B520F" w14:textId="4BE261CA" w:rsidR="00E510A0" w:rsidRPr="00890B20" w:rsidRDefault="00E510A0" w:rsidP="00FE7FF7">
      <w:pPr>
        <w:pStyle w:val="ListParagraph"/>
        <w:numPr>
          <w:ilvl w:val="0"/>
          <w:numId w:val="20"/>
        </w:numPr>
      </w:pPr>
      <w:r w:rsidRPr="00890B20">
        <w:t>Entity Framework tạo truy vấn SQL từ LINQ to Entities.</w:t>
      </w:r>
    </w:p>
    <w:p w14:paraId="48F7F100" w14:textId="38104E75" w:rsidR="00E510A0" w:rsidRPr="00890B20" w:rsidRDefault="00E510A0" w:rsidP="00FE7FF7">
      <w:pPr>
        <w:pStyle w:val="ListParagraph"/>
        <w:numPr>
          <w:ilvl w:val="0"/>
          <w:numId w:val="20"/>
        </w:numPr>
      </w:pPr>
      <w:r w:rsidRPr="00890B20">
        <w:t>Nó được phát triển như một sản phẩm mã nguồn mở.</w:t>
      </w:r>
    </w:p>
    <w:p w14:paraId="6AE56809" w14:textId="2F1E5025" w:rsidR="00E510A0" w:rsidRPr="00890B20" w:rsidRDefault="00E510A0" w:rsidP="00FE7FF7">
      <w:pPr>
        <w:pStyle w:val="ListParagraph"/>
        <w:numPr>
          <w:ilvl w:val="0"/>
          <w:numId w:val="20"/>
        </w:numPr>
      </w:pPr>
      <w:r w:rsidRPr="00890B20">
        <w:t>Entity framework là một sản phẩm của Microsoft.</w:t>
      </w:r>
    </w:p>
    <w:p w14:paraId="7DD515B4" w14:textId="60ED8F2A" w:rsidR="00E510A0" w:rsidRPr="00890B20" w:rsidRDefault="00E510A0" w:rsidP="00FE7FF7">
      <w:pPr>
        <w:pStyle w:val="ListParagraph"/>
        <w:numPr>
          <w:ilvl w:val="0"/>
          <w:numId w:val="20"/>
        </w:numPr>
      </w:pPr>
      <w:r w:rsidRPr="00890B20">
        <w:t>EF cho phép tạo những câu lệnh thêm, xóa, cập nhật.</w:t>
      </w:r>
    </w:p>
    <w:p w14:paraId="24BDB104" w14:textId="77777777" w:rsidR="00EB7F09" w:rsidRPr="00890B20" w:rsidRDefault="00E510A0" w:rsidP="00FE7FF7">
      <w:pPr>
        <w:pStyle w:val="ListParagraph"/>
        <w:numPr>
          <w:ilvl w:val="0"/>
          <w:numId w:val="20"/>
        </w:numPr>
      </w:pPr>
      <w:r w:rsidRPr="00890B20">
        <w:t>Theo dõi những thay đổi của các đối tượng trong bộ nhớ.</w:t>
      </w:r>
    </w:p>
    <w:p w14:paraId="2F018423" w14:textId="47EAED0E" w:rsidR="00C87C83" w:rsidRPr="00890B20" w:rsidRDefault="006F4893" w:rsidP="00FE7FF7">
      <w:pPr>
        <w:pStyle w:val="Heading4"/>
        <w:numPr>
          <w:ilvl w:val="0"/>
          <w:numId w:val="18"/>
        </w:numPr>
      </w:pPr>
      <w:r w:rsidRPr="00890B20">
        <w:t>Giao tiếp C# với database và các nguồn dữ liệu khác.</w:t>
      </w:r>
    </w:p>
    <w:p w14:paraId="0E8FA55A" w14:textId="509AACA8" w:rsidR="006F4893" w:rsidRPr="00890B20" w:rsidRDefault="006F4893" w:rsidP="006F4893">
      <w:r w:rsidRPr="00890B20">
        <w:t>Sử dụng thư viện ADO.NET (ActiveX Data Object) là thư viện được xây dựng sẵn trong .NET cho phép ứng dụng kết nối với các nguồn dữ liệu khác nhau và thực hiện các hành động (Get, Add, Update, Delete) trên nguồn dữ liệu đó.</w:t>
      </w:r>
    </w:p>
    <w:p w14:paraId="350A3E60" w14:textId="50E0234D" w:rsidR="00F90A53" w:rsidRPr="00890B20" w:rsidRDefault="001930B0" w:rsidP="00FE7FF7">
      <w:pPr>
        <w:pStyle w:val="Heading4"/>
        <w:numPr>
          <w:ilvl w:val="0"/>
          <w:numId w:val="18"/>
        </w:numPr>
      </w:pPr>
      <w:r w:rsidRPr="00890B20">
        <w:t>Lợi ích khi sử dụng Entity Framework Core</w:t>
      </w:r>
    </w:p>
    <w:p w14:paraId="2D204FD1" w14:textId="684B435B" w:rsidR="0072516F" w:rsidRPr="00890B20" w:rsidRDefault="0072516F" w:rsidP="0072516F">
      <w:r w:rsidRPr="00890B20">
        <w:t>Việc sử dụng Entity Framework mang lại nhiều lợi ích nổi bật:</w:t>
      </w:r>
    </w:p>
    <w:p w14:paraId="4BA2E236" w14:textId="77777777" w:rsidR="0072516F" w:rsidRPr="00890B20" w:rsidRDefault="0072516F" w:rsidP="0072516F">
      <w:r w:rsidRPr="00890B20">
        <w:t>•</w:t>
      </w:r>
      <w:r w:rsidRPr="00890B20">
        <w:tab/>
        <w:t>Lập trình viên có thể truy vấn dữ liệu bằng LINQ to Entities, không cần viết các câu lệnh SQL phức tạp.</w:t>
      </w:r>
    </w:p>
    <w:p w14:paraId="42CD10ED" w14:textId="77777777" w:rsidR="0072516F" w:rsidRPr="00890B20" w:rsidRDefault="0072516F" w:rsidP="0072516F">
      <w:r w:rsidRPr="00890B20">
        <w:t>•</w:t>
      </w:r>
      <w:r w:rsidRPr="00890B20">
        <w:tab/>
        <w:t>Khi cấu trúc cơ sở dữ liệu thay đổi, Entity Framework cho phép cập nhật lớp và câu lệnh tương ứng một cách nhanh chóng, giúp tiết kiệm thời gian phát triển.</w:t>
      </w:r>
    </w:p>
    <w:p w14:paraId="500F2FBC" w14:textId="77777777" w:rsidR="0072516F" w:rsidRPr="00890B20" w:rsidRDefault="0072516F" w:rsidP="0072516F">
      <w:r w:rsidRPr="00890B20">
        <w:t>•</w:t>
      </w:r>
      <w:r w:rsidRPr="00890B20">
        <w:tab/>
        <w:t>Framework này tự động sinh mã cho các thao tác Select, Insert, Update, Delete, giảm thiểu lượng mã nguồn phải viết thủ công.</w:t>
      </w:r>
    </w:p>
    <w:p w14:paraId="7386D204" w14:textId="71A71EC1" w:rsidR="00F90A53" w:rsidRPr="00890B20" w:rsidRDefault="0072516F" w:rsidP="0072516F">
      <w:r w:rsidRPr="00890B20">
        <w:t>•</w:t>
      </w:r>
      <w:r w:rsidRPr="00890B20">
        <w:tab/>
        <w:t>Tăng hiệu suất phát triển, dễ bảo trì và mở rộng, đồng thời hạn chế tối đa sai sót khi thao tác với dữ liệu.</w:t>
      </w:r>
    </w:p>
    <w:p w14:paraId="779376C6" w14:textId="77777777" w:rsidR="004A2C9A" w:rsidRPr="00890B20" w:rsidRDefault="004A2C9A" w:rsidP="0072516F"/>
    <w:p w14:paraId="17C6E5B5" w14:textId="77777777" w:rsidR="004A2C9A" w:rsidRPr="00890B20" w:rsidRDefault="004A2C9A" w:rsidP="0072516F"/>
    <w:p w14:paraId="3D5B3D66" w14:textId="77777777" w:rsidR="002E0D8A" w:rsidRPr="00890B20" w:rsidRDefault="002E0D8A" w:rsidP="002E0D8A">
      <w:pPr>
        <w:pStyle w:val="Heading3"/>
      </w:pPr>
      <w:bookmarkStart w:id="43" w:name="_Toc216254179"/>
      <w:bookmarkStart w:id="44" w:name="_Toc216255427"/>
      <w:r w:rsidRPr="00890B20">
        <w:lastRenderedPageBreak/>
        <w:t>Khái quát về HTML, CSS, JavaScript(JS)</w:t>
      </w:r>
      <w:bookmarkEnd w:id="43"/>
      <w:bookmarkEnd w:id="44"/>
    </w:p>
    <w:p w14:paraId="55F5B3AE" w14:textId="593AB16A" w:rsidR="002E0D8A" w:rsidRPr="00890B20" w:rsidRDefault="004A2C9A" w:rsidP="00FE7FF7">
      <w:pPr>
        <w:pStyle w:val="Heading4"/>
        <w:numPr>
          <w:ilvl w:val="0"/>
          <w:numId w:val="21"/>
        </w:numPr>
      </w:pPr>
      <w:r w:rsidRPr="00890B20">
        <w:t>Khái quát về HTML</w:t>
      </w:r>
    </w:p>
    <w:p w14:paraId="24A4490C" w14:textId="77777777" w:rsidR="00BF6003" w:rsidRPr="00890B20" w:rsidRDefault="00BF6003" w:rsidP="002230F1">
      <w:pPr>
        <w:keepNext/>
        <w:ind w:firstLine="0"/>
      </w:pPr>
      <w:r w:rsidRPr="00890B20">
        <w:rPr>
          <w:noProof/>
          <w:lang w:val="en-US"/>
        </w:rPr>
        <w:drawing>
          <wp:inline distT="0" distB="0" distL="0" distR="0" wp14:anchorId="0F199097" wp14:editId="4C8E1256">
            <wp:extent cx="5257800" cy="2628900"/>
            <wp:effectExtent l="0" t="0" r="0" b="0"/>
            <wp:docPr id="228080184" name="Picture 2" descr="What is the HTML language - a complet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the HTML language - a complete guid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2916" cy="2631458"/>
                    </a:xfrm>
                    <a:prstGeom prst="rect">
                      <a:avLst/>
                    </a:prstGeom>
                    <a:noFill/>
                    <a:ln>
                      <a:noFill/>
                    </a:ln>
                  </pic:spPr>
                </pic:pic>
              </a:graphicData>
            </a:graphic>
          </wp:inline>
        </w:drawing>
      </w:r>
    </w:p>
    <w:p w14:paraId="1BE4ED01" w14:textId="2109D208" w:rsidR="00BF6003" w:rsidRPr="00890B20" w:rsidRDefault="00BF6003" w:rsidP="00BF6003">
      <w:pPr>
        <w:pStyle w:val="Caption"/>
        <w:rPr>
          <w:lang w:val="vi-VN"/>
        </w:rPr>
      </w:pPr>
      <w:bookmarkStart w:id="45" w:name="_Toc216254296"/>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1</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w:t>
      </w:r>
      <w:r w:rsidR="00804794">
        <w:rPr>
          <w:lang w:val="vi-VN"/>
        </w:rPr>
        <w:fldChar w:fldCharType="end"/>
      </w:r>
      <w:r w:rsidR="00B22E74" w:rsidRPr="00890B20">
        <w:rPr>
          <w:lang w:val="vi-VN"/>
        </w:rPr>
        <w:t xml:space="preserve"> HTML là gì?</w:t>
      </w:r>
      <w:bookmarkEnd w:id="45"/>
    </w:p>
    <w:p w14:paraId="4CDABBB6" w14:textId="63249FF0" w:rsidR="00087ADC" w:rsidRPr="00890B20" w:rsidRDefault="00F846FF" w:rsidP="00087ADC">
      <w:r w:rsidRPr="00890B20">
        <w:t xml:space="preserve">Theo MatBao </w:t>
      </w:r>
      <w:sdt>
        <w:sdtPr>
          <w:id w:val="698978508"/>
          <w:citation/>
        </w:sdtPr>
        <w:sdtContent>
          <w:r w:rsidRPr="00890B20">
            <w:fldChar w:fldCharType="begin"/>
          </w:r>
          <w:r w:rsidRPr="00890B20">
            <w:instrText xml:space="preserve"> CITATION Mat25 \l 1033 </w:instrText>
          </w:r>
          <w:r w:rsidRPr="00890B20">
            <w:fldChar w:fldCharType="separate"/>
          </w:r>
          <w:r w:rsidR="00661BD7">
            <w:rPr>
              <w:noProof/>
            </w:rPr>
            <w:t>[10]</w:t>
          </w:r>
          <w:r w:rsidRPr="00890B20">
            <w:fldChar w:fldCharType="end"/>
          </w:r>
        </w:sdtContent>
      </w:sdt>
      <w:r w:rsidRPr="00890B20">
        <w:t xml:space="preserve">. </w:t>
      </w:r>
      <w:r w:rsidR="00087ADC" w:rsidRPr="00890B20">
        <w:t>HTML (HyperText Markup Language) hay còn gọi là ngôn ngữ đánh dấu siêu văn bản, là nền tảng cơ bản để xây dựng và hiển thị nội dung của các trang web. HTML được sử dụng để định nghĩa cấu trúc của một trang web thông qua các thẻ (tag), giúp xác định vị trí và vai trò của các phần tử như đoạn văn, tiêu đề, liên kết, hình ảnh hay bảng dữ liệu.</w:t>
      </w:r>
    </w:p>
    <w:p w14:paraId="7E601180" w14:textId="77777777" w:rsidR="00087ADC" w:rsidRPr="00890B20" w:rsidRDefault="00087ADC" w:rsidP="00087ADC">
      <w:r w:rsidRPr="00890B20">
        <w:t>Mỗi website thường bao gồm nhiều trang con, và mỗi trang được biểu diễn bằng một tệp HTML riêng biệt. Khác với các ngôn ngữ lập trình, HTML không có khả năng xử lý logic hoặc tạo ra các chức năng động, mà chỉ chịu trách nhiệm về bố cục và định dạng nội dung.</w:t>
      </w:r>
    </w:p>
    <w:p w14:paraId="3100F66B" w14:textId="468C5A47" w:rsidR="002E0D8A" w:rsidRPr="00890B20" w:rsidRDefault="00087ADC" w:rsidP="00087ADC">
      <w:r w:rsidRPr="00890B20">
        <w:t>Có thể hình dung, HTML giống như phần khung của một ngôi nhà – nó quy định vị trí các phần tử chính, trong khi CSS đảm nhận phần “trang trí” (màu sắc, kiểu chữ, bố cục), và JavaScript cung cấp “chức năng động” giúp trang web trở nên tương tác hơn. Khi được kết hợp với nhau, bộ ba HTML – CSS – JavaScript tạo thành nền tảng vững chắc cho phát triển giao diện web hiện đại.</w:t>
      </w:r>
    </w:p>
    <w:p w14:paraId="6C172B34" w14:textId="77777777" w:rsidR="00FC3D1C" w:rsidRPr="00890B20" w:rsidRDefault="00FC3D1C" w:rsidP="00087ADC"/>
    <w:p w14:paraId="14BB9789" w14:textId="77777777" w:rsidR="00FC3D1C" w:rsidRPr="00890B20" w:rsidRDefault="00FC3D1C" w:rsidP="00087ADC"/>
    <w:p w14:paraId="5675409D" w14:textId="77777777" w:rsidR="00FC3D1C" w:rsidRPr="00890B20" w:rsidRDefault="00FC3D1C" w:rsidP="00087ADC"/>
    <w:p w14:paraId="129524CA" w14:textId="77777777" w:rsidR="00FC3D1C" w:rsidRPr="00890B20" w:rsidRDefault="00FC3D1C" w:rsidP="00087ADC"/>
    <w:p w14:paraId="64C23E55" w14:textId="3E003585" w:rsidR="00087ADC" w:rsidRPr="00890B20" w:rsidRDefault="005B11A5" w:rsidP="00FE7FF7">
      <w:pPr>
        <w:pStyle w:val="Heading4"/>
        <w:numPr>
          <w:ilvl w:val="0"/>
          <w:numId w:val="21"/>
        </w:numPr>
      </w:pPr>
      <w:r w:rsidRPr="00890B20">
        <w:lastRenderedPageBreak/>
        <w:t>Khái quát về CSS</w:t>
      </w:r>
    </w:p>
    <w:p w14:paraId="69DE9CAC" w14:textId="77777777" w:rsidR="00960FA4" w:rsidRPr="00890B20" w:rsidRDefault="00960FA4" w:rsidP="00960FA4"/>
    <w:p w14:paraId="6CF2BD61" w14:textId="77777777" w:rsidR="008754E3" w:rsidRPr="00890B20" w:rsidRDefault="008754E3" w:rsidP="002230F1">
      <w:pPr>
        <w:keepNext/>
        <w:ind w:firstLine="0"/>
      </w:pPr>
      <w:r w:rsidRPr="00890B20">
        <w:rPr>
          <w:noProof/>
          <w:lang w:val="en-US"/>
        </w:rPr>
        <w:drawing>
          <wp:inline distT="0" distB="0" distL="0" distR="0" wp14:anchorId="3EBAFB23" wp14:editId="66D566B0">
            <wp:extent cx="5588000" cy="3352800"/>
            <wp:effectExtent l="0" t="0" r="0" b="0"/>
            <wp:docPr id="1997914266" name="Picture 3" descr="CSS là gì? Kiến thức tổng quan về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SS là gì? Kiến thức tổng quan về CS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8000" cy="3352800"/>
                    </a:xfrm>
                    <a:prstGeom prst="rect">
                      <a:avLst/>
                    </a:prstGeom>
                    <a:noFill/>
                    <a:ln>
                      <a:noFill/>
                    </a:ln>
                  </pic:spPr>
                </pic:pic>
              </a:graphicData>
            </a:graphic>
          </wp:inline>
        </w:drawing>
      </w:r>
    </w:p>
    <w:p w14:paraId="1387BECA" w14:textId="573110AA" w:rsidR="00960FA4" w:rsidRPr="00890B20" w:rsidRDefault="008754E3" w:rsidP="008754E3">
      <w:pPr>
        <w:pStyle w:val="Caption"/>
        <w:rPr>
          <w:lang w:val="vi-VN"/>
        </w:rPr>
      </w:pPr>
      <w:bookmarkStart w:id="46" w:name="_Toc21625429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1</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w:t>
      </w:r>
      <w:r w:rsidR="00804794">
        <w:rPr>
          <w:lang w:val="vi-VN"/>
        </w:rPr>
        <w:fldChar w:fldCharType="end"/>
      </w:r>
      <w:r w:rsidRPr="00890B20">
        <w:rPr>
          <w:lang w:val="vi-VN"/>
        </w:rPr>
        <w:t xml:space="preserve"> CSS là gì?</w:t>
      </w:r>
      <w:bookmarkEnd w:id="46"/>
    </w:p>
    <w:p w14:paraId="31837166" w14:textId="6B8F64A5" w:rsidR="005B11A5" w:rsidRPr="00890B20" w:rsidRDefault="00FC3D1C" w:rsidP="005B11A5">
      <w:r w:rsidRPr="00890B20">
        <w:t xml:space="preserve">Theo TopDev </w:t>
      </w:r>
      <w:sdt>
        <w:sdtPr>
          <w:id w:val="466705657"/>
          <w:citation/>
        </w:sdtPr>
        <w:sdtContent>
          <w:r w:rsidRPr="00890B20">
            <w:fldChar w:fldCharType="begin"/>
          </w:r>
          <w:r w:rsidRPr="00890B20">
            <w:instrText xml:space="preserve"> CITATION Top25 \l 1033 </w:instrText>
          </w:r>
          <w:r w:rsidRPr="00890B20">
            <w:fldChar w:fldCharType="separate"/>
          </w:r>
          <w:r w:rsidR="00661BD7">
            <w:rPr>
              <w:noProof/>
            </w:rPr>
            <w:t>[11]</w:t>
          </w:r>
          <w:r w:rsidRPr="00890B20">
            <w:fldChar w:fldCharType="end"/>
          </w:r>
        </w:sdtContent>
      </w:sdt>
      <w:r w:rsidRPr="00890B20">
        <w:t>. CSS là viết tắt của Cascading Style Sheets, nó là một ngôn ngữ được sử dụng để tìm và định dạng lại các phần tử được tạo ra bởi các ngôn ngữ đánh dấu (HTML). Nói ngắn gọn hơn là ngôn ngữ tạo phong cách cho trang web. Bạn có thể hiểu đơn giản rằng, nếu HTML đóng vai trò định dạng các phần tử trên website như việc tạo ra các đoạn văn bản, các tiêu đề, bảng,…thì CSS sẽ giúp chúng ta có thể thêm style vào các phần tử HTML đó như đổi bố cục, màu sắc trang, đổi màu chữ, font chữ, thay đổi cấu trúc</w:t>
      </w:r>
    </w:p>
    <w:p w14:paraId="0FFB393B" w14:textId="26AB636D" w:rsidR="001945B1" w:rsidRPr="00890B20" w:rsidRDefault="001945B1" w:rsidP="001945B1">
      <w:r w:rsidRPr="00890B20">
        <w:t>CSS được phát triển bởi W3C (World Wide Web Consortium) vào năm 1996, vì HTML không được thiết kế để gắn tag để giúp định dạng trang web.</w:t>
      </w:r>
    </w:p>
    <w:p w14:paraId="301BA798" w14:textId="4D1CE3DE" w:rsidR="001945B1" w:rsidRPr="00890B20" w:rsidRDefault="001945B1" w:rsidP="001945B1">
      <w:r w:rsidRPr="00890B20">
        <w:t>Phương thức hoạt động của CSS là nó sẽ tìm dựa vào các vùng chọn, vùng chọn có thể là tên một thẻ HTML, tên một ID, class hay nhiều kiểu khác. Sau đó là nó sẽ áp dụng các thuộc tính cần thay đổi lên vùng chọn đó.</w:t>
      </w:r>
    </w:p>
    <w:p w14:paraId="7BF9FEA3" w14:textId="2FF946D0" w:rsidR="00FC3D1C" w:rsidRPr="00890B20" w:rsidRDefault="001945B1" w:rsidP="001945B1">
      <w:r w:rsidRPr="00890B20">
        <w:t>Mối tương quan giữa HTML và CSS rất mật thiết. HTML là ngôn ngữ markup (nền tảng của site) và CSS định hình phong cách (tất cả những gì tạo nên giao diện website), chúng là không thể tách rời.</w:t>
      </w:r>
    </w:p>
    <w:p w14:paraId="77E4B409" w14:textId="655B67D9" w:rsidR="002E0D8A" w:rsidRPr="00890B20" w:rsidRDefault="00CD36D8" w:rsidP="002E0D8A">
      <w:pPr>
        <w:rPr>
          <w:b/>
          <w:bCs/>
        </w:rPr>
      </w:pPr>
      <w:r w:rsidRPr="00890B20">
        <w:rPr>
          <w:b/>
          <w:bCs/>
        </w:rPr>
        <w:t xml:space="preserve">Tại sao </w:t>
      </w:r>
      <w:r w:rsidR="00B10B3B" w:rsidRPr="00890B20">
        <w:rPr>
          <w:b/>
          <w:bCs/>
        </w:rPr>
        <w:t>sử dụng CSS</w:t>
      </w:r>
    </w:p>
    <w:p w14:paraId="2F31F8AD" w14:textId="426CBCC3" w:rsidR="00B10B3B" w:rsidRPr="00890B20" w:rsidRDefault="00B10B3B" w:rsidP="002E0D8A">
      <w:r w:rsidRPr="00890B20">
        <w:t>Đây là ba lợi ích chính của CSS:</w:t>
      </w:r>
    </w:p>
    <w:p w14:paraId="050E2BA8" w14:textId="2689A74C" w:rsidR="0079184F" w:rsidRPr="00890B20" w:rsidRDefault="0079184F" w:rsidP="0079184F">
      <w:pPr>
        <w:rPr>
          <w:b/>
          <w:bCs/>
        </w:rPr>
      </w:pPr>
      <w:r w:rsidRPr="00890B20">
        <w:rPr>
          <w:b/>
          <w:bCs/>
        </w:rPr>
        <w:t>Giải quyết một vấn đề lớn</w:t>
      </w:r>
    </w:p>
    <w:p w14:paraId="17B14A8B" w14:textId="705B1303" w:rsidR="0079184F" w:rsidRPr="00890B20" w:rsidRDefault="0079184F" w:rsidP="0079184F">
      <w:r w:rsidRPr="00890B20">
        <w:lastRenderedPageBreak/>
        <w:t>Trước khi có CSS, các thẻ như phông chữ, màu sắc, kiểu nền, các sắp xếp phần tử, đường viền và kích thước phải được lặp lại trên mọi trang web. Đây là một quá trình rất dài tốn thời gian và công sức. Ví dụ: Nếu bạn đang phát triển một trang web lớn nơi phông chữ và thông tin màu được thêm vào mỗi trang, nó sẽ trở thành một quá trình dài và tốn kém. CSS đã được tạo ra để giải quyết vấn đề này. Đó là một khuyến cáo của W3C.</w:t>
      </w:r>
    </w:p>
    <w:p w14:paraId="24EBBF5F" w14:textId="7543B2F4" w:rsidR="0079184F" w:rsidRPr="00890B20" w:rsidRDefault="0079184F" w:rsidP="0079184F">
      <w:r w:rsidRPr="00890B20">
        <w:t>Nhờ CSS mà source code của trang Web sẽ được tổ chức gọn gàng hơn, trật tự hơn. Nội dung trang web sẽ được tách bạch hơn trong việc định dạng hiển thị. Từ đó, quá trình cập nhập nội dung sẽ dễ dàng hơn và có thể hạn chế tối thiểu làm rối cho mã HTML.</w:t>
      </w:r>
    </w:p>
    <w:p w14:paraId="031967D2" w14:textId="132EDEEB" w:rsidR="0079184F" w:rsidRPr="00890B20" w:rsidRDefault="0079184F" w:rsidP="0079184F">
      <w:pPr>
        <w:rPr>
          <w:b/>
          <w:bCs/>
        </w:rPr>
      </w:pPr>
      <w:r w:rsidRPr="00890B20">
        <w:rPr>
          <w:b/>
          <w:bCs/>
        </w:rPr>
        <w:t>Tiết kiệm rất nhiều thời gian</w:t>
      </w:r>
    </w:p>
    <w:p w14:paraId="00B0A1A2" w14:textId="77777777" w:rsidR="0079184F" w:rsidRPr="00890B20" w:rsidRDefault="0079184F" w:rsidP="0079184F">
      <w:r w:rsidRPr="00890B20">
        <w:t>Định nghĩa kiểu CSS được lưu trong các tệp CSS bên ngoài vì vậy có thể thay đổi toàn bộ trang web bằng cách thay đổi chỉ một tệp. Sử dụng CSS sẽ giúp bạn không cần thực hiện lặp lại các mô tả cho từng thành phần. Từ đó, bạn có thể tiết kiệm được tối đa thời gian làm việc với nó, làm code ngắn lại giúp kiểm soát dễ dàng hơn các lỗi không đáng có.</w:t>
      </w:r>
    </w:p>
    <w:p w14:paraId="13357C21" w14:textId="77777777" w:rsidR="0079184F" w:rsidRPr="00890B20" w:rsidRDefault="0079184F" w:rsidP="0079184F"/>
    <w:p w14:paraId="24A0F9A4" w14:textId="12770CCC" w:rsidR="0079184F" w:rsidRPr="00890B20" w:rsidRDefault="0079184F" w:rsidP="0079184F">
      <w:r w:rsidRPr="00890B20">
        <w:t>CSS tạo ra nhiều style khác nhau nên có thể được áp dụng với nhiều trang web, từ đó giảm tránh việc lặp lại các định dạng của các trang web giống nhau.</w:t>
      </w:r>
    </w:p>
    <w:p w14:paraId="4E95C4E0" w14:textId="7C32A0AF" w:rsidR="0079184F" w:rsidRPr="00890B20" w:rsidRDefault="0079184F" w:rsidP="0079184F">
      <w:r w:rsidRPr="00890B20">
        <w:rPr>
          <w:b/>
          <w:bCs/>
        </w:rPr>
        <w:t>Cung cấp thêm các thuộc tính</w:t>
      </w:r>
    </w:p>
    <w:p w14:paraId="6B5AFE77" w14:textId="2E60D079" w:rsidR="00B10B3B" w:rsidRPr="00890B20" w:rsidRDefault="0079184F" w:rsidP="00FB2E4B">
      <w:r w:rsidRPr="00890B20">
        <w:t>CSS cung cấp các thuộc tính chi tiết hơn HTML để định nghĩa giao diện của trang web. CSS giúp người dùng nhiều styles trên một trang web HTML nên khả năng điều chỉnh trang của bạn trở nên vô hạn.</w:t>
      </w:r>
    </w:p>
    <w:p w14:paraId="1620ACBF" w14:textId="77777777" w:rsidR="00107F41" w:rsidRPr="00890B20" w:rsidRDefault="00107F41" w:rsidP="00FB2E4B"/>
    <w:p w14:paraId="6D956ABD" w14:textId="77777777" w:rsidR="00107F41" w:rsidRPr="00890B20" w:rsidRDefault="00107F41" w:rsidP="00FB2E4B"/>
    <w:p w14:paraId="215ECD00" w14:textId="2DFD8EDB" w:rsidR="00FB2E4B" w:rsidRPr="00890B20" w:rsidRDefault="00FB2E4B" w:rsidP="00FE7FF7">
      <w:pPr>
        <w:pStyle w:val="Heading4"/>
        <w:numPr>
          <w:ilvl w:val="0"/>
          <w:numId w:val="21"/>
        </w:numPr>
      </w:pPr>
      <w:r w:rsidRPr="00890B20">
        <w:lastRenderedPageBreak/>
        <w:t>Khái quát về JavaScript</w:t>
      </w:r>
    </w:p>
    <w:p w14:paraId="2EFFDAE0" w14:textId="77777777" w:rsidR="00107F41" w:rsidRPr="00890B20" w:rsidRDefault="00107F41" w:rsidP="002230F1">
      <w:pPr>
        <w:keepNext/>
      </w:pPr>
      <w:r w:rsidRPr="00890B20">
        <w:rPr>
          <w:noProof/>
          <w:lang w:val="en-US"/>
        </w:rPr>
        <w:drawing>
          <wp:inline distT="0" distB="0" distL="0" distR="0" wp14:anchorId="3F49676C" wp14:editId="7104E4E4">
            <wp:extent cx="5204733" cy="2914650"/>
            <wp:effectExtent l="0" t="0" r="0" b="0"/>
            <wp:docPr id="354570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2701" cy="2919112"/>
                    </a:xfrm>
                    <a:prstGeom prst="rect">
                      <a:avLst/>
                    </a:prstGeom>
                    <a:noFill/>
                  </pic:spPr>
                </pic:pic>
              </a:graphicData>
            </a:graphic>
          </wp:inline>
        </w:drawing>
      </w:r>
    </w:p>
    <w:p w14:paraId="34414E13" w14:textId="165175D0" w:rsidR="008754E3" w:rsidRPr="00890B20" w:rsidRDefault="00107F41" w:rsidP="00107F41">
      <w:pPr>
        <w:pStyle w:val="Caption"/>
        <w:rPr>
          <w:lang w:val="vi-VN"/>
        </w:rPr>
      </w:pPr>
      <w:bookmarkStart w:id="47" w:name="_Toc21625429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1</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w:t>
      </w:r>
      <w:r w:rsidR="00804794">
        <w:rPr>
          <w:lang w:val="vi-VN"/>
        </w:rPr>
        <w:fldChar w:fldCharType="end"/>
      </w:r>
      <w:r w:rsidRPr="00890B20">
        <w:rPr>
          <w:lang w:val="vi-VN"/>
        </w:rPr>
        <w:t xml:space="preserve"> JavaScrip</w:t>
      </w:r>
      <w:r w:rsidR="00890B20" w:rsidRPr="00890B20">
        <w:rPr>
          <w:lang w:val="vi-VN"/>
        </w:rPr>
        <w:t>t</w:t>
      </w:r>
      <w:r w:rsidRPr="00890B20">
        <w:rPr>
          <w:lang w:val="vi-VN"/>
        </w:rPr>
        <w:t xml:space="preserve"> là gì?</w:t>
      </w:r>
      <w:bookmarkEnd w:id="47"/>
    </w:p>
    <w:p w14:paraId="2525B13D" w14:textId="377A5AB9" w:rsidR="0084327D" w:rsidRPr="00890B20" w:rsidRDefault="0084327D" w:rsidP="0084327D">
      <w:r w:rsidRPr="00890B20">
        <w:t xml:space="preserve">Theo Amazon </w:t>
      </w:r>
      <w:sdt>
        <w:sdtPr>
          <w:id w:val="-785501371"/>
          <w:citation/>
        </w:sdtPr>
        <w:sdtContent>
          <w:r w:rsidRPr="00890B20">
            <w:fldChar w:fldCharType="begin"/>
          </w:r>
          <w:r w:rsidRPr="00890B20">
            <w:instrText xml:space="preserve"> CITATION ama25 \l 1033 </w:instrText>
          </w:r>
          <w:r w:rsidRPr="00890B20">
            <w:fldChar w:fldCharType="separate"/>
          </w:r>
          <w:r w:rsidR="00661BD7">
            <w:rPr>
              <w:noProof/>
            </w:rPr>
            <w:t>[12]</w:t>
          </w:r>
          <w:r w:rsidRPr="00890B20">
            <w:fldChar w:fldCharType="end"/>
          </w:r>
        </w:sdtContent>
      </w:sdt>
      <w:r w:rsidRPr="00890B20">
        <w:t xml:space="preserve">. </w:t>
      </w:r>
      <w:r w:rsidR="009E1311" w:rsidRPr="00890B20">
        <w:t>JavaScript là ngôn ngữ lập trình được nhà phát triển sử dụng để tạo trang web tương tác. Từ làm mới bảng tin trên trang mạng xã hội đến hiển thị hình ảnh động và bản đồ tương tác, các chức năng của JavaScript có thể cải thiện trải nghiệm người dùng của trang web. Là ngôn ngữ kịch bản phía máy khách, JavaScript là một trong những công nghệ cốt lõi của World Wide Web. Ví dụ: khi duyệt internet, bất cứ khi nào bạn thấy quảng cáo quay vòng dạng hình ảnh, menu thả xuống nhấp để hiển thị hoặc màu sắc phần tử thay đổi động trên trang web cũng chính là lúc bạn thấy các hiệu ứng của JavaScript.</w:t>
      </w:r>
    </w:p>
    <w:p w14:paraId="7BFA6F91" w14:textId="61ECF3FA" w:rsidR="009E1311" w:rsidRPr="00890B20" w:rsidRDefault="009E1311" w:rsidP="0084327D">
      <w:pPr>
        <w:rPr>
          <w:b/>
          <w:bCs/>
        </w:rPr>
      </w:pPr>
      <w:r w:rsidRPr="00890B20">
        <w:rPr>
          <w:b/>
          <w:bCs/>
        </w:rPr>
        <w:t>JavaScript dùng để làm gì?</w:t>
      </w:r>
    </w:p>
    <w:p w14:paraId="5A3BA1A4" w14:textId="77777777" w:rsidR="009E1311" w:rsidRPr="00890B20" w:rsidRDefault="009E1311" w:rsidP="009E1311">
      <w:r w:rsidRPr="00890B20">
        <w:t>Trước đây, các trang web có dạng tĩnh, tương tự như các trang trong một cuốn sách. Một trang tĩnh chủ yếu hiển thị thông tin theo một bố cục cố định và không làm được mọi thứ mà chúng ta mong đợi như ở một trang web hiện đại. JavaScript dần được biết đến như một công nghệ phía trình duyệt để làm cho các ứng dụng web linh hoạt hơn. Sử dụng JavaScript, các trình duyệt có thể phản hồi tương tác của người dùng và thay đổi bố cục của nội dung trên trang web.</w:t>
      </w:r>
    </w:p>
    <w:p w14:paraId="3CB4E46C" w14:textId="77777777" w:rsidR="009E1311" w:rsidRPr="00890B20" w:rsidRDefault="009E1311" w:rsidP="009E1311">
      <w:r w:rsidRPr="00890B20">
        <w:t>Khi ngôn ngữ này phát triển hoàn thiện, các nhà phát triển JavaScript đã thiết lập các thư viện, khung và cách thức lập trình cũng như bắt đầu sử dụng ngôn ngữ này bên ngoài trình duyệt web. Ngày nay, bạn có thể sử dụng JavaScript để thực hiện hoạt động phát triển cả ở phía máy khách và máy chủ. Dưới đây là một số trường hợp sử dụng phổ biến:</w:t>
      </w:r>
    </w:p>
    <w:p w14:paraId="02ABE6E5" w14:textId="77777777" w:rsidR="009E1311" w:rsidRPr="00890B20" w:rsidRDefault="009E1311" w:rsidP="009E1311">
      <w:r w:rsidRPr="00890B20">
        <w:t xml:space="preserve">Trước đây, các trang web có dạng tĩnh, tương tự như các trang trong một cuốn sách. Một trang tĩnh chủ yếu hiển thị thông tin theo một bố cục cố định và không làm được mọi thứ mà chúng ta mong đợi như ở một trang web hiện đại. JavaScript dần được biết đến như </w:t>
      </w:r>
      <w:r w:rsidRPr="00890B20">
        <w:lastRenderedPageBreak/>
        <w:t>một công nghệ phía trình duyệt để làm cho các ứng dụng web linh hoạt hơn. Sử dụng JavaScript, các trình duyệt có thể phản hồi tương tác của người dùng và thay đổi bố cục của nội dung trên trang web.</w:t>
      </w:r>
    </w:p>
    <w:p w14:paraId="17C582A3" w14:textId="77777777" w:rsidR="009E1311" w:rsidRPr="00890B20" w:rsidRDefault="009E1311" w:rsidP="009E1311">
      <w:r w:rsidRPr="00890B20">
        <w:t>Khi ngôn ngữ này phát triển hoàn thiện, các nhà phát triển JavaScript đã thiết lập các thư viện, khung và cách thức lập trình cũng như bắt đầu sử dụng ngôn ngữ này bên ngoài trình duyệt web. Ngày nay, bạn có thể sử dụng JavaScript để thực hiện hoạt động phát triển cả ở phía máy khách và máy chủ. Dưới đây là một số trường hợp sử dụng phổ biến:</w:t>
      </w:r>
    </w:p>
    <w:p w14:paraId="51343434" w14:textId="4A92BD3F" w:rsidR="009E1311" w:rsidRPr="00890B20" w:rsidRDefault="003D281E" w:rsidP="0084327D">
      <w:pPr>
        <w:rPr>
          <w:b/>
          <w:bCs/>
        </w:rPr>
      </w:pPr>
      <w:r w:rsidRPr="00890B20">
        <w:rPr>
          <w:b/>
          <w:bCs/>
        </w:rPr>
        <w:t>Thư viện JavaScript là gì?</w:t>
      </w:r>
    </w:p>
    <w:p w14:paraId="6C26997C" w14:textId="77777777" w:rsidR="00B648BA" w:rsidRPr="00890B20" w:rsidRDefault="00B648BA" w:rsidP="00B648BA">
      <w:r w:rsidRPr="00890B20">
        <w:t>Thư viện JavaScript là tập hợp các đoạn mã viết sẵn mà các nhà phát triển web có thể tái sử dụng để thực hiện các hàm JavaScript chuẩn. Mã thư viện JavaScript được gắn vào phần còn lại của mã dự án khi cần thiết. Nếu bạn coi mã ứng dụng JavaScript như một ngôi nhà thì các thư viện JavaScript sẽ giống như đồ nội thất làm sẵn mà các nhà phát triển có thể sử dụng để cải thiện chức năng của ngôi nhà.</w:t>
      </w:r>
    </w:p>
    <w:p w14:paraId="1FDB2C33" w14:textId="77777777" w:rsidR="00B648BA" w:rsidRPr="00890B20" w:rsidRDefault="00B648BA" w:rsidP="00B648BA">
      <w:r w:rsidRPr="00890B20">
        <w:t>Sau đây là một số cách sử dụng thư viện JavaScript phổ biến:</w:t>
      </w:r>
    </w:p>
    <w:p w14:paraId="3053E134" w14:textId="38B040EE" w:rsidR="00B648BA" w:rsidRPr="00890B20" w:rsidRDefault="00B648BA" w:rsidP="0084327D">
      <w:pPr>
        <w:rPr>
          <w:b/>
          <w:bCs/>
        </w:rPr>
      </w:pPr>
      <w:r w:rsidRPr="00890B20">
        <w:rPr>
          <w:b/>
          <w:bCs/>
        </w:rPr>
        <w:t>Trực quan hóa dữ liệu</w:t>
      </w:r>
    </w:p>
    <w:p w14:paraId="1AD42676" w14:textId="5778ED90" w:rsidR="003D281E" w:rsidRPr="00890B20" w:rsidRDefault="003D281E" w:rsidP="003D281E">
      <w:r w:rsidRPr="00890B20">
        <w:t>Trực quan hóa dữ liệu có ý nghĩa rất quan trọng để người dùng xem số liệu thống kê, chẳng hạn như trong bảng điều khiển quản trị, bảng thông tin và chỉ số hiệu suất.</w:t>
      </w:r>
    </w:p>
    <w:p w14:paraId="05071259" w14:textId="78845031" w:rsidR="003D281E" w:rsidRPr="00890B20" w:rsidRDefault="003D281E" w:rsidP="003D281E">
      <w:r w:rsidRPr="00890B20">
        <w:t>Các thư viện như Chart.js, ApexCharts và Algolia Places có các hàm tích hợp mà bạn có thể sử dụng để tạo các ứng dụng web hiển thị dữ liệu ở dạng biểu đồ và bản đồ.</w:t>
      </w:r>
    </w:p>
    <w:p w14:paraId="7B579381" w14:textId="77777777" w:rsidR="003D281E" w:rsidRPr="00890B20" w:rsidRDefault="003D281E" w:rsidP="003D281E">
      <w:pPr>
        <w:rPr>
          <w:b/>
          <w:bCs/>
        </w:rPr>
      </w:pPr>
      <w:r w:rsidRPr="00890B20">
        <w:rPr>
          <w:b/>
          <w:bCs/>
        </w:rPr>
        <w:t>Điều chỉnh DOM</w:t>
      </w:r>
    </w:p>
    <w:p w14:paraId="6F0EC5FC" w14:textId="09BB34EC" w:rsidR="003D281E" w:rsidRPr="00890B20" w:rsidRDefault="003D281E" w:rsidP="00B648BA">
      <w:r w:rsidRPr="00890B20">
        <w:t>Bạn có thể sử dụng các thư viện như jQuery và Umbrella JS để dễ dàng phát triển web vì những thư viện này cung cấp mã cho các chức năng tiêu chuẩn của trang web như hoạt ảnh menu, thư viện hình ảnh, nút, cửa sổ bật lên làm tối nền, v.v.</w:t>
      </w:r>
    </w:p>
    <w:p w14:paraId="24CE5593" w14:textId="715A43C7" w:rsidR="003D281E" w:rsidRPr="00064109" w:rsidRDefault="003D281E" w:rsidP="003D281E">
      <w:pPr>
        <w:rPr>
          <w:b/>
          <w:bCs/>
        </w:rPr>
      </w:pPr>
      <w:r w:rsidRPr="00890B20">
        <w:rPr>
          <w:b/>
          <w:bCs/>
        </w:rPr>
        <w:t>Biểu mẫu</w:t>
      </w:r>
    </w:p>
    <w:p w14:paraId="1AB5BA27" w14:textId="77777777" w:rsidR="003D281E" w:rsidRPr="00890B20" w:rsidRDefault="003D281E" w:rsidP="003D281E">
      <w:r w:rsidRPr="00890B20">
        <w:t>Tất cả các công việc phát triển web đều sử dụng các biểu mẫu để khách truy cập trang web liên hệ với ai đó, đặt mua sản phẩm và đăng ký tham gia các sự kiện. Một số thư viện JavaScript, chẳng hạn như wForms, LiveValidation, Validanguage và qForms, đơn giản hóa các chức năng biểu mẫu, bao gồm xác thực biểu mẫu, bố cục, điều kiện và chuyển đổi.</w:t>
      </w:r>
    </w:p>
    <w:p w14:paraId="48B3242A" w14:textId="77777777" w:rsidR="003D281E" w:rsidRPr="00890B20" w:rsidRDefault="003D281E" w:rsidP="003D281E">
      <w:pPr>
        <w:rPr>
          <w:b/>
          <w:bCs/>
        </w:rPr>
      </w:pPr>
      <w:r w:rsidRPr="00890B20">
        <w:rPr>
          <w:b/>
          <w:bCs/>
        </w:rPr>
        <w:t>Các hàm toán học và văn bản</w:t>
      </w:r>
    </w:p>
    <w:p w14:paraId="2C8BD096" w14:textId="3CFC3FED" w:rsidR="009E1311" w:rsidRPr="00890B20" w:rsidRDefault="003D281E" w:rsidP="00157BB5">
      <w:r w:rsidRPr="00890B20">
        <w:t>Nhiều ứng dụng web phải giải các phương trình toán học và xử lý ngày, giờ cũng như văn bản. Thay vì gửi tất cả các yêu cầu đó đến máy chủ, việc xử lý một số yêu cầu ở phía máy khách sẽ hiệu quả hơn. Các nhà phát triển web thực hiện việc này bằng cách sử dụng các thư viện JavaScript như Date.js, Sylvester và JavaScript URL Library</w:t>
      </w:r>
    </w:p>
    <w:p w14:paraId="2C151FB0" w14:textId="77777777" w:rsidR="003D10AD" w:rsidRPr="00890B20" w:rsidRDefault="003D10AD" w:rsidP="003D10AD">
      <w:pPr>
        <w:pStyle w:val="Heading3"/>
      </w:pPr>
      <w:bookmarkStart w:id="48" w:name="_Toc211805838"/>
      <w:bookmarkStart w:id="49" w:name="_Toc216254180"/>
      <w:bookmarkStart w:id="50" w:name="_Toc216255428"/>
      <w:r w:rsidRPr="00890B20">
        <w:lastRenderedPageBreak/>
        <w:t>Jquery Ajax</w:t>
      </w:r>
      <w:bookmarkEnd w:id="48"/>
      <w:bookmarkEnd w:id="49"/>
      <w:bookmarkEnd w:id="50"/>
    </w:p>
    <w:p w14:paraId="3C45C45B" w14:textId="77777777" w:rsidR="00974902" w:rsidRPr="00890B20" w:rsidRDefault="00974902" w:rsidP="00974902">
      <w:pPr>
        <w:keepNext/>
        <w:jc w:val="center"/>
      </w:pPr>
      <w:r w:rsidRPr="00890B20">
        <w:rPr>
          <w:noProof/>
          <w:lang w:val="en-US"/>
        </w:rPr>
        <w:drawing>
          <wp:inline distT="0" distB="0" distL="0" distR="0" wp14:anchorId="4FB33543" wp14:editId="6181F6A0">
            <wp:extent cx="5048373" cy="2400300"/>
            <wp:effectExtent l="0" t="0" r="0" b="0"/>
            <wp:docPr id="932441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55446" cy="2403663"/>
                    </a:xfrm>
                    <a:prstGeom prst="rect">
                      <a:avLst/>
                    </a:prstGeom>
                    <a:noFill/>
                  </pic:spPr>
                </pic:pic>
              </a:graphicData>
            </a:graphic>
          </wp:inline>
        </w:drawing>
      </w:r>
    </w:p>
    <w:p w14:paraId="2A14D9E5" w14:textId="6C94F0FB" w:rsidR="00974902" w:rsidRPr="00890B20" w:rsidRDefault="00974902" w:rsidP="00974902">
      <w:pPr>
        <w:pStyle w:val="Caption"/>
        <w:rPr>
          <w:lang w:val="vi-VN"/>
        </w:rPr>
      </w:pPr>
      <w:bookmarkStart w:id="51" w:name="_Toc21625429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1</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w:t>
      </w:r>
      <w:r w:rsidR="00804794">
        <w:rPr>
          <w:lang w:val="vi-VN"/>
        </w:rPr>
        <w:fldChar w:fldCharType="end"/>
      </w:r>
      <w:r w:rsidRPr="00890B20">
        <w:rPr>
          <w:lang w:val="vi-VN"/>
        </w:rPr>
        <w:t xml:space="preserve"> Jquery Ajax</w:t>
      </w:r>
      <w:bookmarkEnd w:id="51"/>
    </w:p>
    <w:p w14:paraId="1755111F" w14:textId="5619F126" w:rsidR="003D10AD" w:rsidRPr="00890B20" w:rsidRDefault="00840901" w:rsidP="00FE7FF7">
      <w:pPr>
        <w:pStyle w:val="Heading4"/>
        <w:numPr>
          <w:ilvl w:val="0"/>
          <w:numId w:val="22"/>
        </w:numPr>
      </w:pPr>
      <w:r w:rsidRPr="00890B20">
        <w:t xml:space="preserve">Jquery </w:t>
      </w:r>
      <w:r w:rsidR="00C578EA" w:rsidRPr="00890B20">
        <w:t>AJAX là gì ?</w:t>
      </w:r>
    </w:p>
    <w:p w14:paraId="3DF4A564" w14:textId="6123281C" w:rsidR="00C578EA" w:rsidRPr="00890B20" w:rsidRDefault="00C578EA" w:rsidP="00C578EA">
      <w:r w:rsidRPr="00890B20">
        <w:t xml:space="preserve">Theo </w:t>
      </w:r>
      <w:sdt>
        <w:sdtPr>
          <w:id w:val="1182867838"/>
          <w:citation/>
        </w:sdtPr>
        <w:sdtContent>
          <w:r w:rsidRPr="00890B20">
            <w:fldChar w:fldCharType="begin"/>
          </w:r>
          <w:r w:rsidRPr="00890B20">
            <w:instrText xml:space="preserve"> CITATION phu25 \l 1033 </w:instrText>
          </w:r>
          <w:r w:rsidRPr="00890B20">
            <w:fldChar w:fldCharType="separate"/>
          </w:r>
          <w:r w:rsidR="00661BD7">
            <w:rPr>
              <w:noProof/>
            </w:rPr>
            <w:t>[13]</w:t>
          </w:r>
          <w:r w:rsidRPr="00890B20">
            <w:fldChar w:fldCharType="end"/>
          </w:r>
        </w:sdtContent>
      </w:sdt>
      <w:r w:rsidRPr="00890B20">
        <w:t>. Ajax là một bộ công cụ cho phép load dữ liệu từ server mà không yêu cầu tải lại trang.Nó sử dụng chức năng sẵn có XMLHttpRequest(XHR) của trình duyệt để thực hiện một yêu cầu đến server và xử lý dữ liệu server trả về.</w:t>
      </w:r>
    </w:p>
    <w:p w14:paraId="72174298" w14:textId="25C6F2B3" w:rsidR="00C578EA" w:rsidRPr="00890B20" w:rsidRDefault="00C578EA" w:rsidP="00C578EA">
      <w:r w:rsidRPr="00890B20">
        <w:t xml:space="preserve">Lấy một ví dụ như sau : khi một người dùng viết một nhận xét trên bài viết đăng trên trang Facebook. Sau khi người dùng gửi nhận xét thành công trang Facebook mà người đó đang truy cập cần phải được cập nhật để hiển thị nhận xét vừa mới được tạo ra này. Nếu load lại toàn bộ trang mà người dùng đang truy cập thì sẽ không hiệu quả do tất cả những gì chúng ta muốn là hiển thị nhận xét mới được tạo ra, Ajax được tạo ra để giải quyết vấn đề này, thay vì tải lại toàn bộ trang trình duyệt sẽ chỉ </w:t>
      </w:r>
      <w:r w:rsidR="00AF0C27" w:rsidRPr="00AF0C27">
        <w:t>tải (load)</w:t>
      </w:r>
      <w:r w:rsidRPr="00890B20">
        <w:t xml:space="preserve"> những phần được thay đổi để tiết kiệm thời gian chờ đợi một lượng thông tin lớn về từ server .</w:t>
      </w:r>
    </w:p>
    <w:p w14:paraId="45F89DD9" w14:textId="0162BBE1" w:rsidR="00C578EA" w:rsidRPr="00890B20" w:rsidRDefault="00C578EA" w:rsidP="00C578EA">
      <w:r w:rsidRPr="00890B20">
        <w:t>Một số ứng dụng sử dụng Ajax như : Gmail , Google Maps , Youtube , Facebook …</w:t>
      </w:r>
    </w:p>
    <w:p w14:paraId="4C03B7B2" w14:textId="5BDFEF54" w:rsidR="00022672" w:rsidRPr="00890B20" w:rsidRDefault="0075339A" w:rsidP="00FE7FF7">
      <w:pPr>
        <w:pStyle w:val="Heading4"/>
        <w:numPr>
          <w:ilvl w:val="0"/>
          <w:numId w:val="22"/>
        </w:numPr>
      </w:pPr>
      <w:r w:rsidRPr="00890B20">
        <w:t>Các phương thức</w:t>
      </w:r>
    </w:p>
    <w:p w14:paraId="3CF29189" w14:textId="577084BA" w:rsidR="00B35FF5" w:rsidRPr="00890B20" w:rsidRDefault="00B35FF5" w:rsidP="00B35FF5">
      <w:pPr>
        <w:rPr>
          <w:b/>
          <w:bCs/>
        </w:rPr>
      </w:pPr>
      <w:r w:rsidRPr="00890B20">
        <w:rPr>
          <w:b/>
          <w:bCs/>
        </w:rPr>
        <w:t>Phương thức “load()”</w:t>
      </w:r>
    </w:p>
    <w:p w14:paraId="3CF0FFF3" w14:textId="0BE00908" w:rsidR="001D74E6" w:rsidRPr="00890B20" w:rsidRDefault="001D74E6" w:rsidP="001D74E6">
      <w:r w:rsidRPr="00890B20">
        <w:t>Phương thức “load()” trong Jquery là cách đơn giản và phổ biến nhất để tải nội dung từ máy chủ vào một ph</w:t>
      </w:r>
      <w:r w:rsidR="00030CC9" w:rsidRPr="00030CC9">
        <w:t>ầ</w:t>
      </w:r>
      <w:r w:rsidRPr="00890B20">
        <w:t>n tử HTML cụ thể.</w:t>
      </w:r>
    </w:p>
    <w:p w14:paraId="698985FE" w14:textId="77777777" w:rsidR="00D60407" w:rsidRPr="00890B20" w:rsidRDefault="00D60407" w:rsidP="001D74E6"/>
    <w:p w14:paraId="2B70ADF5" w14:textId="77777777" w:rsidR="00D60407" w:rsidRPr="00890B20" w:rsidRDefault="00D60407" w:rsidP="001D74E6"/>
    <w:p w14:paraId="33B14CCF" w14:textId="77777777" w:rsidR="00D60407" w:rsidRPr="00890B20" w:rsidRDefault="00D60407" w:rsidP="001D74E6"/>
    <w:p w14:paraId="2A60B7B7" w14:textId="77777777" w:rsidR="00D60407" w:rsidRPr="00890B20" w:rsidRDefault="00D60407" w:rsidP="001D74E6"/>
    <w:p w14:paraId="25E4BE19" w14:textId="77777777" w:rsidR="00D60407" w:rsidRPr="00890B20" w:rsidRDefault="00D60407" w:rsidP="001D74E6"/>
    <w:p w14:paraId="4553E732" w14:textId="77777777" w:rsidR="00D60407" w:rsidRPr="00890B20" w:rsidRDefault="00D60407" w:rsidP="001D74E6"/>
    <w:p w14:paraId="52B83980" w14:textId="2DABDD0A" w:rsidR="001D74E6" w:rsidRPr="00890B20" w:rsidRDefault="001D74E6" w:rsidP="001D74E6">
      <w:r w:rsidRPr="00890B20">
        <w:t>Cú pháp tổng quát:</w:t>
      </w:r>
    </w:p>
    <w:p w14:paraId="7ECE2FA1" w14:textId="77777777" w:rsidR="00D60407" w:rsidRPr="00890B20" w:rsidRDefault="00D60407" w:rsidP="002230F1">
      <w:pPr>
        <w:keepNext/>
        <w:jc w:val="center"/>
      </w:pPr>
      <w:r w:rsidRPr="00890B20">
        <w:rPr>
          <w:noProof/>
          <w:lang w:val="en-US"/>
        </w:rPr>
        <w:drawing>
          <wp:inline distT="0" distB="0" distL="0" distR="0" wp14:anchorId="4826AF8B" wp14:editId="3B96ED46">
            <wp:extent cx="5200650" cy="829973"/>
            <wp:effectExtent l="0" t="0" r="0" b="8255"/>
            <wp:docPr id="1373772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14329" cy="832156"/>
                    </a:xfrm>
                    <a:prstGeom prst="rect">
                      <a:avLst/>
                    </a:prstGeom>
                    <a:noFill/>
                  </pic:spPr>
                </pic:pic>
              </a:graphicData>
            </a:graphic>
          </wp:inline>
        </w:drawing>
      </w:r>
    </w:p>
    <w:p w14:paraId="7DC02215" w14:textId="4501C96F" w:rsidR="00D60407" w:rsidRPr="00890B20" w:rsidRDefault="00D60407" w:rsidP="00AF1FF4">
      <w:pPr>
        <w:pStyle w:val="Caption"/>
        <w:rPr>
          <w:lang w:val="vi-VN"/>
        </w:rPr>
      </w:pPr>
      <w:bookmarkStart w:id="52" w:name="_Toc21625430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1</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8</w:t>
      </w:r>
      <w:r w:rsidR="00804794">
        <w:rPr>
          <w:lang w:val="vi-VN"/>
        </w:rPr>
        <w:fldChar w:fldCharType="end"/>
      </w:r>
      <w:r w:rsidR="00D23279" w:rsidRPr="00890B20">
        <w:rPr>
          <w:lang w:val="vi-VN"/>
        </w:rPr>
        <w:t xml:space="preserve"> Cú pháp tổng quát phương thức load()</w:t>
      </w:r>
      <w:bookmarkEnd w:id="52"/>
    </w:p>
    <w:p w14:paraId="0082C7AF" w14:textId="77777777" w:rsidR="001D74E6" w:rsidRPr="00890B20" w:rsidRDefault="001D74E6" w:rsidP="001D74E6">
      <w:r w:rsidRPr="00890B20">
        <w:t>•</w:t>
      </w:r>
      <w:r w:rsidRPr="00890B20">
        <w:tab/>
        <w:t>URL: đường dẫn đến tài nguyên trên máy chủ (ví dụ: tệp PHP, ASP, hoặc API), nơi dữ liệu được truy vấn hoặc xử lý.</w:t>
      </w:r>
    </w:p>
    <w:p w14:paraId="3433326E" w14:textId="77777777" w:rsidR="001D74E6" w:rsidRPr="00890B20" w:rsidRDefault="001D74E6" w:rsidP="001D74E6">
      <w:r w:rsidRPr="00890B20">
        <w:t>•</w:t>
      </w:r>
      <w:r w:rsidRPr="00890B20">
        <w:tab/>
        <w:t>Data: tham số tùy chọn, biểu diễn dữ liệu cần gửi đến máy chủ. Nếu được khai báo, yêu cầu sẽ sử dụng phương thức POST; nếu bỏ qua, yêu cầu sẽ mặc định dùng phương thức GET.</w:t>
      </w:r>
    </w:p>
    <w:p w14:paraId="2B228619" w14:textId="77777777" w:rsidR="001D74E6" w:rsidRPr="00890B20" w:rsidRDefault="001D74E6" w:rsidP="001D74E6">
      <w:r w:rsidRPr="00890B20">
        <w:t>•</w:t>
      </w:r>
      <w:r w:rsidRPr="00890B20">
        <w:tab/>
        <w:t>Callback: hàm được gọi sau khi dữ liệu tải về hoàn tất, giúp xử lý kết quả trả về hoặc kiểm tra trạng thái phản hồi.</w:t>
      </w:r>
    </w:p>
    <w:p w14:paraId="0788800D" w14:textId="667F2DC8" w:rsidR="008A1940" w:rsidRPr="00890B20" w:rsidRDefault="001D74E6" w:rsidP="001D74E6">
      <w:r w:rsidRPr="00890B20">
        <w:t>Phương thức “load()” thường được dùng để hiển thị nội dung động trên trang như danh sách sản phẩm, bình luận, hay dữ liệu cập nhật từ cơ sở dữ liệu mà không cần tải lại trang.</w:t>
      </w:r>
    </w:p>
    <w:p w14:paraId="2CFBE34D" w14:textId="168764E5" w:rsidR="001D74E6" w:rsidRPr="00890B20" w:rsidRDefault="004F361D" w:rsidP="001D74E6">
      <w:pPr>
        <w:rPr>
          <w:b/>
          <w:bCs/>
        </w:rPr>
      </w:pPr>
      <w:r w:rsidRPr="00890B20">
        <w:rPr>
          <w:b/>
          <w:bCs/>
        </w:rPr>
        <w:t>Phương thức “get()” và “post()”</w:t>
      </w:r>
    </w:p>
    <w:p w14:paraId="6942B2C2" w14:textId="77777777" w:rsidR="00457E03" w:rsidRPr="00890B20" w:rsidRDefault="00457E03" w:rsidP="00457E03">
      <w:r w:rsidRPr="00890B20">
        <w:t>Hai phương thức “get()” và “post()” trong Jquery đều là dạng rút gọn của phương thức “ajax()”, được thiết kế để gửi yêu cầu HTTP nhanh chóng đến máy chủ:</w:t>
      </w:r>
    </w:p>
    <w:p w14:paraId="3ED0A0F5" w14:textId="574F6043" w:rsidR="00457E03" w:rsidRPr="00890B20" w:rsidRDefault="00457E03" w:rsidP="00FE7FF7">
      <w:pPr>
        <w:pStyle w:val="ListParagraph"/>
        <w:numPr>
          <w:ilvl w:val="0"/>
          <w:numId w:val="23"/>
        </w:numPr>
      </w:pPr>
      <w:r w:rsidRPr="00890B20">
        <w:t>Get(): gửi dữ liệu thông qua phương thức GET, thường được dùng khi không cần bảo mật dữ liệu hoặc lượng dữ liệu gửi đi nhỏ.</w:t>
      </w:r>
    </w:p>
    <w:p w14:paraId="063081AA" w14:textId="77777777" w:rsidR="001C3F63" w:rsidRPr="00890B20" w:rsidRDefault="001C3F63" w:rsidP="002230F1">
      <w:pPr>
        <w:keepNext/>
        <w:ind w:left="927" w:firstLine="0"/>
      </w:pPr>
      <w:r w:rsidRPr="00890B20">
        <w:rPr>
          <w:noProof/>
          <w:lang w:val="en-US"/>
        </w:rPr>
        <w:drawing>
          <wp:inline distT="0" distB="0" distL="0" distR="0" wp14:anchorId="26B5A634" wp14:editId="78F9C2CC">
            <wp:extent cx="5051485" cy="1809750"/>
            <wp:effectExtent l="0" t="0" r="0" b="0"/>
            <wp:docPr id="13896184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8495" name="Picture 1" descr="A screen shot of a computer code&#10;&#10;AI-generated content may be incorrect."/>
                    <pic:cNvPicPr/>
                  </pic:nvPicPr>
                  <pic:blipFill>
                    <a:blip r:embed="rId29"/>
                    <a:stretch>
                      <a:fillRect/>
                    </a:stretch>
                  </pic:blipFill>
                  <pic:spPr>
                    <a:xfrm>
                      <a:off x="0" y="0"/>
                      <a:ext cx="5054681" cy="1810895"/>
                    </a:xfrm>
                    <a:prstGeom prst="rect">
                      <a:avLst/>
                    </a:prstGeom>
                  </pic:spPr>
                </pic:pic>
              </a:graphicData>
            </a:graphic>
          </wp:inline>
        </w:drawing>
      </w:r>
    </w:p>
    <w:p w14:paraId="33F8EF27" w14:textId="755DCD3F" w:rsidR="001C3F63" w:rsidRPr="00890B20" w:rsidRDefault="001C3F63" w:rsidP="001C3F63">
      <w:pPr>
        <w:keepNext/>
        <w:jc w:val="center"/>
      </w:pPr>
      <w:bookmarkStart w:id="53" w:name="_Toc216254301"/>
      <w:r w:rsidRPr="00890B20">
        <w:t xml:space="preserve">Hình </w:t>
      </w:r>
      <w:r w:rsidR="00804794">
        <w:fldChar w:fldCharType="begin"/>
      </w:r>
      <w:r w:rsidR="00804794">
        <w:instrText xml:space="preserve"> STYLEREF 1 \s </w:instrText>
      </w:r>
      <w:r w:rsidR="00804794">
        <w:fldChar w:fldCharType="separate"/>
      </w:r>
      <w:r w:rsidR="00E629C6">
        <w:rPr>
          <w:noProof/>
        </w:rPr>
        <w:t>1</w:t>
      </w:r>
      <w:r w:rsidR="00804794">
        <w:fldChar w:fldCharType="end"/>
      </w:r>
      <w:r w:rsidR="00804794">
        <w:noBreakHyphen/>
      </w:r>
      <w:r w:rsidR="00804794">
        <w:fldChar w:fldCharType="begin"/>
      </w:r>
      <w:r w:rsidR="00804794">
        <w:instrText xml:space="preserve"> SEQ Hình \* ARABIC \s 1 </w:instrText>
      </w:r>
      <w:r w:rsidR="00804794">
        <w:fldChar w:fldCharType="separate"/>
      </w:r>
      <w:r w:rsidR="00E629C6">
        <w:rPr>
          <w:noProof/>
        </w:rPr>
        <w:t>9</w:t>
      </w:r>
      <w:r w:rsidR="00804794">
        <w:fldChar w:fldCharType="end"/>
      </w:r>
      <w:r w:rsidRPr="00890B20">
        <w:t xml:space="preserve"> Phương thức get()</w:t>
      </w:r>
      <w:bookmarkEnd w:id="53"/>
    </w:p>
    <w:p w14:paraId="0DEB1B3F" w14:textId="6FFB792A" w:rsidR="001C3F63" w:rsidRPr="00890B20" w:rsidRDefault="001C3F63" w:rsidP="001C3F63">
      <w:pPr>
        <w:pStyle w:val="Caption"/>
        <w:rPr>
          <w:lang w:val="vi-VN"/>
        </w:rPr>
      </w:pPr>
    </w:p>
    <w:p w14:paraId="64BBA0BB" w14:textId="0D9E1FA4" w:rsidR="00457E03" w:rsidRPr="00890B20" w:rsidRDefault="00457E03" w:rsidP="00FE7FF7">
      <w:pPr>
        <w:pStyle w:val="ListParagraph"/>
        <w:numPr>
          <w:ilvl w:val="0"/>
          <w:numId w:val="23"/>
        </w:numPr>
        <w:jc w:val="center"/>
      </w:pPr>
      <w:r w:rsidRPr="00890B20">
        <w:t>Post(): sử dụng phương thức POST, phù hợp khi cần gửi dữ liệu lớn hoặc bảo mật hơn, ví dụ như khi người dùng đăng nhập, gửi biểu mẫu hoặc cập nhật thông tin.</w:t>
      </w:r>
    </w:p>
    <w:p w14:paraId="0D121BF3" w14:textId="77777777" w:rsidR="00457E03" w:rsidRPr="00890B20" w:rsidRDefault="00457E03" w:rsidP="00457E03">
      <w:r w:rsidRPr="00890B20">
        <w:lastRenderedPageBreak/>
        <w:t>Cả hai phương thức đều nhận dữ liệu phản hồi từ máy chủ và có thể xử lý chúng thông qua hàm callback, tương tự như “load()”.</w:t>
      </w:r>
    </w:p>
    <w:p w14:paraId="76A6D499" w14:textId="77777777" w:rsidR="000B483D" w:rsidRPr="00890B20" w:rsidRDefault="000B483D" w:rsidP="002230F1">
      <w:pPr>
        <w:keepNext/>
      </w:pPr>
      <w:r w:rsidRPr="00890B20">
        <w:rPr>
          <w:noProof/>
          <w:lang w:val="en-US"/>
        </w:rPr>
        <w:drawing>
          <wp:inline distT="0" distB="0" distL="0" distR="0" wp14:anchorId="65BE45B0" wp14:editId="7B89D76B">
            <wp:extent cx="5106177" cy="3143250"/>
            <wp:effectExtent l="0" t="0" r="0" b="0"/>
            <wp:docPr id="94589540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95401" name="Picture 1" descr="A screen shot of a computer code&#10;&#10;AI-generated content may be incorrect."/>
                    <pic:cNvPicPr/>
                  </pic:nvPicPr>
                  <pic:blipFill>
                    <a:blip r:embed="rId30"/>
                    <a:stretch>
                      <a:fillRect/>
                    </a:stretch>
                  </pic:blipFill>
                  <pic:spPr>
                    <a:xfrm>
                      <a:off x="0" y="0"/>
                      <a:ext cx="5114731" cy="3148516"/>
                    </a:xfrm>
                    <a:prstGeom prst="rect">
                      <a:avLst/>
                    </a:prstGeom>
                  </pic:spPr>
                </pic:pic>
              </a:graphicData>
            </a:graphic>
          </wp:inline>
        </w:drawing>
      </w:r>
    </w:p>
    <w:p w14:paraId="38A415AE" w14:textId="063BE659" w:rsidR="00C16541" w:rsidRPr="00890B20" w:rsidRDefault="000B483D" w:rsidP="00C16541">
      <w:pPr>
        <w:pStyle w:val="Caption"/>
        <w:rPr>
          <w:lang w:val="vi-VN"/>
        </w:rPr>
      </w:pPr>
      <w:bookmarkStart w:id="54" w:name="_Toc21625430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1</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10</w:t>
      </w:r>
      <w:r w:rsidR="00804794">
        <w:rPr>
          <w:lang w:val="vi-VN"/>
        </w:rPr>
        <w:fldChar w:fldCharType="end"/>
      </w:r>
      <w:r w:rsidRPr="00890B20">
        <w:rPr>
          <w:lang w:val="vi-VN"/>
        </w:rPr>
        <w:t xml:space="preserve"> Phương thức </w:t>
      </w:r>
      <w:r w:rsidR="00C16541" w:rsidRPr="00890B20">
        <w:rPr>
          <w:lang w:val="vi-VN"/>
        </w:rPr>
        <w:t>post()</w:t>
      </w:r>
      <w:bookmarkEnd w:id="54"/>
    </w:p>
    <w:p w14:paraId="0CF1143A" w14:textId="66D947CB" w:rsidR="00457E03" w:rsidRPr="00890B20" w:rsidRDefault="00457E03" w:rsidP="00C16541">
      <w:pPr>
        <w:pStyle w:val="Caption"/>
        <w:jc w:val="both"/>
        <w:rPr>
          <w:b/>
          <w:bCs w:val="0"/>
          <w:lang w:val="vi-VN"/>
        </w:rPr>
      </w:pPr>
      <w:r w:rsidRPr="00890B20">
        <w:rPr>
          <w:lang w:val="vi-VN"/>
        </w:rPr>
        <w:t>Ngoài các phương thức đơn giản kể trên, Jquery còn cung cấp hàm tổng quát ajax(), cho phép tùy chỉnh chi tiết cấu hình yêu cầu gửi đến máy chủ.</w:t>
      </w:r>
    </w:p>
    <w:p w14:paraId="17A1B6B6" w14:textId="77777777" w:rsidR="00457E03" w:rsidRPr="00890B20" w:rsidRDefault="00457E03" w:rsidP="00457E03">
      <w:r w:rsidRPr="00890B20">
        <w:t>Phương thức “ajax()” hỗ trợ thiết lập nhiều tham số như:</w:t>
      </w:r>
    </w:p>
    <w:p w14:paraId="31EB1C17" w14:textId="77777777" w:rsidR="00457E03" w:rsidRPr="00890B20" w:rsidRDefault="00457E03" w:rsidP="00FE7FF7">
      <w:pPr>
        <w:pStyle w:val="ListParagraph"/>
        <w:numPr>
          <w:ilvl w:val="0"/>
          <w:numId w:val="24"/>
        </w:numPr>
      </w:pPr>
      <w:r w:rsidRPr="00890B20">
        <w:t>Type: xác định loại yêu cầu HTTP (GET và POST).</w:t>
      </w:r>
    </w:p>
    <w:p w14:paraId="23A16C22" w14:textId="77777777" w:rsidR="00457E03" w:rsidRPr="00890B20" w:rsidRDefault="00457E03" w:rsidP="00FE7FF7">
      <w:pPr>
        <w:pStyle w:val="ListParagraph"/>
        <w:numPr>
          <w:ilvl w:val="0"/>
          <w:numId w:val="24"/>
        </w:numPr>
      </w:pPr>
      <w:r w:rsidRPr="00890B20">
        <w:t>Url: địa chỉ của tài nguyên trên máy chủ.</w:t>
      </w:r>
    </w:p>
    <w:p w14:paraId="02BE1CA9" w14:textId="77777777" w:rsidR="00457E03" w:rsidRPr="00890B20" w:rsidRDefault="00457E03" w:rsidP="00FE7FF7">
      <w:pPr>
        <w:pStyle w:val="ListParagraph"/>
        <w:numPr>
          <w:ilvl w:val="0"/>
          <w:numId w:val="24"/>
        </w:numPr>
      </w:pPr>
      <w:r w:rsidRPr="00890B20">
        <w:t>Data: dữ liệu cần gửi đi.</w:t>
      </w:r>
    </w:p>
    <w:p w14:paraId="525E3DBC" w14:textId="77777777" w:rsidR="00457E03" w:rsidRPr="00890B20" w:rsidRDefault="00457E03" w:rsidP="00FE7FF7">
      <w:pPr>
        <w:pStyle w:val="ListParagraph"/>
        <w:numPr>
          <w:ilvl w:val="0"/>
          <w:numId w:val="24"/>
        </w:numPr>
      </w:pPr>
      <w:r w:rsidRPr="00890B20">
        <w:t>Success/ Error: các hàm xử lý phản hồi thành công hoặc thất bại.</w:t>
      </w:r>
    </w:p>
    <w:p w14:paraId="047333F0" w14:textId="77777777" w:rsidR="00457E03" w:rsidRPr="00890B20" w:rsidRDefault="00457E03" w:rsidP="00457E03">
      <w:r w:rsidRPr="00890B20">
        <w:t>Ưu điểm của phương thức “ajax()” là tính linh hoạt cao, giúp lập trình viên kiểm soát toàn bộ quy trình trao đổi dữ liệu giữa Client và Server, phù hợp cho các ứng dụng web có độ phức tạp lớn.</w:t>
      </w:r>
    </w:p>
    <w:p w14:paraId="529C321D" w14:textId="77777777" w:rsidR="00457E03" w:rsidRPr="00890B20" w:rsidRDefault="00457E03" w:rsidP="00457E03">
      <w:r w:rsidRPr="00890B20">
        <w:t>Nhờ có sự kết hợp giữa Jquery và AJAX, việc tương tác giữa trình duyệt và máy chủ trở nên nhanh chóng và dễ dàng hơn, giúp các website tải dữ liệu động hiệu quả hơn mà không làm gián đoạn trải nghiệm người dùng.</w:t>
      </w:r>
    </w:p>
    <w:p w14:paraId="36702FBE" w14:textId="6ECDE8F9" w:rsidR="004F361D" w:rsidRPr="00890B20" w:rsidRDefault="00A527D9" w:rsidP="00A527D9">
      <w:pPr>
        <w:pStyle w:val="Heading2"/>
      </w:pPr>
      <w:r w:rsidRPr="00890B20">
        <w:t xml:space="preserve"> </w:t>
      </w:r>
      <w:bookmarkStart w:id="55" w:name="_Toc216254181"/>
      <w:bookmarkStart w:id="56" w:name="_Toc216255429"/>
      <w:r w:rsidRPr="00890B20">
        <w:t>Kết chương</w:t>
      </w:r>
      <w:bookmarkEnd w:id="55"/>
      <w:bookmarkEnd w:id="56"/>
    </w:p>
    <w:p w14:paraId="2DB72680" w14:textId="6C8DD381" w:rsidR="00145419" w:rsidRPr="00890B20" w:rsidRDefault="004E6ECA" w:rsidP="00145419">
      <w:r w:rsidRPr="00890B20">
        <w:t xml:space="preserve">Như vậy, trong chương 1. CƠ SỞ LÝ THUYẾT em đã nêu ra những khái niệm, ví dụ về các công nghệ cần thiết được em sử dụng để phát triển </w:t>
      </w:r>
      <w:r w:rsidR="001D0E00" w:rsidRPr="00890B20">
        <w:t>đề tài</w:t>
      </w:r>
      <w:r w:rsidR="00145419" w:rsidRPr="00890B20">
        <w:t>. Các nội dung trên là cơ sở lý thuyết quan trọng giúp em hiểu rõ quy trình xây dựng và vận hành của hệ thống web thương mại điện tử.</w:t>
      </w:r>
    </w:p>
    <w:p w14:paraId="06A3D7C5" w14:textId="128C2981" w:rsidR="00352AE5" w:rsidRPr="00890B20" w:rsidRDefault="00145419" w:rsidP="00145419">
      <w:r w:rsidRPr="00890B20">
        <w:lastRenderedPageBreak/>
        <w:t>Sang chương tiếp theo, em sẽ tiến hành phân tích và thiết kế hệ thống website, nhằm xác định rõ yêu cầu nghiệp vụ, mô hình dữ liệu, cũng như cấu trúc tổng thể phục vụ cho quá trình hiện thực hóa ứng dụng.</w:t>
      </w:r>
      <w:r w:rsidR="00352AE5" w:rsidRPr="00890B20">
        <w:br w:type="page"/>
      </w:r>
    </w:p>
    <w:p w14:paraId="44BB6F95" w14:textId="1699AD5C" w:rsidR="00352AE5" w:rsidRPr="00890B20" w:rsidRDefault="001C06A4" w:rsidP="00352AE5">
      <w:pPr>
        <w:pStyle w:val="Heading1"/>
      </w:pPr>
      <w:bookmarkStart w:id="57" w:name="_Toc216254182"/>
      <w:bookmarkStart w:id="58" w:name="_Toc216255430"/>
      <w:r w:rsidRPr="00890B20">
        <w:lastRenderedPageBreak/>
        <w:t>PHÂN TÍCH VÀ THIẾT KẾ HỆ THỐNG</w:t>
      </w:r>
      <w:bookmarkEnd w:id="57"/>
      <w:bookmarkEnd w:id="58"/>
    </w:p>
    <w:p w14:paraId="75B2C9F5" w14:textId="5C8BCF57" w:rsidR="00166C4F" w:rsidRPr="00890B20" w:rsidRDefault="00166C4F" w:rsidP="00166C4F">
      <w:r w:rsidRPr="00890B20">
        <w:t xml:space="preserve">Trong chương này: Phân tích và thiết kế hệ thống, em xin trình bày các quy trình nghiệp vụ, phân tích, thiết kế (dữ liệu, chức năng) của phần mềm, có các </w:t>
      </w:r>
      <w:r w:rsidR="00ED5B50" w:rsidRPr="00ED5B50">
        <w:t>Use Case Khách hàng</w:t>
      </w:r>
      <w:r w:rsidRPr="00890B20">
        <w:t>, biểu đồ luồng dữ liệu, mô hình thực thể liên kết,..</w:t>
      </w:r>
    </w:p>
    <w:p w14:paraId="18860BAE" w14:textId="77777777" w:rsidR="00D418F9" w:rsidRPr="00890B20" w:rsidRDefault="00D418F9" w:rsidP="00D418F9">
      <w:pPr>
        <w:pStyle w:val="Heading2"/>
      </w:pPr>
      <w:bookmarkStart w:id="59" w:name="_Toc211805841"/>
      <w:bookmarkStart w:id="60" w:name="_Toc216254183"/>
      <w:bookmarkStart w:id="61" w:name="_Toc216255431"/>
      <w:r w:rsidRPr="00890B20">
        <w:t>Khảo sát hệ thống</w:t>
      </w:r>
      <w:bookmarkEnd w:id="59"/>
      <w:bookmarkEnd w:id="60"/>
      <w:bookmarkEnd w:id="61"/>
    </w:p>
    <w:p w14:paraId="2513CAAD" w14:textId="77777777" w:rsidR="00C55D21" w:rsidRPr="00890B20" w:rsidRDefault="00C55D21" w:rsidP="00C55D21">
      <w:pPr>
        <w:pStyle w:val="Heading3"/>
      </w:pPr>
      <w:bookmarkStart w:id="62" w:name="_Toc216254184"/>
      <w:bookmarkStart w:id="63" w:name="_Toc216255432"/>
      <w:r w:rsidRPr="00890B20">
        <w:t>Thực trạng và nhu cầu</w:t>
      </w:r>
      <w:bookmarkEnd w:id="62"/>
      <w:bookmarkEnd w:id="63"/>
    </w:p>
    <w:p w14:paraId="7F8803AB" w14:textId="02048988" w:rsidR="00AF7CC4" w:rsidRPr="00890B20" w:rsidRDefault="00AF7CC4" w:rsidP="00AF7CC4">
      <w:r w:rsidRPr="00890B20">
        <w:t>Trong thời đại công nghệ số hiện nay, việc kinh doanh điện thoại di động không chỉ dừng lại ở hình thức cửa hàng truyền thống mã đã mở rộng mạnh mẽ sang các nền tảng trực tuy</w:t>
      </w:r>
      <w:r w:rsidR="00333478" w:rsidRPr="00333478">
        <w:t>ế</w:t>
      </w:r>
      <w:r w:rsidRPr="00890B20">
        <w:t>n. Tuy nhiên, nhiều doanh nghiệp hoặc cửa hàng nhỏ vẫn gặp phải một số vấn đề trong quá trình quản lý và vận hành như:</w:t>
      </w:r>
    </w:p>
    <w:p w14:paraId="2001C470" w14:textId="77777777" w:rsidR="00AF7CC4" w:rsidRPr="00890B20" w:rsidRDefault="00AF7CC4" w:rsidP="00AF7CC4">
      <w:r w:rsidRPr="00890B20">
        <w:t>•</w:t>
      </w:r>
      <w:r w:rsidRPr="00890B20">
        <w:tab/>
        <w:t>Việc quản lý sản phẩm, tồn kho và đơn hàng còn thủ công, dễ xảy ra sai sót.</w:t>
      </w:r>
    </w:p>
    <w:p w14:paraId="7ED9C657" w14:textId="77777777" w:rsidR="00AF7CC4" w:rsidRPr="00890B20" w:rsidRDefault="00AF7CC4" w:rsidP="00AF7CC4">
      <w:r w:rsidRPr="00890B20">
        <w:t>•</w:t>
      </w:r>
      <w:r w:rsidRPr="00890B20">
        <w:tab/>
        <w:t>Khó theo dõi số lượng hàng nhập – xuất – tồn, dẫn đến mất cân đối hàng hóa.</w:t>
      </w:r>
    </w:p>
    <w:p w14:paraId="039AE6A7" w14:textId="77777777" w:rsidR="00AF7CC4" w:rsidRPr="00890B20" w:rsidRDefault="00AF7CC4" w:rsidP="00AF7CC4">
      <w:r w:rsidRPr="00890B20">
        <w:t>•</w:t>
      </w:r>
      <w:r w:rsidRPr="00890B20">
        <w:tab/>
        <w:t>Chưa có hệ thống bán hàng trực tuyến chuyên nghiệp giúp khách hàng dễ dàng đặt mua và thanh toán.</w:t>
      </w:r>
    </w:p>
    <w:p w14:paraId="688F4FA2" w14:textId="77777777" w:rsidR="00AF7CC4" w:rsidRPr="00890B20" w:rsidRDefault="00AF7CC4" w:rsidP="00AF7CC4">
      <w:r w:rsidRPr="00890B20">
        <w:t>•</w:t>
      </w:r>
      <w:r w:rsidRPr="00890B20">
        <w:tab/>
        <w:t>Thiếu công cụ thống kê và báo cáo doanh thu, khiến nhà quản lý khó đánh giá hiệu quả kinh doanh.</w:t>
      </w:r>
    </w:p>
    <w:p w14:paraId="6E632A09" w14:textId="3AB4DA13" w:rsidR="00C55D21" w:rsidRPr="00890B20" w:rsidRDefault="00AF7CC4" w:rsidP="00AF7CC4">
      <w:r w:rsidRPr="00890B20">
        <w:t>Để giải quyết các vấn đề trên, đề tài “Xây dựng website bán điện thoại di động và quản lý kho sử dụng ASP.NET Boilerplate.” được thực hiện với mục tiêu tạo ra một hệ thống bán hàng tập trung, hiện đại, an toàn và dễ sử dụng.</w:t>
      </w:r>
    </w:p>
    <w:p w14:paraId="67861044" w14:textId="77777777" w:rsidR="003B71E7" w:rsidRPr="00890B20" w:rsidRDefault="003B71E7" w:rsidP="003B71E7">
      <w:pPr>
        <w:pStyle w:val="Heading3"/>
      </w:pPr>
      <w:bookmarkStart w:id="64" w:name="_Toc216254185"/>
      <w:bookmarkStart w:id="65" w:name="_Toc216255433"/>
      <w:r w:rsidRPr="00890B20">
        <w:t>Mục tiêu của hệ thống</w:t>
      </w:r>
      <w:bookmarkEnd w:id="64"/>
      <w:bookmarkEnd w:id="65"/>
    </w:p>
    <w:p w14:paraId="3CA170E4" w14:textId="77777777" w:rsidR="007134FB" w:rsidRPr="00890B20" w:rsidRDefault="007134FB" w:rsidP="007134FB">
      <w:r w:rsidRPr="00890B20">
        <w:t>Hệ thống được xây dựng nhằm đáp ứng các mục tiêu sau:</w:t>
      </w:r>
    </w:p>
    <w:p w14:paraId="1874A48F" w14:textId="77777777" w:rsidR="007134FB" w:rsidRPr="00890B20" w:rsidRDefault="007134FB" w:rsidP="007134FB">
      <w:r w:rsidRPr="00890B20">
        <w:t>•</w:t>
      </w:r>
      <w:r w:rsidRPr="00890B20">
        <w:tab/>
        <w:t>Xây dựng website thương mại điện tử cho phép khách hàng xem, tìm kiếm và đặt mua điện thoại trực tuyến.</w:t>
      </w:r>
    </w:p>
    <w:p w14:paraId="4DD9D199" w14:textId="77777777" w:rsidR="007134FB" w:rsidRPr="00890B20" w:rsidRDefault="007134FB" w:rsidP="007134FB">
      <w:r w:rsidRPr="00890B20">
        <w:t>•</w:t>
      </w:r>
      <w:r w:rsidRPr="00890B20">
        <w:tab/>
        <w:t>Hỗ trợ quản lý kho hàng, theo dõi tình trạng nhập – xuất – tồn kho.</w:t>
      </w:r>
    </w:p>
    <w:p w14:paraId="384AB7A5" w14:textId="77777777" w:rsidR="007134FB" w:rsidRPr="00890B20" w:rsidRDefault="007134FB" w:rsidP="007134FB">
      <w:r w:rsidRPr="00890B20">
        <w:t>•</w:t>
      </w:r>
      <w:r w:rsidRPr="00890B20">
        <w:tab/>
        <w:t>Cung cấp chức năng quản trị (Admin) giúp nhân viên dễ dàng thêm, sửa, xóa sản phẩm và quản lý đơn hàng.</w:t>
      </w:r>
    </w:p>
    <w:p w14:paraId="2573FF59" w14:textId="77777777" w:rsidR="007134FB" w:rsidRPr="00890B20" w:rsidRDefault="007134FB" w:rsidP="007134FB">
      <w:r w:rsidRPr="00890B20">
        <w:t>•</w:t>
      </w:r>
      <w:r w:rsidRPr="00890B20">
        <w:tab/>
        <w:t>Tích hợp cổng thanh toán trực tuyến (PayPal) để tăng tính tiện lợi cho người dùng.</w:t>
      </w:r>
    </w:p>
    <w:p w14:paraId="6CD9A984" w14:textId="6E17BAF7" w:rsidR="003B71E7" w:rsidRPr="00890B20" w:rsidRDefault="007134FB" w:rsidP="007134FB">
      <w:r w:rsidRPr="00890B20">
        <w:t>•</w:t>
      </w:r>
      <w:r w:rsidRPr="00890B20">
        <w:tab/>
        <w:t>Ứng dụng ASP.NET Boilerplate Framework nhằm đảm bảo tính ổn định, bảo mật và khả năng mở rộng của hệ thống.</w:t>
      </w:r>
    </w:p>
    <w:p w14:paraId="4C92B080" w14:textId="77777777" w:rsidR="006E6B02" w:rsidRPr="00890B20" w:rsidRDefault="006E6B02" w:rsidP="006E6B02">
      <w:pPr>
        <w:pStyle w:val="Heading2"/>
      </w:pPr>
      <w:bookmarkStart w:id="66" w:name="_Toc211805844"/>
      <w:bookmarkStart w:id="67" w:name="_Toc216254186"/>
      <w:bookmarkStart w:id="68" w:name="_Toc216255434"/>
      <w:r w:rsidRPr="00890B20">
        <w:lastRenderedPageBreak/>
        <w:t>Phân tích yêu cầu của hệ thống</w:t>
      </w:r>
      <w:bookmarkEnd w:id="66"/>
      <w:bookmarkEnd w:id="67"/>
      <w:bookmarkEnd w:id="68"/>
    </w:p>
    <w:p w14:paraId="36483B48" w14:textId="77777777" w:rsidR="00316F3B" w:rsidRPr="00890B20" w:rsidRDefault="00316F3B" w:rsidP="00052220">
      <w:pPr>
        <w:pStyle w:val="Heading3"/>
      </w:pPr>
      <w:bookmarkStart w:id="69" w:name="_Toc211805849"/>
      <w:bookmarkStart w:id="70" w:name="_Toc216254187"/>
      <w:bookmarkStart w:id="71" w:name="_Toc216255435"/>
      <w:bookmarkStart w:id="72" w:name="_Toc211805845"/>
      <w:r w:rsidRPr="00890B20">
        <w:t>Xác định tác nhân (Actors)</w:t>
      </w:r>
      <w:bookmarkEnd w:id="69"/>
      <w:bookmarkEnd w:id="70"/>
      <w:bookmarkEnd w:id="71"/>
    </w:p>
    <w:p w14:paraId="0C16FBD9" w14:textId="77777777" w:rsidR="00316F3B" w:rsidRPr="00890B20" w:rsidRDefault="00316F3B" w:rsidP="00316F3B">
      <w:r w:rsidRPr="00890B20">
        <w:t>Hệ thống bao gồm ba nhóm người dùng chính:</w:t>
      </w:r>
    </w:p>
    <w:p w14:paraId="68C85A45" w14:textId="77777777" w:rsidR="00316F3B" w:rsidRPr="00890B20" w:rsidRDefault="00316F3B" w:rsidP="00316F3B">
      <w:r w:rsidRPr="00890B20">
        <w:t>•</w:t>
      </w:r>
      <w:r w:rsidRPr="00890B20">
        <w:tab/>
        <w:t>Khách hàng (Customer): người mua điện thoại, có thể xem thông tin sản phẩm, thêm vào giỏ hàng, đặt hàng và thanh toán.</w:t>
      </w:r>
    </w:p>
    <w:p w14:paraId="693BE9DF" w14:textId="77777777" w:rsidR="00316F3B" w:rsidRPr="00890B20" w:rsidRDefault="00316F3B" w:rsidP="00316F3B">
      <w:r w:rsidRPr="00890B20">
        <w:t>•</w:t>
      </w:r>
      <w:r w:rsidRPr="00890B20">
        <w:tab/>
        <w:t>Quản trị (Admin): chịu trách nhiệm, quản lý người dùng, quản lý phân quyền, quản lý vai trò quản lý sản phẩm, đơn hàng, kho hàng và tài khoản người dùng.</w:t>
      </w:r>
    </w:p>
    <w:p w14:paraId="41059B99" w14:textId="77777777" w:rsidR="00C051EB" w:rsidRPr="00C051EB" w:rsidRDefault="00316F3B" w:rsidP="00C051EB">
      <w:r w:rsidRPr="00890B20">
        <w:t>•</w:t>
      </w:r>
      <w:r w:rsidRPr="00890B20">
        <w:tab/>
        <w:t>Nhân viên bán hàng (Sales Staff): người xử lý đơn hàng, xác nhận và cập nhật trạng thái đơn hàng.</w:t>
      </w:r>
    </w:p>
    <w:p w14:paraId="0F0B74DD" w14:textId="11107FDA" w:rsidR="00316F3B" w:rsidRPr="00890B20" w:rsidRDefault="00316F3B" w:rsidP="004E6244">
      <w:pPr>
        <w:ind w:left="567" w:firstLine="0"/>
      </w:pPr>
      <w:r w:rsidRPr="00890B20">
        <w:t>Khách hàng gồm các chức năng sau:</w:t>
      </w:r>
    </w:p>
    <w:p w14:paraId="458F0CFD" w14:textId="77777777" w:rsidR="00316F3B" w:rsidRPr="00890B20" w:rsidRDefault="00316F3B" w:rsidP="00FE7FF7">
      <w:pPr>
        <w:pStyle w:val="ListParagraph"/>
        <w:numPr>
          <w:ilvl w:val="0"/>
          <w:numId w:val="67"/>
        </w:numPr>
      </w:pPr>
      <w:r w:rsidRPr="00890B20">
        <w:t>Xem thông tin sản phẩm</w:t>
      </w:r>
    </w:p>
    <w:p w14:paraId="1BF2236C" w14:textId="77777777" w:rsidR="00316F3B" w:rsidRPr="00890B20" w:rsidRDefault="00316F3B" w:rsidP="00FE7FF7">
      <w:pPr>
        <w:pStyle w:val="ListParagraph"/>
        <w:numPr>
          <w:ilvl w:val="0"/>
          <w:numId w:val="67"/>
        </w:numPr>
      </w:pPr>
      <w:r w:rsidRPr="00890B20">
        <w:t>Tìm kiếm sản phẩm</w:t>
      </w:r>
    </w:p>
    <w:p w14:paraId="3345B416" w14:textId="77777777" w:rsidR="00316F3B" w:rsidRPr="00890B20" w:rsidRDefault="00316F3B" w:rsidP="00FE7FF7">
      <w:pPr>
        <w:pStyle w:val="ListParagraph"/>
        <w:numPr>
          <w:ilvl w:val="0"/>
          <w:numId w:val="67"/>
        </w:numPr>
      </w:pPr>
      <w:r w:rsidRPr="00890B20">
        <w:t xml:space="preserve">Quản lý giỏ hàng </w:t>
      </w:r>
    </w:p>
    <w:p w14:paraId="141A7F45" w14:textId="77777777" w:rsidR="00316F3B" w:rsidRPr="00890B20" w:rsidRDefault="00316F3B" w:rsidP="00FE7FF7">
      <w:pPr>
        <w:pStyle w:val="ListParagraph"/>
        <w:numPr>
          <w:ilvl w:val="0"/>
          <w:numId w:val="67"/>
        </w:numPr>
      </w:pPr>
      <w:r w:rsidRPr="00890B20">
        <w:t>Quản lý thông tin cá nhân</w:t>
      </w:r>
    </w:p>
    <w:p w14:paraId="57913449" w14:textId="77777777" w:rsidR="00316F3B" w:rsidRPr="00890B20" w:rsidRDefault="00316F3B" w:rsidP="00FE7FF7">
      <w:pPr>
        <w:pStyle w:val="ListParagraph"/>
        <w:numPr>
          <w:ilvl w:val="0"/>
          <w:numId w:val="67"/>
        </w:numPr>
      </w:pPr>
      <w:r w:rsidRPr="00890B20">
        <w:t>Đặt mua hàng</w:t>
      </w:r>
    </w:p>
    <w:p w14:paraId="788FB387" w14:textId="77777777" w:rsidR="00316F3B" w:rsidRPr="00890B20" w:rsidRDefault="00316F3B" w:rsidP="00FE7FF7">
      <w:pPr>
        <w:pStyle w:val="ListParagraph"/>
        <w:numPr>
          <w:ilvl w:val="0"/>
          <w:numId w:val="67"/>
        </w:numPr>
      </w:pPr>
      <w:r w:rsidRPr="00890B20">
        <w:t>Quên mật khẩu</w:t>
      </w:r>
    </w:p>
    <w:p w14:paraId="3BE7282C" w14:textId="77777777" w:rsidR="00316F3B" w:rsidRPr="00890B20" w:rsidRDefault="00316F3B" w:rsidP="00FE7FF7">
      <w:pPr>
        <w:pStyle w:val="ListParagraph"/>
        <w:numPr>
          <w:ilvl w:val="0"/>
          <w:numId w:val="67"/>
        </w:numPr>
      </w:pPr>
      <w:r w:rsidRPr="00890B20">
        <w:t>Đăng kí/Đăng nhập vào hệ thống</w:t>
      </w:r>
    </w:p>
    <w:p w14:paraId="2DFCE9A4" w14:textId="77777777" w:rsidR="00316F3B" w:rsidRPr="00890B20" w:rsidRDefault="00316F3B" w:rsidP="00FE7FF7">
      <w:pPr>
        <w:pStyle w:val="ListParagraph"/>
        <w:numPr>
          <w:ilvl w:val="0"/>
          <w:numId w:val="67"/>
        </w:numPr>
      </w:pPr>
      <w:r w:rsidRPr="00890B20">
        <w:t>Xem bài viết</w:t>
      </w:r>
    </w:p>
    <w:p w14:paraId="5A9C0142" w14:textId="77777777" w:rsidR="00316F3B" w:rsidRPr="00890B20" w:rsidRDefault="00316F3B" w:rsidP="00FE7FF7">
      <w:pPr>
        <w:pStyle w:val="ListParagraph"/>
        <w:numPr>
          <w:ilvl w:val="0"/>
          <w:numId w:val="67"/>
        </w:numPr>
      </w:pPr>
      <w:r w:rsidRPr="00890B20">
        <w:t>Xem thông tin về cửa hàng</w:t>
      </w:r>
    </w:p>
    <w:p w14:paraId="2DE92229" w14:textId="77777777" w:rsidR="00316F3B" w:rsidRPr="00890B20" w:rsidRDefault="00316F3B" w:rsidP="00FE7FF7">
      <w:pPr>
        <w:pStyle w:val="ListParagraph"/>
        <w:numPr>
          <w:ilvl w:val="0"/>
          <w:numId w:val="67"/>
        </w:numPr>
      </w:pPr>
      <w:r w:rsidRPr="00890B20">
        <w:t xml:space="preserve"> Đánh giá sản phẩm</w:t>
      </w:r>
    </w:p>
    <w:p w14:paraId="2AC3191D" w14:textId="77777777" w:rsidR="004E6244" w:rsidRPr="004E6244" w:rsidRDefault="00316F3B" w:rsidP="004E6244">
      <w:pPr>
        <w:pStyle w:val="ListParagraph"/>
        <w:numPr>
          <w:ilvl w:val="0"/>
          <w:numId w:val="67"/>
        </w:numPr>
      </w:pPr>
      <w:r w:rsidRPr="00890B20">
        <w:t>Bình luận sản phẩm</w:t>
      </w:r>
    </w:p>
    <w:p w14:paraId="0C6B5CF7" w14:textId="4264356B" w:rsidR="00345AD7" w:rsidRDefault="00014F7C" w:rsidP="00817D8C">
      <w:pPr>
        <w:rPr>
          <w:lang w:val="en-US"/>
        </w:rPr>
      </w:pPr>
      <w:r w:rsidRPr="004E6244">
        <w:rPr>
          <w:lang w:val="en-US"/>
        </w:rPr>
        <w:t>Admin</w:t>
      </w:r>
      <w:r w:rsidR="00316F3B" w:rsidRPr="00890B20">
        <w:t xml:space="preserve"> gồm các chức năng sau:</w:t>
      </w:r>
    </w:p>
    <w:p w14:paraId="6A3475D1" w14:textId="1400691E" w:rsidR="00817D8C" w:rsidRPr="00817D8C" w:rsidRDefault="00817D8C" w:rsidP="00817D8C">
      <w:pPr>
        <w:pStyle w:val="ListParagraph"/>
        <w:numPr>
          <w:ilvl w:val="0"/>
          <w:numId w:val="103"/>
        </w:numPr>
        <w:rPr>
          <w:lang w:val="en-US"/>
        </w:rPr>
      </w:pPr>
      <w:r w:rsidRPr="00817D8C">
        <w:rPr>
          <w:lang w:val="en-US"/>
        </w:rPr>
        <w:t>Quản lý người dùng</w:t>
      </w:r>
    </w:p>
    <w:p w14:paraId="7998C87C" w14:textId="32836020" w:rsidR="00817D8C" w:rsidRPr="00817D8C" w:rsidRDefault="00817D8C" w:rsidP="00817D8C">
      <w:pPr>
        <w:pStyle w:val="ListParagraph"/>
        <w:numPr>
          <w:ilvl w:val="0"/>
          <w:numId w:val="103"/>
        </w:numPr>
        <w:rPr>
          <w:lang w:val="en-US"/>
        </w:rPr>
      </w:pPr>
      <w:r w:rsidRPr="00817D8C">
        <w:rPr>
          <w:lang w:val="en-US"/>
        </w:rPr>
        <w:t xml:space="preserve">Quản lý vai trò </w:t>
      </w:r>
    </w:p>
    <w:p w14:paraId="75503D05" w14:textId="2238F0A6" w:rsidR="00817D8C" w:rsidRPr="00817D8C" w:rsidRDefault="00817D8C" w:rsidP="00817D8C">
      <w:pPr>
        <w:pStyle w:val="ListParagraph"/>
        <w:numPr>
          <w:ilvl w:val="0"/>
          <w:numId w:val="103"/>
        </w:numPr>
        <w:rPr>
          <w:lang w:val="en-US"/>
        </w:rPr>
      </w:pPr>
      <w:r w:rsidRPr="00817D8C">
        <w:rPr>
          <w:lang w:val="en-US"/>
        </w:rPr>
        <w:t>Quản lý phân quyền</w:t>
      </w:r>
    </w:p>
    <w:p w14:paraId="2241F250" w14:textId="66C5C151" w:rsidR="00817D8C" w:rsidRPr="00817D8C" w:rsidRDefault="00817D8C" w:rsidP="00817D8C">
      <w:pPr>
        <w:pStyle w:val="ListParagraph"/>
        <w:numPr>
          <w:ilvl w:val="0"/>
          <w:numId w:val="103"/>
        </w:numPr>
        <w:rPr>
          <w:lang w:val="en-US"/>
        </w:rPr>
      </w:pPr>
      <w:r w:rsidRPr="00817D8C">
        <w:rPr>
          <w:lang w:val="en-US"/>
        </w:rPr>
        <w:t>Quản lý giảm giá</w:t>
      </w:r>
    </w:p>
    <w:p w14:paraId="56F9A687" w14:textId="722BDDE0" w:rsidR="00817D8C" w:rsidRPr="00817D8C" w:rsidRDefault="00817D8C" w:rsidP="00817D8C">
      <w:pPr>
        <w:pStyle w:val="ListParagraph"/>
        <w:numPr>
          <w:ilvl w:val="0"/>
          <w:numId w:val="103"/>
        </w:numPr>
        <w:rPr>
          <w:lang w:val="en-US"/>
        </w:rPr>
      </w:pPr>
      <w:r w:rsidRPr="00817D8C">
        <w:rPr>
          <w:lang w:val="en-US"/>
        </w:rPr>
        <w:t>Quản lý sản phẩm</w:t>
      </w:r>
    </w:p>
    <w:p w14:paraId="42765D1D" w14:textId="712B37D4" w:rsidR="00817D8C" w:rsidRPr="00817D8C" w:rsidRDefault="00817D8C" w:rsidP="00817D8C">
      <w:pPr>
        <w:pStyle w:val="ListParagraph"/>
        <w:numPr>
          <w:ilvl w:val="0"/>
          <w:numId w:val="103"/>
        </w:numPr>
        <w:rPr>
          <w:lang w:val="en-US"/>
        </w:rPr>
      </w:pPr>
      <w:r w:rsidRPr="00817D8C">
        <w:rPr>
          <w:lang w:val="en-US"/>
        </w:rPr>
        <w:t>Quản lý danh mục</w:t>
      </w:r>
    </w:p>
    <w:p w14:paraId="674294CB" w14:textId="100F96BD" w:rsidR="00817D8C" w:rsidRPr="00817D8C" w:rsidRDefault="00817D8C" w:rsidP="00817D8C">
      <w:pPr>
        <w:pStyle w:val="ListParagraph"/>
        <w:numPr>
          <w:ilvl w:val="0"/>
          <w:numId w:val="103"/>
        </w:numPr>
        <w:rPr>
          <w:lang w:val="en-US"/>
        </w:rPr>
      </w:pPr>
      <w:r w:rsidRPr="00817D8C">
        <w:rPr>
          <w:lang w:val="en-US"/>
        </w:rPr>
        <w:t>Báo cáo thống kê</w:t>
      </w:r>
    </w:p>
    <w:p w14:paraId="26D13B52" w14:textId="77777777" w:rsidR="00345AD7" w:rsidRDefault="00345AD7" w:rsidP="00345AD7">
      <w:pPr>
        <w:rPr>
          <w:lang w:val="en-US"/>
        </w:rPr>
      </w:pPr>
    </w:p>
    <w:p w14:paraId="223E6AFA" w14:textId="77777777" w:rsidR="00345AD7" w:rsidRDefault="00345AD7" w:rsidP="00345AD7">
      <w:pPr>
        <w:rPr>
          <w:lang w:val="en-US"/>
        </w:rPr>
      </w:pPr>
    </w:p>
    <w:p w14:paraId="00D87759" w14:textId="77777777" w:rsidR="00345AD7" w:rsidRDefault="00345AD7" w:rsidP="00345AD7">
      <w:pPr>
        <w:rPr>
          <w:lang w:val="en-US"/>
        </w:rPr>
      </w:pPr>
    </w:p>
    <w:p w14:paraId="0EA79C66" w14:textId="77777777" w:rsidR="007D5AF4" w:rsidRPr="00345AD7" w:rsidRDefault="007D5AF4" w:rsidP="00345AD7">
      <w:pPr>
        <w:rPr>
          <w:lang w:val="en-US"/>
        </w:rPr>
      </w:pPr>
    </w:p>
    <w:p w14:paraId="3D560671" w14:textId="72153033" w:rsidR="00316F3B" w:rsidRPr="00C05EB1" w:rsidRDefault="00316F3B" w:rsidP="00C051EB">
      <w:pPr>
        <w:rPr>
          <w:lang w:val="en-US"/>
        </w:rPr>
      </w:pPr>
      <w:r w:rsidRPr="00890B20">
        <w:lastRenderedPageBreak/>
        <w:t>Nhân viên bán hàng</w:t>
      </w:r>
      <w:r w:rsidR="00C05EB1">
        <w:rPr>
          <w:lang w:val="en-US"/>
        </w:rPr>
        <w:t xml:space="preserve"> gồm các chức năng sau:</w:t>
      </w:r>
    </w:p>
    <w:p w14:paraId="28420414" w14:textId="77777777" w:rsidR="00316F3B" w:rsidRPr="00890B20" w:rsidRDefault="00316F3B" w:rsidP="00FE7FF7">
      <w:pPr>
        <w:pStyle w:val="ListParagraph"/>
        <w:numPr>
          <w:ilvl w:val="0"/>
          <w:numId w:val="37"/>
        </w:numPr>
        <w:ind w:left="1843" w:hanging="425"/>
      </w:pPr>
      <w:r w:rsidRPr="00890B20">
        <w:t xml:space="preserve">Quản lý </w:t>
      </w:r>
      <w:r w:rsidRPr="006C4274">
        <w:t>biển quảng c</w:t>
      </w:r>
      <w:r w:rsidRPr="00A11B76">
        <w:t>áo</w:t>
      </w:r>
      <w:r w:rsidRPr="00AC1591">
        <w:t xml:space="preserve"> </w:t>
      </w:r>
      <w:r w:rsidRPr="00A11B76">
        <w:t>(Banner</w:t>
      </w:r>
      <w:r w:rsidRPr="00AC1591">
        <w:t>)</w:t>
      </w:r>
    </w:p>
    <w:p w14:paraId="07A343BE" w14:textId="77777777" w:rsidR="00316F3B" w:rsidRPr="00B336F5" w:rsidRDefault="00316F3B" w:rsidP="00FE7FF7">
      <w:pPr>
        <w:pStyle w:val="ListParagraph"/>
        <w:numPr>
          <w:ilvl w:val="0"/>
          <w:numId w:val="37"/>
        </w:numPr>
        <w:ind w:left="1843" w:hanging="425"/>
      </w:pPr>
      <w:r w:rsidRPr="00890B20">
        <w:t>Quản lý sản phẩm</w:t>
      </w:r>
    </w:p>
    <w:p w14:paraId="249D0540" w14:textId="51B94EED" w:rsidR="00B336F5" w:rsidRPr="00890B20" w:rsidRDefault="00B336F5" w:rsidP="00FE7FF7">
      <w:pPr>
        <w:pStyle w:val="ListParagraph"/>
        <w:numPr>
          <w:ilvl w:val="0"/>
          <w:numId w:val="37"/>
        </w:numPr>
        <w:ind w:left="1843" w:hanging="425"/>
      </w:pPr>
      <w:r>
        <w:rPr>
          <w:lang w:val="en-US"/>
        </w:rPr>
        <w:t>Quản lý danh mục</w:t>
      </w:r>
    </w:p>
    <w:p w14:paraId="1D6A86A6" w14:textId="77777777" w:rsidR="00316F3B" w:rsidRPr="00890B20" w:rsidRDefault="00316F3B" w:rsidP="00FE7FF7">
      <w:pPr>
        <w:pStyle w:val="ListParagraph"/>
        <w:numPr>
          <w:ilvl w:val="0"/>
          <w:numId w:val="37"/>
        </w:numPr>
        <w:ind w:left="1843" w:hanging="425"/>
      </w:pPr>
      <w:r w:rsidRPr="00890B20">
        <w:t>Quản lý đơn hàng</w:t>
      </w:r>
    </w:p>
    <w:p w14:paraId="1ABC51BE" w14:textId="77777777" w:rsidR="00316F3B" w:rsidRPr="00890B20" w:rsidRDefault="00316F3B" w:rsidP="00FE7FF7">
      <w:pPr>
        <w:pStyle w:val="ListParagraph"/>
        <w:numPr>
          <w:ilvl w:val="0"/>
          <w:numId w:val="37"/>
        </w:numPr>
        <w:ind w:left="1843" w:hanging="425"/>
      </w:pPr>
      <w:r w:rsidRPr="00890B20">
        <w:t>Quản lý khách hàng</w:t>
      </w:r>
    </w:p>
    <w:p w14:paraId="03B92B70" w14:textId="613AB7B2" w:rsidR="00316F3B" w:rsidRPr="00653BCF" w:rsidRDefault="00316F3B" w:rsidP="00FE7FF7">
      <w:pPr>
        <w:pStyle w:val="ListParagraph"/>
        <w:numPr>
          <w:ilvl w:val="0"/>
          <w:numId w:val="37"/>
        </w:numPr>
        <w:ind w:left="1843" w:hanging="425"/>
      </w:pPr>
      <w:r w:rsidRPr="00890B20">
        <w:t>Quản lý báo cáo</w:t>
      </w:r>
    </w:p>
    <w:p w14:paraId="655BAD9A" w14:textId="60C16535" w:rsidR="004E1AD9" w:rsidRPr="000747EC" w:rsidRDefault="004E1AD9" w:rsidP="004E1AD9">
      <w:pPr>
        <w:pStyle w:val="Heading3"/>
      </w:pPr>
      <w:bookmarkStart w:id="73" w:name="_Toc216254188"/>
      <w:bookmarkStart w:id="74" w:name="_Toc216255436"/>
      <w:r w:rsidRPr="00890B20">
        <w:t xml:space="preserve">Yêu cầu </w:t>
      </w:r>
      <w:r w:rsidR="006564F2" w:rsidRPr="006564F2">
        <w:t>tổng quan của hệ thống</w:t>
      </w:r>
      <w:bookmarkEnd w:id="73"/>
      <w:bookmarkEnd w:id="74"/>
    </w:p>
    <w:p w14:paraId="198E4838" w14:textId="6EE11892" w:rsidR="00BD0FF2" w:rsidRPr="000747EC" w:rsidRDefault="00BD0FF2" w:rsidP="00BD0FF2">
      <w:r w:rsidRPr="000747EC">
        <w:t>Để đảm bảo Website bán điện thoại di động vận hành hiệu quả và đáp ứng nhu cầu thực tế của thị trường thương mại điện tử hiện đại, hệ thống cần thỏa mãn các nhóm yêu cầu tổng quan sau đây:</w:t>
      </w:r>
    </w:p>
    <w:p w14:paraId="329DB47F" w14:textId="77777777" w:rsidR="00BD0FF2" w:rsidRDefault="00BD0FF2" w:rsidP="00BD0FF2">
      <w:pPr>
        <w:rPr>
          <w:lang w:val="en-US"/>
        </w:rPr>
      </w:pPr>
      <w:r w:rsidRPr="00BD0FF2">
        <w:rPr>
          <w:b/>
          <w:bCs/>
          <w:lang w:val="en-US"/>
        </w:rPr>
        <w:t>Về khả năng truy cập và tính sẵn sàng (Accessibility &amp; Availability)</w:t>
      </w:r>
      <w:r w:rsidRPr="00BD0FF2">
        <w:rPr>
          <w:lang w:val="en-US"/>
        </w:rPr>
        <w:t xml:space="preserve"> </w:t>
      </w:r>
    </w:p>
    <w:p w14:paraId="68A7FB3E" w14:textId="6F4ACFED" w:rsidR="00BD0FF2" w:rsidRPr="00BD0FF2" w:rsidRDefault="00BD0FF2" w:rsidP="00307EEF">
      <w:pPr>
        <w:rPr>
          <w:lang w:val="en-US"/>
        </w:rPr>
      </w:pPr>
      <w:r w:rsidRPr="00BD0FF2">
        <w:rPr>
          <w:lang w:val="en-US"/>
        </w:rPr>
        <w:t>Hệ thống phải được xây dựng trên nền tảng Web (Web-based application), cho phép người dùng cuối (khách hàng) và quản trị viên truy cập mọi lúc, mọi nơi thông qua trình duyệt web tiêu chuẩn mà không phụ thuộc vào việc cài đặt phần mềm chuyên dụng trên máy trạm. Giao diện người dùng cần được thiết kế theo tiêu chuẩn Responsive Design, đảm bảo hiển thị tốt và tương thích trên đa dạng thiết bị (máy tính cá nhân, máy tính bảng, điện thoại thông minh) và các hệ điều hành khác nhau.</w:t>
      </w:r>
    </w:p>
    <w:p w14:paraId="2F24A0E5" w14:textId="77777777" w:rsidR="00307EEF" w:rsidRDefault="00BD0FF2" w:rsidP="00BD0FF2">
      <w:pPr>
        <w:rPr>
          <w:lang w:val="en-US"/>
        </w:rPr>
      </w:pPr>
      <w:r w:rsidRPr="00307EEF">
        <w:rPr>
          <w:b/>
          <w:bCs/>
          <w:lang w:val="en-US"/>
        </w:rPr>
        <w:t>Về phạm vi chức năng nghiệp vụ (Functional Scope)</w:t>
      </w:r>
      <w:r w:rsidRPr="00BD0FF2">
        <w:rPr>
          <w:lang w:val="en-US"/>
        </w:rPr>
        <w:t xml:space="preserve"> </w:t>
      </w:r>
    </w:p>
    <w:p w14:paraId="32408D7C" w14:textId="0E6A4FFA" w:rsidR="00BD0FF2" w:rsidRPr="00BD0FF2" w:rsidRDefault="00BD0FF2" w:rsidP="00BC6BE2">
      <w:pPr>
        <w:rPr>
          <w:lang w:val="en-US"/>
        </w:rPr>
      </w:pPr>
      <w:r w:rsidRPr="00BD0FF2">
        <w:rPr>
          <w:lang w:val="en-US"/>
        </w:rPr>
        <w:t>Hệ thống cần cung cấp đầy đủ và trơn tru các quy trình nghiệp vụ cốt lõi của một hệ thống thương mại điện tử, bao gồm:</w:t>
      </w:r>
    </w:p>
    <w:p w14:paraId="6EAD0D08" w14:textId="1F8AD176" w:rsidR="00BD0FF2" w:rsidRPr="00BD0FF2" w:rsidRDefault="00BD0FF2" w:rsidP="00BC6BE2">
      <w:pPr>
        <w:rPr>
          <w:lang w:val="en-US"/>
        </w:rPr>
      </w:pPr>
      <w:r w:rsidRPr="00BD0FF2">
        <w:rPr>
          <w:lang w:val="en-US"/>
        </w:rPr>
        <w:t>Nghiệp vụ bán hàng: Hỗ trợ quy trình đặt hàng trọn vẹn từ khâu xem sản phẩm, thêm vào giỏ hàng, thanh toán đến theo dõi trạng thái đơn hàng.</w:t>
      </w:r>
    </w:p>
    <w:p w14:paraId="658BC832" w14:textId="2B9252B7" w:rsidR="00BD0FF2" w:rsidRPr="00BD0FF2" w:rsidRDefault="00BD0FF2" w:rsidP="00BC6BE2">
      <w:pPr>
        <w:rPr>
          <w:lang w:val="en-US"/>
        </w:rPr>
      </w:pPr>
      <w:r w:rsidRPr="00BD0FF2">
        <w:rPr>
          <w:lang w:val="en-US"/>
        </w:rPr>
        <w:t>Khả năng tìm kiếm: Cung cấp công cụ tìm kiếm và lọc sản phẩm nâng cao, giúp người dùng nhanh chóng tiếp cận thông tin sản phẩm mong muốn dựa trên nhiều tiêu chí (tên, hãng, giá, cấu hình).</w:t>
      </w:r>
    </w:p>
    <w:p w14:paraId="1C2DF4EF" w14:textId="277C0ED3" w:rsidR="00BD0FF2" w:rsidRPr="00BD0FF2" w:rsidRDefault="00BD0FF2" w:rsidP="00BC6BE2">
      <w:pPr>
        <w:rPr>
          <w:lang w:val="en-US"/>
        </w:rPr>
      </w:pPr>
      <w:r w:rsidRPr="00BD0FF2">
        <w:rPr>
          <w:lang w:val="en-US"/>
        </w:rPr>
        <w:t>Quản lý kho hàng: Đảm bảo khả năng theo dõi và cập nhật số lượng tồn kho theo thời gian thực, hỗ trợ quản trị viên nắm bắt chính xác tình hình hàng hóa để ra quyết định nhập/xuất kho kịp thời.</w:t>
      </w:r>
    </w:p>
    <w:p w14:paraId="4AE4887C" w14:textId="25DDCC44" w:rsidR="00BD0FF2" w:rsidRPr="00BD0FF2" w:rsidRDefault="00BD0FF2" w:rsidP="00BC6BE2">
      <w:pPr>
        <w:rPr>
          <w:lang w:val="en-US"/>
        </w:rPr>
      </w:pPr>
      <w:r w:rsidRPr="00BC6BE2">
        <w:rPr>
          <w:b/>
          <w:bCs/>
          <w:lang w:val="en-US"/>
        </w:rPr>
        <w:t>Về yêu cầu phi chức năng và chất lượng hệ thống (Non-functional Requirements)</w:t>
      </w:r>
      <w:r w:rsidRPr="00BD0FF2">
        <w:rPr>
          <w:lang w:val="en-US"/>
        </w:rPr>
        <w:t xml:space="preserve"> Đây là yếu tố then chốt quyết định sự ổn định và vòng đời của phần mềm:</w:t>
      </w:r>
    </w:p>
    <w:p w14:paraId="203CF7B0" w14:textId="48F20ECA" w:rsidR="00BD0FF2" w:rsidRPr="00BD0FF2" w:rsidRDefault="00BD0FF2" w:rsidP="00BC6BE2">
      <w:pPr>
        <w:rPr>
          <w:lang w:val="en-US"/>
        </w:rPr>
      </w:pPr>
      <w:r w:rsidRPr="00BD0FF2">
        <w:rPr>
          <w:lang w:val="en-US"/>
        </w:rPr>
        <w:lastRenderedPageBreak/>
        <w:t>Tính bảo mật (Security): Hệ thống phải tuân thủ các cơ chế xác thực (Authentication) và phân quyền (Authorization) chặt chẽ, đảm bảo chỉ những người dùng hợp lệ mới được truy cập vào các tài nguyên tương ứng.</w:t>
      </w:r>
    </w:p>
    <w:p w14:paraId="6264B2A4" w14:textId="2515194C" w:rsidR="00BD0FF2" w:rsidRPr="00BD0FF2" w:rsidRDefault="00BD0FF2" w:rsidP="00BC6BE2">
      <w:pPr>
        <w:rPr>
          <w:lang w:val="en-US"/>
        </w:rPr>
      </w:pPr>
      <w:r w:rsidRPr="00BD0FF2">
        <w:rPr>
          <w:lang w:val="en-US"/>
        </w:rPr>
        <w:t>Tính toàn vẹn dữ liệu (Data Integrity): Dữ liệu giao dịch và thông tin sản phẩm phải đảm bảo tính nhất quán, chính xác trong mọi thao tác thêm, xóa, sửa (CRUD).</w:t>
      </w:r>
    </w:p>
    <w:p w14:paraId="49CA7604" w14:textId="4C262833" w:rsidR="00BD0FF2" w:rsidRPr="00BD0FF2" w:rsidRDefault="00BD0FF2" w:rsidP="00BD0FF2">
      <w:pPr>
        <w:rPr>
          <w:lang w:val="en-US"/>
        </w:rPr>
      </w:pPr>
      <w:r w:rsidRPr="00BD0FF2">
        <w:rPr>
          <w:lang w:val="en-US"/>
        </w:rPr>
        <w:t>Khả năng bảo trì và mở rộng (Maintainability &amp; Scalability): Kiến trúc hệ thống cần được thiết kế tách biệt rõ ràng (Separation of Concerns), tuân thủ các nguyên lý thiết kế hiện đại (như Domain-Driven Design) để dễ dàng nâng cấp, sửa lỗi hoặc mở rộng thêm các module nghiệp vụ mới trong tương lai mà không làm ảnh hưởng đến cấu trúc hiện tại.</w:t>
      </w:r>
    </w:p>
    <w:p w14:paraId="0545DF54" w14:textId="5EE8E4A7" w:rsidR="00653BCF" w:rsidRPr="00653BCF" w:rsidRDefault="00653BCF" w:rsidP="00653BCF">
      <w:pPr>
        <w:pStyle w:val="Heading2"/>
      </w:pPr>
      <w:bookmarkStart w:id="75" w:name="_Toc216254189"/>
      <w:bookmarkStart w:id="76" w:name="_Toc216255437"/>
      <w:r w:rsidRPr="00653BCF">
        <w:t>Yêu cầu chức năng và phi chức năng</w:t>
      </w:r>
      <w:bookmarkEnd w:id="75"/>
      <w:bookmarkEnd w:id="76"/>
    </w:p>
    <w:p w14:paraId="161AFC45" w14:textId="0459EF28" w:rsidR="006E6B02" w:rsidRPr="00890B20" w:rsidRDefault="00AC7AC6" w:rsidP="00AC7AC6">
      <w:pPr>
        <w:pStyle w:val="Heading3"/>
      </w:pPr>
      <w:bookmarkStart w:id="77" w:name="_Toc216254190"/>
      <w:bookmarkStart w:id="78" w:name="_Toc216255438"/>
      <w:bookmarkEnd w:id="72"/>
      <w:r w:rsidRPr="00890B20">
        <w:t>Yêu cầu chức năng</w:t>
      </w:r>
      <w:bookmarkEnd w:id="77"/>
      <w:bookmarkEnd w:id="78"/>
    </w:p>
    <w:p w14:paraId="6DB2A0B9" w14:textId="77777777" w:rsidR="00AD0CF2" w:rsidRPr="00C93A93" w:rsidRDefault="00AD0CF2" w:rsidP="000F3146">
      <w:r w:rsidRPr="00C93A93">
        <w:t>Hệ thống được phân chia thành 03 nhóm chức năng tương ứng với 03 tác nhân chính: Khách hàng (End-User), Quản trị viên (Administrator), và Nhân viên bán hàng (Sales Staff).</w:t>
      </w:r>
    </w:p>
    <w:p w14:paraId="44906E27" w14:textId="77777777" w:rsidR="000124D0" w:rsidRPr="000747EC" w:rsidRDefault="004C32BC" w:rsidP="004C32BC">
      <w:r w:rsidRPr="00C93A93">
        <w:t>F1. Nhóm chức năng dành cho Khách hàng</w:t>
      </w:r>
    </w:p>
    <w:p w14:paraId="12FA16AD" w14:textId="6DB7F073" w:rsidR="004C32BC" w:rsidRPr="00C93A93" w:rsidRDefault="004C32BC" w:rsidP="004C32BC">
      <w:r w:rsidRPr="00C93A93">
        <w:t xml:space="preserve"> Khách hàng là người dùng cuối truy cập vào hệ thống để tìm hiểu thông tin và mua sắm sản phẩm.</w:t>
      </w:r>
    </w:p>
    <w:p w14:paraId="267AA7D3" w14:textId="6DD76AD8" w:rsidR="004C32BC" w:rsidRPr="000747EC" w:rsidRDefault="004C32BC" w:rsidP="009E229E">
      <w:pPr>
        <w:ind w:firstLine="720"/>
      </w:pPr>
      <w:r w:rsidRPr="000747EC">
        <w:t xml:space="preserve">F1.1. Đăng ký, </w:t>
      </w:r>
      <w:r w:rsidR="00AE45D3" w:rsidRPr="00AE45D3">
        <w:t>đ</w:t>
      </w:r>
      <w:r w:rsidRPr="000747EC">
        <w:t xml:space="preserve">ăng nhập và </w:t>
      </w:r>
      <w:r w:rsidR="00AE45D3" w:rsidRPr="00AE45D3">
        <w:t>x</w:t>
      </w:r>
      <w:r w:rsidRPr="000747EC">
        <w:t>ác thực:</w:t>
      </w:r>
    </w:p>
    <w:p w14:paraId="709E2B38" w14:textId="5CC9C984" w:rsidR="004C32BC" w:rsidRPr="000747EC" w:rsidRDefault="004C32BC" w:rsidP="00FE7FF7">
      <w:pPr>
        <w:pStyle w:val="ListParagraph"/>
        <w:numPr>
          <w:ilvl w:val="0"/>
          <w:numId w:val="95"/>
        </w:numPr>
      </w:pPr>
      <w:r w:rsidRPr="000747EC">
        <w:t>Cho phép khách hàng đăng ký tài khoản mới và đăng nhập thông qua Email/Mật khẩu hoặc tài khoản Google (OAuth 2.0).</w:t>
      </w:r>
    </w:p>
    <w:p w14:paraId="63917BEB" w14:textId="4444A631" w:rsidR="004C32BC" w:rsidRPr="000747EC" w:rsidRDefault="004C32BC" w:rsidP="00FE7FF7">
      <w:pPr>
        <w:pStyle w:val="ListParagraph"/>
        <w:numPr>
          <w:ilvl w:val="0"/>
          <w:numId w:val="95"/>
        </w:numPr>
      </w:pPr>
      <w:r w:rsidRPr="000747EC">
        <w:t>Hỗ trợ chức năng Quên mật khẩu: Gửi liên kết đặt lại mật khẩu qua email khi người dùng không nhớ thông tin đăng nhập.</w:t>
      </w:r>
    </w:p>
    <w:p w14:paraId="7A3610F9" w14:textId="78BD1B0C" w:rsidR="004C32BC" w:rsidRPr="000747EC" w:rsidRDefault="004C32BC" w:rsidP="009E229E">
      <w:pPr>
        <w:ind w:firstLine="720"/>
      </w:pPr>
      <w:r w:rsidRPr="000747EC">
        <w:t xml:space="preserve">F1.2. Tìm kiếm và </w:t>
      </w:r>
      <w:r w:rsidR="008D42C6" w:rsidRPr="00A37BE6">
        <w:t>t</w:t>
      </w:r>
      <w:r w:rsidRPr="000747EC">
        <w:t>ra cứu sản phẩm:</w:t>
      </w:r>
    </w:p>
    <w:p w14:paraId="415F12DA" w14:textId="15211223" w:rsidR="004C32BC" w:rsidRPr="000747EC" w:rsidRDefault="004C32BC" w:rsidP="00FE7FF7">
      <w:pPr>
        <w:pStyle w:val="ListParagraph"/>
        <w:numPr>
          <w:ilvl w:val="0"/>
          <w:numId w:val="96"/>
        </w:numPr>
      </w:pPr>
      <w:r w:rsidRPr="000747EC">
        <w:t>Tìm kiếm sản phẩm theo từ khóa (tên, hãng).</w:t>
      </w:r>
    </w:p>
    <w:p w14:paraId="2BB81B4D" w14:textId="30C193F2" w:rsidR="004C32BC" w:rsidRPr="000747EC" w:rsidRDefault="004C32BC" w:rsidP="00FE7FF7">
      <w:pPr>
        <w:pStyle w:val="ListParagraph"/>
        <w:numPr>
          <w:ilvl w:val="0"/>
          <w:numId w:val="96"/>
        </w:numPr>
      </w:pPr>
      <w:r w:rsidRPr="000747EC">
        <w:t>Bộ lọc nâng cao theo danh mục, khoảng giá, cấu hình kỹ thuật giúp thu hẹp phạm vi tìm kiếm.</w:t>
      </w:r>
    </w:p>
    <w:p w14:paraId="729E509E" w14:textId="0D556C7B" w:rsidR="004C32BC" w:rsidRPr="00C93A93" w:rsidRDefault="004C32BC" w:rsidP="009E229E">
      <w:pPr>
        <w:ind w:firstLine="720"/>
        <w:rPr>
          <w:lang w:val="en-US"/>
        </w:rPr>
      </w:pPr>
      <w:r w:rsidRPr="00C93A93">
        <w:rPr>
          <w:lang w:val="en-US"/>
        </w:rPr>
        <w:t>F1.3. Xem thông tin:</w:t>
      </w:r>
    </w:p>
    <w:p w14:paraId="74D878D9" w14:textId="212F5BB0" w:rsidR="004C32BC" w:rsidRPr="00C93A93" w:rsidRDefault="004C32BC" w:rsidP="00FE7FF7">
      <w:pPr>
        <w:pStyle w:val="ListParagraph"/>
        <w:numPr>
          <w:ilvl w:val="0"/>
          <w:numId w:val="97"/>
        </w:numPr>
        <w:rPr>
          <w:lang w:val="en-US"/>
        </w:rPr>
      </w:pPr>
      <w:r w:rsidRPr="00C93A93">
        <w:rPr>
          <w:lang w:val="en-US"/>
        </w:rPr>
        <w:t>Thông tin sản phẩm: Xem chi tiết thông số kỹ thuật, hình ảnh, giá bán, tình trạng kho và các bài viết đánh giá liên quan.</w:t>
      </w:r>
    </w:p>
    <w:p w14:paraId="4194850F" w14:textId="77777777" w:rsidR="00BC2DA0" w:rsidRDefault="004C32BC" w:rsidP="00FE7FF7">
      <w:pPr>
        <w:pStyle w:val="ListParagraph"/>
        <w:numPr>
          <w:ilvl w:val="0"/>
          <w:numId w:val="97"/>
        </w:numPr>
        <w:rPr>
          <w:lang w:val="en-US"/>
        </w:rPr>
      </w:pPr>
      <w:r w:rsidRPr="00C93A93">
        <w:rPr>
          <w:lang w:val="en-US"/>
        </w:rPr>
        <w:t>Thông tin bài viết &amp; Cửa hàng: Xem các bài viết tin tức công nghệ, hướng dẫn sử dụng và thông tin giới thiệu, liên hệ của cửa hàng.</w:t>
      </w:r>
    </w:p>
    <w:p w14:paraId="3C4996FE" w14:textId="77777777" w:rsidR="00FC3393" w:rsidRDefault="00FC3393" w:rsidP="00FC3393">
      <w:pPr>
        <w:rPr>
          <w:lang w:val="en-US"/>
        </w:rPr>
      </w:pPr>
    </w:p>
    <w:p w14:paraId="3AFD353E" w14:textId="77777777" w:rsidR="00FC3393" w:rsidRPr="00FC3393" w:rsidRDefault="00FC3393" w:rsidP="00FC3393">
      <w:pPr>
        <w:rPr>
          <w:lang w:val="en-US"/>
        </w:rPr>
      </w:pPr>
    </w:p>
    <w:p w14:paraId="3D573872" w14:textId="33C5AD42" w:rsidR="004C32BC" w:rsidRPr="00C93A93" w:rsidRDefault="004C32BC" w:rsidP="009E229E">
      <w:pPr>
        <w:ind w:firstLine="720"/>
        <w:rPr>
          <w:lang w:val="en-US"/>
        </w:rPr>
      </w:pPr>
      <w:r w:rsidRPr="00C93A93">
        <w:rPr>
          <w:lang w:val="en-US"/>
        </w:rPr>
        <w:lastRenderedPageBreak/>
        <w:t>F1.4. Quản lý giỏ hàng:</w:t>
      </w:r>
    </w:p>
    <w:p w14:paraId="235A6E96" w14:textId="1419E935" w:rsidR="009F2455" w:rsidRPr="00DD6F75" w:rsidRDefault="004C32BC" w:rsidP="00FE7FF7">
      <w:pPr>
        <w:pStyle w:val="ListParagraph"/>
        <w:numPr>
          <w:ilvl w:val="0"/>
          <w:numId w:val="98"/>
        </w:numPr>
        <w:rPr>
          <w:lang w:val="en-US"/>
        </w:rPr>
      </w:pPr>
      <w:r w:rsidRPr="00C93A93">
        <w:rPr>
          <w:lang w:val="en-US"/>
        </w:rPr>
        <w:t>Thêm sản phẩm vào giỏ, cập nhật số lượng hoặc loại bỏ sản phẩm khỏi giỏ hàng trước khi tiến hành thanh toán.</w:t>
      </w:r>
    </w:p>
    <w:p w14:paraId="608DDBAF" w14:textId="52CAAF2B" w:rsidR="004C32BC" w:rsidRPr="00C93A93" w:rsidRDefault="004C32BC" w:rsidP="009E229E">
      <w:pPr>
        <w:ind w:firstLine="720"/>
        <w:rPr>
          <w:lang w:val="en-US"/>
        </w:rPr>
      </w:pPr>
      <w:r w:rsidRPr="00C93A93">
        <w:rPr>
          <w:lang w:val="en-US"/>
        </w:rPr>
        <w:t xml:space="preserve">F1.5. Đặt hàng và </w:t>
      </w:r>
      <w:r w:rsidR="00A37BE6">
        <w:rPr>
          <w:lang w:val="en-US"/>
        </w:rPr>
        <w:t>t</w:t>
      </w:r>
      <w:r w:rsidRPr="00C93A93">
        <w:rPr>
          <w:lang w:val="en-US"/>
        </w:rPr>
        <w:t>hanh toán:</w:t>
      </w:r>
    </w:p>
    <w:p w14:paraId="36725430" w14:textId="1DC6E9FF" w:rsidR="004C32BC" w:rsidRPr="00C93A93" w:rsidRDefault="004C32BC" w:rsidP="00FE7FF7">
      <w:pPr>
        <w:pStyle w:val="ListParagraph"/>
        <w:numPr>
          <w:ilvl w:val="0"/>
          <w:numId w:val="98"/>
        </w:numPr>
        <w:rPr>
          <w:lang w:val="en-US"/>
        </w:rPr>
      </w:pPr>
      <w:r w:rsidRPr="00C93A93">
        <w:rPr>
          <w:lang w:val="en-US"/>
        </w:rPr>
        <w:t>Thiết lập thông tin giao nhận.</w:t>
      </w:r>
    </w:p>
    <w:p w14:paraId="3B51306D" w14:textId="4D89172E" w:rsidR="004C32BC" w:rsidRPr="00C93A93" w:rsidRDefault="004C32BC" w:rsidP="00FE7FF7">
      <w:pPr>
        <w:pStyle w:val="ListParagraph"/>
        <w:numPr>
          <w:ilvl w:val="0"/>
          <w:numId w:val="98"/>
        </w:numPr>
        <w:rPr>
          <w:lang w:val="en-US"/>
        </w:rPr>
      </w:pPr>
      <w:r w:rsidRPr="00C93A93">
        <w:rPr>
          <w:lang w:val="en-US"/>
        </w:rPr>
        <w:t>Lựa chọn phương thức thanh toán: Trả tiền khi nhận hàng (COD) hoặc Chuyển khoản qua VNPay tích hợp sẵn.</w:t>
      </w:r>
    </w:p>
    <w:p w14:paraId="1DEBB156" w14:textId="1F94C528" w:rsidR="004C32BC" w:rsidRPr="00C93A93" w:rsidRDefault="004C32BC" w:rsidP="009E229E">
      <w:pPr>
        <w:ind w:firstLine="720"/>
        <w:rPr>
          <w:lang w:val="en-US"/>
        </w:rPr>
      </w:pPr>
      <w:r w:rsidRPr="00C93A93">
        <w:rPr>
          <w:lang w:val="en-US"/>
        </w:rPr>
        <w:t>F1.6. Quản lý tài khoản cá nhân:</w:t>
      </w:r>
    </w:p>
    <w:p w14:paraId="4E6FFBA5" w14:textId="295C434F" w:rsidR="004C32BC" w:rsidRPr="00C93A93" w:rsidRDefault="004C32BC" w:rsidP="00FE7FF7">
      <w:pPr>
        <w:pStyle w:val="ListParagraph"/>
        <w:numPr>
          <w:ilvl w:val="0"/>
          <w:numId w:val="99"/>
        </w:numPr>
        <w:rPr>
          <w:lang w:val="en-US"/>
        </w:rPr>
      </w:pPr>
      <w:r w:rsidRPr="00C93A93">
        <w:rPr>
          <w:lang w:val="en-US"/>
        </w:rPr>
        <w:t>Cập nhật thông tin profile, ảnh đại diện, địa chỉ giao hàng mặc định.</w:t>
      </w:r>
    </w:p>
    <w:p w14:paraId="136DFDDD" w14:textId="538EF4E1" w:rsidR="004C32BC" w:rsidRPr="00C93A93" w:rsidRDefault="004C32BC" w:rsidP="00FE7FF7">
      <w:pPr>
        <w:pStyle w:val="ListParagraph"/>
        <w:numPr>
          <w:ilvl w:val="0"/>
          <w:numId w:val="99"/>
        </w:numPr>
        <w:rPr>
          <w:lang w:val="en-US"/>
        </w:rPr>
      </w:pPr>
      <w:r w:rsidRPr="00C93A93">
        <w:rPr>
          <w:lang w:val="en-US"/>
        </w:rPr>
        <w:t>Tra cứu lịch sử đơn hàng và theo dõi trạng thái xử lý của các đơn hàng hiện tại.</w:t>
      </w:r>
    </w:p>
    <w:p w14:paraId="0385F3A6" w14:textId="0D7E1F0A" w:rsidR="004C32BC" w:rsidRPr="00C93A93" w:rsidRDefault="004C32BC" w:rsidP="009E229E">
      <w:pPr>
        <w:ind w:firstLine="720"/>
        <w:rPr>
          <w:lang w:val="en-US"/>
        </w:rPr>
      </w:pPr>
      <w:r w:rsidRPr="00C93A93">
        <w:rPr>
          <w:lang w:val="en-US"/>
        </w:rPr>
        <w:t xml:space="preserve">F1.7. Tương tác và </w:t>
      </w:r>
      <w:r w:rsidR="00A4007E">
        <w:rPr>
          <w:lang w:val="en-US"/>
        </w:rPr>
        <w:t>p</w:t>
      </w:r>
      <w:r w:rsidRPr="00C93A93">
        <w:rPr>
          <w:lang w:val="en-US"/>
        </w:rPr>
        <w:t>hản hồi (</w:t>
      </w:r>
      <w:r w:rsidR="009B641C">
        <w:rPr>
          <w:lang w:val="en-US"/>
        </w:rPr>
        <w:t>đ</w:t>
      </w:r>
      <w:r w:rsidRPr="00C93A93">
        <w:rPr>
          <w:lang w:val="en-US"/>
        </w:rPr>
        <w:t xml:space="preserve">ánh giá &amp; </w:t>
      </w:r>
      <w:r w:rsidR="009B641C">
        <w:rPr>
          <w:lang w:val="en-US"/>
        </w:rPr>
        <w:t>b</w:t>
      </w:r>
      <w:r w:rsidRPr="00C93A93">
        <w:rPr>
          <w:lang w:val="en-US"/>
        </w:rPr>
        <w:t>ình luận):</w:t>
      </w:r>
    </w:p>
    <w:p w14:paraId="017AF93A" w14:textId="3BFA641D" w:rsidR="004C32BC" w:rsidRPr="00C93A93" w:rsidRDefault="004C32BC" w:rsidP="00FE7FF7">
      <w:pPr>
        <w:pStyle w:val="ListParagraph"/>
        <w:numPr>
          <w:ilvl w:val="0"/>
          <w:numId w:val="100"/>
        </w:numPr>
        <w:rPr>
          <w:lang w:val="en-US"/>
        </w:rPr>
      </w:pPr>
      <w:r w:rsidRPr="00C93A93">
        <w:rPr>
          <w:lang w:val="en-US"/>
        </w:rPr>
        <w:t>Cho phép người dùng gửi bình luận thắc mắc về sản phẩm.</w:t>
      </w:r>
    </w:p>
    <w:p w14:paraId="5B7D465F" w14:textId="0FDF91D7" w:rsidR="004C32BC" w:rsidRPr="00C93A93" w:rsidRDefault="004C32BC" w:rsidP="00FE7FF7">
      <w:pPr>
        <w:pStyle w:val="ListParagraph"/>
        <w:numPr>
          <w:ilvl w:val="0"/>
          <w:numId w:val="100"/>
        </w:numPr>
        <w:rPr>
          <w:lang w:val="en-US"/>
        </w:rPr>
      </w:pPr>
      <w:r w:rsidRPr="00C93A93">
        <w:rPr>
          <w:lang w:val="en-US"/>
        </w:rPr>
        <w:t>Cho phép đánh giá (Rating) sao và viết nhận xét về sản phẩm sau khi đã hoàn tất mua hàng thành công.</w:t>
      </w:r>
    </w:p>
    <w:p w14:paraId="3C97EEB6" w14:textId="1C0A805A" w:rsidR="00030E72" w:rsidRPr="00C93A93" w:rsidRDefault="004C32BC" w:rsidP="009E229E">
      <w:pPr>
        <w:ind w:firstLine="0"/>
        <w:rPr>
          <w:lang w:val="en-US"/>
        </w:rPr>
      </w:pPr>
      <w:r w:rsidRPr="00C93A93">
        <w:rPr>
          <w:lang w:val="en-US"/>
        </w:rPr>
        <w:t xml:space="preserve">F2. Nhóm chức năng dành cho </w:t>
      </w:r>
      <w:r w:rsidR="00030E72" w:rsidRPr="00C93A93">
        <w:rPr>
          <w:lang w:val="en-US"/>
        </w:rPr>
        <w:t>Admin</w:t>
      </w:r>
    </w:p>
    <w:p w14:paraId="096F7222" w14:textId="10A8F3A6" w:rsidR="004C32BC" w:rsidRPr="00C93A93" w:rsidRDefault="004C32BC" w:rsidP="00464A25">
      <w:pPr>
        <w:rPr>
          <w:lang w:val="en-US"/>
        </w:rPr>
      </w:pPr>
      <w:r w:rsidRPr="00C93A93">
        <w:rPr>
          <w:lang w:val="en-US"/>
        </w:rPr>
        <w:t xml:space="preserve"> Admin là người nắm quyền cao nhất, chịu trách nhiệm cấu hình hệ thống và quản lý tài nguyên cốt lõi.</w:t>
      </w:r>
    </w:p>
    <w:p w14:paraId="51FCDCDC" w14:textId="56BD81D1" w:rsidR="004C32BC" w:rsidRPr="00C93A93" w:rsidRDefault="004C32BC" w:rsidP="009E229E">
      <w:pPr>
        <w:rPr>
          <w:lang w:val="en-US"/>
        </w:rPr>
      </w:pPr>
      <w:r w:rsidRPr="00C93A93">
        <w:rPr>
          <w:lang w:val="en-US"/>
        </w:rPr>
        <w:t xml:space="preserve">F2.1. Quản trị hệ thống và </w:t>
      </w:r>
      <w:r w:rsidR="007F389B">
        <w:rPr>
          <w:lang w:val="en-US"/>
        </w:rPr>
        <w:t>p</w:t>
      </w:r>
      <w:r w:rsidRPr="00C93A93">
        <w:rPr>
          <w:lang w:val="en-US"/>
        </w:rPr>
        <w:t>hân quyền (Identity Management):</w:t>
      </w:r>
    </w:p>
    <w:p w14:paraId="7B6D60A0" w14:textId="0041CA81" w:rsidR="004C32BC" w:rsidRPr="00C93A93" w:rsidRDefault="004C32BC" w:rsidP="00FE7FF7">
      <w:pPr>
        <w:pStyle w:val="ListParagraph"/>
        <w:numPr>
          <w:ilvl w:val="0"/>
          <w:numId w:val="101"/>
        </w:numPr>
        <w:rPr>
          <w:lang w:val="en-US"/>
        </w:rPr>
      </w:pPr>
      <w:r w:rsidRPr="00C93A93">
        <w:rPr>
          <w:lang w:val="en-US"/>
        </w:rPr>
        <w:t>Quản lý người dùng: Thêm, khóa, mở khóa tài khoản người dùng trong hệ thống.</w:t>
      </w:r>
    </w:p>
    <w:p w14:paraId="3F250617" w14:textId="77025A87" w:rsidR="004C32BC" w:rsidRPr="00C93A93" w:rsidRDefault="004C32BC" w:rsidP="00FE7FF7">
      <w:pPr>
        <w:pStyle w:val="ListParagraph"/>
        <w:numPr>
          <w:ilvl w:val="0"/>
          <w:numId w:val="101"/>
        </w:numPr>
        <w:rPr>
          <w:lang w:val="en-US"/>
        </w:rPr>
      </w:pPr>
      <w:r w:rsidRPr="00C93A93">
        <w:rPr>
          <w:lang w:val="en-US"/>
        </w:rPr>
        <w:t>Quản lý vai trò (Roles) &amp; Phân quyền (Permissions): Định nghĩa các vai trò (Admin, Nhân viên, Khách hàng) và gán quyền hạn truy cập chức năng cụ thể cho từng vai trò (dựa trên cơ chế Identity của ABP Framework).</w:t>
      </w:r>
    </w:p>
    <w:p w14:paraId="3B6668C3" w14:textId="4A5ABCFF" w:rsidR="004C32BC" w:rsidRPr="00C93A93" w:rsidRDefault="004C32BC" w:rsidP="00464A25">
      <w:pPr>
        <w:rPr>
          <w:lang w:val="en-US"/>
        </w:rPr>
      </w:pPr>
      <w:r w:rsidRPr="00C93A93">
        <w:rPr>
          <w:lang w:val="en-US"/>
        </w:rPr>
        <w:t>F2.2. Quản lý danh mục sản phẩm:</w:t>
      </w:r>
    </w:p>
    <w:p w14:paraId="1025618C" w14:textId="16115729" w:rsidR="004C32BC" w:rsidRPr="00574061" w:rsidRDefault="004C32BC" w:rsidP="00FE7FF7">
      <w:pPr>
        <w:pStyle w:val="ListParagraph"/>
        <w:numPr>
          <w:ilvl w:val="0"/>
          <w:numId w:val="102"/>
        </w:numPr>
        <w:rPr>
          <w:lang w:val="en-US"/>
        </w:rPr>
      </w:pPr>
      <w:r w:rsidRPr="00574061">
        <w:rPr>
          <w:lang w:val="en-US"/>
        </w:rPr>
        <w:t>Tổ chức cây thư mục sản phẩm (Ví dụ: Điện thoại, Phụ kiện, Tablet...) để phân loại hàng hóa khoa học.</w:t>
      </w:r>
    </w:p>
    <w:p w14:paraId="1CA42275" w14:textId="32496F2D" w:rsidR="004C32BC" w:rsidRPr="00C93A93" w:rsidRDefault="004C32BC" w:rsidP="00464A25">
      <w:pPr>
        <w:rPr>
          <w:lang w:val="en-US"/>
        </w:rPr>
      </w:pPr>
      <w:r w:rsidRPr="00C93A93">
        <w:rPr>
          <w:lang w:val="en-US"/>
        </w:rPr>
        <w:t>F2.3. Quản lý sản phẩm (Quyền cao nhất):</w:t>
      </w:r>
    </w:p>
    <w:p w14:paraId="7CB44FA6" w14:textId="463ADC6D" w:rsidR="004C32BC" w:rsidRPr="00574061" w:rsidRDefault="004C32BC" w:rsidP="00FE7FF7">
      <w:pPr>
        <w:pStyle w:val="ListParagraph"/>
        <w:numPr>
          <w:ilvl w:val="0"/>
          <w:numId w:val="102"/>
        </w:numPr>
        <w:rPr>
          <w:lang w:val="en-US"/>
        </w:rPr>
      </w:pPr>
      <w:r w:rsidRPr="00574061">
        <w:rPr>
          <w:lang w:val="en-US"/>
        </w:rPr>
        <w:t>Toàn quyền Thêm, Sửa, Xóa thông tin sản phẩm, cấu hình SEO và quản lý các biến thể sản phẩm.</w:t>
      </w:r>
    </w:p>
    <w:p w14:paraId="11694425" w14:textId="260BF1B2" w:rsidR="004C32BC" w:rsidRPr="00C93A93" w:rsidRDefault="004C32BC" w:rsidP="009E229E">
      <w:pPr>
        <w:ind w:firstLine="720"/>
        <w:rPr>
          <w:lang w:val="en-US"/>
        </w:rPr>
      </w:pPr>
      <w:r w:rsidRPr="00C93A93">
        <w:rPr>
          <w:lang w:val="en-US"/>
        </w:rPr>
        <w:t xml:space="preserve">F2.4. Quản lý giảm giá và </w:t>
      </w:r>
      <w:r w:rsidR="005D639E">
        <w:rPr>
          <w:lang w:val="en-US"/>
        </w:rPr>
        <w:t>k</w:t>
      </w:r>
      <w:r w:rsidRPr="00C93A93">
        <w:rPr>
          <w:lang w:val="en-US"/>
        </w:rPr>
        <w:t>huyến mãi:</w:t>
      </w:r>
    </w:p>
    <w:p w14:paraId="45AB09DC" w14:textId="66F5A123" w:rsidR="004C32BC" w:rsidRPr="00574061" w:rsidRDefault="004C32BC" w:rsidP="00FE7FF7">
      <w:pPr>
        <w:pStyle w:val="ListParagraph"/>
        <w:numPr>
          <w:ilvl w:val="0"/>
          <w:numId w:val="102"/>
        </w:numPr>
        <w:rPr>
          <w:lang w:val="en-US"/>
        </w:rPr>
      </w:pPr>
      <w:r w:rsidRPr="00574061">
        <w:rPr>
          <w:lang w:val="en-US"/>
        </w:rPr>
        <w:t>Thiết lập các mã giảm giá (Voucher), chương trình giảm giá theo phần trăm hoặc số tiền cố định cho từng dòng sản phẩm.</w:t>
      </w:r>
    </w:p>
    <w:p w14:paraId="79D7D095" w14:textId="7833AF53" w:rsidR="004C32BC" w:rsidRPr="00C93A93" w:rsidRDefault="004C32BC" w:rsidP="009E229E">
      <w:pPr>
        <w:ind w:firstLine="720"/>
        <w:rPr>
          <w:lang w:val="en-US"/>
        </w:rPr>
      </w:pPr>
      <w:r w:rsidRPr="00C93A93">
        <w:rPr>
          <w:lang w:val="en-US"/>
        </w:rPr>
        <w:lastRenderedPageBreak/>
        <w:t>F2.5. Báo cáo thống kê quản trị:</w:t>
      </w:r>
    </w:p>
    <w:p w14:paraId="6512FB12" w14:textId="37BA347C" w:rsidR="004C32BC" w:rsidRPr="00574061" w:rsidRDefault="004C32BC" w:rsidP="00FE7FF7">
      <w:pPr>
        <w:pStyle w:val="ListParagraph"/>
        <w:numPr>
          <w:ilvl w:val="0"/>
          <w:numId w:val="102"/>
        </w:numPr>
        <w:rPr>
          <w:lang w:val="en-US"/>
        </w:rPr>
      </w:pPr>
      <w:r w:rsidRPr="00574061">
        <w:rPr>
          <w:lang w:val="en-US"/>
        </w:rPr>
        <w:t>Xem các báo cáo tổng quan về hiệu suất hệ thống, biểu đồ tăng trưởng người dùng và tổng doanh thu toàn hệ thống.</w:t>
      </w:r>
    </w:p>
    <w:p w14:paraId="260BBA0F" w14:textId="77777777" w:rsidR="003E4716" w:rsidRPr="00C93A93" w:rsidRDefault="004C32BC" w:rsidP="00464A25">
      <w:pPr>
        <w:rPr>
          <w:lang w:val="en-US"/>
        </w:rPr>
      </w:pPr>
      <w:r w:rsidRPr="00C93A93">
        <w:rPr>
          <w:lang w:val="en-US"/>
        </w:rPr>
        <w:t>F3. Nhóm chức năng dành cho Nhân viên bán hàng</w:t>
      </w:r>
    </w:p>
    <w:p w14:paraId="62D36901" w14:textId="0B72E0DB" w:rsidR="004C32BC" w:rsidRPr="00574061" w:rsidRDefault="004C32BC" w:rsidP="00FE7FF7">
      <w:pPr>
        <w:pStyle w:val="ListParagraph"/>
        <w:numPr>
          <w:ilvl w:val="0"/>
          <w:numId w:val="102"/>
        </w:numPr>
        <w:rPr>
          <w:lang w:val="en-US"/>
        </w:rPr>
      </w:pPr>
      <w:r w:rsidRPr="00574061">
        <w:rPr>
          <w:lang w:val="en-US"/>
        </w:rPr>
        <w:t>Nhân viên bán hàng chịu trách nhiệm vận hành kinh doanh hàng ngày, xử lý đơn hàng và chăm sóc khách hàng.</w:t>
      </w:r>
    </w:p>
    <w:p w14:paraId="61ABDDEA" w14:textId="06F36190" w:rsidR="004C32BC" w:rsidRPr="00C93A93" w:rsidRDefault="004C32BC" w:rsidP="009E229E">
      <w:pPr>
        <w:ind w:firstLine="720"/>
        <w:rPr>
          <w:lang w:val="en-US"/>
        </w:rPr>
      </w:pPr>
      <w:r w:rsidRPr="00C93A93">
        <w:rPr>
          <w:lang w:val="en-US"/>
        </w:rPr>
        <w:t xml:space="preserve">F3.1. Quản lý </w:t>
      </w:r>
      <w:r w:rsidR="00464A25" w:rsidRPr="00C93A93">
        <w:rPr>
          <w:lang w:val="en-US"/>
        </w:rPr>
        <w:t>biển q</w:t>
      </w:r>
      <w:r w:rsidRPr="00C93A93">
        <w:rPr>
          <w:lang w:val="en-US"/>
        </w:rPr>
        <w:t>uảng cáo:</w:t>
      </w:r>
    </w:p>
    <w:p w14:paraId="0D5C7E27" w14:textId="503197F2" w:rsidR="004C32BC" w:rsidRPr="00574061" w:rsidRDefault="004C32BC" w:rsidP="00FE7FF7">
      <w:pPr>
        <w:pStyle w:val="ListParagraph"/>
        <w:numPr>
          <w:ilvl w:val="0"/>
          <w:numId w:val="102"/>
        </w:numPr>
        <w:rPr>
          <w:lang w:val="en-US"/>
        </w:rPr>
      </w:pPr>
      <w:r w:rsidRPr="00574061">
        <w:rPr>
          <w:lang w:val="en-US"/>
        </w:rPr>
        <w:t xml:space="preserve">Cập nhật các hình ảnh </w:t>
      </w:r>
      <w:r w:rsidR="00DF6E6F" w:rsidRPr="00574061">
        <w:rPr>
          <w:lang w:val="en-US"/>
        </w:rPr>
        <w:t>quảng cáo</w:t>
      </w:r>
      <w:r w:rsidRPr="00574061">
        <w:rPr>
          <w:lang w:val="en-US"/>
        </w:rPr>
        <w:t>, Slide chạy trên trang chủ để quảng bá cho các sự kiện hoặc sản phẩm nổi bật.</w:t>
      </w:r>
    </w:p>
    <w:p w14:paraId="7D2E35D2" w14:textId="3710A468" w:rsidR="004C32BC" w:rsidRPr="00C93A93" w:rsidRDefault="004C32BC" w:rsidP="009E229E">
      <w:pPr>
        <w:ind w:firstLine="720"/>
        <w:rPr>
          <w:lang w:val="en-US"/>
        </w:rPr>
      </w:pPr>
      <w:r w:rsidRPr="00C93A93">
        <w:rPr>
          <w:lang w:val="en-US"/>
        </w:rPr>
        <w:t>F3.2. Quản lý sản phẩm (Tác nghiệp):</w:t>
      </w:r>
    </w:p>
    <w:p w14:paraId="06070285" w14:textId="3873F63B" w:rsidR="004C32BC" w:rsidRPr="00574061" w:rsidRDefault="004C32BC" w:rsidP="00FE7FF7">
      <w:pPr>
        <w:pStyle w:val="ListParagraph"/>
        <w:numPr>
          <w:ilvl w:val="0"/>
          <w:numId w:val="102"/>
        </w:numPr>
        <w:rPr>
          <w:lang w:val="en-US"/>
        </w:rPr>
      </w:pPr>
      <w:r w:rsidRPr="00574061">
        <w:rPr>
          <w:lang w:val="en-US"/>
        </w:rPr>
        <w:t>Cập nhật thông tin tồn kho, giá bán nhanh hoặc điều chỉnh thông tin mô tả sản phẩm theo yêu cầu kinh doanh (trong phạm vi được phân quyền).</w:t>
      </w:r>
    </w:p>
    <w:p w14:paraId="35A6B83E" w14:textId="1FAFEBFF" w:rsidR="004C32BC" w:rsidRPr="00C93A93" w:rsidRDefault="004C32BC" w:rsidP="009E229E">
      <w:pPr>
        <w:ind w:firstLine="720"/>
        <w:rPr>
          <w:lang w:val="en-US"/>
        </w:rPr>
      </w:pPr>
      <w:r w:rsidRPr="00C93A93">
        <w:rPr>
          <w:lang w:val="en-US"/>
        </w:rPr>
        <w:t xml:space="preserve">F3.3. Quản lý và </w:t>
      </w:r>
      <w:r w:rsidR="00FF6D6B">
        <w:rPr>
          <w:lang w:val="en-US"/>
        </w:rPr>
        <w:t>x</w:t>
      </w:r>
      <w:r w:rsidRPr="00C93A93">
        <w:rPr>
          <w:lang w:val="en-US"/>
        </w:rPr>
        <w:t>ử lý đơn hàng:</w:t>
      </w:r>
    </w:p>
    <w:p w14:paraId="3A8F7E32" w14:textId="2524F3E1" w:rsidR="004C32BC" w:rsidRPr="00574061" w:rsidRDefault="004C32BC" w:rsidP="00FE7FF7">
      <w:pPr>
        <w:pStyle w:val="ListParagraph"/>
        <w:numPr>
          <w:ilvl w:val="0"/>
          <w:numId w:val="102"/>
        </w:numPr>
        <w:rPr>
          <w:lang w:val="en-US"/>
        </w:rPr>
      </w:pPr>
      <w:r w:rsidRPr="00574061">
        <w:rPr>
          <w:lang w:val="en-US"/>
        </w:rPr>
        <w:t>Tiếp nhận đơn hàng mới, xác nhận đơn hàng, in phiếu giao hàng và cập nhật trạng thái đơn hàng (Đang giao, Đã giao, Hủy).</w:t>
      </w:r>
    </w:p>
    <w:p w14:paraId="64FCC957" w14:textId="15ACB8D0" w:rsidR="004C32BC" w:rsidRPr="00C93A93" w:rsidRDefault="004C32BC" w:rsidP="009E229E">
      <w:pPr>
        <w:ind w:firstLine="720"/>
        <w:rPr>
          <w:lang w:val="en-US"/>
        </w:rPr>
      </w:pPr>
      <w:r w:rsidRPr="00C93A93">
        <w:rPr>
          <w:lang w:val="en-US"/>
        </w:rPr>
        <w:t>F3.4. Quản lý Khách hàng:</w:t>
      </w:r>
    </w:p>
    <w:p w14:paraId="31B0BA10" w14:textId="1E3AAE46" w:rsidR="004C32BC" w:rsidRPr="00574061" w:rsidRDefault="004C32BC" w:rsidP="00FE7FF7">
      <w:pPr>
        <w:pStyle w:val="ListParagraph"/>
        <w:numPr>
          <w:ilvl w:val="0"/>
          <w:numId w:val="102"/>
        </w:numPr>
        <w:rPr>
          <w:lang w:val="en-US"/>
        </w:rPr>
      </w:pPr>
      <w:r w:rsidRPr="00574061">
        <w:rPr>
          <w:lang w:val="en-US"/>
        </w:rPr>
        <w:t>Tra cứu thông tin liên lạc khách hàng để hỗ trợ tư vấn hoặc giải quyết khiếu nại.</w:t>
      </w:r>
    </w:p>
    <w:p w14:paraId="75CD48F5" w14:textId="4C3C7B6F" w:rsidR="004C32BC" w:rsidRPr="00C93A93" w:rsidRDefault="004C32BC" w:rsidP="009E229E">
      <w:pPr>
        <w:ind w:firstLine="720"/>
        <w:rPr>
          <w:lang w:val="en-US"/>
        </w:rPr>
      </w:pPr>
      <w:r w:rsidRPr="00C93A93">
        <w:rPr>
          <w:lang w:val="en-US"/>
        </w:rPr>
        <w:t>F3.5. Báo cáo doanh số bán hàng:</w:t>
      </w:r>
    </w:p>
    <w:p w14:paraId="539507A9" w14:textId="5F74DF0E" w:rsidR="004C32BC" w:rsidRPr="00574061" w:rsidRDefault="004C32BC" w:rsidP="00FE7FF7">
      <w:pPr>
        <w:pStyle w:val="ListParagraph"/>
        <w:numPr>
          <w:ilvl w:val="0"/>
          <w:numId w:val="102"/>
        </w:numPr>
        <w:rPr>
          <w:lang w:val="en-US"/>
        </w:rPr>
      </w:pPr>
      <w:r w:rsidRPr="00574061">
        <w:rPr>
          <w:lang w:val="en-US"/>
        </w:rPr>
        <w:t>Xem báo cáo doanh số bán hàng của cá nhân hoặc cửa hàng theo ngày/tuần/tháng để theo dõi hiệu quả kinh doanh.</w:t>
      </w:r>
    </w:p>
    <w:p w14:paraId="18C033DD" w14:textId="3008BE38" w:rsidR="00B621A1" w:rsidRPr="00890B20" w:rsidRDefault="00B621A1" w:rsidP="00B621A1">
      <w:pPr>
        <w:pStyle w:val="Heading3"/>
      </w:pPr>
      <w:bookmarkStart w:id="79" w:name="_Toc216254191"/>
      <w:bookmarkStart w:id="80" w:name="_Toc216255439"/>
      <w:r w:rsidRPr="00890B20">
        <w:t>Yêu cầu phi chức năng</w:t>
      </w:r>
      <w:bookmarkEnd w:id="79"/>
      <w:bookmarkEnd w:id="80"/>
    </w:p>
    <w:p w14:paraId="0C4E8D58" w14:textId="77777777" w:rsidR="004C758A" w:rsidRPr="00890B20" w:rsidRDefault="004C758A" w:rsidP="004C758A">
      <w:r w:rsidRPr="00890B20">
        <w:t>Phần này mô tả các yêu cầu liên quan đến hiệu suất, độ an toàn, tính khả dụng và khả năng mở rộng của hệ thống. Đây là những yếu tố quan trọng nhằm đảm bảo website vận hành ổn định, bảo mật và mang lại trải nghiệm tốt nhất cho người dùng.</w:t>
      </w:r>
    </w:p>
    <w:p w14:paraId="3C912BF5" w14:textId="77777777" w:rsidR="004C758A" w:rsidRPr="00890B20" w:rsidRDefault="004C758A" w:rsidP="004C758A">
      <w:r w:rsidRPr="00890B20">
        <w:t>NF1. Hiệu năng (Performance)</w:t>
      </w:r>
    </w:p>
    <w:p w14:paraId="28501851" w14:textId="77777777" w:rsidR="004C758A" w:rsidRPr="00890B20" w:rsidRDefault="004C758A" w:rsidP="004C758A">
      <w:r w:rsidRPr="00890B20">
        <w:t>•</w:t>
      </w:r>
      <w:r w:rsidRPr="00890B20">
        <w:tab/>
        <w:t>Hệ thống cần đảm bảo thời gian tải trang chủ và các trang sản phẩm không vượt quá 3 giây, kể cả khi lượng truy cập ở mức trung bình.</w:t>
      </w:r>
    </w:p>
    <w:p w14:paraId="23C1ABC0" w14:textId="77777777" w:rsidR="004C758A" w:rsidRPr="00890B20" w:rsidRDefault="004C758A" w:rsidP="004C758A">
      <w:r w:rsidRPr="00890B20">
        <w:t>•</w:t>
      </w:r>
      <w:r w:rsidRPr="00890B20">
        <w:tab/>
        <w:t>Website phải có khả năng xử lý tối thiểu 100 người dùng truy cập cùng lúc mà không xảy ra tình trạng gián đoạn hay giảm tốc độ đáng kể.</w:t>
      </w:r>
    </w:p>
    <w:p w14:paraId="57E6B3CC" w14:textId="77777777" w:rsidR="004C758A" w:rsidRPr="00890B20" w:rsidRDefault="004C758A" w:rsidP="004C758A">
      <w:r w:rsidRPr="00890B20">
        <w:lastRenderedPageBreak/>
        <w:t>•</w:t>
      </w:r>
      <w:r w:rsidRPr="00890B20">
        <w:tab/>
        <w:t>Các truy vấn dữ liệu, tìm kiếm sản phẩm và thao tác giỏ hàng cần được tối ưu hóa về tốc độ phản hồi để mang lại trải nghiệm mượt mà cho người dùng.</w:t>
      </w:r>
    </w:p>
    <w:p w14:paraId="488C8B26" w14:textId="77777777" w:rsidR="004C758A" w:rsidRPr="00890B20" w:rsidRDefault="004C758A" w:rsidP="004C758A">
      <w:r w:rsidRPr="00890B20">
        <w:t>NF2. Bảo mật (Security)</w:t>
      </w:r>
    </w:p>
    <w:p w14:paraId="52C31C2D" w14:textId="77777777" w:rsidR="004C758A" w:rsidRPr="00890B20" w:rsidRDefault="004C758A" w:rsidP="004C758A">
      <w:r w:rsidRPr="00890B20">
        <w:t>•</w:t>
      </w:r>
      <w:r w:rsidRPr="00890B20">
        <w:tab/>
        <w:t>Tất cả mật khẩu người dùng được lưu trữ dưới dạng mã hóa để đảm bảo an toàn thông tin cá nhân.</w:t>
      </w:r>
    </w:p>
    <w:p w14:paraId="221CCF5A" w14:textId="51497F54" w:rsidR="004C758A" w:rsidRPr="00890B20" w:rsidRDefault="004C758A" w:rsidP="004C758A">
      <w:r w:rsidRPr="00890B20">
        <w:t>•</w:t>
      </w:r>
      <w:r w:rsidRPr="00890B20">
        <w:tab/>
        <w:t xml:space="preserve">Hệ thống phải có cơ chế ngăn chặn các hình thức tấn </w:t>
      </w:r>
      <w:r w:rsidR="00361FA2" w:rsidRPr="00361FA2">
        <w:t>côn</w:t>
      </w:r>
      <w:r w:rsidR="00361FA2" w:rsidRPr="003F5A1F">
        <w:t>g</w:t>
      </w:r>
      <w:r w:rsidRPr="00890B20">
        <w:t xml:space="preserve"> phổ biến như SQL Injection, Cross-Site Scripting (XSS) và Cross-Site Request Forgery (CSRF).</w:t>
      </w:r>
    </w:p>
    <w:p w14:paraId="464B83D7" w14:textId="77777777" w:rsidR="004C758A" w:rsidRPr="00890B20" w:rsidRDefault="004C758A" w:rsidP="004C758A">
      <w:r w:rsidRPr="00890B20">
        <w:t>•</w:t>
      </w:r>
      <w:r w:rsidRPr="00890B20">
        <w:tab/>
        <w:t>Cơ chế phân quyền truy cập rõ ràng, đảm bảo mỗi người dùng (Admin, nhân viên kho, nhân viên bán hàng) chỉ được phép thực hiện những chức năng phù hợp với vai trò của mình.</w:t>
      </w:r>
    </w:p>
    <w:p w14:paraId="5A0DA845" w14:textId="77777777" w:rsidR="004C758A" w:rsidRPr="00890B20" w:rsidRDefault="004C758A" w:rsidP="004C758A">
      <w:r w:rsidRPr="00890B20">
        <w:t>•</w:t>
      </w:r>
      <w:r w:rsidRPr="00890B20">
        <w:tab/>
        <w:t>Các phiên đăng nhập phải được kiểm soát và tự động hết hạn sau một khoảng thời gian không hoạt động, nhằm hạn chế nguy cơ truy cập trái phép.</w:t>
      </w:r>
    </w:p>
    <w:p w14:paraId="58FD3EC0" w14:textId="77777777" w:rsidR="004C758A" w:rsidRPr="00890B20" w:rsidRDefault="004C758A" w:rsidP="004C758A">
      <w:r w:rsidRPr="00890B20">
        <w:t>NF3. Tính sẵn sàng (Availability)</w:t>
      </w:r>
    </w:p>
    <w:p w14:paraId="065D23DF" w14:textId="77777777" w:rsidR="004C758A" w:rsidRPr="00890B20" w:rsidRDefault="004C758A" w:rsidP="004C758A">
      <w:r w:rsidRPr="00890B20">
        <w:t>•</w:t>
      </w:r>
      <w:r w:rsidRPr="00890B20">
        <w:tab/>
        <w:t>Hệ thống cần đảm bảo hoạt động liên tục 24/7 với thời gian hoạt động ổn định đạt tối thiểu 99,5%.</w:t>
      </w:r>
    </w:p>
    <w:p w14:paraId="3E35C681" w14:textId="77777777" w:rsidR="004C758A" w:rsidRPr="00890B20" w:rsidRDefault="004C758A" w:rsidP="004C758A">
      <w:r w:rsidRPr="00890B20">
        <w:t>•</w:t>
      </w:r>
      <w:r w:rsidRPr="00890B20">
        <w:tab/>
        <w:t>Cần có cơ chế giám sát và tự động khôi phục khi xảy ra sự cố, giúp giảm thiểu tối đa thời gian ngừng dịch vụ.</w:t>
      </w:r>
    </w:p>
    <w:p w14:paraId="300D07F3" w14:textId="77777777" w:rsidR="004C758A" w:rsidRPr="00890B20" w:rsidRDefault="004C758A" w:rsidP="004C758A">
      <w:r w:rsidRPr="00890B20">
        <w:t>NF4. Khả năng mở rộng (Scalability)</w:t>
      </w:r>
    </w:p>
    <w:p w14:paraId="7EF6BAE2" w14:textId="77777777" w:rsidR="004C758A" w:rsidRPr="00890B20" w:rsidRDefault="004C758A" w:rsidP="004C758A">
      <w:r w:rsidRPr="00890B20">
        <w:t>•</w:t>
      </w:r>
      <w:r w:rsidRPr="00890B20">
        <w:tab/>
        <w:t>Website phải được thiết kế theo kiến trúc đa tầng và linh hoạt, cho phép mở rộng tài nguyên phần cứng (máy chủ, lưu trữ) khi số lượng người dùng và dữ liệu tăng lên.</w:t>
      </w:r>
    </w:p>
    <w:p w14:paraId="5A6C667D" w14:textId="77777777" w:rsidR="004C758A" w:rsidRPr="00890B20" w:rsidRDefault="004C758A" w:rsidP="004C758A">
      <w:r w:rsidRPr="00890B20">
        <w:t>•</w:t>
      </w:r>
      <w:r w:rsidRPr="00890B20">
        <w:tab/>
        <w:t>Cấu trúc hệ thống cần đảm bảo dễ dàng tích hợp thêm các module hoặc tính năng mới mà không làm ảnh hưởng đến hoạt động hiện tại.</w:t>
      </w:r>
    </w:p>
    <w:p w14:paraId="0BA4A2F4" w14:textId="77777777" w:rsidR="004C758A" w:rsidRPr="00890B20" w:rsidRDefault="004C758A" w:rsidP="004C758A">
      <w:r w:rsidRPr="00890B20">
        <w:t>NF5. Tính dễ sử dụng (Usability)</w:t>
      </w:r>
    </w:p>
    <w:p w14:paraId="460C2070" w14:textId="77777777" w:rsidR="004C758A" w:rsidRPr="00890B20" w:rsidRDefault="004C758A" w:rsidP="004C758A">
      <w:r w:rsidRPr="00890B20">
        <w:t>•</w:t>
      </w:r>
      <w:r w:rsidRPr="00890B20">
        <w:tab/>
        <w:t>Giao diện người dùng phải thân thiện, trực quan và dễ thao tác, giúp người dùng có thể sử dụng mà không cần qua đào tạo chuyên sâu.</w:t>
      </w:r>
    </w:p>
    <w:p w14:paraId="5A45528F" w14:textId="77777777" w:rsidR="004C758A" w:rsidRPr="00890B20" w:rsidRDefault="004C758A" w:rsidP="004C758A">
      <w:r w:rsidRPr="00890B20">
        <w:t>•</w:t>
      </w:r>
      <w:r w:rsidRPr="00890B20">
        <w:tab/>
        <w:t>Các thành phần giao diện như nút bấm, biểu mẫu, danh mục, giỏ hàng cần được bố trí hợp lý và nhất quán, tạo cảm giác quen thuộc khi sử dụng.</w:t>
      </w:r>
    </w:p>
    <w:p w14:paraId="307D2B0A" w14:textId="77777777" w:rsidR="004C758A" w:rsidRPr="00890B20" w:rsidRDefault="004C758A" w:rsidP="004C758A">
      <w:r w:rsidRPr="00890B20">
        <w:t>•</w:t>
      </w:r>
      <w:r w:rsidRPr="00890B20">
        <w:tab/>
        <w:t>Hỗ trợ ngôn ngữ tiếng việt dễ hiểu và các thông báo lỗi rõ ràng giúp người dùng dễ nhận biết và xử lý.</w:t>
      </w:r>
    </w:p>
    <w:p w14:paraId="4CE8F879" w14:textId="77777777" w:rsidR="004C758A" w:rsidRPr="00890B20" w:rsidRDefault="004C758A" w:rsidP="004C758A">
      <w:r w:rsidRPr="00890B20">
        <w:t>NF6. Tính tương thích (Compatibility)</w:t>
      </w:r>
    </w:p>
    <w:p w14:paraId="20910BA2" w14:textId="66C13878" w:rsidR="004C758A" w:rsidRPr="00890B20" w:rsidRDefault="004C758A" w:rsidP="004C758A">
      <w:r w:rsidRPr="00890B20">
        <w:t>•</w:t>
      </w:r>
      <w:r w:rsidRPr="00890B20">
        <w:tab/>
        <w:t xml:space="preserve">Website cần được hiển thị ổn định trên các trình duyệt phổ biến như </w:t>
      </w:r>
      <w:r w:rsidR="00ED5B50" w:rsidRPr="00ED5B50">
        <w:t>Google Chrome</w:t>
      </w:r>
      <w:r w:rsidRPr="00890B20">
        <w:t>, Mozilla Firefox, Microsoft Edge và Safari.</w:t>
      </w:r>
    </w:p>
    <w:p w14:paraId="7777F8E0" w14:textId="77777777" w:rsidR="004C758A" w:rsidRPr="00890B20" w:rsidRDefault="004C758A" w:rsidP="004C758A">
      <w:r w:rsidRPr="00890B20">
        <w:lastRenderedPageBreak/>
        <w:t>•</w:t>
      </w:r>
      <w:r w:rsidRPr="00890B20">
        <w:tab/>
        <w:t>Giao  diện được thiết kế theo hướng Responsive Design, bảo đảm khả năng tương thích và hiển thị tốt trên máy tính, máy tính bảng và điện thoại di động.</w:t>
      </w:r>
    </w:p>
    <w:p w14:paraId="55BB6D46" w14:textId="6A8B3B80" w:rsidR="00AC7AC6" w:rsidRPr="00890B20" w:rsidRDefault="004C758A" w:rsidP="004C758A">
      <w:r w:rsidRPr="00890B20">
        <w:t>•</w:t>
      </w:r>
      <w:r w:rsidRPr="00890B20">
        <w:tab/>
        <w:t>Hệ thống cũng cần tương thích với các phiên bản hệ điều hành phổ biến như: Windows, macOS, Android và IOS.</w:t>
      </w:r>
    </w:p>
    <w:p w14:paraId="0E4C992D" w14:textId="5EBAF064" w:rsidR="009E3530" w:rsidRPr="00890B20" w:rsidRDefault="009E3530" w:rsidP="009E3530">
      <w:pPr>
        <w:pStyle w:val="Heading2"/>
      </w:pPr>
      <w:bookmarkStart w:id="81" w:name="_Toc216254192"/>
      <w:bookmarkStart w:id="82" w:name="_Toc216255440"/>
      <w:r w:rsidRPr="00890B20">
        <w:t>Sơ đồ</w:t>
      </w:r>
      <w:r w:rsidR="00316F3B">
        <w:rPr>
          <w:lang w:val="en-US"/>
        </w:rPr>
        <w:t xml:space="preserve"> ca sử dụng (</w:t>
      </w:r>
      <w:r w:rsidRPr="00890B20">
        <w:t>Use Case</w:t>
      </w:r>
      <w:r w:rsidR="00316F3B">
        <w:rPr>
          <w:lang w:val="en-US"/>
        </w:rPr>
        <w:t xml:space="preserve"> Diagram)</w:t>
      </w:r>
      <w:bookmarkEnd w:id="81"/>
      <w:bookmarkEnd w:id="82"/>
    </w:p>
    <w:p w14:paraId="094C316B" w14:textId="269A7855" w:rsidR="00F05B26" w:rsidRPr="00890B20" w:rsidRDefault="007C06E7" w:rsidP="00F05B26">
      <w:pPr>
        <w:pStyle w:val="Heading3"/>
      </w:pPr>
      <w:bookmarkStart w:id="83" w:name="_Toc211805850"/>
      <w:bookmarkStart w:id="84" w:name="_Toc216254193"/>
      <w:bookmarkStart w:id="85" w:name="_Toc216255441"/>
      <w:r w:rsidRPr="00B259E4">
        <w:t xml:space="preserve">Sơ đồ </w:t>
      </w:r>
      <w:r>
        <w:rPr>
          <w:lang w:val="en-US"/>
        </w:rPr>
        <w:t>Use Case</w:t>
      </w:r>
      <w:r w:rsidR="00F05B26" w:rsidRPr="00890B20">
        <w:t xml:space="preserve"> tổng quát</w:t>
      </w:r>
      <w:bookmarkEnd w:id="83"/>
      <w:bookmarkEnd w:id="84"/>
      <w:bookmarkEnd w:id="85"/>
    </w:p>
    <w:p w14:paraId="651C5D0C" w14:textId="5C7058CD" w:rsidR="003747F4" w:rsidRPr="00890B20" w:rsidRDefault="00CF7652" w:rsidP="002230F1">
      <w:pPr>
        <w:keepNext/>
      </w:pPr>
      <w:r w:rsidRPr="00CF7652">
        <w:rPr>
          <w:noProof/>
          <w:lang w:val="en-US"/>
        </w:rPr>
        <w:drawing>
          <wp:inline distT="0" distB="0" distL="0" distR="0" wp14:anchorId="5D0B983F" wp14:editId="0258E085">
            <wp:extent cx="5746959" cy="3505200"/>
            <wp:effectExtent l="0" t="0" r="6350" b="0"/>
            <wp:docPr id="9394932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93208" name="Picture 1" descr="A diagram of a diagram&#10;&#10;AI-generated content may be incorrect."/>
                    <pic:cNvPicPr/>
                  </pic:nvPicPr>
                  <pic:blipFill>
                    <a:blip r:embed="rId31"/>
                    <a:stretch>
                      <a:fillRect/>
                    </a:stretch>
                  </pic:blipFill>
                  <pic:spPr>
                    <a:xfrm>
                      <a:off x="0" y="0"/>
                      <a:ext cx="5752805" cy="3508766"/>
                    </a:xfrm>
                    <a:prstGeom prst="rect">
                      <a:avLst/>
                    </a:prstGeom>
                  </pic:spPr>
                </pic:pic>
              </a:graphicData>
            </a:graphic>
          </wp:inline>
        </w:drawing>
      </w:r>
    </w:p>
    <w:p w14:paraId="7DCD974C" w14:textId="2FF5902E" w:rsidR="0088345D" w:rsidRPr="00890B20" w:rsidRDefault="003747F4" w:rsidP="003747F4">
      <w:pPr>
        <w:pStyle w:val="Caption"/>
        <w:rPr>
          <w:lang w:val="vi-VN"/>
        </w:rPr>
      </w:pPr>
      <w:bookmarkStart w:id="86" w:name="_Toc21625430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w:t>
      </w:r>
      <w:r w:rsidR="00804794">
        <w:rPr>
          <w:lang w:val="vi-VN"/>
        </w:rPr>
        <w:fldChar w:fldCharType="end"/>
      </w:r>
      <w:r w:rsidRPr="00890B20">
        <w:rPr>
          <w:lang w:val="vi-VN"/>
        </w:rPr>
        <w:t xml:space="preserve"> Sơ đồ Use Case </w:t>
      </w:r>
      <w:r w:rsidR="006378E7" w:rsidRPr="00890B20">
        <w:rPr>
          <w:lang w:val="vi-VN"/>
        </w:rPr>
        <w:t>tổng quát</w:t>
      </w:r>
      <w:bookmarkEnd w:id="86"/>
    </w:p>
    <w:p w14:paraId="7B2912BC" w14:textId="77777777" w:rsidR="0067685A" w:rsidRPr="00890B20" w:rsidRDefault="0067685A" w:rsidP="0067685A"/>
    <w:p w14:paraId="5DCE79FB" w14:textId="4711789A" w:rsidR="00DC1E39" w:rsidRDefault="00DC1E39" w:rsidP="00D51445">
      <w:pPr>
        <w:pStyle w:val="Caption"/>
        <w:keepNext/>
        <w:spacing w:line="360" w:lineRule="auto"/>
      </w:pPr>
      <w:bookmarkStart w:id="87" w:name="_Toc216254462"/>
      <w:r>
        <w:t xml:space="preserve">Bảng </w:t>
      </w:r>
      <w:fldSimple w:instr=" STYLEREF 1 \s ">
        <w:r w:rsidR="00E629C6">
          <w:rPr>
            <w:noProof/>
          </w:rPr>
          <w:t>2</w:t>
        </w:r>
      </w:fldSimple>
      <w:r w:rsidR="007332FC">
        <w:noBreakHyphen/>
      </w:r>
      <w:fldSimple w:instr=" SEQ Bảng \* ARABIC \s 1 ">
        <w:r w:rsidR="00E629C6">
          <w:rPr>
            <w:noProof/>
          </w:rPr>
          <w:t>1</w:t>
        </w:r>
      </w:fldSimple>
      <w:r w:rsidRPr="00DC1E39">
        <w:rPr>
          <w:lang w:val="vi-VN"/>
        </w:rPr>
        <w:t xml:space="preserve"> </w:t>
      </w:r>
      <w:r w:rsidRPr="00890B20">
        <w:rPr>
          <w:lang w:val="vi-VN"/>
        </w:rPr>
        <w:t>Mô tả chức năng Use Case tổng quát</w:t>
      </w:r>
      <w:bookmarkEnd w:id="87"/>
    </w:p>
    <w:tbl>
      <w:tblPr>
        <w:tblStyle w:val="TableGrid1"/>
        <w:tblW w:w="0" w:type="auto"/>
        <w:tblLook w:val="04A0" w:firstRow="1" w:lastRow="0" w:firstColumn="1" w:lastColumn="0" w:noHBand="0" w:noVBand="1"/>
      </w:tblPr>
      <w:tblGrid>
        <w:gridCol w:w="708"/>
        <w:gridCol w:w="2516"/>
        <w:gridCol w:w="5554"/>
      </w:tblGrid>
      <w:tr w:rsidR="0088345D" w:rsidRPr="00890B20" w14:paraId="4DAEF531" w14:textId="77777777" w:rsidTr="00FF0139">
        <w:trPr>
          <w:trHeight w:val="307"/>
        </w:trPr>
        <w:tc>
          <w:tcPr>
            <w:tcW w:w="708" w:type="dxa"/>
            <w:shd w:val="clear" w:color="auto" w:fill="FFFFFF" w:themeFill="background1"/>
          </w:tcPr>
          <w:p w14:paraId="31D77E93" w14:textId="77777777" w:rsidR="0088345D" w:rsidRPr="00890B20" w:rsidRDefault="0088345D" w:rsidP="00F83A00">
            <w:pPr>
              <w:spacing w:before="20" w:after="20" w:line="360" w:lineRule="auto"/>
              <w:ind w:firstLine="0"/>
              <w:jc w:val="center"/>
              <w:rPr>
                <w:rFonts w:ascii="Times New Roman" w:hAnsi="Times New Roman"/>
                <w:b/>
              </w:rPr>
            </w:pPr>
            <w:bookmarkStart w:id="88" w:name="_Hlk211515735"/>
            <w:r w:rsidRPr="00890B20">
              <w:rPr>
                <w:rFonts w:ascii="Times New Roman" w:hAnsi="Times New Roman"/>
                <w:b/>
              </w:rPr>
              <w:t>STT</w:t>
            </w:r>
          </w:p>
        </w:tc>
        <w:tc>
          <w:tcPr>
            <w:tcW w:w="2516" w:type="dxa"/>
            <w:shd w:val="clear" w:color="auto" w:fill="FFFFFF" w:themeFill="background1"/>
          </w:tcPr>
          <w:p w14:paraId="331FA153" w14:textId="77777777" w:rsidR="0088345D" w:rsidRPr="00890B20" w:rsidRDefault="0088345D" w:rsidP="00F83A00">
            <w:pPr>
              <w:spacing w:before="20" w:after="20" w:line="360" w:lineRule="auto"/>
              <w:ind w:firstLine="0"/>
              <w:jc w:val="center"/>
              <w:rPr>
                <w:rFonts w:ascii="Times New Roman" w:hAnsi="Times New Roman"/>
                <w:b/>
              </w:rPr>
            </w:pPr>
            <w:r w:rsidRPr="00890B20">
              <w:rPr>
                <w:rFonts w:ascii="Times New Roman" w:hAnsi="Times New Roman"/>
                <w:b/>
              </w:rPr>
              <w:t>TÊN USE CASE</w:t>
            </w:r>
          </w:p>
        </w:tc>
        <w:tc>
          <w:tcPr>
            <w:tcW w:w="5554" w:type="dxa"/>
            <w:shd w:val="clear" w:color="auto" w:fill="FFFFFF" w:themeFill="background1"/>
          </w:tcPr>
          <w:p w14:paraId="5F7CB169" w14:textId="77777777" w:rsidR="0088345D" w:rsidRPr="00890B20" w:rsidRDefault="0088345D" w:rsidP="00F83A00">
            <w:pPr>
              <w:spacing w:before="20" w:after="20" w:line="360" w:lineRule="auto"/>
              <w:ind w:firstLine="0"/>
              <w:jc w:val="center"/>
              <w:rPr>
                <w:rFonts w:ascii="Times New Roman" w:hAnsi="Times New Roman"/>
                <w:b/>
              </w:rPr>
            </w:pPr>
            <w:r w:rsidRPr="00890B20">
              <w:rPr>
                <w:rFonts w:ascii="Times New Roman" w:hAnsi="Times New Roman"/>
                <w:b/>
              </w:rPr>
              <w:t>Ý NGHĨA / GHI CHÚ</w:t>
            </w:r>
          </w:p>
        </w:tc>
      </w:tr>
      <w:tr w:rsidR="0088345D" w:rsidRPr="00890B20" w14:paraId="319B7119" w14:textId="77777777" w:rsidTr="00FF0139">
        <w:trPr>
          <w:trHeight w:val="884"/>
        </w:trPr>
        <w:tc>
          <w:tcPr>
            <w:tcW w:w="708" w:type="dxa"/>
          </w:tcPr>
          <w:p w14:paraId="4C012FCB"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1</w:t>
            </w:r>
          </w:p>
        </w:tc>
        <w:tc>
          <w:tcPr>
            <w:tcW w:w="2516" w:type="dxa"/>
          </w:tcPr>
          <w:p w14:paraId="6493542A"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Đăng nhập</w:t>
            </w:r>
          </w:p>
        </w:tc>
        <w:tc>
          <w:tcPr>
            <w:tcW w:w="5554" w:type="dxa"/>
          </w:tcPr>
          <w:p w14:paraId="0310ABCC" w14:textId="01658FEC" w:rsidR="0088345D" w:rsidRPr="00890B20" w:rsidRDefault="0088345D" w:rsidP="00F83A00">
            <w:pPr>
              <w:spacing w:before="20" w:after="20" w:line="360" w:lineRule="auto"/>
              <w:ind w:firstLine="0"/>
              <w:jc w:val="left"/>
              <w:rPr>
                <w:rFonts w:ascii="Times New Roman" w:hAnsi="Times New Roman"/>
              </w:rPr>
            </w:pPr>
            <w:r w:rsidRPr="00890B20">
              <w:rPr>
                <w:rFonts w:ascii="Times New Roman" w:hAnsi="Times New Roman"/>
              </w:rPr>
              <w:t xml:space="preserve">Giúp </w:t>
            </w:r>
            <w:r w:rsidR="00BA6881" w:rsidRPr="00BA6881">
              <w:rPr>
                <w:rFonts w:ascii="Times New Roman" w:hAnsi="Times New Roman"/>
              </w:rPr>
              <w:t>N</w:t>
            </w:r>
            <w:r w:rsidR="00393BB7" w:rsidRPr="00393BB7">
              <w:rPr>
                <w:rFonts w:ascii="Times New Roman" w:hAnsi="Times New Roman"/>
              </w:rPr>
              <w:t>hân viên,</w:t>
            </w:r>
            <w:r w:rsidRPr="00890B20">
              <w:rPr>
                <w:rFonts w:ascii="Times New Roman" w:hAnsi="Times New Roman"/>
              </w:rPr>
              <w:t xml:space="preserve"> </w:t>
            </w:r>
            <w:r w:rsidR="00BA6881" w:rsidRPr="00BA6881">
              <w:rPr>
                <w:rFonts w:ascii="Times New Roman" w:hAnsi="Times New Roman"/>
              </w:rPr>
              <w:t>K</w:t>
            </w:r>
            <w:r w:rsidRPr="00890B20">
              <w:rPr>
                <w:rFonts w:ascii="Times New Roman" w:hAnsi="Times New Roman"/>
              </w:rPr>
              <w:t>hách hàng đăng nhập vào để sử dụng các chức năng của hệ thống cần đến quyền truy cập rõ ràng.</w:t>
            </w:r>
          </w:p>
        </w:tc>
      </w:tr>
      <w:tr w:rsidR="0088345D" w:rsidRPr="00890B20" w14:paraId="24C7425E" w14:textId="77777777" w:rsidTr="00FF0139">
        <w:tc>
          <w:tcPr>
            <w:tcW w:w="708" w:type="dxa"/>
          </w:tcPr>
          <w:p w14:paraId="334EAA92"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2</w:t>
            </w:r>
          </w:p>
        </w:tc>
        <w:tc>
          <w:tcPr>
            <w:tcW w:w="2516" w:type="dxa"/>
          </w:tcPr>
          <w:p w14:paraId="6BF26F63"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Đăng Ký</w:t>
            </w:r>
          </w:p>
        </w:tc>
        <w:tc>
          <w:tcPr>
            <w:tcW w:w="5554" w:type="dxa"/>
          </w:tcPr>
          <w:p w14:paraId="4EA82CB0" w14:textId="1DC79808" w:rsidR="0088345D" w:rsidRPr="00890B20" w:rsidRDefault="00C8540D" w:rsidP="00F83A00">
            <w:pPr>
              <w:spacing w:before="20" w:after="20"/>
              <w:ind w:firstLine="0"/>
              <w:rPr>
                <w:rFonts w:ascii="Times New Roman" w:hAnsi="Times New Roman"/>
              </w:rPr>
            </w:pPr>
            <w:r w:rsidRPr="00890B20">
              <w:rPr>
                <w:rFonts w:ascii="Times New Roman" w:hAnsi="Times New Roman"/>
              </w:rPr>
              <w:t>Khách</w:t>
            </w:r>
            <w:r w:rsidR="000B45E4" w:rsidRPr="00413F35">
              <w:rPr>
                <w:rFonts w:ascii="Times New Roman" w:hAnsi="Times New Roman"/>
              </w:rPr>
              <w:t xml:space="preserve"> vãng lai</w:t>
            </w:r>
            <w:r w:rsidRPr="00890B20">
              <w:rPr>
                <w:rFonts w:ascii="Times New Roman" w:hAnsi="Times New Roman"/>
              </w:rPr>
              <w:t xml:space="preserve"> truy cập trên website tạo tài khoản</w:t>
            </w:r>
          </w:p>
        </w:tc>
      </w:tr>
      <w:tr w:rsidR="0088345D" w:rsidRPr="00890B20" w14:paraId="6B879D27" w14:textId="77777777" w:rsidTr="00FF0139">
        <w:tc>
          <w:tcPr>
            <w:tcW w:w="708" w:type="dxa"/>
          </w:tcPr>
          <w:p w14:paraId="0B49CF3E"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3</w:t>
            </w:r>
          </w:p>
        </w:tc>
        <w:tc>
          <w:tcPr>
            <w:tcW w:w="2516" w:type="dxa"/>
          </w:tcPr>
          <w:p w14:paraId="29A02EC1"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Quản lý sản phẩm</w:t>
            </w:r>
          </w:p>
        </w:tc>
        <w:tc>
          <w:tcPr>
            <w:tcW w:w="5554" w:type="dxa"/>
          </w:tcPr>
          <w:p w14:paraId="012E628E" w14:textId="32D709B7" w:rsidR="0088345D" w:rsidRPr="00890B20" w:rsidRDefault="0088345D" w:rsidP="00F83A00">
            <w:pPr>
              <w:spacing w:before="20" w:after="20" w:line="360" w:lineRule="auto"/>
              <w:ind w:firstLine="0"/>
              <w:jc w:val="left"/>
              <w:rPr>
                <w:rFonts w:ascii="Times New Roman" w:hAnsi="Times New Roman"/>
              </w:rPr>
            </w:pPr>
            <w:r w:rsidRPr="00890B20">
              <w:rPr>
                <w:rFonts w:ascii="Times New Roman" w:hAnsi="Times New Roman"/>
              </w:rPr>
              <w:t xml:space="preserve">Giúp </w:t>
            </w:r>
            <w:r w:rsidR="00BA6881" w:rsidRPr="00BA6881">
              <w:rPr>
                <w:rFonts w:ascii="Times New Roman" w:hAnsi="Times New Roman"/>
              </w:rPr>
              <w:t>Admin</w:t>
            </w:r>
            <w:r w:rsidR="00920CFA" w:rsidRPr="00890B20">
              <w:rPr>
                <w:rFonts w:ascii="Times New Roman" w:hAnsi="Times New Roman"/>
              </w:rPr>
              <w:t xml:space="preserve"> </w:t>
            </w:r>
            <w:r w:rsidRPr="00890B20">
              <w:rPr>
                <w:rFonts w:ascii="Times New Roman" w:hAnsi="Times New Roman"/>
              </w:rPr>
              <w:t>cập nhật lại thông tin sản phẩm.</w:t>
            </w:r>
          </w:p>
        </w:tc>
      </w:tr>
      <w:tr w:rsidR="0088345D" w:rsidRPr="00890B20" w14:paraId="4334FFC6" w14:textId="77777777" w:rsidTr="00FF0139">
        <w:trPr>
          <w:trHeight w:val="717"/>
        </w:trPr>
        <w:tc>
          <w:tcPr>
            <w:tcW w:w="708" w:type="dxa"/>
          </w:tcPr>
          <w:p w14:paraId="4CA4CA85"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4</w:t>
            </w:r>
          </w:p>
        </w:tc>
        <w:tc>
          <w:tcPr>
            <w:tcW w:w="2516" w:type="dxa"/>
          </w:tcPr>
          <w:p w14:paraId="68FA1E2A"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Quản lý đơn đặt hàng</w:t>
            </w:r>
          </w:p>
        </w:tc>
        <w:tc>
          <w:tcPr>
            <w:tcW w:w="5554" w:type="dxa"/>
          </w:tcPr>
          <w:p w14:paraId="5E6426E5" w14:textId="4D7D6BCC" w:rsidR="0088345D" w:rsidRPr="00890B20" w:rsidRDefault="0088345D" w:rsidP="00F83A00">
            <w:pPr>
              <w:spacing w:before="20" w:after="20" w:line="360" w:lineRule="auto"/>
              <w:ind w:firstLine="0"/>
              <w:jc w:val="left"/>
              <w:rPr>
                <w:rFonts w:ascii="Times New Roman" w:hAnsi="Times New Roman"/>
              </w:rPr>
            </w:pPr>
            <w:r w:rsidRPr="00890B20">
              <w:rPr>
                <w:rFonts w:ascii="Times New Roman" w:hAnsi="Times New Roman"/>
              </w:rPr>
              <w:t xml:space="preserve">Giúp </w:t>
            </w:r>
            <w:r w:rsidR="00207DD5" w:rsidRPr="00BA6881">
              <w:rPr>
                <w:rFonts w:ascii="Times New Roman" w:hAnsi="Times New Roman"/>
              </w:rPr>
              <w:t>Admin</w:t>
            </w:r>
            <w:r w:rsidR="00207DD5" w:rsidRPr="00890B20">
              <w:rPr>
                <w:rFonts w:ascii="Times New Roman" w:hAnsi="Times New Roman"/>
              </w:rPr>
              <w:t xml:space="preserve"> </w:t>
            </w:r>
            <w:r w:rsidRPr="00890B20">
              <w:rPr>
                <w:rFonts w:ascii="Times New Roman" w:hAnsi="Times New Roman"/>
              </w:rPr>
              <w:t xml:space="preserve">quản lý đơn đặt hàng của </w:t>
            </w:r>
            <w:r w:rsidR="006475BA" w:rsidRPr="00F90EA9">
              <w:rPr>
                <w:rFonts w:ascii="Times New Roman" w:hAnsi="Times New Roman"/>
              </w:rPr>
              <w:t>K</w:t>
            </w:r>
            <w:r w:rsidRPr="00890B20">
              <w:rPr>
                <w:rFonts w:ascii="Times New Roman" w:hAnsi="Times New Roman"/>
              </w:rPr>
              <w:t xml:space="preserve">hách hàng. </w:t>
            </w:r>
            <w:r w:rsidR="00920CFA" w:rsidRPr="00890B20">
              <w:rPr>
                <w:rFonts w:ascii="Times New Roman" w:hAnsi="Times New Roman"/>
              </w:rPr>
              <w:t>K</w:t>
            </w:r>
            <w:r w:rsidRPr="00890B20">
              <w:rPr>
                <w:rFonts w:ascii="Times New Roman" w:hAnsi="Times New Roman"/>
              </w:rPr>
              <w:t>hách hàng sẽ xem được danh sách đơn hàng đã đặt.</w:t>
            </w:r>
          </w:p>
        </w:tc>
      </w:tr>
      <w:tr w:rsidR="0088345D" w:rsidRPr="00890B20" w14:paraId="08518D98" w14:textId="77777777" w:rsidTr="00FF0139">
        <w:tc>
          <w:tcPr>
            <w:tcW w:w="708" w:type="dxa"/>
          </w:tcPr>
          <w:p w14:paraId="63452DF0"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5</w:t>
            </w:r>
          </w:p>
        </w:tc>
        <w:tc>
          <w:tcPr>
            <w:tcW w:w="2516" w:type="dxa"/>
          </w:tcPr>
          <w:p w14:paraId="70003650"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Quản lý khách hàng</w:t>
            </w:r>
          </w:p>
        </w:tc>
        <w:tc>
          <w:tcPr>
            <w:tcW w:w="5554" w:type="dxa"/>
          </w:tcPr>
          <w:p w14:paraId="53308B01" w14:textId="10D07099" w:rsidR="0088345D" w:rsidRPr="00890B20" w:rsidRDefault="0088345D" w:rsidP="00F83A00">
            <w:pPr>
              <w:spacing w:before="20" w:after="20" w:line="360" w:lineRule="auto"/>
              <w:ind w:firstLine="0"/>
              <w:jc w:val="left"/>
              <w:rPr>
                <w:rFonts w:ascii="Times New Roman" w:hAnsi="Times New Roman"/>
              </w:rPr>
            </w:pPr>
            <w:r w:rsidRPr="00890B20">
              <w:rPr>
                <w:rFonts w:ascii="Times New Roman" w:hAnsi="Times New Roman"/>
              </w:rPr>
              <w:t xml:space="preserve">Giúp </w:t>
            </w:r>
            <w:r w:rsidR="00F90EA9" w:rsidRPr="00BA6881">
              <w:rPr>
                <w:rFonts w:ascii="Times New Roman" w:hAnsi="Times New Roman"/>
              </w:rPr>
              <w:t>Admin</w:t>
            </w:r>
            <w:r w:rsidR="00F90EA9" w:rsidRPr="00890B20">
              <w:rPr>
                <w:rFonts w:ascii="Times New Roman" w:hAnsi="Times New Roman"/>
              </w:rPr>
              <w:t xml:space="preserve"> </w:t>
            </w:r>
            <w:r w:rsidRPr="00890B20">
              <w:rPr>
                <w:rFonts w:ascii="Times New Roman" w:hAnsi="Times New Roman"/>
              </w:rPr>
              <w:t>quản lý Khách hàng</w:t>
            </w:r>
          </w:p>
        </w:tc>
      </w:tr>
      <w:tr w:rsidR="0088345D" w:rsidRPr="00890B20" w14:paraId="0E2C9B00" w14:textId="77777777" w:rsidTr="00FF0139">
        <w:tc>
          <w:tcPr>
            <w:tcW w:w="708" w:type="dxa"/>
          </w:tcPr>
          <w:p w14:paraId="3BB1A6BC"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lastRenderedPageBreak/>
              <w:t>6</w:t>
            </w:r>
          </w:p>
        </w:tc>
        <w:tc>
          <w:tcPr>
            <w:tcW w:w="2516" w:type="dxa"/>
          </w:tcPr>
          <w:p w14:paraId="29563BB6"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Quản lý danh mục</w:t>
            </w:r>
          </w:p>
        </w:tc>
        <w:tc>
          <w:tcPr>
            <w:tcW w:w="5554" w:type="dxa"/>
          </w:tcPr>
          <w:p w14:paraId="6C3D7E8B" w14:textId="57D7AE29" w:rsidR="0088345D" w:rsidRPr="00890B20" w:rsidRDefault="0088345D" w:rsidP="00F83A00">
            <w:pPr>
              <w:spacing w:before="20" w:after="20" w:line="360" w:lineRule="auto"/>
              <w:ind w:firstLine="0"/>
              <w:jc w:val="left"/>
              <w:rPr>
                <w:rFonts w:ascii="Times New Roman" w:hAnsi="Times New Roman"/>
              </w:rPr>
            </w:pPr>
            <w:r w:rsidRPr="00890B20">
              <w:rPr>
                <w:rFonts w:ascii="Times New Roman" w:hAnsi="Times New Roman"/>
              </w:rPr>
              <w:t>Gi</w:t>
            </w:r>
            <w:r w:rsidR="00FD2844" w:rsidRPr="00E62653">
              <w:rPr>
                <w:rFonts w:ascii="Times New Roman" w:hAnsi="Times New Roman"/>
              </w:rPr>
              <w:t>ú</w:t>
            </w:r>
            <w:r w:rsidRPr="00890B20">
              <w:rPr>
                <w:rFonts w:ascii="Times New Roman" w:hAnsi="Times New Roman"/>
              </w:rPr>
              <w:t xml:space="preserve">p </w:t>
            </w:r>
            <w:r w:rsidR="005255BC" w:rsidRPr="00FE1525">
              <w:rPr>
                <w:rFonts w:ascii="Times New Roman" w:hAnsi="Times New Roman"/>
              </w:rPr>
              <w:t>N</w:t>
            </w:r>
            <w:r w:rsidR="00C065F4" w:rsidRPr="00393BB7">
              <w:rPr>
                <w:rFonts w:ascii="Times New Roman" w:hAnsi="Times New Roman"/>
              </w:rPr>
              <w:t>hân viên</w:t>
            </w:r>
            <w:r w:rsidR="00920CFA" w:rsidRPr="00890B20">
              <w:rPr>
                <w:rFonts w:ascii="Times New Roman" w:hAnsi="Times New Roman"/>
              </w:rPr>
              <w:t xml:space="preserve"> </w:t>
            </w:r>
            <w:r w:rsidRPr="00890B20">
              <w:rPr>
                <w:rFonts w:ascii="Times New Roman" w:hAnsi="Times New Roman"/>
              </w:rPr>
              <w:t xml:space="preserve">quản lý danh mục sản phẩm </w:t>
            </w:r>
          </w:p>
        </w:tc>
      </w:tr>
      <w:tr w:rsidR="0088345D" w:rsidRPr="00890B20" w14:paraId="3AAC4D84" w14:textId="77777777" w:rsidTr="00FF0139">
        <w:tc>
          <w:tcPr>
            <w:tcW w:w="708" w:type="dxa"/>
          </w:tcPr>
          <w:p w14:paraId="60431641"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7</w:t>
            </w:r>
          </w:p>
        </w:tc>
        <w:tc>
          <w:tcPr>
            <w:tcW w:w="2516" w:type="dxa"/>
          </w:tcPr>
          <w:p w14:paraId="08B9B1DB"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Quản lý tài khoản</w:t>
            </w:r>
          </w:p>
        </w:tc>
        <w:tc>
          <w:tcPr>
            <w:tcW w:w="5554" w:type="dxa"/>
          </w:tcPr>
          <w:p w14:paraId="56E8C3CC" w14:textId="7361940B" w:rsidR="0088345D" w:rsidRPr="00875079" w:rsidRDefault="0088345D" w:rsidP="00F83A00">
            <w:pPr>
              <w:spacing w:before="20" w:after="20" w:line="360" w:lineRule="auto"/>
              <w:ind w:firstLine="0"/>
              <w:jc w:val="left"/>
              <w:rPr>
                <w:rFonts w:ascii="Times New Roman" w:hAnsi="Times New Roman"/>
              </w:rPr>
            </w:pPr>
            <w:r w:rsidRPr="00890B20">
              <w:rPr>
                <w:rFonts w:ascii="Times New Roman" w:hAnsi="Times New Roman"/>
              </w:rPr>
              <w:t xml:space="preserve">Giúp </w:t>
            </w:r>
            <w:r w:rsidR="00FE1525" w:rsidRPr="00BA6881">
              <w:rPr>
                <w:rFonts w:ascii="Times New Roman" w:hAnsi="Times New Roman"/>
              </w:rPr>
              <w:t>Admin</w:t>
            </w:r>
            <w:r w:rsidR="00FE1525" w:rsidRPr="00890B20">
              <w:rPr>
                <w:rFonts w:ascii="Times New Roman" w:hAnsi="Times New Roman"/>
              </w:rPr>
              <w:t xml:space="preserve"> </w:t>
            </w:r>
            <w:r w:rsidRPr="00890B20">
              <w:rPr>
                <w:rFonts w:ascii="Times New Roman" w:hAnsi="Times New Roman"/>
              </w:rPr>
              <w:t xml:space="preserve">quản lý tài khoản </w:t>
            </w:r>
            <w:r w:rsidR="005E659D" w:rsidRPr="00BA6881">
              <w:rPr>
                <w:rFonts w:ascii="Times New Roman" w:hAnsi="Times New Roman"/>
              </w:rPr>
              <w:t>Admin</w:t>
            </w:r>
            <w:r w:rsidR="00920CFA" w:rsidRPr="00890B20">
              <w:rPr>
                <w:rFonts w:ascii="Times New Roman" w:hAnsi="Times New Roman"/>
              </w:rPr>
              <w:t xml:space="preserve">, </w:t>
            </w:r>
            <w:r w:rsidR="00875079" w:rsidRPr="0042094E">
              <w:rPr>
                <w:rFonts w:ascii="Times New Roman" w:hAnsi="Times New Roman"/>
              </w:rPr>
              <w:t>N</w:t>
            </w:r>
            <w:r w:rsidR="00920CFA" w:rsidRPr="00890B20">
              <w:rPr>
                <w:rFonts w:ascii="Times New Roman" w:hAnsi="Times New Roman"/>
              </w:rPr>
              <w:t>hân viên</w:t>
            </w:r>
            <w:r w:rsidR="00513A68" w:rsidRPr="00875079">
              <w:rPr>
                <w:rFonts w:ascii="Times New Roman" w:hAnsi="Times New Roman"/>
              </w:rPr>
              <w:t>, Khách hàng</w:t>
            </w:r>
          </w:p>
        </w:tc>
      </w:tr>
      <w:tr w:rsidR="0088345D" w:rsidRPr="00890B20" w14:paraId="1C631ADB" w14:textId="77777777" w:rsidTr="00FF0139">
        <w:trPr>
          <w:trHeight w:val="756"/>
        </w:trPr>
        <w:tc>
          <w:tcPr>
            <w:tcW w:w="708" w:type="dxa"/>
          </w:tcPr>
          <w:p w14:paraId="7F2683B6"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8</w:t>
            </w:r>
          </w:p>
        </w:tc>
        <w:tc>
          <w:tcPr>
            <w:tcW w:w="2516" w:type="dxa"/>
          </w:tcPr>
          <w:p w14:paraId="0397D741"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Thống kê báo cáo</w:t>
            </w:r>
          </w:p>
        </w:tc>
        <w:tc>
          <w:tcPr>
            <w:tcW w:w="5554" w:type="dxa"/>
          </w:tcPr>
          <w:p w14:paraId="73298F15" w14:textId="6ECC377D" w:rsidR="0088345D" w:rsidRPr="00890B20" w:rsidRDefault="0088345D" w:rsidP="00F83A00">
            <w:pPr>
              <w:spacing w:before="20" w:after="20" w:line="360" w:lineRule="auto"/>
              <w:ind w:firstLine="0"/>
              <w:jc w:val="left"/>
              <w:rPr>
                <w:rFonts w:ascii="Times New Roman" w:hAnsi="Times New Roman"/>
              </w:rPr>
            </w:pPr>
            <w:r w:rsidRPr="00890B20">
              <w:rPr>
                <w:rFonts w:ascii="Times New Roman" w:hAnsi="Times New Roman"/>
              </w:rPr>
              <w:t xml:space="preserve">Giúp </w:t>
            </w:r>
            <w:r w:rsidR="0009673A" w:rsidRPr="0009673A">
              <w:rPr>
                <w:rFonts w:ascii="Times New Roman" w:hAnsi="Times New Roman"/>
              </w:rPr>
              <w:t>N</w:t>
            </w:r>
            <w:r w:rsidR="00222C92" w:rsidRPr="00222C92">
              <w:rPr>
                <w:rFonts w:ascii="Times New Roman" w:hAnsi="Times New Roman"/>
              </w:rPr>
              <w:t xml:space="preserve">hân viên, </w:t>
            </w:r>
            <w:r w:rsidR="0042094E" w:rsidRPr="00BA6881">
              <w:rPr>
                <w:rFonts w:ascii="Times New Roman" w:hAnsi="Times New Roman"/>
              </w:rPr>
              <w:t>Admin</w:t>
            </w:r>
            <w:r w:rsidR="0042094E" w:rsidRPr="00890B20">
              <w:rPr>
                <w:rFonts w:ascii="Times New Roman" w:hAnsi="Times New Roman"/>
              </w:rPr>
              <w:t xml:space="preserve"> </w:t>
            </w:r>
            <w:r w:rsidRPr="00890B20">
              <w:rPr>
                <w:rFonts w:ascii="Times New Roman" w:hAnsi="Times New Roman"/>
              </w:rPr>
              <w:t>thống kê mặt hàng bán chạy và doanh thu, thống kê mặt hàng bán chạy, khách hàng mua nhiều.</w:t>
            </w:r>
          </w:p>
        </w:tc>
      </w:tr>
      <w:tr w:rsidR="0088345D" w:rsidRPr="00890B20" w14:paraId="62E89EF5" w14:textId="77777777" w:rsidTr="00FF0139">
        <w:trPr>
          <w:trHeight w:val="856"/>
        </w:trPr>
        <w:tc>
          <w:tcPr>
            <w:tcW w:w="708" w:type="dxa"/>
          </w:tcPr>
          <w:p w14:paraId="210A11B6"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9</w:t>
            </w:r>
          </w:p>
        </w:tc>
        <w:tc>
          <w:tcPr>
            <w:tcW w:w="2516" w:type="dxa"/>
          </w:tcPr>
          <w:p w14:paraId="1A5637E7"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Xem thông tin sản phẩm</w:t>
            </w:r>
          </w:p>
        </w:tc>
        <w:tc>
          <w:tcPr>
            <w:tcW w:w="5554" w:type="dxa"/>
          </w:tcPr>
          <w:p w14:paraId="78AB6903" w14:textId="6C61DBF5" w:rsidR="0088345D" w:rsidRPr="00890B20" w:rsidRDefault="0088345D" w:rsidP="00F83A00">
            <w:pPr>
              <w:spacing w:before="20" w:after="20" w:line="360" w:lineRule="auto"/>
              <w:ind w:firstLine="0"/>
              <w:jc w:val="left"/>
              <w:rPr>
                <w:rFonts w:ascii="Times New Roman" w:hAnsi="Times New Roman"/>
              </w:rPr>
            </w:pPr>
            <w:r w:rsidRPr="00890B20">
              <w:rPr>
                <w:rFonts w:ascii="Times New Roman" w:hAnsi="Times New Roman"/>
              </w:rPr>
              <w:t xml:space="preserve">Giúp </w:t>
            </w:r>
            <w:r w:rsidR="006B576E" w:rsidRPr="00931A7F">
              <w:rPr>
                <w:rFonts w:ascii="Times New Roman" w:hAnsi="Times New Roman"/>
              </w:rPr>
              <w:t>K</w:t>
            </w:r>
            <w:r w:rsidRPr="00890B20">
              <w:rPr>
                <w:rFonts w:ascii="Times New Roman" w:hAnsi="Times New Roman"/>
              </w:rPr>
              <w:t>hách hàng xem tra cứu thông tin sản phẩm và lựa chọn.</w:t>
            </w:r>
          </w:p>
        </w:tc>
      </w:tr>
      <w:tr w:rsidR="0088345D" w:rsidRPr="00890B20" w14:paraId="7A49B0C4" w14:textId="77777777" w:rsidTr="00FF0139">
        <w:trPr>
          <w:trHeight w:val="801"/>
        </w:trPr>
        <w:tc>
          <w:tcPr>
            <w:tcW w:w="708" w:type="dxa"/>
          </w:tcPr>
          <w:p w14:paraId="11271B69"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10</w:t>
            </w:r>
          </w:p>
        </w:tc>
        <w:tc>
          <w:tcPr>
            <w:tcW w:w="2516" w:type="dxa"/>
          </w:tcPr>
          <w:p w14:paraId="24534F08"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Tìm kiếm sản phẩm</w:t>
            </w:r>
          </w:p>
        </w:tc>
        <w:tc>
          <w:tcPr>
            <w:tcW w:w="5554" w:type="dxa"/>
          </w:tcPr>
          <w:p w14:paraId="2B0BAF1D" w14:textId="77777777" w:rsidR="0088345D" w:rsidRPr="00890B20" w:rsidRDefault="0088345D" w:rsidP="00F83A00">
            <w:pPr>
              <w:spacing w:before="20" w:after="20" w:line="360" w:lineRule="auto"/>
              <w:ind w:firstLine="0"/>
              <w:jc w:val="left"/>
              <w:rPr>
                <w:rFonts w:ascii="Times New Roman" w:hAnsi="Times New Roman"/>
              </w:rPr>
            </w:pPr>
            <w:r w:rsidRPr="00890B20">
              <w:rPr>
                <w:rFonts w:ascii="Times New Roman" w:hAnsi="Times New Roman"/>
              </w:rPr>
              <w:t>Mô tả chức năng tìm kiếm sản phẩm giúp cho việc tìm kiếm sản phẩm được dễ dàng hơn.</w:t>
            </w:r>
          </w:p>
        </w:tc>
      </w:tr>
      <w:tr w:rsidR="0088345D" w:rsidRPr="00890B20" w14:paraId="507A016F" w14:textId="77777777" w:rsidTr="00FF0139">
        <w:tc>
          <w:tcPr>
            <w:tcW w:w="708" w:type="dxa"/>
          </w:tcPr>
          <w:p w14:paraId="780F491C"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11</w:t>
            </w:r>
          </w:p>
        </w:tc>
        <w:tc>
          <w:tcPr>
            <w:tcW w:w="2516" w:type="dxa"/>
          </w:tcPr>
          <w:p w14:paraId="7D74A563"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Quản lý giỏ hàng</w:t>
            </w:r>
          </w:p>
        </w:tc>
        <w:tc>
          <w:tcPr>
            <w:tcW w:w="5554" w:type="dxa"/>
          </w:tcPr>
          <w:p w14:paraId="7EF9CEA8" w14:textId="7771A694" w:rsidR="0088345D" w:rsidRPr="00890B20" w:rsidRDefault="0088345D" w:rsidP="00F83A00">
            <w:pPr>
              <w:spacing w:before="20" w:after="20" w:line="360" w:lineRule="auto"/>
              <w:ind w:firstLine="0"/>
              <w:jc w:val="left"/>
              <w:rPr>
                <w:rFonts w:ascii="Times New Roman" w:hAnsi="Times New Roman"/>
              </w:rPr>
            </w:pPr>
            <w:r w:rsidRPr="00890B20">
              <w:rPr>
                <w:rFonts w:ascii="Times New Roman" w:hAnsi="Times New Roman"/>
              </w:rPr>
              <w:t xml:space="preserve">Giúp </w:t>
            </w:r>
            <w:r w:rsidR="00931A7F" w:rsidRPr="006C7BF0">
              <w:rPr>
                <w:rFonts w:ascii="Times New Roman" w:hAnsi="Times New Roman"/>
              </w:rPr>
              <w:t>K</w:t>
            </w:r>
            <w:r w:rsidRPr="00890B20">
              <w:rPr>
                <w:rFonts w:ascii="Times New Roman" w:hAnsi="Times New Roman"/>
              </w:rPr>
              <w:t>hách hàng thêm, xóa, đặt mua mặt hàng trong giỏ hàng.</w:t>
            </w:r>
          </w:p>
        </w:tc>
      </w:tr>
      <w:tr w:rsidR="0088345D" w:rsidRPr="00890B20" w14:paraId="74FBF5C4" w14:textId="77777777" w:rsidTr="00FF0139">
        <w:tc>
          <w:tcPr>
            <w:tcW w:w="708" w:type="dxa"/>
          </w:tcPr>
          <w:p w14:paraId="7395E9A5"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12</w:t>
            </w:r>
          </w:p>
        </w:tc>
        <w:tc>
          <w:tcPr>
            <w:tcW w:w="2516" w:type="dxa"/>
          </w:tcPr>
          <w:p w14:paraId="5931557A"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Đặt hàng</w:t>
            </w:r>
          </w:p>
        </w:tc>
        <w:tc>
          <w:tcPr>
            <w:tcW w:w="5554" w:type="dxa"/>
          </w:tcPr>
          <w:p w14:paraId="54A910F2" w14:textId="617467FC" w:rsidR="0088345D" w:rsidRPr="00890B20" w:rsidRDefault="0088345D" w:rsidP="00F83A00">
            <w:pPr>
              <w:spacing w:before="20" w:after="20" w:line="360" w:lineRule="auto"/>
              <w:ind w:firstLine="0"/>
              <w:jc w:val="left"/>
              <w:rPr>
                <w:rFonts w:ascii="Times New Roman" w:hAnsi="Times New Roman"/>
              </w:rPr>
            </w:pPr>
            <w:r w:rsidRPr="00890B20">
              <w:rPr>
                <w:rFonts w:ascii="Times New Roman" w:hAnsi="Times New Roman"/>
              </w:rPr>
              <w:t xml:space="preserve">Giúp </w:t>
            </w:r>
            <w:r w:rsidR="006C7BF0" w:rsidRPr="004152C2">
              <w:rPr>
                <w:rFonts w:ascii="Times New Roman" w:hAnsi="Times New Roman"/>
              </w:rPr>
              <w:t>K</w:t>
            </w:r>
            <w:r w:rsidRPr="00890B20">
              <w:rPr>
                <w:rFonts w:ascii="Times New Roman" w:hAnsi="Times New Roman"/>
              </w:rPr>
              <w:t xml:space="preserve">hách hàng đặt hàng </w:t>
            </w:r>
          </w:p>
        </w:tc>
      </w:tr>
      <w:tr w:rsidR="0088345D" w:rsidRPr="00890B20" w14:paraId="62CA8A2D" w14:textId="77777777" w:rsidTr="00FF0139">
        <w:trPr>
          <w:trHeight w:val="317"/>
        </w:trPr>
        <w:tc>
          <w:tcPr>
            <w:tcW w:w="708" w:type="dxa"/>
          </w:tcPr>
          <w:p w14:paraId="011068F4"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13</w:t>
            </w:r>
          </w:p>
        </w:tc>
        <w:tc>
          <w:tcPr>
            <w:tcW w:w="2516" w:type="dxa"/>
          </w:tcPr>
          <w:p w14:paraId="6D96F8C8"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Đặt mua hàng</w:t>
            </w:r>
          </w:p>
        </w:tc>
        <w:tc>
          <w:tcPr>
            <w:tcW w:w="5554" w:type="dxa"/>
          </w:tcPr>
          <w:p w14:paraId="53D30DF0" w14:textId="740C4841" w:rsidR="0088345D" w:rsidRPr="00890B20" w:rsidRDefault="0088345D" w:rsidP="00F83A00">
            <w:pPr>
              <w:spacing w:before="20" w:after="20" w:line="360" w:lineRule="auto"/>
              <w:ind w:firstLine="0"/>
              <w:jc w:val="left"/>
              <w:rPr>
                <w:rFonts w:ascii="Times New Roman" w:hAnsi="Times New Roman"/>
              </w:rPr>
            </w:pPr>
            <w:r w:rsidRPr="00890B20">
              <w:rPr>
                <w:rFonts w:ascii="Times New Roman" w:hAnsi="Times New Roman"/>
              </w:rPr>
              <w:t xml:space="preserve">Giúp </w:t>
            </w:r>
            <w:r w:rsidR="004152C2" w:rsidRPr="005012F2">
              <w:rPr>
                <w:rFonts w:ascii="Times New Roman" w:hAnsi="Times New Roman"/>
              </w:rPr>
              <w:t>K</w:t>
            </w:r>
            <w:r w:rsidRPr="00890B20">
              <w:rPr>
                <w:rFonts w:ascii="Times New Roman" w:hAnsi="Times New Roman"/>
              </w:rPr>
              <w:t>hách hàng đặt mua hàng.</w:t>
            </w:r>
          </w:p>
        </w:tc>
      </w:tr>
      <w:tr w:rsidR="0088345D" w:rsidRPr="00890B20" w14:paraId="3ED97E27" w14:textId="77777777" w:rsidTr="00FF0139">
        <w:trPr>
          <w:trHeight w:val="790"/>
        </w:trPr>
        <w:tc>
          <w:tcPr>
            <w:tcW w:w="708" w:type="dxa"/>
          </w:tcPr>
          <w:p w14:paraId="0F23BFF6"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14</w:t>
            </w:r>
          </w:p>
        </w:tc>
        <w:tc>
          <w:tcPr>
            <w:tcW w:w="2516" w:type="dxa"/>
          </w:tcPr>
          <w:p w14:paraId="6987EB26"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Quản lý tài khoản cá nhân</w:t>
            </w:r>
          </w:p>
        </w:tc>
        <w:tc>
          <w:tcPr>
            <w:tcW w:w="5554" w:type="dxa"/>
          </w:tcPr>
          <w:p w14:paraId="1E550625" w14:textId="39ED7F74" w:rsidR="0088345D" w:rsidRPr="00890B20" w:rsidRDefault="0088345D" w:rsidP="00F83A00">
            <w:pPr>
              <w:keepNext/>
              <w:spacing w:before="20" w:after="20" w:line="360" w:lineRule="auto"/>
              <w:ind w:firstLine="0"/>
              <w:jc w:val="left"/>
              <w:rPr>
                <w:rFonts w:ascii="Times New Roman" w:hAnsi="Times New Roman"/>
              </w:rPr>
            </w:pPr>
            <w:r w:rsidRPr="00890B20">
              <w:rPr>
                <w:rFonts w:ascii="Times New Roman" w:hAnsi="Times New Roman"/>
              </w:rPr>
              <w:t xml:space="preserve">Giúp </w:t>
            </w:r>
            <w:r w:rsidR="005012F2" w:rsidRPr="005012F2">
              <w:rPr>
                <w:rFonts w:ascii="Times New Roman" w:hAnsi="Times New Roman"/>
              </w:rPr>
              <w:t>k</w:t>
            </w:r>
            <w:r w:rsidRPr="00890B20">
              <w:rPr>
                <w:rFonts w:ascii="Times New Roman" w:hAnsi="Times New Roman"/>
              </w:rPr>
              <w:t>hách hàng xem thông tin cá nhân, xem lịch sử mua hàng, đổi mật khẩu.</w:t>
            </w:r>
          </w:p>
        </w:tc>
      </w:tr>
      <w:tr w:rsidR="0088345D" w:rsidRPr="00890B20" w14:paraId="7A0A466B" w14:textId="77777777" w:rsidTr="00FF0139">
        <w:trPr>
          <w:trHeight w:val="544"/>
        </w:trPr>
        <w:tc>
          <w:tcPr>
            <w:tcW w:w="708" w:type="dxa"/>
          </w:tcPr>
          <w:p w14:paraId="38C9674C"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15</w:t>
            </w:r>
          </w:p>
        </w:tc>
        <w:tc>
          <w:tcPr>
            <w:tcW w:w="2516" w:type="dxa"/>
          </w:tcPr>
          <w:p w14:paraId="218CB33E"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Quên mật khẩu</w:t>
            </w:r>
          </w:p>
        </w:tc>
        <w:tc>
          <w:tcPr>
            <w:tcW w:w="5554" w:type="dxa"/>
          </w:tcPr>
          <w:p w14:paraId="2DC502D4" w14:textId="48D33AFF" w:rsidR="0088345D" w:rsidRPr="00890B20" w:rsidRDefault="0088345D" w:rsidP="00F83A00">
            <w:pPr>
              <w:keepNext/>
              <w:spacing w:before="20" w:after="20" w:line="360" w:lineRule="auto"/>
              <w:ind w:firstLine="0"/>
              <w:jc w:val="left"/>
              <w:rPr>
                <w:rFonts w:ascii="Times New Roman" w:hAnsi="Times New Roman"/>
              </w:rPr>
            </w:pPr>
            <w:r w:rsidRPr="00890B20">
              <w:rPr>
                <w:rFonts w:ascii="Times New Roman" w:hAnsi="Times New Roman"/>
              </w:rPr>
              <w:t xml:space="preserve">Giúp </w:t>
            </w:r>
            <w:r w:rsidR="00B761EC" w:rsidRPr="001425B7">
              <w:rPr>
                <w:rFonts w:ascii="Times New Roman" w:hAnsi="Times New Roman"/>
              </w:rPr>
              <w:t>k</w:t>
            </w:r>
            <w:r w:rsidRPr="00890B20">
              <w:rPr>
                <w:rFonts w:ascii="Times New Roman" w:hAnsi="Times New Roman"/>
              </w:rPr>
              <w:t xml:space="preserve">hách hàng lấy lại mật khi quên hoặc mất mật khẩu </w:t>
            </w:r>
          </w:p>
        </w:tc>
      </w:tr>
      <w:tr w:rsidR="0088345D" w:rsidRPr="00890B20" w14:paraId="1EDAE197" w14:textId="77777777" w:rsidTr="00FF0139">
        <w:trPr>
          <w:trHeight w:val="691"/>
        </w:trPr>
        <w:tc>
          <w:tcPr>
            <w:tcW w:w="708" w:type="dxa"/>
          </w:tcPr>
          <w:p w14:paraId="773C7B0B"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16</w:t>
            </w:r>
          </w:p>
        </w:tc>
        <w:tc>
          <w:tcPr>
            <w:tcW w:w="2516" w:type="dxa"/>
          </w:tcPr>
          <w:p w14:paraId="66493EB8" w14:textId="77777777" w:rsidR="0088345D" w:rsidRPr="00890B20" w:rsidRDefault="0088345D" w:rsidP="00F83A00">
            <w:pPr>
              <w:spacing w:before="20" w:after="20" w:line="360" w:lineRule="auto"/>
              <w:ind w:firstLine="0"/>
              <w:jc w:val="center"/>
              <w:rPr>
                <w:rFonts w:ascii="Times New Roman" w:hAnsi="Times New Roman"/>
              </w:rPr>
            </w:pPr>
            <w:r w:rsidRPr="00890B20">
              <w:rPr>
                <w:rFonts w:ascii="Times New Roman" w:hAnsi="Times New Roman"/>
              </w:rPr>
              <w:t>Xem thông tin cửa hàng</w:t>
            </w:r>
          </w:p>
        </w:tc>
        <w:tc>
          <w:tcPr>
            <w:tcW w:w="5554" w:type="dxa"/>
          </w:tcPr>
          <w:p w14:paraId="22F7FE13" w14:textId="796F2079" w:rsidR="0088345D" w:rsidRPr="00890B20" w:rsidRDefault="0088345D" w:rsidP="00F83A00">
            <w:pPr>
              <w:keepNext/>
              <w:spacing w:before="20" w:after="20" w:line="360" w:lineRule="auto"/>
              <w:ind w:firstLine="0"/>
              <w:jc w:val="left"/>
              <w:rPr>
                <w:rFonts w:ascii="Times New Roman" w:hAnsi="Times New Roman"/>
              </w:rPr>
            </w:pPr>
            <w:r w:rsidRPr="00890B20">
              <w:rPr>
                <w:rFonts w:ascii="Times New Roman" w:hAnsi="Times New Roman"/>
              </w:rPr>
              <w:t xml:space="preserve">Giúp </w:t>
            </w:r>
            <w:r w:rsidR="001425B7" w:rsidRPr="00D7226E">
              <w:rPr>
                <w:rFonts w:ascii="Times New Roman" w:hAnsi="Times New Roman"/>
              </w:rPr>
              <w:t>K</w:t>
            </w:r>
            <w:r w:rsidRPr="00890B20">
              <w:rPr>
                <w:rFonts w:ascii="Times New Roman" w:hAnsi="Times New Roman"/>
              </w:rPr>
              <w:t xml:space="preserve">hách hàng xem được thông tin giới thiệu về cửa hàng </w:t>
            </w:r>
          </w:p>
        </w:tc>
      </w:tr>
      <w:tr w:rsidR="0088345D" w:rsidRPr="00890B20" w14:paraId="31C9DECC" w14:textId="77777777" w:rsidTr="00FF0139">
        <w:trPr>
          <w:trHeight w:val="691"/>
        </w:trPr>
        <w:tc>
          <w:tcPr>
            <w:tcW w:w="708" w:type="dxa"/>
          </w:tcPr>
          <w:p w14:paraId="4E0D2AA8" w14:textId="77777777" w:rsidR="0088345D" w:rsidRPr="00B10798" w:rsidRDefault="0088345D" w:rsidP="00F83A00">
            <w:pPr>
              <w:spacing w:before="20" w:after="20" w:line="360" w:lineRule="auto"/>
              <w:ind w:firstLine="0"/>
              <w:jc w:val="center"/>
              <w:rPr>
                <w:rFonts w:ascii="Times New Roman" w:hAnsi="Times New Roman"/>
              </w:rPr>
            </w:pPr>
            <w:r w:rsidRPr="00B10798">
              <w:rPr>
                <w:rFonts w:ascii="Times New Roman" w:hAnsi="Times New Roman"/>
              </w:rPr>
              <w:t>17</w:t>
            </w:r>
          </w:p>
        </w:tc>
        <w:tc>
          <w:tcPr>
            <w:tcW w:w="2516" w:type="dxa"/>
          </w:tcPr>
          <w:p w14:paraId="6A2A4FD6" w14:textId="05F44619" w:rsidR="0088345D" w:rsidRPr="00B10798" w:rsidRDefault="0088345D" w:rsidP="00F83A00">
            <w:pPr>
              <w:spacing w:before="20" w:after="20" w:line="360" w:lineRule="auto"/>
              <w:ind w:firstLine="0"/>
              <w:jc w:val="center"/>
              <w:rPr>
                <w:rFonts w:ascii="Times New Roman" w:hAnsi="Times New Roman"/>
              </w:rPr>
            </w:pPr>
            <w:r w:rsidRPr="00B10798">
              <w:rPr>
                <w:rFonts w:ascii="Times New Roman" w:hAnsi="Times New Roman"/>
              </w:rPr>
              <w:t xml:space="preserve">Quản lý </w:t>
            </w:r>
            <w:r w:rsidR="00E62653" w:rsidRPr="00B10798">
              <w:rPr>
                <w:rFonts w:ascii="Times New Roman" w:hAnsi="Times New Roman"/>
              </w:rPr>
              <w:t>biển quảng cáo (banner)</w:t>
            </w:r>
          </w:p>
        </w:tc>
        <w:tc>
          <w:tcPr>
            <w:tcW w:w="5554" w:type="dxa"/>
          </w:tcPr>
          <w:p w14:paraId="7445B8A7" w14:textId="19420AB2" w:rsidR="0088345D" w:rsidRPr="00B10798" w:rsidRDefault="0088345D" w:rsidP="00F83A00">
            <w:pPr>
              <w:keepNext/>
              <w:spacing w:before="20" w:after="20" w:line="360" w:lineRule="auto"/>
              <w:ind w:firstLine="0"/>
              <w:jc w:val="left"/>
              <w:rPr>
                <w:rFonts w:ascii="Times New Roman" w:hAnsi="Times New Roman"/>
              </w:rPr>
            </w:pPr>
            <w:r w:rsidRPr="00B10798">
              <w:rPr>
                <w:rFonts w:ascii="Times New Roman" w:hAnsi="Times New Roman"/>
              </w:rPr>
              <w:t xml:space="preserve">Giúp </w:t>
            </w:r>
            <w:r w:rsidR="00D7226E" w:rsidRPr="00BA6881">
              <w:rPr>
                <w:rFonts w:ascii="Times New Roman" w:hAnsi="Times New Roman"/>
              </w:rPr>
              <w:t>Admin</w:t>
            </w:r>
            <w:r w:rsidRPr="00B10798">
              <w:rPr>
                <w:rFonts w:ascii="Times New Roman" w:hAnsi="Times New Roman"/>
              </w:rPr>
              <w:t xml:space="preserve">, </w:t>
            </w:r>
            <w:r w:rsidR="00D7226E" w:rsidRPr="000401D0">
              <w:rPr>
                <w:rFonts w:ascii="Times New Roman" w:hAnsi="Times New Roman"/>
              </w:rPr>
              <w:t>N</w:t>
            </w:r>
            <w:r w:rsidRPr="00B10798">
              <w:rPr>
                <w:rFonts w:ascii="Times New Roman" w:hAnsi="Times New Roman"/>
              </w:rPr>
              <w:t xml:space="preserve">hân viên quản lý được </w:t>
            </w:r>
            <w:r w:rsidR="00920CFA" w:rsidRPr="00B10798">
              <w:rPr>
                <w:rFonts w:ascii="Times New Roman" w:hAnsi="Times New Roman"/>
              </w:rPr>
              <w:t>biển quảng cáo (banner)</w:t>
            </w:r>
            <w:r w:rsidRPr="00B10798">
              <w:rPr>
                <w:rFonts w:ascii="Times New Roman" w:hAnsi="Times New Roman"/>
              </w:rPr>
              <w:t xml:space="preserve"> </w:t>
            </w:r>
          </w:p>
        </w:tc>
      </w:tr>
      <w:tr w:rsidR="0088345D" w:rsidRPr="00890B20" w14:paraId="3226C4CB" w14:textId="77777777" w:rsidTr="00FF0139">
        <w:trPr>
          <w:trHeight w:val="691"/>
        </w:trPr>
        <w:tc>
          <w:tcPr>
            <w:tcW w:w="708" w:type="dxa"/>
          </w:tcPr>
          <w:p w14:paraId="287502F7" w14:textId="77777777" w:rsidR="0088345D" w:rsidRPr="00B10798" w:rsidRDefault="0088345D" w:rsidP="00F83A00">
            <w:pPr>
              <w:spacing w:before="20" w:after="20" w:line="360" w:lineRule="auto"/>
              <w:ind w:firstLine="0"/>
              <w:jc w:val="center"/>
              <w:rPr>
                <w:rFonts w:ascii="Times New Roman" w:hAnsi="Times New Roman"/>
              </w:rPr>
            </w:pPr>
            <w:r w:rsidRPr="00B10798">
              <w:rPr>
                <w:rFonts w:ascii="Times New Roman" w:hAnsi="Times New Roman"/>
              </w:rPr>
              <w:t>18</w:t>
            </w:r>
          </w:p>
        </w:tc>
        <w:tc>
          <w:tcPr>
            <w:tcW w:w="2516" w:type="dxa"/>
          </w:tcPr>
          <w:p w14:paraId="2BFF82D1" w14:textId="26D3DDF7" w:rsidR="0088345D" w:rsidRPr="00B10798" w:rsidRDefault="0088345D" w:rsidP="00F83A00">
            <w:pPr>
              <w:spacing w:before="20" w:after="20" w:line="360" w:lineRule="auto"/>
              <w:ind w:firstLine="0"/>
              <w:jc w:val="center"/>
              <w:rPr>
                <w:rFonts w:ascii="Times New Roman" w:hAnsi="Times New Roman"/>
              </w:rPr>
            </w:pPr>
            <w:r w:rsidRPr="00B10798">
              <w:rPr>
                <w:rFonts w:ascii="Times New Roman" w:hAnsi="Times New Roman"/>
              </w:rPr>
              <w:t>Quản lý</w:t>
            </w:r>
            <w:r w:rsidR="00635F7C" w:rsidRPr="00B10798">
              <w:rPr>
                <w:rFonts w:ascii="Times New Roman" w:hAnsi="Times New Roman"/>
              </w:rPr>
              <w:t xml:space="preserve"> giảm giá (f</w:t>
            </w:r>
            <w:r w:rsidRPr="00B10798">
              <w:rPr>
                <w:rFonts w:ascii="Times New Roman" w:hAnsi="Times New Roman"/>
              </w:rPr>
              <w:t>lash</w:t>
            </w:r>
            <w:r w:rsidR="00357D8C">
              <w:rPr>
                <w:rFonts w:ascii="Times New Roman" w:hAnsi="Times New Roman"/>
                <w:lang w:val="en-US"/>
              </w:rPr>
              <w:t xml:space="preserve"> </w:t>
            </w:r>
            <w:r w:rsidRPr="00B10798">
              <w:rPr>
                <w:rFonts w:ascii="Times New Roman" w:hAnsi="Times New Roman"/>
              </w:rPr>
              <w:t>sale</w:t>
            </w:r>
            <w:r w:rsidR="00635F7C" w:rsidRPr="00B10798">
              <w:rPr>
                <w:rFonts w:ascii="Times New Roman" w:hAnsi="Times New Roman"/>
              </w:rPr>
              <w:t>)</w:t>
            </w:r>
          </w:p>
        </w:tc>
        <w:tc>
          <w:tcPr>
            <w:tcW w:w="5554" w:type="dxa"/>
          </w:tcPr>
          <w:p w14:paraId="044A518A" w14:textId="61FE36FF" w:rsidR="0088345D" w:rsidRPr="00B10798" w:rsidRDefault="0088345D" w:rsidP="00F83A00">
            <w:pPr>
              <w:keepNext/>
              <w:spacing w:before="20" w:after="20" w:line="360" w:lineRule="auto"/>
              <w:ind w:firstLine="0"/>
              <w:jc w:val="left"/>
              <w:rPr>
                <w:rFonts w:ascii="Times New Roman" w:hAnsi="Times New Roman"/>
              </w:rPr>
            </w:pPr>
            <w:r w:rsidRPr="00B10798">
              <w:rPr>
                <w:rFonts w:ascii="Times New Roman" w:hAnsi="Times New Roman"/>
              </w:rPr>
              <w:t xml:space="preserve">Giúp </w:t>
            </w:r>
            <w:r w:rsidR="000401D0" w:rsidRPr="00BA6881">
              <w:rPr>
                <w:rFonts w:ascii="Times New Roman" w:hAnsi="Times New Roman"/>
              </w:rPr>
              <w:t>Admin</w:t>
            </w:r>
            <w:r w:rsidRPr="00B10798">
              <w:rPr>
                <w:rFonts w:ascii="Times New Roman" w:hAnsi="Times New Roman"/>
              </w:rPr>
              <w:t xml:space="preserve">, </w:t>
            </w:r>
            <w:r w:rsidR="000401D0" w:rsidRPr="00315311">
              <w:rPr>
                <w:rFonts w:ascii="Times New Roman" w:hAnsi="Times New Roman"/>
              </w:rPr>
              <w:t>N</w:t>
            </w:r>
            <w:r w:rsidRPr="00B10798">
              <w:rPr>
                <w:rFonts w:ascii="Times New Roman" w:hAnsi="Times New Roman"/>
              </w:rPr>
              <w:t xml:space="preserve">hân viên quản lý được các </w:t>
            </w:r>
            <w:r w:rsidR="00E62653" w:rsidRPr="00B10798">
              <w:rPr>
                <w:rFonts w:ascii="Times New Roman" w:hAnsi="Times New Roman"/>
              </w:rPr>
              <w:t>đợt</w:t>
            </w:r>
            <w:r w:rsidRPr="00B10798">
              <w:rPr>
                <w:rFonts w:ascii="Times New Roman" w:hAnsi="Times New Roman"/>
              </w:rPr>
              <w:t xml:space="preserve"> giảm giá sản phẩm</w:t>
            </w:r>
          </w:p>
        </w:tc>
      </w:tr>
      <w:tr w:rsidR="00B10798" w:rsidRPr="00890B20" w14:paraId="6C6A3E0F" w14:textId="77777777" w:rsidTr="00FF0139">
        <w:trPr>
          <w:trHeight w:val="691"/>
        </w:trPr>
        <w:tc>
          <w:tcPr>
            <w:tcW w:w="708" w:type="dxa"/>
          </w:tcPr>
          <w:p w14:paraId="1808C794" w14:textId="54C8C06D" w:rsidR="00B10798" w:rsidRPr="00B10798" w:rsidRDefault="00B10798" w:rsidP="00F83A00">
            <w:pPr>
              <w:spacing w:before="20" w:after="20" w:line="360" w:lineRule="auto"/>
              <w:ind w:firstLine="0"/>
              <w:jc w:val="center"/>
              <w:rPr>
                <w:rFonts w:ascii="Times New Roman" w:hAnsi="Times New Roman"/>
                <w:lang w:val="en-US"/>
              </w:rPr>
            </w:pPr>
            <w:r w:rsidRPr="00B10798">
              <w:rPr>
                <w:rFonts w:ascii="Times New Roman" w:hAnsi="Times New Roman"/>
                <w:lang w:val="en-US"/>
              </w:rPr>
              <w:t>19</w:t>
            </w:r>
          </w:p>
        </w:tc>
        <w:tc>
          <w:tcPr>
            <w:tcW w:w="2516" w:type="dxa"/>
          </w:tcPr>
          <w:p w14:paraId="23DD383B" w14:textId="72F07CFF" w:rsidR="00B10798" w:rsidRPr="00B10798" w:rsidRDefault="00B10798" w:rsidP="00F83A00">
            <w:pPr>
              <w:spacing w:before="20" w:after="20" w:line="360" w:lineRule="auto"/>
              <w:ind w:firstLine="0"/>
              <w:jc w:val="center"/>
              <w:rPr>
                <w:rFonts w:ascii="Times New Roman" w:hAnsi="Times New Roman"/>
                <w:lang w:val="en-US"/>
              </w:rPr>
            </w:pPr>
            <w:r w:rsidRPr="00B10798">
              <w:rPr>
                <w:rFonts w:ascii="Times New Roman" w:hAnsi="Times New Roman"/>
                <w:lang w:val="en-US"/>
              </w:rPr>
              <w:t>Bình luận sản phẩm</w:t>
            </w:r>
          </w:p>
        </w:tc>
        <w:tc>
          <w:tcPr>
            <w:tcW w:w="5554" w:type="dxa"/>
          </w:tcPr>
          <w:p w14:paraId="78C30380" w14:textId="217ED988" w:rsidR="00B10798" w:rsidRPr="00B10798" w:rsidRDefault="00B10798" w:rsidP="00F83A00">
            <w:pPr>
              <w:keepNext/>
              <w:spacing w:before="20" w:after="20" w:line="360" w:lineRule="auto"/>
              <w:ind w:firstLine="0"/>
              <w:jc w:val="left"/>
              <w:rPr>
                <w:rFonts w:ascii="Times New Roman" w:hAnsi="Times New Roman"/>
                <w:lang w:val="en-US"/>
              </w:rPr>
            </w:pPr>
            <w:r w:rsidRPr="00B10798">
              <w:rPr>
                <w:rFonts w:ascii="Times New Roman" w:hAnsi="Times New Roman"/>
                <w:lang w:val="en-US"/>
              </w:rPr>
              <w:t xml:space="preserve">Giúp </w:t>
            </w:r>
            <w:r w:rsidR="00315311">
              <w:rPr>
                <w:rFonts w:ascii="Times New Roman" w:hAnsi="Times New Roman"/>
                <w:lang w:val="en-US"/>
              </w:rPr>
              <w:t>K</w:t>
            </w:r>
            <w:r w:rsidRPr="00B10798">
              <w:rPr>
                <w:rFonts w:ascii="Times New Roman" w:hAnsi="Times New Roman"/>
                <w:lang w:val="en-US"/>
              </w:rPr>
              <w:t>hách hàng có thể hỏi đáp trước khi mua hàng</w:t>
            </w:r>
          </w:p>
        </w:tc>
      </w:tr>
      <w:tr w:rsidR="00B10798" w:rsidRPr="00890B20" w14:paraId="01ACF7F8" w14:textId="77777777" w:rsidTr="00FF0139">
        <w:trPr>
          <w:trHeight w:val="691"/>
        </w:trPr>
        <w:tc>
          <w:tcPr>
            <w:tcW w:w="708" w:type="dxa"/>
          </w:tcPr>
          <w:p w14:paraId="231F8D1C" w14:textId="54C7E28D" w:rsidR="00B10798" w:rsidRPr="00B10798" w:rsidRDefault="00B10798" w:rsidP="00F83A00">
            <w:pPr>
              <w:spacing w:before="20" w:after="20" w:line="360" w:lineRule="auto"/>
              <w:ind w:firstLine="0"/>
              <w:jc w:val="center"/>
              <w:rPr>
                <w:rFonts w:ascii="Times New Roman" w:hAnsi="Times New Roman"/>
                <w:lang w:val="en-US"/>
              </w:rPr>
            </w:pPr>
            <w:r w:rsidRPr="00B10798">
              <w:rPr>
                <w:rFonts w:ascii="Times New Roman" w:hAnsi="Times New Roman"/>
                <w:lang w:val="en-US"/>
              </w:rPr>
              <w:t>20</w:t>
            </w:r>
          </w:p>
        </w:tc>
        <w:tc>
          <w:tcPr>
            <w:tcW w:w="2516" w:type="dxa"/>
          </w:tcPr>
          <w:p w14:paraId="0C752BD7" w14:textId="0A498B18" w:rsidR="00B10798" w:rsidRPr="00B10798" w:rsidRDefault="00B10798" w:rsidP="00F83A00">
            <w:pPr>
              <w:spacing w:before="20" w:after="20" w:line="360" w:lineRule="auto"/>
              <w:ind w:firstLine="0"/>
              <w:jc w:val="center"/>
              <w:rPr>
                <w:rFonts w:ascii="Times New Roman" w:hAnsi="Times New Roman"/>
              </w:rPr>
            </w:pPr>
            <w:r w:rsidRPr="00B10798">
              <w:rPr>
                <w:rFonts w:ascii="Times New Roman" w:hAnsi="Times New Roman"/>
                <w:lang w:val="en-US"/>
              </w:rPr>
              <w:t>Đánh giá sản phẩm</w:t>
            </w:r>
          </w:p>
        </w:tc>
        <w:tc>
          <w:tcPr>
            <w:tcW w:w="5554" w:type="dxa"/>
          </w:tcPr>
          <w:p w14:paraId="061F8138" w14:textId="5E2AFA3C" w:rsidR="00B10798" w:rsidRPr="00B10798" w:rsidRDefault="00B10798" w:rsidP="00F83A00">
            <w:pPr>
              <w:keepNext/>
              <w:spacing w:before="20" w:after="20" w:line="360" w:lineRule="auto"/>
              <w:ind w:firstLine="0"/>
              <w:jc w:val="left"/>
              <w:rPr>
                <w:rFonts w:ascii="Times New Roman" w:hAnsi="Times New Roman"/>
              </w:rPr>
            </w:pPr>
            <w:r w:rsidRPr="00B10798">
              <w:rPr>
                <w:rFonts w:ascii="Times New Roman" w:hAnsi="Times New Roman"/>
              </w:rPr>
              <w:t xml:space="preserve">Giúp </w:t>
            </w:r>
            <w:r w:rsidR="007E6964" w:rsidRPr="00007F34">
              <w:rPr>
                <w:rFonts w:ascii="Times New Roman" w:hAnsi="Times New Roman"/>
              </w:rPr>
              <w:t>K</w:t>
            </w:r>
            <w:r w:rsidRPr="00B10798">
              <w:rPr>
                <w:rFonts w:ascii="Times New Roman" w:hAnsi="Times New Roman"/>
              </w:rPr>
              <w:t>hách hàng để lại trải nhiệm sản phẩm sau khi mua hàng</w:t>
            </w:r>
          </w:p>
        </w:tc>
      </w:tr>
      <w:bookmarkEnd w:id="88"/>
    </w:tbl>
    <w:p w14:paraId="7FD35FDB" w14:textId="7DD5B397" w:rsidR="00F05B26" w:rsidRPr="002900F9" w:rsidRDefault="00F05B26" w:rsidP="003E1F77">
      <w:pPr>
        <w:pStyle w:val="Caption"/>
        <w:jc w:val="both"/>
        <w:rPr>
          <w:lang w:val="vi-VN"/>
        </w:rPr>
      </w:pPr>
    </w:p>
    <w:p w14:paraId="66969FBF" w14:textId="051569C5" w:rsidR="00D55EAA" w:rsidRPr="00890B20" w:rsidRDefault="00DC6094" w:rsidP="00D55EAA">
      <w:pPr>
        <w:pStyle w:val="Heading3"/>
      </w:pPr>
      <w:bookmarkStart w:id="89" w:name="_Toc216254194"/>
      <w:bookmarkStart w:id="90" w:name="_Toc216255442"/>
      <w:bookmarkStart w:id="91" w:name="_Toc211805851"/>
      <w:r w:rsidRPr="00B259E4">
        <w:lastRenderedPageBreak/>
        <w:t>Sơ đồ phân rã</w:t>
      </w:r>
      <w:r w:rsidR="00D55EAA" w:rsidRPr="00890B20">
        <w:t xml:space="preserve"> quản lý tài khoản</w:t>
      </w:r>
      <w:bookmarkEnd w:id="89"/>
      <w:bookmarkEnd w:id="90"/>
    </w:p>
    <w:p w14:paraId="3B7B3FBF" w14:textId="77777777" w:rsidR="00D55EAA" w:rsidRPr="00890B20" w:rsidRDefault="00D55EAA" w:rsidP="002230F1">
      <w:pPr>
        <w:keepNext/>
      </w:pPr>
      <w:r w:rsidRPr="00890B20">
        <w:rPr>
          <w:noProof/>
          <w:lang w:val="en-US"/>
        </w:rPr>
        <w:drawing>
          <wp:inline distT="0" distB="0" distL="0" distR="0" wp14:anchorId="57DB2F56" wp14:editId="5F937715">
            <wp:extent cx="6172929" cy="3905250"/>
            <wp:effectExtent l="0" t="0" r="0" b="0"/>
            <wp:docPr id="12175527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52729" name="Picture 1" descr="A diagram of a diagram&#10;&#10;AI-generated content may be incorrect."/>
                    <pic:cNvPicPr/>
                  </pic:nvPicPr>
                  <pic:blipFill rotWithShape="1">
                    <a:blip r:embed="rId32"/>
                    <a:srcRect b="11793"/>
                    <a:stretch>
                      <a:fillRect/>
                    </a:stretch>
                  </pic:blipFill>
                  <pic:spPr bwMode="auto">
                    <a:xfrm>
                      <a:off x="0" y="0"/>
                      <a:ext cx="6182209" cy="3911121"/>
                    </a:xfrm>
                    <a:prstGeom prst="rect">
                      <a:avLst/>
                    </a:prstGeom>
                    <a:ln>
                      <a:noFill/>
                    </a:ln>
                    <a:extLst>
                      <a:ext uri="{53640926-AAD7-44D8-BBD7-CCE9431645EC}">
                        <a14:shadowObscured xmlns:a14="http://schemas.microsoft.com/office/drawing/2010/main"/>
                      </a:ext>
                    </a:extLst>
                  </pic:spPr>
                </pic:pic>
              </a:graphicData>
            </a:graphic>
          </wp:inline>
        </w:drawing>
      </w:r>
    </w:p>
    <w:p w14:paraId="141A7159" w14:textId="54C5D23A" w:rsidR="00B7025C" w:rsidRPr="00981247" w:rsidRDefault="00D55EAA" w:rsidP="00D61718">
      <w:pPr>
        <w:pStyle w:val="Caption"/>
        <w:spacing w:line="360" w:lineRule="auto"/>
      </w:pPr>
      <w:bookmarkStart w:id="92" w:name="_Toc21625430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w:t>
      </w:r>
      <w:r w:rsidR="00804794">
        <w:rPr>
          <w:lang w:val="vi-VN"/>
        </w:rPr>
        <w:fldChar w:fldCharType="end"/>
      </w:r>
      <w:r w:rsidR="00236C5D" w:rsidRPr="00890B20">
        <w:rPr>
          <w:lang w:val="vi-VN"/>
        </w:rPr>
        <w:t xml:space="preserve"> Sơ đồ phân rã Use Case quản lý </w:t>
      </w:r>
      <w:r w:rsidR="008B30CD" w:rsidRPr="008B30CD">
        <w:rPr>
          <w:lang w:val="vi-VN"/>
        </w:rPr>
        <w:t>tài kh</w:t>
      </w:r>
      <w:r w:rsidR="008B30CD" w:rsidRPr="00580803">
        <w:rPr>
          <w:lang w:val="vi-VN"/>
        </w:rPr>
        <w:t>oản</w:t>
      </w:r>
      <w:bookmarkEnd w:id="92"/>
    </w:p>
    <w:p w14:paraId="6495938B" w14:textId="24D8DF62" w:rsidR="00193F15" w:rsidRPr="003E1F77" w:rsidRDefault="00D55EAA" w:rsidP="00FE7FF7">
      <w:pPr>
        <w:pStyle w:val="ListParagraph"/>
        <w:numPr>
          <w:ilvl w:val="0"/>
          <w:numId w:val="83"/>
        </w:numPr>
        <w:spacing w:line="360" w:lineRule="auto"/>
        <w:rPr>
          <w:b/>
          <w:bCs/>
          <w:lang w:val="en-US"/>
        </w:rPr>
      </w:pPr>
      <w:r w:rsidRPr="003E1F77">
        <w:rPr>
          <w:b/>
          <w:bCs/>
        </w:rPr>
        <w:t>Xem danh sách tài khoản</w:t>
      </w:r>
    </w:p>
    <w:p w14:paraId="3ECFEF45" w14:textId="1A07E00E" w:rsidR="002900F9" w:rsidRDefault="002900F9" w:rsidP="007573D9">
      <w:pPr>
        <w:pStyle w:val="Caption"/>
        <w:keepNext/>
        <w:spacing w:line="360" w:lineRule="auto"/>
      </w:pPr>
      <w:bookmarkStart w:id="93" w:name="_Toc216254463"/>
      <w:r>
        <w:t xml:space="preserve">Bảng </w:t>
      </w:r>
      <w:fldSimple w:instr=" STYLEREF 1 \s ">
        <w:r w:rsidR="00E629C6">
          <w:rPr>
            <w:noProof/>
          </w:rPr>
          <w:t>2</w:t>
        </w:r>
      </w:fldSimple>
      <w:r w:rsidR="007332FC">
        <w:noBreakHyphen/>
      </w:r>
      <w:fldSimple w:instr=" SEQ Bảng \* ARABIC \s 1 ">
        <w:r w:rsidR="00E629C6">
          <w:rPr>
            <w:noProof/>
          </w:rPr>
          <w:t>2</w:t>
        </w:r>
      </w:fldSimple>
      <w:r>
        <w:t xml:space="preserve"> </w:t>
      </w:r>
      <w:r w:rsidRPr="00A83A9D">
        <w:rPr>
          <w:lang w:val="vi-VN"/>
        </w:rPr>
        <w:t>Đặc tả Use Case</w:t>
      </w:r>
      <w:r w:rsidRPr="00193F15">
        <w:rPr>
          <w:lang w:val="vi-VN"/>
        </w:rPr>
        <w:t xml:space="preserve"> sử dụng xem danh sách tài khoản</w:t>
      </w:r>
      <w:bookmarkEnd w:id="93"/>
    </w:p>
    <w:tbl>
      <w:tblPr>
        <w:tblStyle w:val="TableGrid1"/>
        <w:tblW w:w="0" w:type="auto"/>
        <w:jc w:val="center"/>
        <w:tblLook w:val="04A0" w:firstRow="1" w:lastRow="0" w:firstColumn="1" w:lastColumn="0" w:noHBand="0" w:noVBand="1"/>
      </w:tblPr>
      <w:tblGrid>
        <w:gridCol w:w="2830"/>
        <w:gridCol w:w="5240"/>
      </w:tblGrid>
      <w:tr w:rsidR="00D55EAA" w:rsidRPr="00890B20" w14:paraId="752D4D9A" w14:textId="77777777" w:rsidTr="006160F7">
        <w:trPr>
          <w:trHeight w:val="307"/>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0F37166" w14:textId="77777777" w:rsidR="00D55EAA" w:rsidRPr="00890B20" w:rsidRDefault="00D55EAA"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6520F99" w14:textId="77777777" w:rsidR="00D55EAA" w:rsidRPr="00890B20" w:rsidRDefault="00D55EAA" w:rsidP="00FF0139">
            <w:pPr>
              <w:spacing w:before="0" w:line="240" w:lineRule="auto"/>
              <w:ind w:firstLine="0"/>
              <w:jc w:val="left"/>
              <w:rPr>
                <w:rFonts w:ascii="Times New Roman" w:hAnsi="Times New Roman"/>
                <w:bCs/>
              </w:rPr>
            </w:pPr>
            <w:r w:rsidRPr="00890B20">
              <w:rPr>
                <w:rFonts w:ascii="Times New Roman" w:hAnsi="Times New Roman"/>
                <w:bCs/>
              </w:rPr>
              <w:t>Xem danh sách tài khoản</w:t>
            </w:r>
          </w:p>
        </w:tc>
      </w:tr>
      <w:tr w:rsidR="00D55EAA" w:rsidRPr="00890B20" w14:paraId="790DB35B" w14:textId="77777777" w:rsidTr="006160F7">
        <w:trPr>
          <w:trHeight w:val="455"/>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606F1CC"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3770BD5"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Admin.</w:t>
            </w:r>
          </w:p>
        </w:tc>
      </w:tr>
      <w:tr w:rsidR="00D55EAA" w:rsidRPr="00890B20" w14:paraId="68D632F1" w14:textId="77777777" w:rsidTr="006160F7">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DA6A71E"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D65E385"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Admin đăng nhập vào trang quản trị.</w:t>
            </w:r>
          </w:p>
        </w:tc>
      </w:tr>
      <w:tr w:rsidR="00D55EAA" w:rsidRPr="00890B20" w14:paraId="1814A67C" w14:textId="77777777" w:rsidTr="006160F7">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C6D2848"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2AF3F1B"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Vào được trang quản lý tài khoản.</w:t>
            </w:r>
          </w:p>
        </w:tc>
      </w:tr>
      <w:tr w:rsidR="00D55EAA" w:rsidRPr="00890B20" w14:paraId="57AC72AD" w14:textId="77777777" w:rsidTr="006160F7">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B4394F3"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AB61E13"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Xem được tất cả thông tin của tài khoản.</w:t>
            </w:r>
          </w:p>
        </w:tc>
      </w:tr>
      <w:tr w:rsidR="00D55EAA" w:rsidRPr="00890B20" w14:paraId="250B804F" w14:textId="77777777" w:rsidTr="006160F7">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DB84465"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1249F98" w14:textId="23B50AB9" w:rsidR="00D55EAA" w:rsidRPr="00533A98" w:rsidRDefault="002F55EC" w:rsidP="00FF0139">
            <w:pPr>
              <w:spacing w:before="0" w:line="240" w:lineRule="auto"/>
              <w:ind w:firstLine="0"/>
              <w:jc w:val="left"/>
              <w:rPr>
                <w:rFonts w:ascii="Times New Roman" w:hAnsi="Times New Roman"/>
              </w:rPr>
            </w:pPr>
            <w:r w:rsidRPr="00533A98">
              <w:rPr>
                <w:rFonts w:ascii="Times New Roman" w:hAnsi="Times New Roman"/>
              </w:rPr>
              <w:t>Nút</w:t>
            </w:r>
            <w:r w:rsidR="00D55EAA" w:rsidRPr="00890B20">
              <w:rPr>
                <w:rFonts w:ascii="Times New Roman" w:hAnsi="Times New Roman"/>
              </w:rPr>
              <w:t xml:space="preserve"> </w:t>
            </w:r>
            <w:r w:rsidR="00C541A7" w:rsidRPr="00533A98">
              <w:rPr>
                <w:rFonts w:ascii="Times New Roman" w:hAnsi="Times New Roman"/>
              </w:rPr>
              <w:t>“</w:t>
            </w:r>
            <w:r w:rsidR="0034626A" w:rsidRPr="00533A98">
              <w:rPr>
                <w:rFonts w:ascii="Times New Roman" w:hAnsi="Times New Roman"/>
              </w:rPr>
              <w:t xml:space="preserve">quản lý </w:t>
            </w:r>
            <w:r w:rsidR="00D55EAA" w:rsidRPr="00890B20">
              <w:rPr>
                <w:rFonts w:ascii="Times New Roman" w:hAnsi="Times New Roman"/>
              </w:rPr>
              <w:t>tài khoản</w:t>
            </w:r>
            <w:r w:rsidR="00C541A7" w:rsidRPr="00533A98">
              <w:rPr>
                <w:rFonts w:ascii="Times New Roman" w:hAnsi="Times New Roman"/>
              </w:rPr>
              <w:t>”</w:t>
            </w:r>
          </w:p>
        </w:tc>
      </w:tr>
      <w:tr w:rsidR="00D55EAA" w:rsidRPr="00890B20" w14:paraId="762D229E" w14:textId="77777777" w:rsidTr="006160F7">
        <w:trPr>
          <w:jc w:val="center"/>
        </w:trPr>
        <w:tc>
          <w:tcPr>
            <w:tcW w:w="8070" w:type="dxa"/>
            <w:gridSpan w:val="2"/>
            <w:tcBorders>
              <w:top w:val="single" w:sz="4" w:space="0" w:color="auto"/>
              <w:left w:val="single" w:sz="4" w:space="0" w:color="auto"/>
              <w:bottom w:val="single" w:sz="4" w:space="0" w:color="auto"/>
              <w:right w:val="single" w:sz="4" w:space="0" w:color="auto"/>
            </w:tcBorders>
            <w:tcMar>
              <w:top w:w="57" w:type="dxa"/>
              <w:bottom w:w="57" w:type="dxa"/>
            </w:tcMar>
            <w:hideMark/>
          </w:tcPr>
          <w:p w14:paraId="4546145D" w14:textId="77777777" w:rsidR="00D55EAA" w:rsidRPr="004C339E" w:rsidRDefault="00D55EAA" w:rsidP="000A3CB1">
            <w:pPr>
              <w:spacing w:before="0" w:line="360" w:lineRule="auto"/>
              <w:ind w:firstLine="0"/>
              <w:jc w:val="left"/>
              <w:rPr>
                <w:rFonts w:ascii="Times New Roman" w:hAnsi="Times New Roman"/>
              </w:rPr>
            </w:pPr>
            <w:r w:rsidRPr="004C339E">
              <w:rPr>
                <w:rFonts w:ascii="Times New Roman" w:hAnsi="Times New Roman"/>
              </w:rPr>
              <w:t>Chuỗi sự kiện chính:</w:t>
            </w:r>
          </w:p>
          <w:p w14:paraId="2C88206F" w14:textId="77777777" w:rsidR="00D55EAA" w:rsidRPr="00890B20" w:rsidRDefault="00D55EAA" w:rsidP="00FE7FF7">
            <w:pPr>
              <w:numPr>
                <w:ilvl w:val="0"/>
                <w:numId w:val="30"/>
              </w:numPr>
              <w:spacing w:before="0" w:line="360" w:lineRule="auto"/>
              <w:jc w:val="left"/>
              <w:rPr>
                <w:rFonts w:ascii="Times New Roman" w:hAnsi="Times New Roman"/>
              </w:rPr>
            </w:pPr>
            <w:r w:rsidRPr="00890B20">
              <w:rPr>
                <w:rFonts w:ascii="Times New Roman" w:hAnsi="Times New Roman"/>
              </w:rPr>
              <w:t>Admin đăng nhập vào trang quản trị và vào tài khoản.</w:t>
            </w:r>
          </w:p>
          <w:p w14:paraId="7D510455" w14:textId="77777777" w:rsidR="00D55EAA" w:rsidRPr="00890B20" w:rsidRDefault="00D55EAA" w:rsidP="00FE7FF7">
            <w:pPr>
              <w:numPr>
                <w:ilvl w:val="0"/>
                <w:numId w:val="30"/>
              </w:numPr>
              <w:spacing w:before="0" w:line="360" w:lineRule="auto"/>
              <w:jc w:val="left"/>
              <w:rPr>
                <w:rFonts w:ascii="Times New Roman" w:hAnsi="Times New Roman"/>
              </w:rPr>
            </w:pPr>
            <w:r w:rsidRPr="00890B20">
              <w:rPr>
                <w:rFonts w:ascii="Times New Roman" w:hAnsi="Times New Roman"/>
              </w:rPr>
              <w:t>Admin vào trang quản lý tài khoản.</w:t>
            </w:r>
          </w:p>
          <w:p w14:paraId="2820320F" w14:textId="77777777" w:rsidR="00D55EAA" w:rsidRPr="00890B20" w:rsidRDefault="00D55EAA" w:rsidP="00FE7FF7">
            <w:pPr>
              <w:keepNext/>
              <w:numPr>
                <w:ilvl w:val="0"/>
                <w:numId w:val="30"/>
              </w:numPr>
              <w:spacing w:before="0" w:line="360" w:lineRule="auto"/>
              <w:jc w:val="left"/>
              <w:rPr>
                <w:rFonts w:ascii="Times New Roman" w:hAnsi="Times New Roman"/>
              </w:rPr>
            </w:pPr>
            <w:r w:rsidRPr="00890B20">
              <w:rPr>
                <w:rFonts w:ascii="Times New Roman" w:hAnsi="Times New Roman"/>
              </w:rPr>
              <w:t>Hệ thống hiển thị tất cả thông tin của tất cả tài khoản hiện có.</w:t>
            </w:r>
          </w:p>
        </w:tc>
      </w:tr>
    </w:tbl>
    <w:p w14:paraId="777FC0BF" w14:textId="77777777" w:rsidR="00EF7AF0" w:rsidRPr="00A83A9D" w:rsidRDefault="00EF7AF0">
      <w:pPr>
        <w:pStyle w:val="Caption"/>
        <w:rPr>
          <w:lang w:val="vi-VN"/>
        </w:rPr>
      </w:pPr>
    </w:p>
    <w:p w14:paraId="4C736C99" w14:textId="56CA2718" w:rsidR="00EF7AF0" w:rsidRPr="00A83A9D" w:rsidRDefault="00290F20" w:rsidP="00A960FB">
      <w:pPr>
        <w:spacing w:before="0" w:line="240" w:lineRule="auto"/>
        <w:ind w:firstLine="0"/>
        <w:jc w:val="left"/>
      </w:pPr>
      <w:r w:rsidRPr="00A83A9D">
        <w:br w:type="page"/>
      </w:r>
    </w:p>
    <w:p w14:paraId="3C95F7F1" w14:textId="7B1256D2" w:rsidR="00D55EAA" w:rsidRPr="00A87632" w:rsidRDefault="00D55EAA" w:rsidP="00FE7FF7">
      <w:pPr>
        <w:pStyle w:val="ListParagraph"/>
        <w:numPr>
          <w:ilvl w:val="0"/>
          <w:numId w:val="83"/>
        </w:numPr>
        <w:spacing w:line="360" w:lineRule="auto"/>
        <w:rPr>
          <w:b/>
          <w:bCs/>
        </w:rPr>
      </w:pPr>
      <w:r w:rsidRPr="00A87632">
        <w:rPr>
          <w:b/>
          <w:bCs/>
        </w:rPr>
        <w:lastRenderedPageBreak/>
        <w:t>Thêm tài khoản</w:t>
      </w:r>
    </w:p>
    <w:p w14:paraId="5820AA7D" w14:textId="68B0E70D" w:rsidR="00A87632" w:rsidRDefault="00A87632" w:rsidP="007B1023">
      <w:pPr>
        <w:pStyle w:val="Caption"/>
        <w:keepNext/>
        <w:spacing w:line="360" w:lineRule="auto"/>
      </w:pPr>
      <w:bookmarkStart w:id="94" w:name="_Toc216254464"/>
      <w:r>
        <w:t xml:space="preserve">Bảng </w:t>
      </w:r>
      <w:fldSimple w:instr=" STYLEREF 1 \s ">
        <w:r w:rsidR="00E629C6">
          <w:rPr>
            <w:noProof/>
          </w:rPr>
          <w:t>2</w:t>
        </w:r>
      </w:fldSimple>
      <w:r w:rsidR="007332FC">
        <w:noBreakHyphen/>
      </w:r>
      <w:fldSimple w:instr=" SEQ Bảng \* ARABIC \s 1 ">
        <w:r w:rsidR="00E629C6">
          <w:rPr>
            <w:noProof/>
          </w:rPr>
          <w:t>3</w:t>
        </w:r>
      </w:fldSimple>
      <w:r w:rsidRPr="00A87632">
        <w:rPr>
          <w:lang w:val="vi-VN"/>
        </w:rPr>
        <w:t xml:space="preserve"> </w:t>
      </w:r>
      <w:r w:rsidRPr="00A83A9D">
        <w:rPr>
          <w:lang w:val="vi-VN"/>
        </w:rPr>
        <w:t>Đặc tả Use Case</w:t>
      </w:r>
      <w:r>
        <w:t xml:space="preserve"> thêm tài khoản</w:t>
      </w:r>
      <w:bookmarkEnd w:id="94"/>
    </w:p>
    <w:tbl>
      <w:tblPr>
        <w:tblStyle w:val="TableGrid1"/>
        <w:tblW w:w="0" w:type="auto"/>
        <w:jc w:val="center"/>
        <w:tblLook w:val="04A0" w:firstRow="1" w:lastRow="0" w:firstColumn="1" w:lastColumn="0" w:noHBand="0" w:noVBand="1"/>
      </w:tblPr>
      <w:tblGrid>
        <w:gridCol w:w="2830"/>
        <w:gridCol w:w="5240"/>
      </w:tblGrid>
      <w:tr w:rsidR="00D55EAA" w:rsidRPr="00890B20" w14:paraId="62390B02" w14:textId="77777777" w:rsidTr="00035B95">
        <w:trPr>
          <w:trHeight w:val="307"/>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055ABCB" w14:textId="77777777" w:rsidR="00D55EAA" w:rsidRPr="00890B20" w:rsidRDefault="00D55EAA"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1AC8361" w14:textId="77777777" w:rsidR="00D55EAA" w:rsidRPr="00890B20" w:rsidRDefault="00D55EAA" w:rsidP="00FF0139">
            <w:pPr>
              <w:spacing w:before="0" w:line="240" w:lineRule="auto"/>
              <w:ind w:firstLine="0"/>
              <w:jc w:val="left"/>
              <w:rPr>
                <w:rFonts w:ascii="Times New Roman" w:hAnsi="Times New Roman"/>
                <w:bCs/>
              </w:rPr>
            </w:pPr>
            <w:r w:rsidRPr="00890B20">
              <w:rPr>
                <w:rFonts w:ascii="Times New Roman" w:hAnsi="Times New Roman"/>
                <w:bCs/>
              </w:rPr>
              <w:t>Thêm tài khoản</w:t>
            </w:r>
          </w:p>
        </w:tc>
      </w:tr>
      <w:tr w:rsidR="00D55EAA" w:rsidRPr="00890B20" w14:paraId="3C848BD1" w14:textId="77777777" w:rsidTr="008B67AE">
        <w:trPr>
          <w:trHeight w:val="284"/>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16845B6"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84725DE"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Admin.</w:t>
            </w:r>
          </w:p>
        </w:tc>
      </w:tr>
      <w:tr w:rsidR="00D55EAA" w:rsidRPr="00890B20" w14:paraId="1349571C" w14:textId="77777777" w:rsidTr="00035B95">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3F4A66B"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BA13A61"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Admin đăng nhập vào trang quản trị.</w:t>
            </w:r>
          </w:p>
        </w:tc>
      </w:tr>
      <w:tr w:rsidR="00D55EAA" w:rsidRPr="00890B20" w14:paraId="6252D3F5" w14:textId="77777777" w:rsidTr="00035B95">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F9F85AA"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5D7C950"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Admin vào được trang thêm tài khoản.</w:t>
            </w:r>
          </w:p>
        </w:tc>
      </w:tr>
      <w:tr w:rsidR="00D55EAA" w:rsidRPr="00890B20" w14:paraId="3363C99F" w14:textId="77777777" w:rsidTr="00035B95">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E9A4C4D"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06DE7D6"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Thêm tài khoản thành công.</w:t>
            </w:r>
          </w:p>
        </w:tc>
      </w:tr>
      <w:tr w:rsidR="00D55EAA" w:rsidRPr="00890B20" w14:paraId="7501A16E" w14:textId="77777777" w:rsidTr="00035B95">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63A9A2D"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13979C7"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Button Thêm tài khoản.</w:t>
            </w:r>
          </w:p>
        </w:tc>
      </w:tr>
      <w:tr w:rsidR="00D55EAA" w:rsidRPr="00890B20" w14:paraId="33D71CB4" w14:textId="77777777" w:rsidTr="00035B95">
        <w:trPr>
          <w:trHeight w:val="951"/>
          <w:jc w:val="center"/>
        </w:trPr>
        <w:tc>
          <w:tcPr>
            <w:tcW w:w="8070" w:type="dxa"/>
            <w:gridSpan w:val="2"/>
            <w:tcBorders>
              <w:top w:val="single" w:sz="4" w:space="0" w:color="auto"/>
              <w:left w:val="single" w:sz="4" w:space="0" w:color="auto"/>
              <w:bottom w:val="single" w:sz="4" w:space="0" w:color="auto"/>
              <w:right w:val="single" w:sz="4" w:space="0" w:color="auto"/>
            </w:tcBorders>
            <w:tcMar>
              <w:top w:w="57" w:type="dxa"/>
              <w:bottom w:w="57" w:type="dxa"/>
            </w:tcMar>
            <w:hideMark/>
          </w:tcPr>
          <w:p w14:paraId="5A9AE681" w14:textId="77777777" w:rsidR="00D55EAA" w:rsidRPr="00F563ED" w:rsidRDefault="00D55EAA" w:rsidP="00005E80">
            <w:pPr>
              <w:spacing w:before="0" w:line="360" w:lineRule="auto"/>
              <w:ind w:firstLine="0"/>
              <w:jc w:val="left"/>
              <w:rPr>
                <w:rFonts w:ascii="Times New Roman" w:hAnsi="Times New Roman"/>
              </w:rPr>
            </w:pPr>
            <w:r w:rsidRPr="00F563ED">
              <w:rPr>
                <w:rFonts w:ascii="Times New Roman" w:hAnsi="Times New Roman"/>
              </w:rPr>
              <w:t>Chuỗi sự kiện chính:</w:t>
            </w:r>
          </w:p>
          <w:p w14:paraId="0389D249" w14:textId="77777777" w:rsidR="00D55EAA" w:rsidRPr="00890B20" w:rsidRDefault="00D55EAA" w:rsidP="00FE7FF7">
            <w:pPr>
              <w:numPr>
                <w:ilvl w:val="0"/>
                <w:numId w:val="31"/>
              </w:numPr>
              <w:spacing w:before="0" w:line="360" w:lineRule="auto"/>
              <w:jc w:val="left"/>
              <w:rPr>
                <w:rFonts w:ascii="Times New Roman" w:hAnsi="Times New Roman"/>
              </w:rPr>
            </w:pPr>
            <w:r w:rsidRPr="00890B20">
              <w:rPr>
                <w:rFonts w:ascii="Times New Roman" w:hAnsi="Times New Roman"/>
              </w:rPr>
              <w:t>Admin đăng nhập vào trang quản trị và vào tài khoản.</w:t>
            </w:r>
          </w:p>
          <w:p w14:paraId="5954F1D1" w14:textId="77777777" w:rsidR="00D55EAA" w:rsidRPr="00890B20" w:rsidRDefault="00D55EAA" w:rsidP="00FE7FF7">
            <w:pPr>
              <w:numPr>
                <w:ilvl w:val="0"/>
                <w:numId w:val="31"/>
              </w:numPr>
              <w:spacing w:before="0" w:line="360" w:lineRule="auto"/>
              <w:jc w:val="left"/>
              <w:rPr>
                <w:rFonts w:ascii="Times New Roman" w:hAnsi="Times New Roman"/>
              </w:rPr>
            </w:pPr>
            <w:r w:rsidRPr="00890B20">
              <w:rPr>
                <w:rFonts w:ascii="Times New Roman" w:hAnsi="Times New Roman"/>
              </w:rPr>
              <w:t>Admin ấn nút Thêm tài khoản.</w:t>
            </w:r>
          </w:p>
          <w:p w14:paraId="2ACDBAB7" w14:textId="42FEF67E" w:rsidR="00D55EAA" w:rsidRPr="00890B20" w:rsidRDefault="00D55EAA" w:rsidP="00FE7FF7">
            <w:pPr>
              <w:numPr>
                <w:ilvl w:val="0"/>
                <w:numId w:val="31"/>
              </w:numPr>
              <w:spacing w:before="0" w:line="360" w:lineRule="auto"/>
              <w:jc w:val="left"/>
              <w:rPr>
                <w:rFonts w:ascii="Times New Roman" w:hAnsi="Times New Roman"/>
              </w:rPr>
            </w:pPr>
            <w:r w:rsidRPr="00890B20">
              <w:rPr>
                <w:rFonts w:ascii="Times New Roman" w:hAnsi="Times New Roman"/>
              </w:rPr>
              <w:t>Admin nhập các thông tài khoản như: tên đăng nhập, mật khẩu, email, quyền của tài khoản (</w:t>
            </w:r>
            <w:r w:rsidR="00707F7A" w:rsidRPr="00707F7A">
              <w:rPr>
                <w:rFonts w:ascii="Times New Roman" w:hAnsi="Times New Roman"/>
              </w:rPr>
              <w:t>Khách h</w:t>
            </w:r>
            <w:r w:rsidR="00707F7A" w:rsidRPr="00A75519">
              <w:rPr>
                <w:rFonts w:ascii="Times New Roman" w:hAnsi="Times New Roman"/>
              </w:rPr>
              <w:t>àng</w:t>
            </w:r>
            <w:r w:rsidRPr="00890B20">
              <w:rPr>
                <w:rFonts w:ascii="Times New Roman" w:hAnsi="Times New Roman"/>
              </w:rPr>
              <w:t xml:space="preserve">, </w:t>
            </w:r>
            <w:r w:rsidR="0069019F" w:rsidRPr="0069019F">
              <w:rPr>
                <w:rFonts w:ascii="Times New Roman" w:hAnsi="Times New Roman"/>
              </w:rPr>
              <w:t>A</w:t>
            </w:r>
            <w:r w:rsidRPr="00890B20">
              <w:rPr>
                <w:rFonts w:ascii="Times New Roman" w:hAnsi="Times New Roman"/>
              </w:rPr>
              <w:t>dmin, nhân viên)</w:t>
            </w:r>
          </w:p>
          <w:p w14:paraId="3180C584" w14:textId="77777777" w:rsidR="00D55EAA" w:rsidRPr="00890B20" w:rsidRDefault="00D55EAA" w:rsidP="00FE7FF7">
            <w:pPr>
              <w:numPr>
                <w:ilvl w:val="0"/>
                <w:numId w:val="31"/>
              </w:numPr>
              <w:spacing w:before="0" w:line="360" w:lineRule="auto"/>
              <w:jc w:val="left"/>
              <w:rPr>
                <w:rFonts w:ascii="Times New Roman" w:hAnsi="Times New Roman"/>
              </w:rPr>
            </w:pPr>
            <w:r w:rsidRPr="00890B20">
              <w:rPr>
                <w:rFonts w:ascii="Times New Roman" w:hAnsi="Times New Roman"/>
              </w:rPr>
              <w:t>Hệ thống kiểm tra và thêm vào cơ sở dữ liệu.</w:t>
            </w:r>
          </w:p>
          <w:p w14:paraId="342613EC" w14:textId="77777777" w:rsidR="00D55EAA" w:rsidRPr="00890B20" w:rsidRDefault="00D55EAA" w:rsidP="00FE7FF7">
            <w:pPr>
              <w:numPr>
                <w:ilvl w:val="0"/>
                <w:numId w:val="31"/>
              </w:numPr>
              <w:spacing w:before="0" w:line="360" w:lineRule="auto"/>
              <w:jc w:val="left"/>
              <w:rPr>
                <w:rFonts w:ascii="Times New Roman" w:hAnsi="Times New Roman"/>
              </w:rPr>
            </w:pPr>
            <w:r w:rsidRPr="00890B20">
              <w:rPr>
                <w:rFonts w:ascii="Times New Roman" w:hAnsi="Times New Roman"/>
              </w:rPr>
              <w:t>Thông báo cho Admin.</w:t>
            </w:r>
          </w:p>
        </w:tc>
      </w:tr>
      <w:tr w:rsidR="00D55EAA" w:rsidRPr="00890B20" w14:paraId="5EE4AE6F" w14:textId="77777777" w:rsidTr="00035B95">
        <w:trPr>
          <w:trHeight w:val="950"/>
          <w:jc w:val="center"/>
        </w:trPr>
        <w:tc>
          <w:tcPr>
            <w:tcW w:w="8070" w:type="dxa"/>
            <w:gridSpan w:val="2"/>
            <w:tcBorders>
              <w:top w:val="single" w:sz="4" w:space="0" w:color="auto"/>
              <w:left w:val="single" w:sz="4" w:space="0" w:color="auto"/>
              <w:bottom w:val="single" w:sz="4" w:space="0" w:color="auto"/>
              <w:right w:val="single" w:sz="4" w:space="0" w:color="auto"/>
            </w:tcBorders>
            <w:tcMar>
              <w:top w:w="57" w:type="dxa"/>
              <w:bottom w:w="57" w:type="dxa"/>
            </w:tcMar>
            <w:hideMark/>
          </w:tcPr>
          <w:p w14:paraId="5E74E24E" w14:textId="77777777" w:rsidR="00D55EAA" w:rsidRPr="00F563ED" w:rsidRDefault="00D55EAA" w:rsidP="00005E80">
            <w:pPr>
              <w:spacing w:before="0" w:line="360" w:lineRule="auto"/>
              <w:ind w:firstLine="0"/>
              <w:jc w:val="left"/>
              <w:rPr>
                <w:rFonts w:ascii="Times New Roman" w:hAnsi="Times New Roman"/>
              </w:rPr>
            </w:pPr>
            <w:r w:rsidRPr="00F563ED">
              <w:rPr>
                <w:rFonts w:ascii="Times New Roman" w:hAnsi="Times New Roman"/>
              </w:rPr>
              <w:t>Ngoại lệ:</w:t>
            </w:r>
          </w:p>
          <w:p w14:paraId="451ABE06" w14:textId="70486BA2" w:rsidR="00D55EAA" w:rsidRPr="00BF6BAF" w:rsidRDefault="00BF6BAF" w:rsidP="00005E80">
            <w:pPr>
              <w:spacing w:before="0" w:line="360" w:lineRule="auto"/>
              <w:ind w:left="360" w:firstLine="0"/>
              <w:jc w:val="left"/>
              <w:rPr>
                <w:rFonts w:ascii="Times New Roman" w:hAnsi="Times New Roman"/>
              </w:rPr>
            </w:pPr>
            <w:r w:rsidRPr="00BF6BAF">
              <w:rPr>
                <w:rFonts w:ascii="Times New Roman" w:hAnsi="Times New Roman"/>
              </w:rPr>
              <w:t xml:space="preserve">4.A) </w:t>
            </w:r>
            <w:r w:rsidR="00D55EAA" w:rsidRPr="00BF6BAF">
              <w:rPr>
                <w:rFonts w:ascii="Times New Roman" w:hAnsi="Times New Roman"/>
              </w:rPr>
              <w:t>Admin bỏ trống một trường bắt buộc hoặc Admin nhập trùng email hoặc tài khoản đã tồn tại.</w:t>
            </w:r>
          </w:p>
          <w:p w14:paraId="2DF8D767" w14:textId="5A926C8D" w:rsidR="00D55EAA" w:rsidRPr="00316F3B" w:rsidRDefault="00BF6BAF" w:rsidP="00005E80">
            <w:pPr>
              <w:keepNext/>
              <w:spacing w:before="0" w:line="360" w:lineRule="auto"/>
              <w:ind w:left="360" w:firstLine="0"/>
              <w:jc w:val="left"/>
              <w:rPr>
                <w:rFonts w:ascii="Times New Roman" w:hAnsi="Times New Roman"/>
                <w:lang w:val="en-US"/>
              </w:rPr>
            </w:pPr>
            <w:r w:rsidRPr="00BF6BAF">
              <w:rPr>
                <w:rFonts w:ascii="Times New Roman" w:hAnsi="Times New Roman"/>
              </w:rPr>
              <w:t xml:space="preserve">4.A.1) </w:t>
            </w:r>
            <w:r w:rsidR="00316F3B">
              <w:rPr>
                <w:rFonts w:ascii="Times New Roman" w:hAnsi="Times New Roman"/>
                <w:lang w:val="en-US"/>
              </w:rPr>
              <w:t>Luồng sự kiện quay lai bước 3</w:t>
            </w:r>
          </w:p>
          <w:p w14:paraId="3E6C617C" w14:textId="77777777" w:rsidR="00D55EAA" w:rsidRPr="00890B20" w:rsidRDefault="00D55EAA" w:rsidP="00A83A9D">
            <w:pPr>
              <w:keepNext/>
              <w:spacing w:before="0" w:line="240" w:lineRule="auto"/>
              <w:ind w:firstLine="0"/>
              <w:jc w:val="left"/>
              <w:rPr>
                <w:rFonts w:ascii="Times New Roman" w:hAnsi="Times New Roman"/>
              </w:rPr>
            </w:pPr>
          </w:p>
        </w:tc>
      </w:tr>
    </w:tbl>
    <w:p w14:paraId="5BF69C59" w14:textId="77777777" w:rsidR="00564033" w:rsidRPr="004D6818" w:rsidRDefault="00564033">
      <w:pPr>
        <w:pStyle w:val="Caption"/>
        <w:rPr>
          <w:lang w:val="vi-VN"/>
        </w:rPr>
      </w:pPr>
    </w:p>
    <w:p w14:paraId="0604B0BE" w14:textId="6058F7D8" w:rsidR="00D55EAA" w:rsidRPr="00B076E4" w:rsidRDefault="00D55EAA" w:rsidP="00FE7FF7">
      <w:pPr>
        <w:pStyle w:val="ListParagraph"/>
        <w:numPr>
          <w:ilvl w:val="0"/>
          <w:numId w:val="83"/>
        </w:numPr>
        <w:rPr>
          <w:b/>
          <w:bCs/>
        </w:rPr>
      </w:pPr>
      <w:r w:rsidRPr="00B076E4">
        <w:rPr>
          <w:b/>
          <w:bCs/>
        </w:rPr>
        <w:t>Xóa tài khoản</w:t>
      </w:r>
    </w:p>
    <w:p w14:paraId="3611F562" w14:textId="0538C7BB" w:rsidR="005A1B16" w:rsidRDefault="005A1B16" w:rsidP="00B076E4">
      <w:pPr>
        <w:pStyle w:val="Caption"/>
        <w:keepNext/>
        <w:spacing w:line="360" w:lineRule="auto"/>
      </w:pPr>
      <w:bookmarkStart w:id="95" w:name="_Toc216254465"/>
      <w:r>
        <w:t xml:space="preserve">Bảng </w:t>
      </w:r>
      <w:fldSimple w:instr=" STYLEREF 1 \s ">
        <w:r w:rsidR="00E629C6">
          <w:rPr>
            <w:noProof/>
          </w:rPr>
          <w:t>2</w:t>
        </w:r>
      </w:fldSimple>
      <w:r w:rsidR="007332FC">
        <w:noBreakHyphen/>
      </w:r>
      <w:fldSimple w:instr=" SEQ Bảng \* ARABIC \s 1 ">
        <w:r w:rsidR="00E629C6">
          <w:rPr>
            <w:noProof/>
          </w:rPr>
          <w:t>4</w:t>
        </w:r>
      </w:fldSimple>
      <w:r w:rsidRPr="005A1B16">
        <w:rPr>
          <w:lang w:val="vi-VN"/>
        </w:rPr>
        <w:t xml:space="preserve"> </w:t>
      </w:r>
      <w:r w:rsidRPr="00A83A9D">
        <w:rPr>
          <w:lang w:val="vi-VN"/>
        </w:rPr>
        <w:t>Đặc tả Use Case</w:t>
      </w:r>
      <w:r>
        <w:t xml:space="preserve"> xóa tài khoản</w:t>
      </w:r>
      <w:bookmarkEnd w:id="95"/>
    </w:p>
    <w:tbl>
      <w:tblPr>
        <w:tblStyle w:val="TableGrid1"/>
        <w:tblW w:w="0" w:type="auto"/>
        <w:jc w:val="center"/>
        <w:tblLook w:val="04A0" w:firstRow="1" w:lastRow="0" w:firstColumn="1" w:lastColumn="0" w:noHBand="0" w:noVBand="1"/>
      </w:tblPr>
      <w:tblGrid>
        <w:gridCol w:w="2835"/>
        <w:gridCol w:w="5251"/>
      </w:tblGrid>
      <w:tr w:rsidR="00D55EAA" w:rsidRPr="00890B20" w14:paraId="316992B8" w14:textId="77777777" w:rsidTr="00A64346">
        <w:trPr>
          <w:trHeight w:val="244"/>
          <w:jc w:val="center"/>
        </w:trPr>
        <w:tc>
          <w:tcPr>
            <w:tcW w:w="2835" w:type="dxa"/>
            <w:tcMar>
              <w:top w:w="57" w:type="dxa"/>
              <w:bottom w:w="57" w:type="dxa"/>
            </w:tcMar>
          </w:tcPr>
          <w:p w14:paraId="7CFD2962" w14:textId="77777777" w:rsidR="00D55EAA" w:rsidRPr="00890B20" w:rsidRDefault="00D55EAA"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51" w:type="dxa"/>
            <w:tcMar>
              <w:top w:w="57" w:type="dxa"/>
              <w:bottom w:w="57" w:type="dxa"/>
            </w:tcMar>
          </w:tcPr>
          <w:p w14:paraId="172995EE" w14:textId="77777777" w:rsidR="00D55EAA" w:rsidRPr="00890B20" w:rsidRDefault="00D55EAA" w:rsidP="00FF0139">
            <w:pPr>
              <w:spacing w:before="0" w:line="240" w:lineRule="auto"/>
              <w:ind w:firstLine="0"/>
              <w:jc w:val="left"/>
              <w:rPr>
                <w:rFonts w:ascii="Times New Roman" w:hAnsi="Times New Roman"/>
                <w:bCs/>
              </w:rPr>
            </w:pPr>
            <w:r w:rsidRPr="00890B20">
              <w:rPr>
                <w:rFonts w:ascii="Times New Roman" w:hAnsi="Times New Roman"/>
                <w:bCs/>
              </w:rPr>
              <w:t>Xoá tài khoản.</w:t>
            </w:r>
          </w:p>
        </w:tc>
      </w:tr>
      <w:tr w:rsidR="00D55EAA" w:rsidRPr="00890B20" w14:paraId="7EEAEBD1" w14:textId="77777777" w:rsidTr="00A64346">
        <w:trPr>
          <w:trHeight w:val="240"/>
          <w:jc w:val="center"/>
        </w:trPr>
        <w:tc>
          <w:tcPr>
            <w:tcW w:w="2835" w:type="dxa"/>
            <w:tcMar>
              <w:top w:w="57" w:type="dxa"/>
              <w:bottom w:w="57" w:type="dxa"/>
            </w:tcMar>
          </w:tcPr>
          <w:p w14:paraId="3A2E6CB8"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51" w:type="dxa"/>
            <w:tcMar>
              <w:top w:w="57" w:type="dxa"/>
              <w:bottom w:w="57" w:type="dxa"/>
            </w:tcMar>
          </w:tcPr>
          <w:p w14:paraId="220D9A73"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Admin.</w:t>
            </w:r>
          </w:p>
        </w:tc>
      </w:tr>
      <w:tr w:rsidR="00D55EAA" w:rsidRPr="00890B20" w14:paraId="565C7654" w14:textId="77777777" w:rsidTr="00A64346">
        <w:trPr>
          <w:trHeight w:val="122"/>
          <w:jc w:val="center"/>
        </w:trPr>
        <w:tc>
          <w:tcPr>
            <w:tcW w:w="2835" w:type="dxa"/>
            <w:tcMar>
              <w:top w:w="57" w:type="dxa"/>
              <w:bottom w:w="57" w:type="dxa"/>
            </w:tcMar>
          </w:tcPr>
          <w:p w14:paraId="15659A0E"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51" w:type="dxa"/>
            <w:tcMar>
              <w:top w:w="57" w:type="dxa"/>
              <w:bottom w:w="57" w:type="dxa"/>
            </w:tcMar>
          </w:tcPr>
          <w:p w14:paraId="75D3B891"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Admin đăng nhập vào trang quản trị.</w:t>
            </w:r>
          </w:p>
        </w:tc>
      </w:tr>
      <w:tr w:rsidR="00D55EAA" w:rsidRPr="00890B20" w14:paraId="68285885" w14:textId="77777777" w:rsidTr="00A64346">
        <w:trPr>
          <w:trHeight w:val="208"/>
          <w:jc w:val="center"/>
        </w:trPr>
        <w:tc>
          <w:tcPr>
            <w:tcW w:w="2835" w:type="dxa"/>
            <w:tcMar>
              <w:top w:w="57" w:type="dxa"/>
              <w:bottom w:w="57" w:type="dxa"/>
            </w:tcMar>
          </w:tcPr>
          <w:p w14:paraId="343464D6"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51" w:type="dxa"/>
            <w:tcMar>
              <w:top w:w="57" w:type="dxa"/>
              <w:bottom w:w="57" w:type="dxa"/>
            </w:tcMar>
          </w:tcPr>
          <w:p w14:paraId="590D23EE"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Hệ thống hiển thị được các tài khoản.</w:t>
            </w:r>
          </w:p>
        </w:tc>
      </w:tr>
      <w:tr w:rsidR="00D55EAA" w:rsidRPr="00890B20" w14:paraId="5003BB42" w14:textId="77777777" w:rsidTr="00A64346">
        <w:trPr>
          <w:trHeight w:val="203"/>
          <w:jc w:val="center"/>
        </w:trPr>
        <w:tc>
          <w:tcPr>
            <w:tcW w:w="2835" w:type="dxa"/>
            <w:tcMar>
              <w:top w:w="57" w:type="dxa"/>
              <w:bottom w:w="57" w:type="dxa"/>
            </w:tcMar>
          </w:tcPr>
          <w:p w14:paraId="6ED8D834"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51" w:type="dxa"/>
            <w:tcMar>
              <w:top w:w="57" w:type="dxa"/>
              <w:bottom w:w="57" w:type="dxa"/>
            </w:tcMar>
          </w:tcPr>
          <w:p w14:paraId="0FEB46B1"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Đã xoá được tài khoản.</w:t>
            </w:r>
          </w:p>
        </w:tc>
      </w:tr>
      <w:tr w:rsidR="00D55EAA" w:rsidRPr="00890B20" w14:paraId="37D96F35" w14:textId="77777777" w:rsidTr="00A64346">
        <w:trPr>
          <w:trHeight w:val="596"/>
          <w:jc w:val="center"/>
        </w:trPr>
        <w:tc>
          <w:tcPr>
            <w:tcW w:w="2835" w:type="dxa"/>
            <w:tcMar>
              <w:top w:w="57" w:type="dxa"/>
              <w:bottom w:w="57" w:type="dxa"/>
            </w:tcMar>
          </w:tcPr>
          <w:p w14:paraId="3A33AD57"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51" w:type="dxa"/>
            <w:tcMar>
              <w:top w:w="57" w:type="dxa"/>
              <w:bottom w:w="57" w:type="dxa"/>
            </w:tcMar>
          </w:tcPr>
          <w:p w14:paraId="6B8DBEB1"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Button “Xoá tài khoản” trên từng tài khoản trong trang quản lý tài khoản.</w:t>
            </w:r>
          </w:p>
        </w:tc>
      </w:tr>
      <w:tr w:rsidR="00D55EAA" w:rsidRPr="00890B20" w14:paraId="5E5F0A1A" w14:textId="77777777" w:rsidTr="00A64346">
        <w:trPr>
          <w:trHeight w:val="2264"/>
          <w:jc w:val="center"/>
        </w:trPr>
        <w:tc>
          <w:tcPr>
            <w:tcW w:w="8086" w:type="dxa"/>
            <w:gridSpan w:val="2"/>
            <w:tcMar>
              <w:top w:w="57" w:type="dxa"/>
              <w:bottom w:w="57" w:type="dxa"/>
            </w:tcMar>
          </w:tcPr>
          <w:p w14:paraId="2B8C151A" w14:textId="77777777" w:rsidR="00D55EAA" w:rsidRPr="005D5FF6" w:rsidRDefault="00D55EAA" w:rsidP="00005E80">
            <w:pPr>
              <w:spacing w:before="0" w:line="360" w:lineRule="auto"/>
              <w:ind w:firstLine="0"/>
              <w:jc w:val="left"/>
              <w:rPr>
                <w:rFonts w:ascii="Times New Roman" w:hAnsi="Times New Roman"/>
              </w:rPr>
            </w:pPr>
            <w:r w:rsidRPr="005D5FF6">
              <w:rPr>
                <w:rFonts w:ascii="Times New Roman" w:hAnsi="Times New Roman"/>
              </w:rPr>
              <w:lastRenderedPageBreak/>
              <w:t>Chuỗi sự kiện chính:</w:t>
            </w:r>
          </w:p>
          <w:p w14:paraId="38125FE9" w14:textId="77777777" w:rsidR="00D55EAA" w:rsidRPr="00890B20" w:rsidRDefault="00D55EAA" w:rsidP="00FE7FF7">
            <w:pPr>
              <w:numPr>
                <w:ilvl w:val="0"/>
                <w:numId w:val="32"/>
              </w:numPr>
              <w:spacing w:before="0" w:line="360" w:lineRule="auto"/>
              <w:jc w:val="left"/>
              <w:rPr>
                <w:rFonts w:ascii="Times New Roman" w:hAnsi="Times New Roman"/>
              </w:rPr>
            </w:pPr>
            <w:r w:rsidRPr="00890B20">
              <w:rPr>
                <w:rFonts w:ascii="Times New Roman" w:hAnsi="Times New Roman"/>
              </w:rPr>
              <w:t>Admin đăng nhập vào trang quản trị và vào tài khoản.</w:t>
            </w:r>
          </w:p>
          <w:p w14:paraId="33F642D7" w14:textId="77777777" w:rsidR="00D55EAA" w:rsidRPr="00890B20" w:rsidRDefault="00D55EAA" w:rsidP="00FE7FF7">
            <w:pPr>
              <w:numPr>
                <w:ilvl w:val="0"/>
                <w:numId w:val="32"/>
              </w:numPr>
              <w:spacing w:before="0" w:line="360" w:lineRule="auto"/>
              <w:jc w:val="left"/>
              <w:rPr>
                <w:rFonts w:ascii="Times New Roman" w:hAnsi="Times New Roman"/>
              </w:rPr>
            </w:pPr>
            <w:r w:rsidRPr="00890B20">
              <w:rPr>
                <w:rFonts w:ascii="Times New Roman" w:hAnsi="Times New Roman"/>
              </w:rPr>
              <w:t>Admin kích hoạt trang quản lý tài khoản.</w:t>
            </w:r>
          </w:p>
          <w:p w14:paraId="096EF9BE" w14:textId="77777777" w:rsidR="00D55EAA" w:rsidRPr="00890B20" w:rsidRDefault="00D55EAA" w:rsidP="00FE7FF7">
            <w:pPr>
              <w:numPr>
                <w:ilvl w:val="0"/>
                <w:numId w:val="32"/>
              </w:numPr>
              <w:spacing w:before="0" w:line="360" w:lineRule="auto"/>
              <w:jc w:val="left"/>
              <w:rPr>
                <w:rFonts w:ascii="Times New Roman" w:hAnsi="Times New Roman"/>
              </w:rPr>
            </w:pPr>
            <w:r w:rsidRPr="00890B20">
              <w:rPr>
                <w:rFonts w:ascii="Times New Roman" w:hAnsi="Times New Roman"/>
              </w:rPr>
              <w:t>Hệ thống hiển thị nút xoá tài khoản trên từng tài khoản.</w:t>
            </w:r>
          </w:p>
          <w:p w14:paraId="016F9404" w14:textId="214B8A72" w:rsidR="00D55EAA" w:rsidRPr="00890B20" w:rsidRDefault="00D55EAA" w:rsidP="00FE7FF7">
            <w:pPr>
              <w:numPr>
                <w:ilvl w:val="0"/>
                <w:numId w:val="32"/>
              </w:numPr>
              <w:spacing w:before="0" w:line="360" w:lineRule="auto"/>
              <w:jc w:val="left"/>
              <w:rPr>
                <w:rFonts w:ascii="Times New Roman" w:hAnsi="Times New Roman"/>
              </w:rPr>
            </w:pPr>
            <w:r w:rsidRPr="00890B20">
              <w:rPr>
                <w:rFonts w:ascii="Times New Roman" w:hAnsi="Times New Roman"/>
              </w:rPr>
              <w:t>X</w:t>
            </w:r>
            <w:r w:rsidR="00E46566" w:rsidRPr="008673F9">
              <w:rPr>
                <w:rFonts w:ascii="Times New Roman" w:hAnsi="Times New Roman"/>
              </w:rPr>
              <w:t>ác</w:t>
            </w:r>
            <w:r w:rsidRPr="00890B20">
              <w:rPr>
                <w:rFonts w:ascii="Times New Roman" w:hAnsi="Times New Roman"/>
              </w:rPr>
              <w:t xml:space="preserve"> nhận tài khoản cần xoá và đồng ý.</w:t>
            </w:r>
          </w:p>
          <w:p w14:paraId="308E1474" w14:textId="380140E7" w:rsidR="00D55EAA" w:rsidRPr="00890B20" w:rsidRDefault="00D55EAA" w:rsidP="00FE7FF7">
            <w:pPr>
              <w:numPr>
                <w:ilvl w:val="0"/>
                <w:numId w:val="32"/>
              </w:numPr>
              <w:spacing w:before="0" w:line="360" w:lineRule="auto"/>
              <w:jc w:val="left"/>
              <w:rPr>
                <w:rFonts w:ascii="Times New Roman" w:hAnsi="Times New Roman"/>
              </w:rPr>
            </w:pPr>
            <w:r w:rsidRPr="00890B20">
              <w:rPr>
                <w:rFonts w:ascii="Times New Roman" w:hAnsi="Times New Roman"/>
              </w:rPr>
              <w:t xml:space="preserve">Hệ thống kiểm tra thông tin và </w:t>
            </w:r>
            <w:r w:rsidR="002826D4" w:rsidRPr="002826D4">
              <w:rPr>
                <w:rFonts w:ascii="Times New Roman" w:hAnsi="Times New Roman"/>
              </w:rPr>
              <w:t>xóa khỏi</w:t>
            </w:r>
            <w:r w:rsidRPr="00890B20">
              <w:rPr>
                <w:rFonts w:ascii="Times New Roman" w:hAnsi="Times New Roman"/>
              </w:rPr>
              <w:t xml:space="preserve"> cơ sở dữ liệu.</w:t>
            </w:r>
          </w:p>
          <w:p w14:paraId="55B3660E" w14:textId="77777777" w:rsidR="00D55EAA" w:rsidRPr="00890B20" w:rsidRDefault="00D55EAA" w:rsidP="00FE7FF7">
            <w:pPr>
              <w:keepNext/>
              <w:numPr>
                <w:ilvl w:val="0"/>
                <w:numId w:val="32"/>
              </w:numPr>
              <w:spacing w:before="0" w:line="360" w:lineRule="auto"/>
              <w:jc w:val="left"/>
              <w:rPr>
                <w:rFonts w:ascii="Times New Roman" w:hAnsi="Times New Roman"/>
              </w:rPr>
            </w:pPr>
            <w:r w:rsidRPr="00890B20">
              <w:rPr>
                <w:rFonts w:ascii="Times New Roman" w:hAnsi="Times New Roman"/>
              </w:rPr>
              <w:t>Hệ thống báo thành công.</w:t>
            </w:r>
          </w:p>
        </w:tc>
      </w:tr>
      <w:tr w:rsidR="002826D4" w:rsidRPr="00890B20" w14:paraId="5294D9A2" w14:textId="77777777" w:rsidTr="00A64346">
        <w:trPr>
          <w:trHeight w:val="1090"/>
          <w:jc w:val="center"/>
        </w:trPr>
        <w:tc>
          <w:tcPr>
            <w:tcW w:w="8086" w:type="dxa"/>
            <w:gridSpan w:val="2"/>
            <w:tcMar>
              <w:top w:w="57" w:type="dxa"/>
              <w:bottom w:w="57" w:type="dxa"/>
            </w:tcMar>
          </w:tcPr>
          <w:p w14:paraId="76C6AAA5" w14:textId="77777777" w:rsidR="002826D4" w:rsidRPr="006F0455" w:rsidRDefault="002826D4" w:rsidP="00005E80">
            <w:pPr>
              <w:spacing w:before="0" w:line="360" w:lineRule="auto"/>
              <w:ind w:firstLine="0"/>
              <w:jc w:val="left"/>
              <w:rPr>
                <w:rFonts w:ascii="Times New Roman" w:hAnsi="Times New Roman"/>
              </w:rPr>
            </w:pPr>
            <w:r w:rsidRPr="006F0455">
              <w:rPr>
                <w:rFonts w:ascii="Times New Roman" w:hAnsi="Times New Roman"/>
              </w:rPr>
              <w:t>Ngoại lệ:</w:t>
            </w:r>
          </w:p>
          <w:p w14:paraId="7272080C" w14:textId="77777777" w:rsidR="002826D4" w:rsidRPr="006F0455" w:rsidRDefault="002826D4" w:rsidP="00005E80">
            <w:pPr>
              <w:spacing w:before="0" w:line="360" w:lineRule="auto"/>
              <w:ind w:left="720" w:firstLine="0"/>
              <w:jc w:val="left"/>
              <w:rPr>
                <w:rFonts w:ascii="Times New Roman" w:hAnsi="Times New Roman"/>
              </w:rPr>
            </w:pPr>
            <w:r w:rsidRPr="006F0455">
              <w:rPr>
                <w:rFonts w:ascii="Times New Roman" w:hAnsi="Times New Roman"/>
              </w:rPr>
              <w:t xml:space="preserve">5.A) </w:t>
            </w:r>
            <w:r w:rsidR="00216825" w:rsidRPr="006F0455">
              <w:rPr>
                <w:rFonts w:ascii="Times New Roman" w:hAnsi="Times New Roman"/>
              </w:rPr>
              <w:t>Bản ghi không tồn tại</w:t>
            </w:r>
          </w:p>
          <w:p w14:paraId="6FD82874" w14:textId="609D2D94" w:rsidR="00216825" w:rsidRPr="000E6398" w:rsidRDefault="00216825" w:rsidP="00005E80">
            <w:pPr>
              <w:spacing w:before="0" w:line="360" w:lineRule="auto"/>
              <w:ind w:left="720" w:firstLine="0"/>
              <w:jc w:val="left"/>
            </w:pPr>
            <w:r w:rsidRPr="006F0455">
              <w:rPr>
                <w:rFonts w:ascii="Times New Roman" w:hAnsi="Times New Roman"/>
              </w:rPr>
              <w:t xml:space="preserve">5.A.1) </w:t>
            </w:r>
            <w:r w:rsidR="000E6398" w:rsidRPr="000E6398">
              <w:rPr>
                <w:rFonts w:ascii="Times New Roman" w:hAnsi="Times New Roman"/>
              </w:rPr>
              <w:t xml:space="preserve">Luồng sự </w:t>
            </w:r>
            <w:r w:rsidR="00C57D22" w:rsidRPr="002D1730">
              <w:rPr>
                <w:rFonts w:ascii="Times New Roman" w:hAnsi="Times New Roman"/>
              </w:rPr>
              <w:t>kiện</w:t>
            </w:r>
            <w:r w:rsidR="000E6398" w:rsidRPr="000E6398">
              <w:rPr>
                <w:rFonts w:ascii="Times New Roman" w:hAnsi="Times New Roman"/>
              </w:rPr>
              <w:t xml:space="preserve"> quay lại bước 4</w:t>
            </w:r>
          </w:p>
        </w:tc>
      </w:tr>
    </w:tbl>
    <w:p w14:paraId="7F1375E3" w14:textId="30D9BC67" w:rsidR="00D55EAA" w:rsidRPr="005F3ABA" w:rsidRDefault="00D55EAA" w:rsidP="00FE7FF7">
      <w:pPr>
        <w:pStyle w:val="ListParagraph"/>
        <w:numPr>
          <w:ilvl w:val="0"/>
          <w:numId w:val="83"/>
        </w:numPr>
        <w:rPr>
          <w:b/>
          <w:bCs/>
        </w:rPr>
      </w:pPr>
      <w:r w:rsidRPr="005F3ABA">
        <w:rPr>
          <w:b/>
          <w:bCs/>
        </w:rPr>
        <w:t>Tìm kiếm tài khoản</w:t>
      </w:r>
    </w:p>
    <w:p w14:paraId="1EB36357" w14:textId="3A1EC2CF" w:rsidR="0033086C" w:rsidRPr="002826D4" w:rsidRDefault="0033086C" w:rsidP="004113E4">
      <w:pPr>
        <w:pStyle w:val="Caption"/>
        <w:keepNext/>
        <w:spacing w:line="360" w:lineRule="auto"/>
        <w:rPr>
          <w:lang w:val="vi-VN"/>
        </w:rPr>
      </w:pPr>
      <w:bookmarkStart w:id="96" w:name="_Toc216254466"/>
      <w:r w:rsidRPr="002826D4">
        <w:rPr>
          <w:lang w:val="vi-VN"/>
        </w:rPr>
        <w:t xml:space="preserve">Bảng </w:t>
      </w:r>
      <w:r w:rsidR="007332FC">
        <w:rPr>
          <w:lang w:val="vi-VN"/>
        </w:rPr>
        <w:fldChar w:fldCharType="begin"/>
      </w:r>
      <w:r w:rsidR="007332FC">
        <w:rPr>
          <w:lang w:val="vi-VN"/>
        </w:rPr>
        <w:instrText xml:space="preserve"> STYLEREF 1 \s </w:instrText>
      </w:r>
      <w:r w:rsidR="007332FC">
        <w:rPr>
          <w:lang w:val="vi-VN"/>
        </w:rPr>
        <w:fldChar w:fldCharType="separate"/>
      </w:r>
      <w:r w:rsidR="00E629C6">
        <w:rPr>
          <w:noProof/>
          <w:lang w:val="vi-VN"/>
        </w:rPr>
        <w:t>2</w:t>
      </w:r>
      <w:r w:rsidR="007332FC">
        <w:rPr>
          <w:lang w:val="vi-VN"/>
        </w:rPr>
        <w:fldChar w:fldCharType="end"/>
      </w:r>
      <w:r w:rsidR="007332FC">
        <w:rPr>
          <w:lang w:val="vi-VN"/>
        </w:rPr>
        <w:noBreakHyphen/>
      </w:r>
      <w:r w:rsidR="007332FC">
        <w:rPr>
          <w:lang w:val="vi-VN"/>
        </w:rPr>
        <w:fldChar w:fldCharType="begin"/>
      </w:r>
      <w:r w:rsidR="007332FC">
        <w:rPr>
          <w:lang w:val="vi-VN"/>
        </w:rPr>
        <w:instrText xml:space="preserve"> SEQ Bảng \* ARABIC \s 1 </w:instrText>
      </w:r>
      <w:r w:rsidR="007332FC">
        <w:rPr>
          <w:lang w:val="vi-VN"/>
        </w:rPr>
        <w:fldChar w:fldCharType="separate"/>
      </w:r>
      <w:r w:rsidR="00E629C6">
        <w:rPr>
          <w:noProof/>
          <w:lang w:val="vi-VN"/>
        </w:rPr>
        <w:t>5</w:t>
      </w:r>
      <w:r w:rsidR="007332FC">
        <w:rPr>
          <w:lang w:val="vi-VN"/>
        </w:rPr>
        <w:fldChar w:fldCharType="end"/>
      </w:r>
      <w:r w:rsidRPr="0033086C">
        <w:rPr>
          <w:lang w:val="vi-VN"/>
        </w:rPr>
        <w:t xml:space="preserve"> </w:t>
      </w:r>
      <w:r w:rsidRPr="00A83A9D">
        <w:rPr>
          <w:lang w:val="vi-VN"/>
        </w:rPr>
        <w:t>Đặc tả Use Case</w:t>
      </w:r>
      <w:r w:rsidRPr="004D6818">
        <w:rPr>
          <w:lang w:val="vi-VN"/>
        </w:rPr>
        <w:t xml:space="preserve"> tìm kiếm tài khoản</w:t>
      </w:r>
      <w:bookmarkEnd w:id="96"/>
    </w:p>
    <w:tbl>
      <w:tblPr>
        <w:tblStyle w:val="TableGrid1"/>
        <w:tblW w:w="0" w:type="auto"/>
        <w:jc w:val="center"/>
        <w:tblLook w:val="04A0" w:firstRow="1" w:lastRow="0" w:firstColumn="1" w:lastColumn="0" w:noHBand="0" w:noVBand="1"/>
      </w:tblPr>
      <w:tblGrid>
        <w:gridCol w:w="2830"/>
        <w:gridCol w:w="5240"/>
      </w:tblGrid>
      <w:tr w:rsidR="00D55EAA" w:rsidRPr="00890B20" w14:paraId="1BB731A9" w14:textId="77777777" w:rsidTr="00AA4CBC">
        <w:trPr>
          <w:trHeight w:val="307"/>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89E7BA1" w14:textId="77777777" w:rsidR="00D55EAA" w:rsidRPr="00890B20" w:rsidRDefault="00D55EAA"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2F99432" w14:textId="77777777" w:rsidR="00D55EAA" w:rsidRPr="00890B20" w:rsidRDefault="00D55EAA" w:rsidP="00FF0139">
            <w:pPr>
              <w:spacing w:before="0" w:line="240" w:lineRule="auto"/>
              <w:ind w:firstLine="0"/>
              <w:jc w:val="left"/>
              <w:rPr>
                <w:rFonts w:ascii="Times New Roman" w:hAnsi="Times New Roman"/>
                <w:bCs/>
              </w:rPr>
            </w:pPr>
            <w:r w:rsidRPr="00890B20">
              <w:rPr>
                <w:rFonts w:ascii="Times New Roman" w:hAnsi="Times New Roman"/>
                <w:bCs/>
              </w:rPr>
              <w:t xml:space="preserve">Tìm kiếm </w:t>
            </w:r>
            <w:r w:rsidRPr="00890B20">
              <w:rPr>
                <w:rFonts w:ascii="Times New Roman" w:hAnsi="Times New Roman"/>
              </w:rPr>
              <w:t>tài khoản</w:t>
            </w:r>
          </w:p>
        </w:tc>
      </w:tr>
      <w:tr w:rsidR="00D55EAA" w:rsidRPr="00890B20" w14:paraId="489B1A38" w14:textId="77777777" w:rsidTr="001B774E">
        <w:trPr>
          <w:trHeight w:val="482"/>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DF8DEA9"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F82D110"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Admin.</w:t>
            </w:r>
          </w:p>
        </w:tc>
      </w:tr>
      <w:tr w:rsidR="00D55EAA" w:rsidRPr="00890B20" w14:paraId="726780FB" w14:textId="77777777" w:rsidTr="00AA4CBC">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149B428"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39125E5"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Admin đăng nhập vào trang quản trị.</w:t>
            </w:r>
          </w:p>
        </w:tc>
      </w:tr>
      <w:tr w:rsidR="00D55EAA" w:rsidRPr="00890B20" w14:paraId="706C4BFC" w14:textId="77777777" w:rsidTr="00AA4CBC">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7CC0AC4"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9C5B2E2"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Hệ thống hiển thị thông tin tất cả tài khoản.</w:t>
            </w:r>
          </w:p>
        </w:tc>
      </w:tr>
      <w:tr w:rsidR="00D55EAA" w:rsidRPr="00890B20" w14:paraId="741D81C4" w14:textId="77777777" w:rsidTr="00AA4CBC">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5ABF21E"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0742E35"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Hiển thị được đúng tài khoản cần tìm.</w:t>
            </w:r>
          </w:p>
        </w:tc>
      </w:tr>
      <w:tr w:rsidR="00D55EAA" w:rsidRPr="00890B20" w14:paraId="4C1532C4" w14:textId="77777777" w:rsidTr="00AA4CBC">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B08263A"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2AF59CE" w14:textId="77777777" w:rsidR="00D55EAA" w:rsidRPr="00890B20" w:rsidRDefault="00D55EAA" w:rsidP="00FF0139">
            <w:pPr>
              <w:spacing w:before="0" w:line="240" w:lineRule="auto"/>
              <w:ind w:firstLine="0"/>
              <w:jc w:val="left"/>
              <w:rPr>
                <w:rFonts w:ascii="Times New Roman" w:hAnsi="Times New Roman"/>
              </w:rPr>
            </w:pPr>
            <w:r w:rsidRPr="00890B20">
              <w:rPr>
                <w:rFonts w:ascii="Times New Roman" w:hAnsi="Times New Roman"/>
              </w:rPr>
              <w:t xml:space="preserve">Input nhập tìm kiếm </w:t>
            </w:r>
          </w:p>
        </w:tc>
      </w:tr>
      <w:tr w:rsidR="00D55EAA" w:rsidRPr="00890B20" w14:paraId="067A9777" w14:textId="77777777" w:rsidTr="00AA4CBC">
        <w:trPr>
          <w:jc w:val="center"/>
        </w:trPr>
        <w:tc>
          <w:tcPr>
            <w:tcW w:w="8070" w:type="dxa"/>
            <w:gridSpan w:val="2"/>
            <w:tcBorders>
              <w:top w:val="single" w:sz="4" w:space="0" w:color="auto"/>
              <w:left w:val="single" w:sz="4" w:space="0" w:color="auto"/>
              <w:bottom w:val="single" w:sz="4" w:space="0" w:color="auto"/>
              <w:right w:val="single" w:sz="4" w:space="0" w:color="auto"/>
            </w:tcBorders>
            <w:tcMar>
              <w:top w:w="57" w:type="dxa"/>
              <w:bottom w:w="57" w:type="dxa"/>
            </w:tcMar>
            <w:hideMark/>
          </w:tcPr>
          <w:p w14:paraId="644957A7" w14:textId="77777777" w:rsidR="00D55EAA" w:rsidRPr="002C7E52" w:rsidRDefault="00D55EAA" w:rsidP="00005E80">
            <w:pPr>
              <w:spacing w:before="0" w:line="360" w:lineRule="auto"/>
              <w:ind w:firstLine="0"/>
              <w:jc w:val="left"/>
              <w:rPr>
                <w:rFonts w:ascii="Times New Roman" w:hAnsi="Times New Roman"/>
              </w:rPr>
            </w:pPr>
            <w:r w:rsidRPr="002C7E52">
              <w:rPr>
                <w:rFonts w:ascii="Times New Roman" w:hAnsi="Times New Roman"/>
              </w:rPr>
              <w:t>Chuỗi sự kiện chính:</w:t>
            </w:r>
          </w:p>
          <w:p w14:paraId="6CB48253" w14:textId="38761881" w:rsidR="00D55EAA" w:rsidRPr="00890B20" w:rsidRDefault="00D55EAA" w:rsidP="00FE7FF7">
            <w:pPr>
              <w:numPr>
                <w:ilvl w:val="0"/>
                <w:numId w:val="33"/>
              </w:numPr>
              <w:spacing w:before="0" w:line="360" w:lineRule="auto"/>
              <w:jc w:val="left"/>
              <w:rPr>
                <w:rFonts w:ascii="Times New Roman" w:hAnsi="Times New Roman"/>
              </w:rPr>
            </w:pPr>
            <w:r w:rsidRPr="00890B20">
              <w:rPr>
                <w:rFonts w:ascii="Times New Roman" w:hAnsi="Times New Roman"/>
              </w:rPr>
              <w:t>Admin đăng nhập vào trang quản trị và vào tài khoản</w:t>
            </w:r>
          </w:p>
          <w:p w14:paraId="63F89021" w14:textId="6ABEB704" w:rsidR="00D55EAA" w:rsidRPr="002E5874" w:rsidRDefault="00D55EAA" w:rsidP="00FE7FF7">
            <w:pPr>
              <w:numPr>
                <w:ilvl w:val="0"/>
                <w:numId w:val="33"/>
              </w:numPr>
              <w:spacing w:before="0" w:line="360" w:lineRule="auto"/>
              <w:jc w:val="left"/>
              <w:rPr>
                <w:rFonts w:ascii="Times New Roman" w:hAnsi="Times New Roman"/>
              </w:rPr>
            </w:pPr>
            <w:r w:rsidRPr="00890B20">
              <w:rPr>
                <w:rFonts w:ascii="Times New Roman" w:hAnsi="Times New Roman"/>
              </w:rPr>
              <w:t>Admin</w:t>
            </w:r>
            <w:r w:rsidR="00407D7D" w:rsidRPr="00407D7D">
              <w:rPr>
                <w:rFonts w:ascii="Times New Roman" w:hAnsi="Times New Roman"/>
              </w:rPr>
              <w:t xml:space="preserve"> nhập dữ liệu </w:t>
            </w:r>
            <w:r w:rsidRPr="00890B20">
              <w:rPr>
                <w:rFonts w:ascii="Times New Roman" w:hAnsi="Times New Roman"/>
              </w:rPr>
              <w:t>tìm kiếm</w:t>
            </w:r>
          </w:p>
          <w:p w14:paraId="2FF1F7F0" w14:textId="63B839E6" w:rsidR="002E5874" w:rsidRPr="00890B20" w:rsidRDefault="002E5874" w:rsidP="00FE7FF7">
            <w:pPr>
              <w:numPr>
                <w:ilvl w:val="0"/>
                <w:numId w:val="33"/>
              </w:numPr>
              <w:spacing w:before="0" w:line="360" w:lineRule="auto"/>
              <w:jc w:val="left"/>
              <w:rPr>
                <w:rFonts w:ascii="Times New Roman" w:hAnsi="Times New Roman"/>
              </w:rPr>
            </w:pPr>
            <w:r w:rsidRPr="002E5874">
              <w:rPr>
                <w:rFonts w:ascii="Times New Roman" w:hAnsi="Times New Roman"/>
              </w:rPr>
              <w:t xml:space="preserve">Hệ thống </w:t>
            </w:r>
            <w:r w:rsidR="002C3337" w:rsidRPr="002C3337">
              <w:rPr>
                <w:rFonts w:ascii="Times New Roman" w:hAnsi="Times New Roman"/>
              </w:rPr>
              <w:t>tìm kiếm theo yêu cầu</w:t>
            </w:r>
          </w:p>
          <w:p w14:paraId="51BE2412" w14:textId="77777777" w:rsidR="00D55EAA" w:rsidRPr="00890B20" w:rsidRDefault="00D55EAA" w:rsidP="00FE7FF7">
            <w:pPr>
              <w:numPr>
                <w:ilvl w:val="0"/>
                <w:numId w:val="33"/>
              </w:numPr>
              <w:spacing w:before="0" w:line="360" w:lineRule="auto"/>
              <w:jc w:val="left"/>
              <w:rPr>
                <w:rFonts w:ascii="Times New Roman" w:hAnsi="Times New Roman"/>
              </w:rPr>
            </w:pPr>
            <w:r w:rsidRPr="00890B20">
              <w:rPr>
                <w:rFonts w:ascii="Times New Roman" w:hAnsi="Times New Roman"/>
              </w:rPr>
              <w:t>Hệ thống hiển thị tất cả thông tin của tài khoản được tìm kiếm.</w:t>
            </w:r>
          </w:p>
        </w:tc>
      </w:tr>
      <w:tr w:rsidR="00D55EAA" w:rsidRPr="00890B20" w14:paraId="00D427FC" w14:textId="77777777" w:rsidTr="00AA4CBC">
        <w:trPr>
          <w:jc w:val="center"/>
        </w:trPr>
        <w:tc>
          <w:tcPr>
            <w:tcW w:w="8070" w:type="dxa"/>
            <w:gridSpan w:val="2"/>
            <w:tcBorders>
              <w:top w:val="single" w:sz="4" w:space="0" w:color="auto"/>
              <w:left w:val="single" w:sz="4" w:space="0" w:color="auto"/>
              <w:bottom w:val="single" w:sz="4" w:space="0" w:color="auto"/>
              <w:right w:val="single" w:sz="4" w:space="0" w:color="auto"/>
            </w:tcBorders>
            <w:tcMar>
              <w:top w:w="57" w:type="dxa"/>
              <w:bottom w:w="57" w:type="dxa"/>
            </w:tcMar>
            <w:hideMark/>
          </w:tcPr>
          <w:p w14:paraId="28116A4D" w14:textId="77777777" w:rsidR="00D55EAA" w:rsidRPr="008C355F" w:rsidRDefault="00D55EAA" w:rsidP="00005E80">
            <w:pPr>
              <w:spacing w:before="0" w:line="360" w:lineRule="auto"/>
              <w:ind w:firstLine="0"/>
              <w:jc w:val="left"/>
              <w:rPr>
                <w:rFonts w:ascii="Times New Roman" w:hAnsi="Times New Roman"/>
              </w:rPr>
            </w:pPr>
            <w:r w:rsidRPr="008C355F">
              <w:rPr>
                <w:rFonts w:ascii="Times New Roman" w:hAnsi="Times New Roman"/>
              </w:rPr>
              <w:t>Ngoại lệ:</w:t>
            </w:r>
          </w:p>
          <w:p w14:paraId="3F27DD0C" w14:textId="5A8F4E38" w:rsidR="00D55EAA" w:rsidRPr="00964697" w:rsidRDefault="00964697" w:rsidP="00005E80">
            <w:pPr>
              <w:spacing w:before="0" w:line="360" w:lineRule="auto"/>
              <w:ind w:left="360" w:firstLine="0"/>
              <w:jc w:val="left"/>
              <w:rPr>
                <w:rFonts w:ascii="Times New Roman" w:hAnsi="Times New Roman"/>
              </w:rPr>
            </w:pPr>
            <w:r w:rsidRPr="00964697">
              <w:rPr>
                <w:rFonts w:ascii="Times New Roman" w:hAnsi="Times New Roman"/>
              </w:rPr>
              <w:t xml:space="preserve">3.A) </w:t>
            </w:r>
            <w:r w:rsidR="00D55EAA" w:rsidRPr="00964697">
              <w:rPr>
                <w:rFonts w:ascii="Times New Roman" w:hAnsi="Times New Roman"/>
              </w:rPr>
              <w:t>Không có tài khoản nào phù hợp với tài khoản được tìm kiếm.</w:t>
            </w:r>
          </w:p>
          <w:p w14:paraId="7757DD5D" w14:textId="137B447B" w:rsidR="00D55EAA" w:rsidRPr="002D1730" w:rsidRDefault="00964697" w:rsidP="00005E80">
            <w:pPr>
              <w:keepNext/>
              <w:spacing w:before="0" w:line="360" w:lineRule="auto"/>
              <w:ind w:left="360" w:firstLine="0"/>
              <w:jc w:val="left"/>
              <w:rPr>
                <w:b/>
                <w:bCs/>
              </w:rPr>
            </w:pPr>
            <w:r w:rsidRPr="002D1730">
              <w:rPr>
                <w:rFonts w:ascii="Times New Roman" w:hAnsi="Times New Roman"/>
              </w:rPr>
              <w:t xml:space="preserve">3.A.1) </w:t>
            </w:r>
            <w:r w:rsidR="002D1730" w:rsidRPr="000E6398">
              <w:rPr>
                <w:rFonts w:ascii="Times New Roman" w:hAnsi="Times New Roman"/>
              </w:rPr>
              <w:t xml:space="preserve">Luồng sự </w:t>
            </w:r>
            <w:r w:rsidR="002D1730" w:rsidRPr="002D1730">
              <w:rPr>
                <w:rFonts w:ascii="Times New Roman" w:hAnsi="Times New Roman"/>
              </w:rPr>
              <w:t>kiện</w:t>
            </w:r>
            <w:r w:rsidR="002D1730" w:rsidRPr="000E6398">
              <w:rPr>
                <w:rFonts w:ascii="Times New Roman" w:hAnsi="Times New Roman"/>
              </w:rPr>
              <w:t xml:space="preserve"> quay lại bước </w:t>
            </w:r>
            <w:r w:rsidR="002D1730" w:rsidRPr="002D1730">
              <w:rPr>
                <w:rFonts w:ascii="Times New Roman" w:hAnsi="Times New Roman"/>
              </w:rPr>
              <w:t>2</w:t>
            </w:r>
          </w:p>
        </w:tc>
      </w:tr>
    </w:tbl>
    <w:p w14:paraId="3283F22C" w14:textId="77777777" w:rsidR="00490536" w:rsidRPr="004D6818" w:rsidRDefault="00490536">
      <w:pPr>
        <w:pStyle w:val="Caption"/>
        <w:rPr>
          <w:lang w:val="vi-VN"/>
        </w:rPr>
      </w:pPr>
    </w:p>
    <w:p w14:paraId="1AE60E6C" w14:textId="7156B8E9" w:rsidR="003D0E41" w:rsidRPr="00890B20" w:rsidRDefault="00DC6094" w:rsidP="003D0E41">
      <w:pPr>
        <w:pStyle w:val="Heading3"/>
      </w:pPr>
      <w:bookmarkStart w:id="97" w:name="_Toc216254195"/>
      <w:bookmarkStart w:id="98" w:name="_Toc216255443"/>
      <w:r w:rsidRPr="00B259E4">
        <w:lastRenderedPageBreak/>
        <w:t>Sơ đồ phân rã</w:t>
      </w:r>
      <w:r w:rsidR="003D0E41" w:rsidRPr="00890B20">
        <w:t xml:space="preserve"> quản lý tài khoản cá nhân</w:t>
      </w:r>
      <w:bookmarkEnd w:id="97"/>
      <w:bookmarkEnd w:id="98"/>
    </w:p>
    <w:p w14:paraId="10EAF828" w14:textId="77777777" w:rsidR="003D0E41" w:rsidRPr="00890B20" w:rsidRDefault="003D0E41" w:rsidP="002230F1">
      <w:pPr>
        <w:keepNext/>
        <w:jc w:val="center"/>
      </w:pPr>
      <w:r w:rsidRPr="00890B20">
        <w:rPr>
          <w:noProof/>
          <w:lang w:val="en-US"/>
        </w:rPr>
        <w:drawing>
          <wp:inline distT="0" distB="0" distL="0" distR="0" wp14:anchorId="6283E320" wp14:editId="2B4071A8">
            <wp:extent cx="5349926" cy="2476500"/>
            <wp:effectExtent l="0" t="0" r="3175" b="0"/>
            <wp:docPr id="69270336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03369" name="Picture 1" descr="A diagram of a diagram&#10;&#10;AI-generated content may be incorrect."/>
                    <pic:cNvPicPr/>
                  </pic:nvPicPr>
                  <pic:blipFill>
                    <a:blip r:embed="rId33"/>
                    <a:stretch>
                      <a:fillRect/>
                    </a:stretch>
                  </pic:blipFill>
                  <pic:spPr>
                    <a:xfrm>
                      <a:off x="0" y="0"/>
                      <a:ext cx="5351817" cy="2477375"/>
                    </a:xfrm>
                    <a:prstGeom prst="rect">
                      <a:avLst/>
                    </a:prstGeom>
                  </pic:spPr>
                </pic:pic>
              </a:graphicData>
            </a:graphic>
          </wp:inline>
        </w:drawing>
      </w:r>
    </w:p>
    <w:p w14:paraId="05E0A519" w14:textId="503678D1" w:rsidR="006846BA" w:rsidRPr="00981247" w:rsidRDefault="003D0E41" w:rsidP="00044C40">
      <w:pPr>
        <w:pStyle w:val="Caption"/>
        <w:spacing w:line="360" w:lineRule="auto"/>
      </w:pPr>
      <w:bookmarkStart w:id="99" w:name="_Toc21625430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w:t>
      </w:r>
      <w:r w:rsidR="00804794">
        <w:rPr>
          <w:lang w:val="vi-VN"/>
        </w:rPr>
        <w:fldChar w:fldCharType="end"/>
      </w:r>
      <w:r w:rsidR="00236C5D" w:rsidRPr="00890B20">
        <w:rPr>
          <w:lang w:val="vi-VN"/>
        </w:rPr>
        <w:t xml:space="preserve"> Sơ đồ phân rã Use Case quản lý tài khoản</w:t>
      </w:r>
      <w:r w:rsidR="001448D4" w:rsidRPr="001448D4">
        <w:rPr>
          <w:lang w:val="vi-VN"/>
        </w:rPr>
        <w:t xml:space="preserve"> cá nhân</w:t>
      </w:r>
      <w:bookmarkEnd w:id="99"/>
    </w:p>
    <w:p w14:paraId="08C4342D" w14:textId="232E7FCE" w:rsidR="00F22B2E" w:rsidRPr="00792087" w:rsidRDefault="00580803" w:rsidP="00FE7FF7">
      <w:pPr>
        <w:pStyle w:val="ListParagraph"/>
        <w:numPr>
          <w:ilvl w:val="0"/>
          <w:numId w:val="85"/>
        </w:numPr>
        <w:rPr>
          <w:b/>
          <w:bCs/>
        </w:rPr>
      </w:pPr>
      <w:r w:rsidRPr="00792087">
        <w:rPr>
          <w:b/>
          <w:bCs/>
        </w:rPr>
        <w:t>Xem thông tin tài khoản cá nhân</w:t>
      </w:r>
    </w:p>
    <w:p w14:paraId="519D2A56" w14:textId="397002F2" w:rsidR="00BC3899" w:rsidRPr="006F0455" w:rsidRDefault="00BC3899" w:rsidP="00E135F0">
      <w:pPr>
        <w:pStyle w:val="Caption"/>
        <w:keepNext/>
        <w:spacing w:line="360" w:lineRule="auto"/>
        <w:rPr>
          <w:lang w:val="vi-VN"/>
        </w:rPr>
      </w:pPr>
      <w:bookmarkStart w:id="100" w:name="_Toc216254467"/>
      <w:r w:rsidRPr="006F0455">
        <w:rPr>
          <w:lang w:val="vi-VN"/>
        </w:rPr>
        <w:t xml:space="preserve">Bảng </w:t>
      </w:r>
      <w:r w:rsidR="007332FC">
        <w:rPr>
          <w:lang w:val="vi-VN"/>
        </w:rPr>
        <w:fldChar w:fldCharType="begin"/>
      </w:r>
      <w:r w:rsidR="007332FC">
        <w:rPr>
          <w:lang w:val="vi-VN"/>
        </w:rPr>
        <w:instrText xml:space="preserve"> STYLEREF 1 \s </w:instrText>
      </w:r>
      <w:r w:rsidR="007332FC">
        <w:rPr>
          <w:lang w:val="vi-VN"/>
        </w:rPr>
        <w:fldChar w:fldCharType="separate"/>
      </w:r>
      <w:r w:rsidR="00E629C6">
        <w:rPr>
          <w:noProof/>
          <w:lang w:val="vi-VN"/>
        </w:rPr>
        <w:t>2</w:t>
      </w:r>
      <w:r w:rsidR="007332FC">
        <w:rPr>
          <w:lang w:val="vi-VN"/>
        </w:rPr>
        <w:fldChar w:fldCharType="end"/>
      </w:r>
      <w:r w:rsidR="007332FC">
        <w:rPr>
          <w:lang w:val="vi-VN"/>
        </w:rPr>
        <w:noBreakHyphen/>
      </w:r>
      <w:r w:rsidR="007332FC">
        <w:rPr>
          <w:lang w:val="vi-VN"/>
        </w:rPr>
        <w:fldChar w:fldCharType="begin"/>
      </w:r>
      <w:r w:rsidR="007332FC">
        <w:rPr>
          <w:lang w:val="vi-VN"/>
        </w:rPr>
        <w:instrText xml:space="preserve"> SEQ Bảng \* ARABIC \s 1 </w:instrText>
      </w:r>
      <w:r w:rsidR="007332FC">
        <w:rPr>
          <w:lang w:val="vi-VN"/>
        </w:rPr>
        <w:fldChar w:fldCharType="separate"/>
      </w:r>
      <w:r w:rsidR="00E629C6">
        <w:rPr>
          <w:noProof/>
          <w:lang w:val="vi-VN"/>
        </w:rPr>
        <w:t>6</w:t>
      </w:r>
      <w:r w:rsidR="007332FC">
        <w:rPr>
          <w:lang w:val="vi-VN"/>
        </w:rPr>
        <w:fldChar w:fldCharType="end"/>
      </w:r>
      <w:r w:rsidRPr="006F0455">
        <w:rPr>
          <w:lang w:val="vi-VN"/>
        </w:rPr>
        <w:t xml:space="preserve"> </w:t>
      </w:r>
      <w:r w:rsidRPr="00A83A9D">
        <w:rPr>
          <w:lang w:val="vi-VN"/>
        </w:rPr>
        <w:t>Đặc tả Use Case</w:t>
      </w:r>
      <w:r w:rsidRPr="002320BA">
        <w:rPr>
          <w:lang w:val="vi-VN"/>
        </w:rPr>
        <w:t xml:space="preserve"> xem thông  tin tài khoản cá nh</w:t>
      </w:r>
      <w:r w:rsidRPr="00F22B2E">
        <w:rPr>
          <w:lang w:val="vi-VN"/>
        </w:rPr>
        <w:t>ân</w:t>
      </w:r>
      <w:bookmarkEnd w:id="100"/>
    </w:p>
    <w:tbl>
      <w:tblPr>
        <w:tblStyle w:val="TableGrid1"/>
        <w:tblW w:w="0" w:type="auto"/>
        <w:jc w:val="center"/>
        <w:tblLook w:val="04A0" w:firstRow="1" w:lastRow="0" w:firstColumn="1" w:lastColumn="0" w:noHBand="0" w:noVBand="1"/>
      </w:tblPr>
      <w:tblGrid>
        <w:gridCol w:w="2830"/>
        <w:gridCol w:w="5240"/>
      </w:tblGrid>
      <w:tr w:rsidR="00580803" w:rsidRPr="00890B20" w14:paraId="19FAF676" w14:textId="77777777" w:rsidTr="00FA5711">
        <w:trPr>
          <w:trHeight w:val="307"/>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648811E" w14:textId="77777777" w:rsidR="00580803" w:rsidRPr="00890B20" w:rsidRDefault="00580803" w:rsidP="00F657C5">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68E3E5C" w14:textId="27163FDB" w:rsidR="00580803" w:rsidRPr="004C3265" w:rsidRDefault="00580803" w:rsidP="00F657C5">
            <w:pPr>
              <w:spacing w:before="0" w:line="240" w:lineRule="auto"/>
              <w:ind w:firstLine="0"/>
              <w:jc w:val="left"/>
              <w:rPr>
                <w:rFonts w:ascii="Times New Roman" w:hAnsi="Times New Roman"/>
                <w:bCs/>
                <w:lang w:val="en-US"/>
              </w:rPr>
            </w:pPr>
            <w:r w:rsidRPr="00890B20">
              <w:rPr>
                <w:rFonts w:ascii="Times New Roman" w:hAnsi="Times New Roman"/>
                <w:bCs/>
              </w:rPr>
              <w:t xml:space="preserve">Xem </w:t>
            </w:r>
            <w:r w:rsidR="004C3265">
              <w:rPr>
                <w:rFonts w:ascii="Times New Roman" w:hAnsi="Times New Roman"/>
                <w:bCs/>
                <w:lang w:val="en-US"/>
              </w:rPr>
              <w:t>thông tin tài khoản</w:t>
            </w:r>
          </w:p>
        </w:tc>
      </w:tr>
      <w:tr w:rsidR="00580803" w:rsidRPr="00890B20" w14:paraId="7A6DF86E" w14:textId="77777777" w:rsidTr="009271C1">
        <w:trPr>
          <w:trHeight w:val="340"/>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BCDD8B2" w14:textId="77777777" w:rsidR="00580803" w:rsidRPr="00890B20" w:rsidRDefault="00580803" w:rsidP="00F657C5">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2FEF79C" w14:textId="42998B06" w:rsidR="00580803" w:rsidRPr="00B35AB3" w:rsidRDefault="00FC1229" w:rsidP="00F657C5">
            <w:pPr>
              <w:spacing w:before="0" w:line="240" w:lineRule="auto"/>
              <w:ind w:firstLine="0"/>
              <w:jc w:val="left"/>
              <w:rPr>
                <w:rFonts w:ascii="Times New Roman" w:hAnsi="Times New Roman"/>
                <w:lang w:val="en-US"/>
              </w:rPr>
            </w:pPr>
            <w:r>
              <w:rPr>
                <w:rFonts w:ascii="Times New Roman" w:hAnsi="Times New Roman"/>
                <w:lang w:val="en-US"/>
              </w:rPr>
              <w:t>Khách hàng</w:t>
            </w:r>
          </w:p>
        </w:tc>
      </w:tr>
      <w:tr w:rsidR="00580803" w:rsidRPr="00890B20" w14:paraId="21BD76F1" w14:textId="77777777" w:rsidTr="00FA5711">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7E08F37" w14:textId="77777777" w:rsidR="00580803" w:rsidRPr="00890B20" w:rsidRDefault="00580803" w:rsidP="00F657C5">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CE3298B" w14:textId="5778BE36" w:rsidR="00580803" w:rsidRPr="00890B20" w:rsidRDefault="00FC1229" w:rsidP="00F657C5">
            <w:pPr>
              <w:spacing w:before="0" w:line="240" w:lineRule="auto"/>
              <w:ind w:firstLine="0"/>
              <w:jc w:val="left"/>
              <w:rPr>
                <w:rFonts w:ascii="Times New Roman" w:hAnsi="Times New Roman"/>
              </w:rPr>
            </w:pPr>
            <w:r w:rsidRPr="00FC1229">
              <w:rPr>
                <w:rFonts w:ascii="Times New Roman" w:hAnsi="Times New Roman"/>
              </w:rPr>
              <w:t>Khách hàng</w:t>
            </w:r>
            <w:r w:rsidRPr="00890B20">
              <w:rPr>
                <w:rFonts w:ascii="Times New Roman" w:hAnsi="Times New Roman"/>
              </w:rPr>
              <w:t xml:space="preserve"> </w:t>
            </w:r>
            <w:r w:rsidR="00580803" w:rsidRPr="00890B20">
              <w:rPr>
                <w:rFonts w:ascii="Times New Roman" w:hAnsi="Times New Roman"/>
              </w:rPr>
              <w:t xml:space="preserve">đăng nhập vào trang </w:t>
            </w:r>
            <w:r w:rsidRPr="006A073B">
              <w:rPr>
                <w:rFonts w:ascii="Times New Roman" w:hAnsi="Times New Roman"/>
              </w:rPr>
              <w:t>thông tin cá nhân</w:t>
            </w:r>
            <w:r w:rsidR="00580803" w:rsidRPr="00890B20">
              <w:rPr>
                <w:rFonts w:ascii="Times New Roman" w:hAnsi="Times New Roman"/>
              </w:rPr>
              <w:t>.</w:t>
            </w:r>
          </w:p>
        </w:tc>
      </w:tr>
      <w:tr w:rsidR="00580803" w:rsidRPr="00890B20" w14:paraId="2FE38F95" w14:textId="77777777" w:rsidTr="00FA5711">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C88ACED" w14:textId="77777777" w:rsidR="00580803" w:rsidRPr="00890B20" w:rsidRDefault="00580803" w:rsidP="00F657C5">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25EF4D7" w14:textId="48237ECA" w:rsidR="00580803" w:rsidRPr="006A073B" w:rsidRDefault="006A073B" w:rsidP="00F657C5">
            <w:pPr>
              <w:spacing w:before="0" w:line="240" w:lineRule="auto"/>
              <w:ind w:firstLine="0"/>
              <w:jc w:val="left"/>
              <w:rPr>
                <w:rFonts w:ascii="Times New Roman" w:hAnsi="Times New Roman"/>
                <w:lang w:val="en-US"/>
              </w:rPr>
            </w:pPr>
            <w:r>
              <w:rPr>
                <w:rFonts w:ascii="Times New Roman" w:hAnsi="Times New Roman"/>
                <w:lang w:val="en-US"/>
              </w:rPr>
              <w:t>Đăng nhập</w:t>
            </w:r>
          </w:p>
        </w:tc>
      </w:tr>
      <w:tr w:rsidR="00580803" w:rsidRPr="00890B20" w14:paraId="619A7182" w14:textId="77777777" w:rsidTr="00FA5711">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80818CD" w14:textId="77777777" w:rsidR="00580803" w:rsidRPr="00890B20" w:rsidRDefault="00580803" w:rsidP="00F657C5">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9AC49DC" w14:textId="365438C4" w:rsidR="00580803" w:rsidRPr="009007EB" w:rsidRDefault="00C33AE7" w:rsidP="00F657C5">
            <w:pPr>
              <w:spacing w:before="0" w:line="240" w:lineRule="auto"/>
              <w:ind w:firstLine="0"/>
              <w:jc w:val="left"/>
              <w:rPr>
                <w:rFonts w:ascii="Times New Roman" w:hAnsi="Times New Roman"/>
              </w:rPr>
            </w:pPr>
            <w:r w:rsidRPr="00ED09B0">
              <w:rPr>
                <w:rFonts w:ascii="Times New Roman" w:hAnsi="Times New Roman"/>
              </w:rPr>
              <w:t>Cập nhật</w:t>
            </w:r>
            <w:r w:rsidR="00580803" w:rsidRPr="00890B20">
              <w:rPr>
                <w:rFonts w:ascii="Times New Roman" w:hAnsi="Times New Roman"/>
              </w:rPr>
              <w:t xml:space="preserve"> được tất cả thông tin </w:t>
            </w:r>
            <w:r w:rsidR="009007EB" w:rsidRPr="009007EB">
              <w:rPr>
                <w:rFonts w:ascii="Times New Roman" w:hAnsi="Times New Roman"/>
              </w:rPr>
              <w:t>tài khoản của mình</w:t>
            </w:r>
          </w:p>
        </w:tc>
      </w:tr>
      <w:tr w:rsidR="00580803" w:rsidRPr="00890B20" w14:paraId="121E1DF3" w14:textId="77777777" w:rsidTr="00FA5711">
        <w:trPr>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D017A57" w14:textId="56FB3A7E" w:rsidR="00580803" w:rsidRPr="00B35AB3" w:rsidRDefault="00580803" w:rsidP="00F657C5">
            <w:pPr>
              <w:spacing w:before="0" w:line="240" w:lineRule="auto"/>
              <w:ind w:firstLine="0"/>
              <w:jc w:val="left"/>
              <w:rPr>
                <w:rFonts w:ascii="Times New Roman" w:hAnsi="Times New Roman"/>
                <w:lang w:val="en-US"/>
              </w:rPr>
            </w:pPr>
            <w:r w:rsidRPr="00890B20">
              <w:rPr>
                <w:rFonts w:ascii="Times New Roman" w:hAnsi="Times New Roman"/>
              </w:rPr>
              <w:t>Kích hoạ</w:t>
            </w:r>
            <w:r w:rsidR="00B35AB3">
              <w:rPr>
                <w:rFonts w:ascii="Times New Roman" w:hAnsi="Times New Roman"/>
                <w:lang w:val="en-US"/>
              </w:rPr>
              <w:t>t</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CBF4DF2" w14:textId="6233A063" w:rsidR="00580803" w:rsidRPr="00890B20" w:rsidRDefault="00207A89" w:rsidP="00F657C5">
            <w:pPr>
              <w:spacing w:before="0" w:line="240" w:lineRule="auto"/>
              <w:ind w:firstLine="0"/>
              <w:jc w:val="left"/>
              <w:rPr>
                <w:rFonts w:ascii="Times New Roman" w:hAnsi="Times New Roman"/>
              </w:rPr>
            </w:pPr>
            <w:r>
              <w:rPr>
                <w:rFonts w:ascii="Times New Roman" w:hAnsi="Times New Roman"/>
                <w:lang w:val="en-US"/>
              </w:rPr>
              <w:t xml:space="preserve">Nút </w:t>
            </w:r>
            <w:r w:rsidR="00AD5FC7">
              <w:rPr>
                <w:rFonts w:ascii="Times New Roman" w:hAnsi="Times New Roman"/>
                <w:lang w:val="en-US"/>
              </w:rPr>
              <w:t>“</w:t>
            </w:r>
            <w:r w:rsidR="00ED09B0">
              <w:rPr>
                <w:rFonts w:ascii="Times New Roman" w:hAnsi="Times New Roman"/>
                <w:lang w:val="en-US"/>
              </w:rPr>
              <w:t>cập nhật</w:t>
            </w:r>
            <w:r w:rsidR="00AD5FC7">
              <w:rPr>
                <w:rFonts w:ascii="Times New Roman" w:hAnsi="Times New Roman"/>
                <w:lang w:val="en-US"/>
              </w:rPr>
              <w:t>”</w:t>
            </w:r>
          </w:p>
        </w:tc>
      </w:tr>
      <w:tr w:rsidR="00580803" w:rsidRPr="00890B20" w14:paraId="5A73D8B3" w14:textId="77777777" w:rsidTr="00FA5711">
        <w:trPr>
          <w:jc w:val="center"/>
        </w:trPr>
        <w:tc>
          <w:tcPr>
            <w:tcW w:w="8070" w:type="dxa"/>
            <w:gridSpan w:val="2"/>
            <w:tcBorders>
              <w:top w:val="single" w:sz="4" w:space="0" w:color="auto"/>
              <w:left w:val="single" w:sz="4" w:space="0" w:color="auto"/>
              <w:bottom w:val="single" w:sz="4" w:space="0" w:color="auto"/>
              <w:right w:val="single" w:sz="4" w:space="0" w:color="auto"/>
            </w:tcBorders>
            <w:tcMar>
              <w:top w:w="57" w:type="dxa"/>
              <w:bottom w:w="57" w:type="dxa"/>
            </w:tcMar>
            <w:hideMark/>
          </w:tcPr>
          <w:p w14:paraId="286FAF5F" w14:textId="77777777" w:rsidR="00580803" w:rsidRPr="00C86656" w:rsidRDefault="00580803" w:rsidP="00005E80">
            <w:pPr>
              <w:tabs>
                <w:tab w:val="left" w:pos="2646"/>
              </w:tabs>
              <w:spacing w:before="0" w:line="360" w:lineRule="auto"/>
              <w:ind w:firstLine="0"/>
              <w:jc w:val="left"/>
              <w:rPr>
                <w:rFonts w:ascii="Times New Roman" w:hAnsi="Times New Roman"/>
              </w:rPr>
            </w:pPr>
            <w:r w:rsidRPr="00C86656">
              <w:rPr>
                <w:rFonts w:ascii="Times New Roman" w:hAnsi="Times New Roman"/>
              </w:rPr>
              <w:t>Chuỗi sự kiện chính:</w:t>
            </w:r>
          </w:p>
          <w:p w14:paraId="5FA79CE9" w14:textId="3C90454B" w:rsidR="00580803" w:rsidRPr="00947734" w:rsidRDefault="00C86656" w:rsidP="00FE7FF7">
            <w:pPr>
              <w:pStyle w:val="ListParagraph"/>
              <w:numPr>
                <w:ilvl w:val="0"/>
                <w:numId w:val="71"/>
              </w:numPr>
              <w:tabs>
                <w:tab w:val="left" w:pos="2646"/>
              </w:tabs>
              <w:spacing w:before="0" w:line="360" w:lineRule="auto"/>
              <w:jc w:val="left"/>
              <w:rPr>
                <w:rFonts w:ascii="Times New Roman" w:hAnsi="Times New Roman"/>
              </w:rPr>
            </w:pPr>
            <w:r w:rsidRPr="00947734">
              <w:rPr>
                <w:rFonts w:ascii="Times New Roman" w:hAnsi="Times New Roman"/>
              </w:rPr>
              <w:t>Khách hàng</w:t>
            </w:r>
            <w:r w:rsidR="00580803" w:rsidRPr="00947734">
              <w:rPr>
                <w:rFonts w:ascii="Times New Roman" w:hAnsi="Times New Roman"/>
              </w:rPr>
              <w:t xml:space="preserve"> đăng nhập vào trang </w:t>
            </w:r>
            <w:r w:rsidR="00590F73" w:rsidRPr="00947734">
              <w:rPr>
                <w:rFonts w:ascii="Times New Roman" w:hAnsi="Times New Roman"/>
              </w:rPr>
              <w:t>chủ</w:t>
            </w:r>
            <w:r w:rsidR="00580803" w:rsidRPr="00947734">
              <w:rPr>
                <w:rFonts w:ascii="Times New Roman" w:hAnsi="Times New Roman"/>
              </w:rPr>
              <w:t xml:space="preserve"> và </w:t>
            </w:r>
            <w:r w:rsidR="00590F73" w:rsidRPr="00947734">
              <w:rPr>
                <w:rFonts w:ascii="Times New Roman" w:hAnsi="Times New Roman"/>
              </w:rPr>
              <w:t>chọn thông tin cá nhân</w:t>
            </w:r>
          </w:p>
          <w:p w14:paraId="3C3B88D6" w14:textId="5F0283A0" w:rsidR="00580803" w:rsidRPr="00947734" w:rsidRDefault="005E442C" w:rsidP="00FE7FF7">
            <w:pPr>
              <w:pStyle w:val="ListParagraph"/>
              <w:numPr>
                <w:ilvl w:val="0"/>
                <w:numId w:val="71"/>
              </w:numPr>
              <w:tabs>
                <w:tab w:val="left" w:pos="2646"/>
              </w:tabs>
              <w:spacing w:before="0" w:line="360" w:lineRule="auto"/>
              <w:jc w:val="left"/>
              <w:rPr>
                <w:rFonts w:ascii="Times New Roman" w:hAnsi="Times New Roman"/>
              </w:rPr>
            </w:pPr>
            <w:r w:rsidRPr="00947734">
              <w:rPr>
                <w:rFonts w:ascii="Times New Roman" w:hAnsi="Times New Roman"/>
              </w:rPr>
              <w:t xml:space="preserve">Khách hàng </w:t>
            </w:r>
            <w:r w:rsidR="00580803" w:rsidRPr="00947734">
              <w:rPr>
                <w:rFonts w:ascii="Times New Roman" w:hAnsi="Times New Roman"/>
              </w:rPr>
              <w:t xml:space="preserve">vào trang quản lý </w:t>
            </w:r>
            <w:r w:rsidRPr="00947734">
              <w:rPr>
                <w:rFonts w:ascii="Times New Roman" w:hAnsi="Times New Roman"/>
              </w:rPr>
              <w:t>thông tin cá nhân</w:t>
            </w:r>
          </w:p>
          <w:p w14:paraId="52FD4CB0" w14:textId="7E8079DF" w:rsidR="00947734" w:rsidRPr="00853F28" w:rsidRDefault="00580803" w:rsidP="00FE7FF7">
            <w:pPr>
              <w:pStyle w:val="ListParagraph"/>
              <w:keepNext/>
              <w:numPr>
                <w:ilvl w:val="0"/>
                <w:numId w:val="71"/>
              </w:numPr>
              <w:tabs>
                <w:tab w:val="left" w:pos="2646"/>
              </w:tabs>
              <w:spacing w:before="0" w:line="360" w:lineRule="auto"/>
              <w:jc w:val="left"/>
              <w:rPr>
                <w:rFonts w:ascii="Times New Roman" w:hAnsi="Times New Roman"/>
              </w:rPr>
            </w:pPr>
            <w:r w:rsidRPr="00947734">
              <w:rPr>
                <w:rFonts w:ascii="Times New Roman" w:hAnsi="Times New Roman"/>
              </w:rPr>
              <w:t xml:space="preserve">Hệ thống hiển thị tất cả thông tin của </w:t>
            </w:r>
            <w:r w:rsidR="00A67431" w:rsidRPr="00947734">
              <w:rPr>
                <w:rFonts w:ascii="Times New Roman" w:hAnsi="Times New Roman"/>
              </w:rPr>
              <w:t>tài khoản</w:t>
            </w:r>
          </w:p>
        </w:tc>
      </w:tr>
    </w:tbl>
    <w:p w14:paraId="37231EE5" w14:textId="77777777" w:rsidR="006B6D6C" w:rsidRPr="000747EC" w:rsidRDefault="006B6D6C" w:rsidP="002320BA">
      <w:pPr>
        <w:pStyle w:val="Caption"/>
        <w:rPr>
          <w:lang w:val="vi-VN"/>
        </w:rPr>
      </w:pPr>
    </w:p>
    <w:p w14:paraId="1F9FCA94" w14:textId="77777777" w:rsidR="00005E80" w:rsidRPr="000747EC" w:rsidRDefault="00005E80" w:rsidP="00005E80"/>
    <w:p w14:paraId="277A4ACA" w14:textId="77777777" w:rsidR="00005E80" w:rsidRPr="000747EC" w:rsidRDefault="00005E80" w:rsidP="00005E80"/>
    <w:p w14:paraId="5E0858FD" w14:textId="77777777" w:rsidR="00005E80" w:rsidRPr="000747EC" w:rsidRDefault="00005E80" w:rsidP="00005E80"/>
    <w:p w14:paraId="2EE5BA53" w14:textId="77777777" w:rsidR="00005E80" w:rsidRDefault="00005E80" w:rsidP="00005E80">
      <w:pPr>
        <w:rPr>
          <w:lang w:val="en-US"/>
        </w:rPr>
      </w:pPr>
    </w:p>
    <w:p w14:paraId="259EA5EE" w14:textId="77777777" w:rsidR="00DE2DC4" w:rsidRDefault="00DE2DC4" w:rsidP="00005E80">
      <w:pPr>
        <w:rPr>
          <w:lang w:val="en-US"/>
        </w:rPr>
      </w:pPr>
    </w:p>
    <w:p w14:paraId="75EDF5FA" w14:textId="77777777" w:rsidR="001155A4" w:rsidRPr="00DE2DC4" w:rsidRDefault="001155A4" w:rsidP="00005E80">
      <w:pPr>
        <w:rPr>
          <w:lang w:val="en-US"/>
        </w:rPr>
      </w:pPr>
    </w:p>
    <w:p w14:paraId="294D1FEC" w14:textId="6AD28DB8" w:rsidR="00580803" w:rsidRPr="006F0455" w:rsidRDefault="00066B2B" w:rsidP="00FE7FF7">
      <w:pPr>
        <w:pStyle w:val="ListParagraph"/>
        <w:numPr>
          <w:ilvl w:val="0"/>
          <w:numId w:val="85"/>
        </w:numPr>
        <w:rPr>
          <w:b/>
          <w:bCs/>
        </w:rPr>
      </w:pPr>
      <w:r w:rsidRPr="006F0455">
        <w:rPr>
          <w:b/>
          <w:bCs/>
        </w:rPr>
        <w:lastRenderedPageBreak/>
        <w:t>Cập nhật thông tin cá nhân</w:t>
      </w:r>
    </w:p>
    <w:p w14:paraId="6B3D6600" w14:textId="724834C8" w:rsidR="006F0455" w:rsidRDefault="006F0455" w:rsidP="006262F4">
      <w:pPr>
        <w:pStyle w:val="Caption"/>
        <w:keepNext/>
        <w:spacing w:line="360" w:lineRule="auto"/>
      </w:pPr>
      <w:bookmarkStart w:id="101" w:name="_Toc216254468"/>
      <w:r>
        <w:t xml:space="preserve">Bảng </w:t>
      </w:r>
      <w:fldSimple w:instr=" STYLEREF 1 \s ">
        <w:r w:rsidR="00E629C6">
          <w:rPr>
            <w:noProof/>
          </w:rPr>
          <w:t>2</w:t>
        </w:r>
      </w:fldSimple>
      <w:r w:rsidR="007332FC">
        <w:noBreakHyphen/>
      </w:r>
      <w:fldSimple w:instr=" SEQ Bảng \* ARABIC \s 1 ">
        <w:r w:rsidR="00E629C6">
          <w:rPr>
            <w:noProof/>
          </w:rPr>
          <w:t>7</w:t>
        </w:r>
      </w:fldSimple>
      <w:r w:rsidRPr="006F0455">
        <w:t xml:space="preserve"> </w:t>
      </w:r>
      <w:r>
        <w:t>Đặc tả Use Case cập nhật thông tin cá nhân</w:t>
      </w:r>
      <w:bookmarkEnd w:id="101"/>
    </w:p>
    <w:tbl>
      <w:tblPr>
        <w:tblStyle w:val="TableGrid1"/>
        <w:tblW w:w="0" w:type="auto"/>
        <w:jc w:val="center"/>
        <w:tblLook w:val="04A0" w:firstRow="1" w:lastRow="0" w:firstColumn="1" w:lastColumn="0" w:noHBand="0" w:noVBand="1"/>
      </w:tblPr>
      <w:tblGrid>
        <w:gridCol w:w="2830"/>
        <w:gridCol w:w="5240"/>
      </w:tblGrid>
      <w:tr w:rsidR="00580803" w:rsidRPr="00890B20" w14:paraId="5AC9B68D" w14:textId="77777777" w:rsidTr="00367B6A">
        <w:trPr>
          <w:trHeight w:val="307"/>
          <w:jc w:val="center"/>
        </w:trPr>
        <w:tc>
          <w:tcPr>
            <w:tcW w:w="283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0ECE72DC" w14:textId="77777777" w:rsidR="00580803" w:rsidRPr="00890B20" w:rsidRDefault="00580803" w:rsidP="00F657C5">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21191866" w14:textId="17AF7373" w:rsidR="00580803" w:rsidRPr="00A811F8" w:rsidRDefault="001D7A82" w:rsidP="00F657C5">
            <w:pPr>
              <w:spacing w:before="0" w:line="240" w:lineRule="auto"/>
              <w:ind w:firstLine="0"/>
              <w:jc w:val="left"/>
              <w:rPr>
                <w:rFonts w:ascii="Times New Roman" w:hAnsi="Times New Roman"/>
                <w:bCs/>
              </w:rPr>
            </w:pPr>
            <w:r w:rsidRPr="001D7A82">
              <w:rPr>
                <w:rFonts w:ascii="Times New Roman" w:hAnsi="Times New Roman"/>
                <w:bCs/>
              </w:rPr>
              <w:t>Cập nhật thông tin cá nh</w:t>
            </w:r>
            <w:r w:rsidRPr="00A811F8">
              <w:rPr>
                <w:rFonts w:ascii="Times New Roman" w:hAnsi="Times New Roman"/>
                <w:bCs/>
              </w:rPr>
              <w:t>ân</w:t>
            </w:r>
          </w:p>
        </w:tc>
      </w:tr>
      <w:tr w:rsidR="00580803" w:rsidRPr="00890B20" w14:paraId="364C77BB" w14:textId="77777777" w:rsidTr="00695F9B">
        <w:trPr>
          <w:trHeight w:val="390"/>
          <w:jc w:val="center"/>
        </w:trPr>
        <w:tc>
          <w:tcPr>
            <w:tcW w:w="283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076D3397" w14:textId="77777777" w:rsidR="00580803" w:rsidRPr="00890B20" w:rsidRDefault="00580803" w:rsidP="00F657C5">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0360DEB5" w14:textId="613B4200" w:rsidR="00580803" w:rsidRPr="00A811F8" w:rsidRDefault="00A811F8" w:rsidP="00F657C5">
            <w:pPr>
              <w:spacing w:before="0" w:line="240" w:lineRule="auto"/>
              <w:ind w:firstLine="0"/>
              <w:jc w:val="left"/>
              <w:rPr>
                <w:rFonts w:ascii="Times New Roman" w:hAnsi="Times New Roman"/>
                <w:lang w:val="en-US"/>
              </w:rPr>
            </w:pPr>
            <w:r>
              <w:rPr>
                <w:rFonts w:ascii="Times New Roman" w:hAnsi="Times New Roman"/>
                <w:lang w:val="en-US"/>
              </w:rPr>
              <w:t>Khách hàng</w:t>
            </w:r>
          </w:p>
        </w:tc>
      </w:tr>
      <w:tr w:rsidR="00580803" w:rsidRPr="00890B20" w14:paraId="120C6DB3" w14:textId="77777777" w:rsidTr="00654684">
        <w:trPr>
          <w:trHeight w:val="472"/>
          <w:jc w:val="center"/>
        </w:trPr>
        <w:tc>
          <w:tcPr>
            <w:tcW w:w="283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2E9A20B1" w14:textId="77777777" w:rsidR="00580803" w:rsidRPr="00890B20" w:rsidRDefault="00580803" w:rsidP="00F657C5">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69E50562" w14:textId="21D05DAB" w:rsidR="00580803" w:rsidRPr="00E47E56" w:rsidRDefault="005D7CAD" w:rsidP="00F657C5">
            <w:pPr>
              <w:spacing w:before="0" w:line="240" w:lineRule="auto"/>
              <w:ind w:firstLine="0"/>
              <w:jc w:val="left"/>
              <w:rPr>
                <w:rFonts w:ascii="Times New Roman" w:hAnsi="Times New Roman"/>
              </w:rPr>
            </w:pPr>
            <w:r w:rsidRPr="005D7CAD">
              <w:rPr>
                <w:rFonts w:ascii="Times New Roman" w:hAnsi="Times New Roman"/>
              </w:rPr>
              <w:t>Khách hàng</w:t>
            </w:r>
            <w:r w:rsidRPr="00890B20">
              <w:rPr>
                <w:rFonts w:ascii="Times New Roman" w:hAnsi="Times New Roman"/>
              </w:rPr>
              <w:t xml:space="preserve"> </w:t>
            </w:r>
            <w:r w:rsidR="00580803" w:rsidRPr="00890B20">
              <w:rPr>
                <w:rFonts w:ascii="Times New Roman" w:hAnsi="Times New Roman"/>
              </w:rPr>
              <w:t>đăng nhập vào trang quản trị</w:t>
            </w:r>
          </w:p>
        </w:tc>
      </w:tr>
      <w:tr w:rsidR="00580803" w:rsidRPr="00890B20" w14:paraId="7DD2CBEB" w14:textId="77777777" w:rsidTr="00367B6A">
        <w:trPr>
          <w:jc w:val="center"/>
        </w:trPr>
        <w:tc>
          <w:tcPr>
            <w:tcW w:w="283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01D9317D" w14:textId="77777777" w:rsidR="00580803" w:rsidRPr="00890B20" w:rsidRDefault="00580803" w:rsidP="00F657C5">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044C4A80" w14:textId="51A63420" w:rsidR="00580803" w:rsidRPr="00E47E56" w:rsidRDefault="005D7CAD" w:rsidP="00F657C5">
            <w:pPr>
              <w:spacing w:before="0" w:line="240" w:lineRule="auto"/>
              <w:ind w:firstLine="0"/>
              <w:jc w:val="left"/>
              <w:rPr>
                <w:rFonts w:ascii="Times New Roman" w:hAnsi="Times New Roman"/>
              </w:rPr>
            </w:pPr>
            <w:r w:rsidRPr="002F794D">
              <w:rPr>
                <w:rFonts w:ascii="Times New Roman" w:hAnsi="Times New Roman"/>
              </w:rPr>
              <w:t>Khách hàng</w:t>
            </w:r>
            <w:r w:rsidRPr="00890B20">
              <w:rPr>
                <w:rFonts w:ascii="Times New Roman" w:hAnsi="Times New Roman"/>
              </w:rPr>
              <w:t xml:space="preserve"> </w:t>
            </w:r>
            <w:r w:rsidR="00580803" w:rsidRPr="00890B20">
              <w:rPr>
                <w:rFonts w:ascii="Times New Roman" w:hAnsi="Times New Roman"/>
              </w:rPr>
              <w:t>vào được trang thêm tài khoản</w:t>
            </w:r>
          </w:p>
        </w:tc>
      </w:tr>
      <w:tr w:rsidR="00580803" w:rsidRPr="00890B20" w14:paraId="41B79018" w14:textId="77777777" w:rsidTr="00367B6A">
        <w:trPr>
          <w:jc w:val="center"/>
        </w:trPr>
        <w:tc>
          <w:tcPr>
            <w:tcW w:w="283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1AE5E8C8" w14:textId="77777777" w:rsidR="00580803" w:rsidRPr="00890B20" w:rsidRDefault="00580803" w:rsidP="00F657C5">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011FF2F0" w14:textId="702A82A5" w:rsidR="00580803" w:rsidRPr="00E47E56" w:rsidRDefault="00580803" w:rsidP="00F657C5">
            <w:pPr>
              <w:spacing w:before="0" w:line="240" w:lineRule="auto"/>
              <w:ind w:firstLine="0"/>
              <w:jc w:val="left"/>
              <w:rPr>
                <w:rFonts w:ascii="Times New Roman" w:hAnsi="Times New Roman"/>
              </w:rPr>
            </w:pPr>
            <w:r w:rsidRPr="00890B20">
              <w:rPr>
                <w:rFonts w:ascii="Times New Roman" w:hAnsi="Times New Roman"/>
              </w:rPr>
              <w:t>Thêm tài khoản thành công</w:t>
            </w:r>
          </w:p>
        </w:tc>
      </w:tr>
      <w:tr w:rsidR="00580803" w:rsidRPr="00890B20" w14:paraId="438EA2C4" w14:textId="77777777" w:rsidTr="00367B6A">
        <w:trPr>
          <w:jc w:val="center"/>
        </w:trPr>
        <w:tc>
          <w:tcPr>
            <w:tcW w:w="283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3A1FB752" w14:textId="77777777" w:rsidR="00580803" w:rsidRPr="00890B20" w:rsidRDefault="00580803" w:rsidP="00F657C5">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tcMar>
              <w:top w:w="85" w:type="dxa"/>
              <w:bottom w:w="85" w:type="dxa"/>
            </w:tcMar>
            <w:hideMark/>
          </w:tcPr>
          <w:p w14:paraId="6DC8987B" w14:textId="233AB5EA" w:rsidR="00580803" w:rsidRPr="00995D96" w:rsidRDefault="002F794D" w:rsidP="00F657C5">
            <w:pPr>
              <w:spacing w:before="0" w:line="240" w:lineRule="auto"/>
              <w:ind w:firstLine="0"/>
              <w:jc w:val="left"/>
              <w:rPr>
                <w:rFonts w:ascii="Times New Roman" w:hAnsi="Times New Roman"/>
                <w:lang w:val="en-US"/>
              </w:rPr>
            </w:pPr>
            <w:r>
              <w:rPr>
                <w:rFonts w:ascii="Times New Roman" w:hAnsi="Times New Roman"/>
                <w:lang w:val="en-US"/>
              </w:rPr>
              <w:t>Nút</w:t>
            </w:r>
            <w:r w:rsidR="00580803" w:rsidRPr="00890B20">
              <w:rPr>
                <w:rFonts w:ascii="Times New Roman" w:hAnsi="Times New Roman"/>
              </w:rPr>
              <w:t xml:space="preserve"> </w:t>
            </w:r>
            <w:r w:rsidR="00AD0550">
              <w:rPr>
                <w:rFonts w:ascii="Times New Roman" w:hAnsi="Times New Roman"/>
                <w:lang w:val="en-US"/>
              </w:rPr>
              <w:t>“</w:t>
            </w:r>
            <w:r w:rsidR="00580803" w:rsidRPr="00890B20">
              <w:rPr>
                <w:rFonts w:ascii="Times New Roman" w:hAnsi="Times New Roman"/>
              </w:rPr>
              <w:t>Thêm tài khoản</w:t>
            </w:r>
            <w:r w:rsidR="00995D96">
              <w:rPr>
                <w:rFonts w:ascii="Times New Roman" w:hAnsi="Times New Roman"/>
                <w:lang w:val="en-US"/>
              </w:rPr>
              <w:t>”</w:t>
            </w:r>
          </w:p>
        </w:tc>
      </w:tr>
      <w:tr w:rsidR="00580803" w:rsidRPr="00890B20" w14:paraId="19921476" w14:textId="77777777" w:rsidTr="00367B6A">
        <w:trPr>
          <w:trHeight w:val="951"/>
          <w:jc w:val="center"/>
        </w:trPr>
        <w:tc>
          <w:tcPr>
            <w:tcW w:w="8070" w:type="dxa"/>
            <w:gridSpan w:val="2"/>
            <w:tcBorders>
              <w:top w:val="single" w:sz="4" w:space="0" w:color="auto"/>
              <w:left w:val="single" w:sz="4" w:space="0" w:color="auto"/>
              <w:bottom w:val="single" w:sz="4" w:space="0" w:color="auto"/>
              <w:right w:val="single" w:sz="4" w:space="0" w:color="auto"/>
            </w:tcBorders>
            <w:tcMar>
              <w:top w:w="85" w:type="dxa"/>
              <w:bottom w:w="85" w:type="dxa"/>
            </w:tcMar>
            <w:hideMark/>
          </w:tcPr>
          <w:p w14:paraId="32BE4B9A" w14:textId="77777777" w:rsidR="00580803" w:rsidRPr="0061353F" w:rsidRDefault="00580803" w:rsidP="002D0650">
            <w:pPr>
              <w:spacing w:before="0" w:line="360" w:lineRule="auto"/>
              <w:ind w:firstLine="0"/>
              <w:jc w:val="left"/>
              <w:rPr>
                <w:rFonts w:ascii="Times New Roman" w:hAnsi="Times New Roman"/>
                <w:lang w:val="en-US"/>
              </w:rPr>
            </w:pPr>
            <w:r w:rsidRPr="0061353F">
              <w:rPr>
                <w:rFonts w:ascii="Times New Roman" w:hAnsi="Times New Roman"/>
              </w:rPr>
              <w:t>Chuỗi sự kiện chính:</w:t>
            </w:r>
          </w:p>
          <w:p w14:paraId="49673015" w14:textId="77777777" w:rsidR="002D23DC" w:rsidRPr="002D23DC" w:rsidRDefault="002D23DC" w:rsidP="00FE7FF7">
            <w:pPr>
              <w:pStyle w:val="ListParagraph"/>
              <w:numPr>
                <w:ilvl w:val="0"/>
                <w:numId w:val="72"/>
              </w:numPr>
              <w:spacing w:before="0" w:line="360" w:lineRule="auto"/>
              <w:jc w:val="left"/>
              <w:rPr>
                <w:rFonts w:ascii="Times New Roman" w:hAnsi="Times New Roman"/>
              </w:rPr>
            </w:pPr>
            <w:r w:rsidRPr="002D23DC">
              <w:rPr>
                <w:rFonts w:ascii="Times New Roman" w:hAnsi="Times New Roman"/>
              </w:rPr>
              <w:t>Khách hàng đăng nhập vào trang chủ và chọn thông tin cá nhân</w:t>
            </w:r>
          </w:p>
          <w:p w14:paraId="16AC6701" w14:textId="251C79A3" w:rsidR="002D23DC" w:rsidRPr="002D23DC" w:rsidRDefault="002D23DC" w:rsidP="00FE7FF7">
            <w:pPr>
              <w:pStyle w:val="ListParagraph"/>
              <w:numPr>
                <w:ilvl w:val="0"/>
                <w:numId w:val="72"/>
              </w:numPr>
              <w:spacing w:before="0" w:line="360" w:lineRule="auto"/>
              <w:jc w:val="left"/>
              <w:rPr>
                <w:rFonts w:ascii="Times New Roman" w:hAnsi="Times New Roman"/>
              </w:rPr>
            </w:pPr>
            <w:r w:rsidRPr="002D23DC">
              <w:rPr>
                <w:rFonts w:ascii="Times New Roman" w:hAnsi="Times New Roman"/>
              </w:rPr>
              <w:t>Khách hàng vào trang quản lý thông tin cá nhân</w:t>
            </w:r>
          </w:p>
          <w:p w14:paraId="6EF84EE0" w14:textId="50732A12" w:rsidR="002D23DC" w:rsidRPr="002D23DC" w:rsidRDefault="002D23DC" w:rsidP="00FE7FF7">
            <w:pPr>
              <w:pStyle w:val="ListParagraph"/>
              <w:keepNext/>
              <w:numPr>
                <w:ilvl w:val="0"/>
                <w:numId w:val="72"/>
              </w:numPr>
              <w:spacing w:before="0" w:line="360" w:lineRule="auto"/>
              <w:jc w:val="left"/>
              <w:rPr>
                <w:rFonts w:ascii="Times New Roman" w:hAnsi="Times New Roman"/>
              </w:rPr>
            </w:pPr>
            <w:r w:rsidRPr="002D23DC">
              <w:rPr>
                <w:rFonts w:ascii="Times New Roman" w:hAnsi="Times New Roman"/>
              </w:rPr>
              <w:t>Hệ thống hiển thị tất cả thông tin của tài khoản</w:t>
            </w:r>
          </w:p>
          <w:p w14:paraId="46F6EC73" w14:textId="4613C41B" w:rsidR="002D23DC" w:rsidRPr="002D23DC" w:rsidRDefault="002D23DC" w:rsidP="00FE7FF7">
            <w:pPr>
              <w:pStyle w:val="ListParagraph"/>
              <w:keepNext/>
              <w:numPr>
                <w:ilvl w:val="0"/>
                <w:numId w:val="72"/>
              </w:numPr>
              <w:spacing w:before="0" w:line="360" w:lineRule="auto"/>
              <w:jc w:val="left"/>
              <w:rPr>
                <w:rFonts w:ascii="Times New Roman" w:hAnsi="Times New Roman"/>
              </w:rPr>
            </w:pPr>
            <w:r w:rsidRPr="002D23DC">
              <w:rPr>
                <w:rFonts w:ascii="Times New Roman" w:hAnsi="Times New Roman"/>
              </w:rPr>
              <w:t>Khách hàng chọn cập nhật thông tin cá nhâ</w:t>
            </w:r>
            <w:r w:rsidR="000235BC" w:rsidRPr="000235BC">
              <w:rPr>
                <w:rFonts w:ascii="Times New Roman" w:hAnsi="Times New Roman"/>
              </w:rPr>
              <w:t>n</w:t>
            </w:r>
          </w:p>
          <w:p w14:paraId="09D9C209" w14:textId="77777777" w:rsidR="002D23DC" w:rsidRPr="002D23DC" w:rsidRDefault="002D23DC" w:rsidP="00FE7FF7">
            <w:pPr>
              <w:pStyle w:val="ListParagraph"/>
              <w:keepNext/>
              <w:numPr>
                <w:ilvl w:val="0"/>
                <w:numId w:val="72"/>
              </w:numPr>
              <w:spacing w:before="0" w:line="360" w:lineRule="auto"/>
              <w:jc w:val="left"/>
              <w:rPr>
                <w:rFonts w:ascii="Times New Roman" w:hAnsi="Times New Roman"/>
              </w:rPr>
            </w:pPr>
            <w:r w:rsidRPr="002D23DC">
              <w:rPr>
                <w:rFonts w:ascii="Times New Roman" w:hAnsi="Times New Roman"/>
              </w:rPr>
              <w:t>Khách hàng chỉnh sửa các trường thông tin cần thay đổi</w:t>
            </w:r>
          </w:p>
          <w:p w14:paraId="10356CA2" w14:textId="77777777" w:rsidR="002D23DC" w:rsidRDefault="002D23DC" w:rsidP="00FE7FF7">
            <w:pPr>
              <w:pStyle w:val="ListParagraph"/>
              <w:keepNext/>
              <w:numPr>
                <w:ilvl w:val="0"/>
                <w:numId w:val="72"/>
              </w:numPr>
              <w:spacing w:before="0" w:line="360" w:lineRule="auto"/>
              <w:jc w:val="left"/>
              <w:rPr>
                <w:rFonts w:ascii="Times New Roman" w:hAnsi="Times New Roman"/>
                <w:lang w:val="en-US"/>
              </w:rPr>
            </w:pPr>
            <w:r w:rsidRPr="002D23DC">
              <w:rPr>
                <w:rFonts w:ascii="Times New Roman" w:hAnsi="Times New Roman"/>
                <w:lang w:val="en-US"/>
              </w:rPr>
              <w:t>Khách hàng nhấn lưu</w:t>
            </w:r>
          </w:p>
          <w:p w14:paraId="501A1430" w14:textId="4367D356" w:rsidR="005063E4" w:rsidRPr="002D23DC" w:rsidRDefault="005063E4" w:rsidP="00FE7FF7">
            <w:pPr>
              <w:pStyle w:val="ListParagraph"/>
              <w:keepNext/>
              <w:numPr>
                <w:ilvl w:val="0"/>
                <w:numId w:val="72"/>
              </w:numPr>
              <w:spacing w:before="0" w:line="360" w:lineRule="auto"/>
              <w:jc w:val="left"/>
              <w:rPr>
                <w:rFonts w:ascii="Times New Roman" w:hAnsi="Times New Roman"/>
                <w:lang w:val="en-US"/>
              </w:rPr>
            </w:pPr>
            <w:r>
              <w:rPr>
                <w:rFonts w:ascii="Times New Roman" w:hAnsi="Times New Roman"/>
                <w:lang w:val="en-US"/>
              </w:rPr>
              <w:t>Hệ thống kiểm tra thông tin cập nhật</w:t>
            </w:r>
          </w:p>
          <w:p w14:paraId="4119E5CF" w14:textId="4E258393" w:rsidR="002D23DC" w:rsidRPr="002D23DC" w:rsidRDefault="002D23DC" w:rsidP="00FE7FF7">
            <w:pPr>
              <w:pStyle w:val="ListParagraph"/>
              <w:keepNext/>
              <w:numPr>
                <w:ilvl w:val="0"/>
                <w:numId w:val="72"/>
              </w:numPr>
              <w:spacing w:before="0" w:line="360" w:lineRule="auto"/>
              <w:jc w:val="left"/>
              <w:rPr>
                <w:rFonts w:ascii="Times New Roman" w:hAnsi="Times New Roman"/>
                <w:lang w:val="en-US"/>
              </w:rPr>
            </w:pPr>
            <w:r w:rsidRPr="002D23DC">
              <w:rPr>
                <w:rFonts w:ascii="Times New Roman" w:hAnsi="Times New Roman"/>
                <w:lang w:val="en-US"/>
              </w:rPr>
              <w:t>Hệ thống thông báo cập nhật thành công</w:t>
            </w:r>
          </w:p>
        </w:tc>
      </w:tr>
      <w:tr w:rsidR="00580803" w:rsidRPr="00890B20" w14:paraId="6DB991BD" w14:textId="77777777" w:rsidTr="002E5874">
        <w:trPr>
          <w:trHeight w:val="374"/>
          <w:jc w:val="center"/>
        </w:trPr>
        <w:tc>
          <w:tcPr>
            <w:tcW w:w="8070" w:type="dxa"/>
            <w:gridSpan w:val="2"/>
            <w:tcBorders>
              <w:top w:val="single" w:sz="4" w:space="0" w:color="auto"/>
              <w:left w:val="single" w:sz="4" w:space="0" w:color="auto"/>
              <w:bottom w:val="single" w:sz="4" w:space="0" w:color="auto"/>
              <w:right w:val="single" w:sz="4" w:space="0" w:color="auto"/>
            </w:tcBorders>
            <w:tcMar>
              <w:top w:w="85" w:type="dxa"/>
              <w:bottom w:w="85" w:type="dxa"/>
            </w:tcMar>
            <w:hideMark/>
          </w:tcPr>
          <w:p w14:paraId="3E8288FA" w14:textId="77777777" w:rsidR="00580803" w:rsidRPr="00853C2A" w:rsidRDefault="00580803" w:rsidP="002D0650">
            <w:pPr>
              <w:spacing w:before="0" w:line="360" w:lineRule="auto"/>
              <w:ind w:firstLine="0"/>
              <w:jc w:val="left"/>
              <w:rPr>
                <w:rFonts w:ascii="Times New Roman" w:hAnsi="Times New Roman"/>
                <w:lang w:val="en-US"/>
              </w:rPr>
            </w:pPr>
            <w:r w:rsidRPr="00853C2A">
              <w:rPr>
                <w:rFonts w:ascii="Times New Roman" w:hAnsi="Times New Roman"/>
              </w:rPr>
              <w:t>Ngoại lệ:</w:t>
            </w:r>
          </w:p>
          <w:p w14:paraId="21EE5CD0" w14:textId="48E96B3D" w:rsidR="004D7219" w:rsidRPr="00853C2A" w:rsidRDefault="008863F7" w:rsidP="002D0650">
            <w:pPr>
              <w:spacing w:before="0" w:line="360" w:lineRule="auto"/>
              <w:ind w:left="567" w:firstLine="0"/>
              <w:jc w:val="left"/>
              <w:rPr>
                <w:rFonts w:ascii="Times New Roman" w:hAnsi="Times New Roman"/>
                <w:lang w:val="en-US"/>
              </w:rPr>
            </w:pPr>
            <w:r w:rsidRPr="00853C2A">
              <w:rPr>
                <w:rFonts w:ascii="Times New Roman" w:hAnsi="Times New Roman"/>
                <w:lang w:val="en-US"/>
              </w:rPr>
              <w:t xml:space="preserve">7.A) </w:t>
            </w:r>
            <w:r w:rsidR="00467F69">
              <w:rPr>
                <w:rFonts w:ascii="Times New Roman" w:hAnsi="Times New Roman"/>
                <w:lang w:val="en-US"/>
              </w:rPr>
              <w:t>Thông tin cập nhật lỗi</w:t>
            </w:r>
          </w:p>
          <w:p w14:paraId="7415311C" w14:textId="3AE4025D" w:rsidR="008863F7" w:rsidRPr="00853C2A" w:rsidRDefault="008863F7" w:rsidP="002D0650">
            <w:pPr>
              <w:spacing w:before="0" w:line="360" w:lineRule="auto"/>
              <w:ind w:left="567" w:firstLine="0"/>
              <w:jc w:val="left"/>
              <w:rPr>
                <w:rFonts w:ascii="Times New Roman" w:hAnsi="Times New Roman"/>
                <w:lang w:val="en-US"/>
              </w:rPr>
            </w:pPr>
            <w:r w:rsidRPr="00853C2A">
              <w:rPr>
                <w:rFonts w:ascii="Times New Roman" w:hAnsi="Times New Roman"/>
                <w:lang w:val="en-US"/>
              </w:rPr>
              <w:t xml:space="preserve">7.A.1) </w:t>
            </w:r>
            <w:r w:rsidR="00CC7191">
              <w:rPr>
                <w:rFonts w:ascii="Times New Roman" w:hAnsi="Times New Roman"/>
                <w:lang w:val="en-US"/>
              </w:rPr>
              <w:t>Thông tin bị bỏ trống</w:t>
            </w:r>
          </w:p>
          <w:p w14:paraId="718DF9D3" w14:textId="39C24FF2" w:rsidR="004D7219" w:rsidRPr="00853C2A" w:rsidRDefault="00760B35" w:rsidP="002D0650">
            <w:pPr>
              <w:spacing w:before="0" w:line="360" w:lineRule="auto"/>
              <w:ind w:left="567" w:firstLine="0"/>
              <w:jc w:val="left"/>
              <w:rPr>
                <w:rFonts w:ascii="Times New Roman" w:hAnsi="Times New Roman"/>
                <w:lang w:val="en-US"/>
              </w:rPr>
            </w:pPr>
            <w:r w:rsidRPr="00853C2A">
              <w:rPr>
                <w:rFonts w:ascii="Times New Roman" w:hAnsi="Times New Roman"/>
                <w:lang w:val="en-US"/>
              </w:rPr>
              <w:t>7.</w:t>
            </w:r>
            <w:r w:rsidR="00CC7191">
              <w:rPr>
                <w:rFonts w:ascii="Times New Roman" w:hAnsi="Times New Roman"/>
                <w:lang w:val="en-US"/>
              </w:rPr>
              <w:t>A.2</w:t>
            </w:r>
            <w:r w:rsidRPr="00853C2A">
              <w:rPr>
                <w:rFonts w:ascii="Times New Roman" w:hAnsi="Times New Roman"/>
                <w:lang w:val="en-US"/>
              </w:rPr>
              <w:t xml:space="preserve">) </w:t>
            </w:r>
            <w:r w:rsidR="00CC7191">
              <w:rPr>
                <w:rFonts w:ascii="Times New Roman" w:hAnsi="Times New Roman"/>
                <w:lang w:val="en-US"/>
              </w:rPr>
              <w:t>Sai định dạng số điện thoại, email</w:t>
            </w:r>
          </w:p>
          <w:p w14:paraId="41CD1B0B" w14:textId="316CBE7E" w:rsidR="00760B35" w:rsidRPr="00E732EE" w:rsidRDefault="00760B35" w:rsidP="002D0650">
            <w:pPr>
              <w:spacing w:before="0" w:line="360" w:lineRule="auto"/>
              <w:ind w:left="567" w:firstLine="0"/>
              <w:jc w:val="left"/>
              <w:rPr>
                <w:rFonts w:ascii="Times New Roman" w:hAnsi="Times New Roman"/>
                <w:lang w:val="en-US"/>
              </w:rPr>
            </w:pPr>
            <w:r w:rsidRPr="00853C2A">
              <w:rPr>
                <w:rFonts w:ascii="Times New Roman" w:hAnsi="Times New Roman"/>
                <w:lang w:val="en-US"/>
              </w:rPr>
              <w:t>7.</w:t>
            </w:r>
            <w:r w:rsidR="002F0E96">
              <w:rPr>
                <w:rFonts w:ascii="Times New Roman" w:hAnsi="Times New Roman"/>
                <w:lang w:val="en-US"/>
              </w:rPr>
              <w:t>A</w:t>
            </w:r>
            <w:r w:rsidRPr="00853C2A">
              <w:rPr>
                <w:rFonts w:ascii="Times New Roman" w:hAnsi="Times New Roman"/>
                <w:lang w:val="en-US"/>
              </w:rPr>
              <w:t>.</w:t>
            </w:r>
            <w:r w:rsidR="002F0E96">
              <w:rPr>
                <w:rFonts w:ascii="Times New Roman" w:hAnsi="Times New Roman"/>
                <w:lang w:val="en-US"/>
              </w:rPr>
              <w:t>3</w:t>
            </w:r>
            <w:r w:rsidR="009544E4" w:rsidRPr="00853C2A">
              <w:rPr>
                <w:rFonts w:ascii="Times New Roman" w:hAnsi="Times New Roman"/>
                <w:lang w:val="en-US"/>
              </w:rPr>
              <w:t xml:space="preserve">) </w:t>
            </w:r>
            <w:r w:rsidR="00E732EE" w:rsidRPr="000E6398">
              <w:rPr>
                <w:rFonts w:ascii="Times New Roman" w:hAnsi="Times New Roman"/>
              </w:rPr>
              <w:t xml:space="preserve">Luồng sự </w:t>
            </w:r>
            <w:r w:rsidR="00E732EE">
              <w:rPr>
                <w:rFonts w:ascii="Times New Roman" w:hAnsi="Times New Roman"/>
                <w:lang w:val="en-US"/>
              </w:rPr>
              <w:t>kiện</w:t>
            </w:r>
            <w:r w:rsidR="00E732EE" w:rsidRPr="000E6398">
              <w:rPr>
                <w:rFonts w:ascii="Times New Roman" w:hAnsi="Times New Roman"/>
              </w:rPr>
              <w:t xml:space="preserve"> quay lại bước </w:t>
            </w:r>
            <w:r w:rsidR="00E732EE">
              <w:rPr>
                <w:rFonts w:ascii="Times New Roman" w:hAnsi="Times New Roman"/>
                <w:lang w:val="en-US"/>
              </w:rPr>
              <w:t>5</w:t>
            </w:r>
          </w:p>
          <w:p w14:paraId="42590FA2" w14:textId="3C75F1FF" w:rsidR="0092062E" w:rsidRPr="008863F7" w:rsidRDefault="0092062E" w:rsidP="001847DA">
            <w:pPr>
              <w:keepNext/>
              <w:spacing w:before="0" w:line="360" w:lineRule="auto"/>
              <w:jc w:val="left"/>
              <w:rPr>
                <w:lang w:val="en-US"/>
              </w:rPr>
            </w:pPr>
          </w:p>
        </w:tc>
      </w:tr>
    </w:tbl>
    <w:p w14:paraId="2CFE4F64" w14:textId="77777777" w:rsidR="006720A1" w:rsidRDefault="006720A1">
      <w:pPr>
        <w:pStyle w:val="Caption"/>
      </w:pPr>
    </w:p>
    <w:p w14:paraId="0813D111" w14:textId="6887022F" w:rsidR="00492C08" w:rsidRPr="00890B20" w:rsidRDefault="00FD2BC9" w:rsidP="00492C08">
      <w:pPr>
        <w:pStyle w:val="Heading3"/>
      </w:pPr>
      <w:bookmarkStart w:id="102" w:name="_Toc216254196"/>
      <w:bookmarkStart w:id="103" w:name="_Toc216255444"/>
      <w:r w:rsidRPr="00B259E4">
        <w:lastRenderedPageBreak/>
        <w:t>Sơ đồ phân rã</w:t>
      </w:r>
      <w:r w:rsidR="00492C08" w:rsidRPr="00890B20">
        <w:t xml:space="preserve"> đăng ký</w:t>
      </w:r>
      <w:r w:rsidR="00236C5D" w:rsidRPr="00890B20">
        <w:t xml:space="preserve"> tài khoản người dùng</w:t>
      </w:r>
      <w:bookmarkEnd w:id="102"/>
      <w:bookmarkEnd w:id="103"/>
    </w:p>
    <w:p w14:paraId="0D598955" w14:textId="77777777" w:rsidR="003D0E41" w:rsidRPr="00890B20" w:rsidRDefault="00F3206E" w:rsidP="002230F1">
      <w:pPr>
        <w:keepNext/>
        <w:jc w:val="center"/>
      </w:pPr>
      <w:r w:rsidRPr="00890B20">
        <w:rPr>
          <w:noProof/>
          <w:lang w:val="en-US"/>
        </w:rPr>
        <w:drawing>
          <wp:inline distT="0" distB="0" distL="0" distR="0" wp14:anchorId="47393CF9" wp14:editId="65ACE7AD">
            <wp:extent cx="5313678" cy="3314700"/>
            <wp:effectExtent l="0" t="0" r="1905" b="0"/>
            <wp:docPr id="84224383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43832" name="Picture 1" descr="A diagram of a company&#10;&#10;AI-generated content may be incorrect."/>
                    <pic:cNvPicPr/>
                  </pic:nvPicPr>
                  <pic:blipFill>
                    <a:blip r:embed="rId34"/>
                    <a:stretch>
                      <a:fillRect/>
                    </a:stretch>
                  </pic:blipFill>
                  <pic:spPr>
                    <a:xfrm>
                      <a:off x="0" y="0"/>
                      <a:ext cx="5319154" cy="3318116"/>
                    </a:xfrm>
                    <a:prstGeom prst="rect">
                      <a:avLst/>
                    </a:prstGeom>
                  </pic:spPr>
                </pic:pic>
              </a:graphicData>
            </a:graphic>
          </wp:inline>
        </w:drawing>
      </w:r>
    </w:p>
    <w:p w14:paraId="2A7AEDE7" w14:textId="79D2E471" w:rsidR="00CC3A13" w:rsidRPr="00CC3A13" w:rsidRDefault="003D0E41" w:rsidP="00CC3A13">
      <w:pPr>
        <w:pStyle w:val="Caption"/>
        <w:spacing w:line="360" w:lineRule="auto"/>
      </w:pPr>
      <w:bookmarkStart w:id="104" w:name="_Toc216254306"/>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w:t>
      </w:r>
      <w:r w:rsidR="00804794">
        <w:rPr>
          <w:lang w:val="vi-VN"/>
        </w:rPr>
        <w:fldChar w:fldCharType="end"/>
      </w:r>
      <w:r w:rsidR="00236C5D" w:rsidRPr="00890B20">
        <w:rPr>
          <w:lang w:val="vi-VN"/>
        </w:rPr>
        <w:t xml:space="preserve"> Sơ đồ phân rã Use Case đăng ký tài khoản người dùng</w:t>
      </w:r>
      <w:bookmarkEnd w:id="104"/>
    </w:p>
    <w:p w14:paraId="1B76AE34" w14:textId="7DDCD8E9" w:rsidR="00372925" w:rsidRPr="003E32D6" w:rsidRDefault="00372925" w:rsidP="00CC3A13">
      <w:pPr>
        <w:pStyle w:val="ListParagraph"/>
        <w:numPr>
          <w:ilvl w:val="0"/>
          <w:numId w:val="84"/>
        </w:numPr>
        <w:spacing w:line="360" w:lineRule="auto"/>
        <w:rPr>
          <w:b/>
          <w:bCs/>
          <w:lang w:val="en-US"/>
        </w:rPr>
      </w:pPr>
      <w:r w:rsidRPr="003E32D6">
        <w:rPr>
          <w:b/>
          <w:bCs/>
          <w:lang w:val="en-US"/>
        </w:rPr>
        <w:t>Đăng kí tài khoản</w:t>
      </w:r>
    </w:p>
    <w:p w14:paraId="64B0F942" w14:textId="20BD8F90" w:rsidR="003E32D6" w:rsidRDefault="003E32D6" w:rsidP="008B1653">
      <w:pPr>
        <w:pStyle w:val="Caption"/>
        <w:keepNext/>
        <w:spacing w:line="360" w:lineRule="auto"/>
      </w:pPr>
      <w:bookmarkStart w:id="105" w:name="_Toc216254469"/>
      <w:r>
        <w:t xml:space="preserve">Bảng </w:t>
      </w:r>
      <w:fldSimple w:instr=" STYLEREF 1 \s ">
        <w:r w:rsidR="00E629C6">
          <w:rPr>
            <w:noProof/>
          </w:rPr>
          <w:t>2</w:t>
        </w:r>
      </w:fldSimple>
      <w:r w:rsidR="007332FC">
        <w:noBreakHyphen/>
      </w:r>
      <w:fldSimple w:instr=" SEQ Bảng \* ARABIC \s 1 ">
        <w:r w:rsidR="00E629C6">
          <w:rPr>
            <w:noProof/>
          </w:rPr>
          <w:t>8</w:t>
        </w:r>
      </w:fldSimple>
      <w:r w:rsidRPr="003E32D6">
        <w:rPr>
          <w:lang w:val="vi-VN"/>
        </w:rPr>
        <w:t xml:space="preserve"> </w:t>
      </w:r>
      <w:r w:rsidRPr="005D2748">
        <w:rPr>
          <w:lang w:val="vi-VN"/>
        </w:rPr>
        <w:t>Đặc tả Use Case</w:t>
      </w:r>
      <w:r w:rsidRPr="00C0669A">
        <w:rPr>
          <w:lang w:val="vi-VN"/>
        </w:rPr>
        <w:t xml:space="preserve"> đăng kí tài khoản</w:t>
      </w:r>
      <w:bookmarkEnd w:id="105"/>
    </w:p>
    <w:tbl>
      <w:tblPr>
        <w:tblStyle w:val="TableGrid1"/>
        <w:tblW w:w="8852" w:type="dxa"/>
        <w:jc w:val="center"/>
        <w:tblLook w:val="04A0" w:firstRow="1" w:lastRow="0" w:firstColumn="1" w:lastColumn="0" w:noHBand="0" w:noVBand="1"/>
      </w:tblPr>
      <w:tblGrid>
        <w:gridCol w:w="3103"/>
        <w:gridCol w:w="5749"/>
      </w:tblGrid>
      <w:tr w:rsidR="007F1BE4" w:rsidRPr="006A56A3" w14:paraId="1BB3D855" w14:textId="77777777" w:rsidTr="00C75893">
        <w:trPr>
          <w:trHeight w:val="412"/>
          <w:jc w:val="center"/>
        </w:trPr>
        <w:tc>
          <w:tcPr>
            <w:tcW w:w="3103"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D286150" w14:textId="77777777" w:rsidR="007F1BE4" w:rsidRPr="00E07BF5" w:rsidRDefault="007F1BE4" w:rsidP="00F657C5">
            <w:pPr>
              <w:spacing w:before="0" w:line="240" w:lineRule="auto"/>
              <w:ind w:firstLine="0"/>
              <w:jc w:val="left"/>
              <w:rPr>
                <w:rFonts w:ascii="Times New Roman" w:hAnsi="Times New Roman"/>
                <w:bCs/>
              </w:rPr>
            </w:pPr>
            <w:r w:rsidRPr="00E07BF5">
              <w:rPr>
                <w:rFonts w:ascii="Times New Roman" w:hAnsi="Times New Roman"/>
                <w:bCs/>
              </w:rPr>
              <w:t>Tên Use Case</w:t>
            </w:r>
          </w:p>
        </w:tc>
        <w:tc>
          <w:tcPr>
            <w:tcW w:w="574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12A3805" w14:textId="77777777" w:rsidR="007F1BE4" w:rsidRPr="00E07BF5" w:rsidRDefault="007F1BE4" w:rsidP="00F657C5">
            <w:pPr>
              <w:spacing w:before="0" w:line="240" w:lineRule="auto"/>
              <w:ind w:firstLine="0"/>
              <w:jc w:val="left"/>
              <w:rPr>
                <w:rFonts w:ascii="Times New Roman" w:hAnsi="Times New Roman"/>
                <w:bCs/>
              </w:rPr>
            </w:pPr>
            <w:r w:rsidRPr="00E07BF5">
              <w:rPr>
                <w:rFonts w:ascii="Times New Roman" w:hAnsi="Times New Roman"/>
                <w:bCs/>
              </w:rPr>
              <w:t>Đăng k</w:t>
            </w:r>
            <w:r>
              <w:rPr>
                <w:rFonts w:ascii="Times New Roman" w:hAnsi="Times New Roman"/>
                <w:bCs/>
              </w:rPr>
              <w:t>í</w:t>
            </w:r>
          </w:p>
        </w:tc>
      </w:tr>
      <w:tr w:rsidR="007F1BE4" w:rsidRPr="006A56A3" w14:paraId="28324F59" w14:textId="77777777" w:rsidTr="00C75893">
        <w:trPr>
          <w:trHeight w:val="434"/>
          <w:jc w:val="center"/>
        </w:trPr>
        <w:tc>
          <w:tcPr>
            <w:tcW w:w="3103"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D7EF76A" w14:textId="77777777" w:rsidR="007F1BE4" w:rsidRPr="00E07BF5" w:rsidRDefault="007F1BE4" w:rsidP="00F657C5">
            <w:pPr>
              <w:spacing w:before="0" w:line="240" w:lineRule="auto"/>
              <w:ind w:firstLine="0"/>
              <w:jc w:val="left"/>
              <w:rPr>
                <w:rFonts w:ascii="Times New Roman" w:hAnsi="Times New Roman"/>
              </w:rPr>
            </w:pPr>
            <w:r w:rsidRPr="00E07BF5">
              <w:rPr>
                <w:rFonts w:ascii="Times New Roman" w:hAnsi="Times New Roman"/>
              </w:rPr>
              <w:t>Tác nhân chính</w:t>
            </w:r>
          </w:p>
        </w:tc>
        <w:tc>
          <w:tcPr>
            <w:tcW w:w="574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AE682BC" w14:textId="7974C2B2" w:rsidR="007F1BE4" w:rsidRPr="00F80E38" w:rsidRDefault="007F1BE4" w:rsidP="00F657C5">
            <w:pPr>
              <w:spacing w:before="0" w:line="240" w:lineRule="auto"/>
              <w:ind w:firstLine="0"/>
              <w:jc w:val="left"/>
              <w:rPr>
                <w:rFonts w:ascii="Times New Roman" w:hAnsi="Times New Roman"/>
                <w:lang w:val="en-US"/>
              </w:rPr>
            </w:pPr>
            <w:r>
              <w:rPr>
                <w:rFonts w:ascii="Times New Roman" w:hAnsi="Times New Roman"/>
                <w:lang w:val="en-US"/>
              </w:rPr>
              <w:t>Khách hàng</w:t>
            </w:r>
          </w:p>
        </w:tc>
      </w:tr>
      <w:tr w:rsidR="007F1BE4" w:rsidRPr="006A56A3" w14:paraId="5C2D413A" w14:textId="77777777" w:rsidTr="00C75893">
        <w:trPr>
          <w:trHeight w:val="430"/>
          <w:jc w:val="center"/>
        </w:trPr>
        <w:tc>
          <w:tcPr>
            <w:tcW w:w="3103"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2D1AD649" w14:textId="77777777" w:rsidR="007F1BE4" w:rsidRPr="00E07BF5" w:rsidRDefault="007F1BE4" w:rsidP="00F657C5">
            <w:pPr>
              <w:spacing w:before="0" w:line="240" w:lineRule="auto"/>
              <w:ind w:firstLine="0"/>
              <w:jc w:val="left"/>
              <w:rPr>
                <w:rFonts w:ascii="Times New Roman" w:hAnsi="Times New Roman"/>
              </w:rPr>
            </w:pPr>
            <w:r w:rsidRPr="00E07BF5">
              <w:rPr>
                <w:rFonts w:ascii="Times New Roman" w:hAnsi="Times New Roman"/>
              </w:rPr>
              <w:t>Tiền điều kiện</w:t>
            </w:r>
          </w:p>
        </w:tc>
        <w:tc>
          <w:tcPr>
            <w:tcW w:w="574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799B76E6" w14:textId="16092FA0" w:rsidR="007F1BE4" w:rsidRPr="00E47E56" w:rsidRDefault="007F1BE4" w:rsidP="00F657C5">
            <w:pPr>
              <w:spacing w:before="0" w:line="240" w:lineRule="auto"/>
              <w:ind w:firstLine="0"/>
              <w:jc w:val="left"/>
              <w:rPr>
                <w:rFonts w:ascii="Times New Roman" w:hAnsi="Times New Roman"/>
              </w:rPr>
            </w:pPr>
            <w:r w:rsidRPr="007F1BE4">
              <w:rPr>
                <w:rFonts w:ascii="Times New Roman" w:hAnsi="Times New Roman"/>
              </w:rPr>
              <w:t>Khách hàng</w:t>
            </w:r>
            <w:r w:rsidRPr="00E07BF5">
              <w:rPr>
                <w:rFonts w:ascii="Times New Roman" w:hAnsi="Times New Roman"/>
              </w:rPr>
              <w:t xml:space="preserve"> truy cập được vào website</w:t>
            </w:r>
          </w:p>
        </w:tc>
      </w:tr>
      <w:tr w:rsidR="007F1BE4" w:rsidRPr="006A56A3" w14:paraId="3B8E0AB9" w14:textId="77777777" w:rsidTr="00C75893">
        <w:trPr>
          <w:trHeight w:val="607"/>
          <w:jc w:val="center"/>
        </w:trPr>
        <w:tc>
          <w:tcPr>
            <w:tcW w:w="3103"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F2C28A8" w14:textId="77777777" w:rsidR="007F1BE4" w:rsidRPr="00E07BF5" w:rsidRDefault="007F1BE4" w:rsidP="00F657C5">
            <w:pPr>
              <w:spacing w:before="0" w:line="240" w:lineRule="auto"/>
              <w:ind w:firstLine="0"/>
              <w:jc w:val="left"/>
              <w:rPr>
                <w:rFonts w:ascii="Times New Roman" w:hAnsi="Times New Roman"/>
              </w:rPr>
            </w:pPr>
            <w:r w:rsidRPr="00E07BF5">
              <w:rPr>
                <w:rFonts w:ascii="Times New Roman" w:hAnsi="Times New Roman"/>
              </w:rPr>
              <w:t>Đảm bảo tối thiểu</w:t>
            </w:r>
          </w:p>
        </w:tc>
        <w:tc>
          <w:tcPr>
            <w:tcW w:w="574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C20A605" w14:textId="38AC3CD9" w:rsidR="007F1BE4" w:rsidRPr="00E47E56" w:rsidRDefault="007F1BE4" w:rsidP="00F657C5">
            <w:pPr>
              <w:spacing w:before="0" w:line="240" w:lineRule="auto"/>
              <w:ind w:firstLine="0"/>
              <w:jc w:val="left"/>
              <w:rPr>
                <w:rFonts w:ascii="Times New Roman" w:hAnsi="Times New Roman"/>
              </w:rPr>
            </w:pPr>
            <w:r w:rsidRPr="007F1BE4">
              <w:rPr>
                <w:rFonts w:ascii="Times New Roman" w:hAnsi="Times New Roman"/>
              </w:rPr>
              <w:t>Khách hàng</w:t>
            </w:r>
            <w:r w:rsidRPr="00E07BF5">
              <w:rPr>
                <w:rFonts w:ascii="Times New Roman" w:hAnsi="Times New Roman"/>
              </w:rPr>
              <w:t xml:space="preserve"> vào được trang đăng ký tài khoản. và hệ thống gửi mã active tài khoản</w:t>
            </w:r>
          </w:p>
        </w:tc>
      </w:tr>
      <w:tr w:rsidR="007F1BE4" w:rsidRPr="006A56A3" w14:paraId="222F0AAB" w14:textId="77777777" w:rsidTr="00C75893">
        <w:trPr>
          <w:trHeight w:val="436"/>
          <w:jc w:val="center"/>
        </w:trPr>
        <w:tc>
          <w:tcPr>
            <w:tcW w:w="3103"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33E2D41" w14:textId="77777777" w:rsidR="007F1BE4" w:rsidRPr="00E07BF5" w:rsidRDefault="007F1BE4" w:rsidP="00F657C5">
            <w:pPr>
              <w:spacing w:before="0" w:line="240" w:lineRule="auto"/>
              <w:ind w:firstLine="0"/>
              <w:jc w:val="left"/>
              <w:rPr>
                <w:rFonts w:ascii="Times New Roman" w:hAnsi="Times New Roman"/>
              </w:rPr>
            </w:pPr>
            <w:r w:rsidRPr="00E07BF5">
              <w:rPr>
                <w:rFonts w:ascii="Times New Roman" w:hAnsi="Times New Roman"/>
              </w:rPr>
              <w:t>Đảm bảo thành công</w:t>
            </w:r>
          </w:p>
        </w:tc>
        <w:tc>
          <w:tcPr>
            <w:tcW w:w="574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35AEC7C" w14:textId="36159256" w:rsidR="007F1BE4" w:rsidRPr="00E47E56" w:rsidRDefault="007F1BE4" w:rsidP="00F657C5">
            <w:pPr>
              <w:spacing w:before="0" w:line="240" w:lineRule="auto"/>
              <w:ind w:firstLine="0"/>
              <w:jc w:val="left"/>
              <w:rPr>
                <w:rFonts w:ascii="Times New Roman" w:hAnsi="Times New Roman"/>
              </w:rPr>
            </w:pPr>
            <w:r w:rsidRPr="00E07BF5">
              <w:rPr>
                <w:rFonts w:ascii="Times New Roman" w:hAnsi="Times New Roman"/>
              </w:rPr>
              <w:t>Đăng ký tài khoản thành công</w:t>
            </w:r>
          </w:p>
        </w:tc>
      </w:tr>
      <w:tr w:rsidR="007F1BE4" w:rsidRPr="006A56A3" w14:paraId="4D84B2D9" w14:textId="77777777" w:rsidTr="00C75893">
        <w:trPr>
          <w:trHeight w:val="428"/>
          <w:jc w:val="center"/>
        </w:trPr>
        <w:tc>
          <w:tcPr>
            <w:tcW w:w="3103"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1B90FC0" w14:textId="77777777" w:rsidR="007F1BE4" w:rsidRPr="00E07BF5" w:rsidRDefault="007F1BE4" w:rsidP="00F657C5">
            <w:pPr>
              <w:spacing w:before="0" w:line="240" w:lineRule="auto"/>
              <w:ind w:firstLine="0"/>
              <w:jc w:val="left"/>
              <w:rPr>
                <w:rFonts w:ascii="Times New Roman" w:hAnsi="Times New Roman"/>
              </w:rPr>
            </w:pPr>
            <w:r w:rsidRPr="00E07BF5">
              <w:rPr>
                <w:rFonts w:ascii="Times New Roman" w:hAnsi="Times New Roman"/>
              </w:rPr>
              <w:t>Kích hoạt</w:t>
            </w:r>
          </w:p>
        </w:tc>
        <w:tc>
          <w:tcPr>
            <w:tcW w:w="5748"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39DF31F" w14:textId="35E8EAB6" w:rsidR="007F1BE4" w:rsidRPr="007C0FAC" w:rsidRDefault="007F1BE4" w:rsidP="00F657C5">
            <w:pPr>
              <w:spacing w:before="0" w:line="240" w:lineRule="auto"/>
              <w:ind w:firstLine="0"/>
              <w:jc w:val="left"/>
              <w:rPr>
                <w:rFonts w:ascii="Times New Roman" w:hAnsi="Times New Roman"/>
                <w:lang w:val="en-US"/>
              </w:rPr>
            </w:pPr>
            <w:r>
              <w:rPr>
                <w:rFonts w:ascii="Times New Roman" w:hAnsi="Times New Roman"/>
                <w:lang w:val="en-US"/>
              </w:rPr>
              <w:t>Nút</w:t>
            </w:r>
            <w:r w:rsidRPr="00E07BF5">
              <w:rPr>
                <w:rFonts w:ascii="Times New Roman" w:hAnsi="Times New Roman"/>
              </w:rPr>
              <w:t xml:space="preserve"> </w:t>
            </w:r>
            <w:r w:rsidR="007C0FAC">
              <w:rPr>
                <w:rFonts w:ascii="Times New Roman" w:hAnsi="Times New Roman"/>
                <w:lang w:val="en-US"/>
              </w:rPr>
              <w:t>“</w:t>
            </w:r>
            <w:r w:rsidRPr="00E07BF5">
              <w:rPr>
                <w:rFonts w:ascii="Times New Roman" w:hAnsi="Times New Roman"/>
              </w:rPr>
              <w:t>đăng ký</w:t>
            </w:r>
            <w:r w:rsidR="007C0FAC">
              <w:rPr>
                <w:rFonts w:ascii="Times New Roman" w:hAnsi="Times New Roman"/>
                <w:lang w:val="en-US"/>
              </w:rPr>
              <w:t>”</w:t>
            </w:r>
          </w:p>
        </w:tc>
      </w:tr>
      <w:tr w:rsidR="007F1BE4" w:rsidRPr="006A56A3" w14:paraId="501C3777" w14:textId="77777777" w:rsidTr="00C75893">
        <w:trPr>
          <w:trHeight w:val="1459"/>
          <w:jc w:val="center"/>
        </w:trPr>
        <w:tc>
          <w:tcPr>
            <w:tcW w:w="8852" w:type="dxa"/>
            <w:gridSpan w:val="2"/>
            <w:tcBorders>
              <w:top w:val="single" w:sz="4" w:space="0" w:color="auto"/>
              <w:left w:val="single" w:sz="4" w:space="0" w:color="auto"/>
              <w:bottom w:val="single" w:sz="4" w:space="0" w:color="auto"/>
              <w:right w:val="single" w:sz="4" w:space="0" w:color="auto"/>
            </w:tcBorders>
            <w:tcMar>
              <w:top w:w="57" w:type="dxa"/>
              <w:bottom w:w="57" w:type="dxa"/>
            </w:tcMar>
            <w:hideMark/>
          </w:tcPr>
          <w:p w14:paraId="76CDFD5B" w14:textId="77777777" w:rsidR="007F1BE4" w:rsidRPr="00B80394" w:rsidRDefault="007F1BE4" w:rsidP="00EC1BA9">
            <w:pPr>
              <w:spacing w:before="0" w:line="360" w:lineRule="auto"/>
              <w:ind w:firstLine="0"/>
              <w:jc w:val="left"/>
              <w:rPr>
                <w:rFonts w:ascii="Times New Roman" w:hAnsi="Times New Roman"/>
              </w:rPr>
            </w:pPr>
            <w:r w:rsidRPr="00B80394">
              <w:rPr>
                <w:rFonts w:ascii="Times New Roman" w:hAnsi="Times New Roman"/>
              </w:rPr>
              <w:t>Chuỗi sự kiện chính:</w:t>
            </w:r>
          </w:p>
          <w:p w14:paraId="577D73AF" w14:textId="40F76ECD" w:rsidR="007F1BE4" w:rsidRPr="00E07BF5" w:rsidRDefault="00B80394" w:rsidP="00FE7FF7">
            <w:pPr>
              <w:numPr>
                <w:ilvl w:val="0"/>
                <w:numId w:val="73"/>
              </w:numPr>
              <w:spacing w:before="0" w:line="360" w:lineRule="auto"/>
              <w:jc w:val="left"/>
              <w:rPr>
                <w:rFonts w:ascii="Times New Roman" w:hAnsi="Times New Roman"/>
              </w:rPr>
            </w:pPr>
            <w:r w:rsidRPr="00B80394">
              <w:rPr>
                <w:rFonts w:ascii="Times New Roman" w:hAnsi="Times New Roman"/>
              </w:rPr>
              <w:t>Khách hàng</w:t>
            </w:r>
            <w:r w:rsidRPr="00E07BF5">
              <w:rPr>
                <w:rFonts w:ascii="Times New Roman" w:hAnsi="Times New Roman"/>
              </w:rPr>
              <w:t xml:space="preserve"> </w:t>
            </w:r>
            <w:r w:rsidR="007F1BE4" w:rsidRPr="00E07BF5">
              <w:rPr>
                <w:rFonts w:ascii="Times New Roman" w:hAnsi="Times New Roman"/>
              </w:rPr>
              <w:t>truy cập vào trang đăng ký tài khoản trên website</w:t>
            </w:r>
          </w:p>
          <w:p w14:paraId="02CBE282" w14:textId="086DD829" w:rsidR="007F1BE4" w:rsidRPr="00E07BF5" w:rsidRDefault="00B80394" w:rsidP="00FE7FF7">
            <w:pPr>
              <w:numPr>
                <w:ilvl w:val="0"/>
                <w:numId w:val="73"/>
              </w:numPr>
              <w:spacing w:before="0" w:line="360" w:lineRule="auto"/>
              <w:jc w:val="left"/>
              <w:rPr>
                <w:rFonts w:ascii="Times New Roman" w:hAnsi="Times New Roman"/>
              </w:rPr>
            </w:pPr>
            <w:r w:rsidRPr="00B80394">
              <w:rPr>
                <w:rFonts w:ascii="Times New Roman" w:hAnsi="Times New Roman"/>
              </w:rPr>
              <w:t>Khách hàng</w:t>
            </w:r>
            <w:r w:rsidRPr="00E07BF5">
              <w:rPr>
                <w:rFonts w:ascii="Times New Roman" w:hAnsi="Times New Roman"/>
              </w:rPr>
              <w:t xml:space="preserve"> </w:t>
            </w:r>
            <w:r w:rsidR="007F1BE4" w:rsidRPr="00E07BF5">
              <w:rPr>
                <w:rFonts w:ascii="Times New Roman" w:hAnsi="Times New Roman"/>
              </w:rPr>
              <w:t>nhập thông tin cần để đăng ký như: họ và tên, địa chỉ, email, số điện thoại....</w:t>
            </w:r>
          </w:p>
          <w:p w14:paraId="62BD5836" w14:textId="1846AF5E" w:rsidR="007F1BE4" w:rsidRPr="00E07BF5" w:rsidRDefault="007F1BE4" w:rsidP="00FE7FF7">
            <w:pPr>
              <w:numPr>
                <w:ilvl w:val="0"/>
                <w:numId w:val="73"/>
              </w:numPr>
              <w:spacing w:before="0" w:line="360" w:lineRule="auto"/>
              <w:jc w:val="left"/>
              <w:rPr>
                <w:rFonts w:ascii="Times New Roman" w:hAnsi="Times New Roman"/>
              </w:rPr>
            </w:pPr>
            <w:r w:rsidRPr="00E07BF5">
              <w:rPr>
                <w:rFonts w:ascii="Times New Roman" w:hAnsi="Times New Roman"/>
              </w:rPr>
              <w:t>Hệ thống kiểm tra và thêm vào cơ sở dữ liệu</w:t>
            </w:r>
          </w:p>
          <w:p w14:paraId="2F2F9963" w14:textId="594055AB" w:rsidR="00EC1BA9" w:rsidRPr="0021481C" w:rsidRDefault="007F1BE4" w:rsidP="00FE7FF7">
            <w:pPr>
              <w:numPr>
                <w:ilvl w:val="0"/>
                <w:numId w:val="73"/>
              </w:numPr>
              <w:spacing w:before="0" w:line="360" w:lineRule="auto"/>
              <w:jc w:val="left"/>
              <w:rPr>
                <w:rFonts w:ascii="Times New Roman" w:hAnsi="Times New Roman"/>
              </w:rPr>
            </w:pPr>
            <w:r w:rsidRPr="00E07BF5">
              <w:rPr>
                <w:rFonts w:ascii="Times New Roman" w:hAnsi="Times New Roman"/>
              </w:rPr>
              <w:t xml:space="preserve">Thông báo cho </w:t>
            </w:r>
            <w:r w:rsidR="00B80394" w:rsidRPr="00BE3025">
              <w:rPr>
                <w:rFonts w:ascii="Times New Roman" w:hAnsi="Times New Roman"/>
              </w:rPr>
              <w:t>Khách hàn</w:t>
            </w:r>
            <w:r w:rsidR="00EC1BA9" w:rsidRPr="00EC1BA9">
              <w:rPr>
                <w:rFonts w:ascii="Times New Roman" w:hAnsi="Times New Roman"/>
              </w:rPr>
              <w:t>g</w:t>
            </w:r>
          </w:p>
        </w:tc>
      </w:tr>
      <w:tr w:rsidR="007F1BE4" w:rsidRPr="006A56A3" w14:paraId="1C019D33" w14:textId="77777777" w:rsidTr="008650A9">
        <w:trPr>
          <w:trHeight w:val="1021"/>
          <w:jc w:val="center"/>
        </w:trPr>
        <w:tc>
          <w:tcPr>
            <w:tcW w:w="8852" w:type="dxa"/>
            <w:gridSpan w:val="2"/>
            <w:tcBorders>
              <w:top w:val="single" w:sz="4" w:space="0" w:color="auto"/>
              <w:left w:val="single" w:sz="4" w:space="0" w:color="auto"/>
              <w:right w:val="single" w:sz="4" w:space="0" w:color="auto"/>
            </w:tcBorders>
            <w:tcMar>
              <w:top w:w="57" w:type="dxa"/>
              <w:bottom w:w="57" w:type="dxa"/>
            </w:tcMar>
          </w:tcPr>
          <w:p w14:paraId="6588BB87" w14:textId="77777777" w:rsidR="007F1BE4" w:rsidRPr="008650A9" w:rsidRDefault="007F1BE4" w:rsidP="00EC1BA9">
            <w:pPr>
              <w:spacing w:before="0" w:line="360" w:lineRule="auto"/>
              <w:ind w:firstLine="0"/>
              <w:jc w:val="left"/>
              <w:rPr>
                <w:rFonts w:ascii="Times New Roman" w:hAnsi="Times New Roman"/>
              </w:rPr>
            </w:pPr>
            <w:r w:rsidRPr="008650A9">
              <w:rPr>
                <w:rFonts w:ascii="Times New Roman" w:hAnsi="Times New Roman"/>
              </w:rPr>
              <w:lastRenderedPageBreak/>
              <w:t>Ngoại lệ:</w:t>
            </w:r>
          </w:p>
          <w:p w14:paraId="498F0814" w14:textId="55367D4E" w:rsidR="007F1BE4" w:rsidRPr="00E47E56" w:rsidRDefault="008650A9" w:rsidP="00EC1BA9">
            <w:pPr>
              <w:spacing w:before="0" w:line="360" w:lineRule="auto"/>
              <w:ind w:left="360" w:firstLine="0"/>
              <w:jc w:val="left"/>
              <w:rPr>
                <w:rFonts w:ascii="Times New Roman" w:hAnsi="Times New Roman"/>
              </w:rPr>
            </w:pPr>
            <w:r w:rsidRPr="008650A9">
              <w:rPr>
                <w:rFonts w:ascii="Times New Roman" w:hAnsi="Times New Roman"/>
              </w:rPr>
              <w:t xml:space="preserve">3.A) </w:t>
            </w:r>
            <w:r w:rsidR="00BE3025" w:rsidRPr="008650A9">
              <w:rPr>
                <w:rFonts w:ascii="Times New Roman" w:hAnsi="Times New Roman"/>
              </w:rPr>
              <w:t xml:space="preserve">Khách hàng </w:t>
            </w:r>
            <w:r w:rsidR="007F1BE4" w:rsidRPr="008650A9">
              <w:rPr>
                <w:rFonts w:ascii="Times New Roman" w:hAnsi="Times New Roman"/>
              </w:rPr>
              <w:t xml:space="preserve">bỏ trống một trường bắt buộc hoặc </w:t>
            </w:r>
            <w:r w:rsidR="009B5CEC" w:rsidRPr="008650A9">
              <w:rPr>
                <w:rFonts w:ascii="Times New Roman" w:hAnsi="Times New Roman"/>
              </w:rPr>
              <w:t xml:space="preserve">Khách hàng </w:t>
            </w:r>
            <w:r w:rsidR="007F1BE4" w:rsidRPr="008650A9">
              <w:rPr>
                <w:rFonts w:ascii="Times New Roman" w:hAnsi="Times New Roman"/>
              </w:rPr>
              <w:t>nhập trùng email hoặc tài khoản đã tồn tại</w:t>
            </w:r>
          </w:p>
          <w:p w14:paraId="0F35BF89" w14:textId="15736888" w:rsidR="007F1BE4" w:rsidRPr="0009419F" w:rsidRDefault="008650A9" w:rsidP="00EC1BA9">
            <w:pPr>
              <w:keepNext/>
              <w:spacing w:before="0" w:line="360" w:lineRule="auto"/>
              <w:ind w:left="360" w:firstLine="0"/>
              <w:jc w:val="left"/>
              <w:rPr>
                <w:rFonts w:ascii="Times New Roman" w:hAnsi="Times New Roman"/>
              </w:rPr>
            </w:pPr>
            <w:r w:rsidRPr="008650A9">
              <w:rPr>
                <w:rFonts w:ascii="Times New Roman" w:hAnsi="Times New Roman"/>
              </w:rPr>
              <w:t xml:space="preserve">3.A.1) </w:t>
            </w:r>
            <w:r w:rsidR="0009419F" w:rsidRPr="000E6398">
              <w:rPr>
                <w:rFonts w:ascii="Times New Roman" w:hAnsi="Times New Roman"/>
              </w:rPr>
              <w:t xml:space="preserve">Luồng sự </w:t>
            </w:r>
            <w:r w:rsidR="0009419F" w:rsidRPr="0009419F">
              <w:rPr>
                <w:rFonts w:ascii="Times New Roman" w:hAnsi="Times New Roman"/>
              </w:rPr>
              <w:t>kiện</w:t>
            </w:r>
            <w:r w:rsidR="0009419F" w:rsidRPr="000E6398">
              <w:rPr>
                <w:rFonts w:ascii="Times New Roman" w:hAnsi="Times New Roman"/>
              </w:rPr>
              <w:t xml:space="preserve"> quay lại bước </w:t>
            </w:r>
            <w:r w:rsidR="0009419F" w:rsidRPr="0009419F">
              <w:rPr>
                <w:rFonts w:ascii="Times New Roman" w:hAnsi="Times New Roman"/>
              </w:rPr>
              <w:t>2</w:t>
            </w:r>
          </w:p>
        </w:tc>
      </w:tr>
    </w:tbl>
    <w:p w14:paraId="01CA26CE" w14:textId="77777777" w:rsidR="004C709B" w:rsidRPr="00C0669A" w:rsidRDefault="004C709B" w:rsidP="005D2748">
      <w:pPr>
        <w:pStyle w:val="Caption"/>
        <w:rPr>
          <w:lang w:val="vi-VN"/>
        </w:rPr>
      </w:pPr>
    </w:p>
    <w:p w14:paraId="3686D650" w14:textId="0B206C7B" w:rsidR="00FE3929" w:rsidRPr="00890B20" w:rsidRDefault="00BA58CC" w:rsidP="00FE3929">
      <w:pPr>
        <w:pStyle w:val="Heading3"/>
      </w:pPr>
      <w:bookmarkStart w:id="106" w:name="_Toc216254197"/>
      <w:bookmarkStart w:id="107" w:name="_Toc216255445"/>
      <w:r w:rsidRPr="00B259E4">
        <w:t>Sơ đồ phân rã</w:t>
      </w:r>
      <w:r w:rsidR="00FE3929" w:rsidRPr="00890B20">
        <w:t xml:space="preserve"> đăng nhập</w:t>
      </w:r>
      <w:r w:rsidR="00236C5D" w:rsidRPr="00890B20">
        <w:t xml:space="preserve"> tài khoản</w:t>
      </w:r>
      <w:bookmarkEnd w:id="106"/>
      <w:bookmarkEnd w:id="107"/>
    </w:p>
    <w:p w14:paraId="6A314FDF" w14:textId="77777777" w:rsidR="00D2357F" w:rsidRPr="00890B20" w:rsidRDefault="00D2357F" w:rsidP="002230F1">
      <w:pPr>
        <w:keepNext/>
        <w:jc w:val="center"/>
      </w:pPr>
      <w:r w:rsidRPr="00890B20">
        <w:rPr>
          <w:noProof/>
          <w:lang w:val="en-US"/>
        </w:rPr>
        <w:drawing>
          <wp:inline distT="0" distB="0" distL="0" distR="0" wp14:anchorId="3113DEDC" wp14:editId="36A87521">
            <wp:extent cx="5938230" cy="4362450"/>
            <wp:effectExtent l="0" t="0" r="5715" b="0"/>
            <wp:docPr id="9365018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01891" name="Picture 1" descr="A diagram of a diagram&#10;&#10;AI-generated content may be incorrect."/>
                    <pic:cNvPicPr/>
                  </pic:nvPicPr>
                  <pic:blipFill>
                    <a:blip r:embed="rId35"/>
                    <a:stretch>
                      <a:fillRect/>
                    </a:stretch>
                  </pic:blipFill>
                  <pic:spPr>
                    <a:xfrm>
                      <a:off x="0" y="0"/>
                      <a:ext cx="5943061" cy="4365999"/>
                    </a:xfrm>
                    <a:prstGeom prst="rect">
                      <a:avLst/>
                    </a:prstGeom>
                  </pic:spPr>
                </pic:pic>
              </a:graphicData>
            </a:graphic>
          </wp:inline>
        </w:drawing>
      </w:r>
    </w:p>
    <w:p w14:paraId="676CBE47" w14:textId="07C1DCBC" w:rsidR="00792087" w:rsidRPr="001E75BE" w:rsidRDefault="00D2357F" w:rsidP="00792087">
      <w:pPr>
        <w:pStyle w:val="Caption"/>
        <w:rPr>
          <w:lang w:val="vi-VN"/>
        </w:rPr>
      </w:pPr>
      <w:bookmarkStart w:id="108" w:name="_Toc21625430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w:t>
      </w:r>
      <w:r w:rsidR="00804794">
        <w:rPr>
          <w:lang w:val="vi-VN"/>
        </w:rPr>
        <w:fldChar w:fldCharType="end"/>
      </w:r>
      <w:r w:rsidRPr="00890B20">
        <w:rPr>
          <w:lang w:val="vi-VN"/>
        </w:rPr>
        <w:t xml:space="preserve"> Sơ đồ</w:t>
      </w:r>
      <w:r w:rsidR="00582F07" w:rsidRPr="00582F07">
        <w:rPr>
          <w:lang w:val="vi-VN"/>
        </w:rPr>
        <w:t xml:space="preserve"> phân rã</w:t>
      </w:r>
      <w:r w:rsidRPr="00890B20">
        <w:rPr>
          <w:lang w:val="vi-VN"/>
        </w:rPr>
        <w:t xml:space="preserve"> Use Case đăng nhập tài khoản</w:t>
      </w:r>
      <w:bookmarkEnd w:id="108"/>
    </w:p>
    <w:p w14:paraId="445087BC" w14:textId="3C0C2206" w:rsidR="00792087" w:rsidRPr="000747EC" w:rsidRDefault="00792087" w:rsidP="00792087">
      <w:r w:rsidRPr="001E75BE">
        <w:br/>
      </w:r>
      <w:r w:rsidRPr="001E75BE">
        <w:br/>
      </w:r>
      <w:r w:rsidRPr="001E75BE">
        <w:br/>
      </w:r>
      <w:r w:rsidRPr="001E75BE">
        <w:br/>
      </w:r>
    </w:p>
    <w:p w14:paraId="282CADF3" w14:textId="77777777" w:rsidR="00BC7521" w:rsidRDefault="00BC7521" w:rsidP="00792087">
      <w:pPr>
        <w:rPr>
          <w:lang w:val="en-US"/>
        </w:rPr>
      </w:pPr>
    </w:p>
    <w:p w14:paraId="2421CD14" w14:textId="77777777" w:rsidR="009C7150" w:rsidRDefault="009C7150" w:rsidP="00792087">
      <w:pPr>
        <w:rPr>
          <w:lang w:val="en-US"/>
        </w:rPr>
      </w:pPr>
    </w:p>
    <w:p w14:paraId="0A348950" w14:textId="77777777" w:rsidR="009C7150" w:rsidRPr="009C7150" w:rsidRDefault="009C7150" w:rsidP="00792087">
      <w:pPr>
        <w:rPr>
          <w:lang w:val="en-US"/>
        </w:rPr>
      </w:pPr>
    </w:p>
    <w:p w14:paraId="1850BA15" w14:textId="71199693" w:rsidR="00410ABC" w:rsidRPr="00792087" w:rsidRDefault="00C0669A" w:rsidP="00FE7FF7">
      <w:pPr>
        <w:pStyle w:val="Caption"/>
        <w:numPr>
          <w:ilvl w:val="0"/>
          <w:numId w:val="86"/>
        </w:numPr>
        <w:spacing w:line="360" w:lineRule="auto"/>
        <w:jc w:val="both"/>
        <w:rPr>
          <w:b/>
          <w:lang w:val="vi-VN"/>
        </w:rPr>
      </w:pPr>
      <w:r w:rsidRPr="00792087">
        <w:rPr>
          <w:b/>
        </w:rPr>
        <w:lastRenderedPageBreak/>
        <w:t>Đăng nhập</w:t>
      </w:r>
    </w:p>
    <w:p w14:paraId="6CC1D76C" w14:textId="60863493" w:rsidR="00905718" w:rsidRDefault="00905718" w:rsidP="00F13161">
      <w:pPr>
        <w:pStyle w:val="Caption"/>
        <w:keepNext/>
        <w:spacing w:line="360" w:lineRule="auto"/>
      </w:pPr>
      <w:bookmarkStart w:id="109" w:name="_Toc216254470"/>
      <w:r>
        <w:t xml:space="preserve">Bảng </w:t>
      </w:r>
      <w:fldSimple w:instr=" STYLEREF 1 \s ">
        <w:r w:rsidR="00E629C6">
          <w:rPr>
            <w:noProof/>
          </w:rPr>
          <w:t>2</w:t>
        </w:r>
      </w:fldSimple>
      <w:r w:rsidR="007332FC">
        <w:noBreakHyphen/>
      </w:r>
      <w:fldSimple w:instr=" SEQ Bảng \* ARABIC \s 1 ">
        <w:r w:rsidR="00E629C6">
          <w:rPr>
            <w:noProof/>
          </w:rPr>
          <w:t>9</w:t>
        </w:r>
      </w:fldSimple>
      <w:r w:rsidR="007C7AA0" w:rsidRPr="007C7AA0">
        <w:rPr>
          <w:lang w:val="vi-VN"/>
        </w:rPr>
        <w:t xml:space="preserve"> </w:t>
      </w:r>
      <w:r w:rsidR="007C7AA0" w:rsidRPr="004256B2">
        <w:rPr>
          <w:lang w:val="vi-VN"/>
        </w:rPr>
        <w:t xml:space="preserve">Đặc tả Use Case </w:t>
      </w:r>
      <w:r w:rsidR="007C7AA0" w:rsidRPr="00890B20">
        <w:rPr>
          <w:lang w:val="vi-VN"/>
        </w:rPr>
        <w:t>đăng nhập</w:t>
      </w:r>
      <w:bookmarkEnd w:id="109"/>
    </w:p>
    <w:tbl>
      <w:tblPr>
        <w:tblStyle w:val="TableGrid1"/>
        <w:tblW w:w="0" w:type="auto"/>
        <w:jc w:val="center"/>
        <w:tblLook w:val="04A0" w:firstRow="1" w:lastRow="0" w:firstColumn="1" w:lastColumn="0" w:noHBand="0" w:noVBand="1"/>
      </w:tblPr>
      <w:tblGrid>
        <w:gridCol w:w="2830"/>
        <w:gridCol w:w="5240"/>
      </w:tblGrid>
      <w:tr w:rsidR="00410ABC" w:rsidRPr="00890B20" w14:paraId="0FB8DFC4" w14:textId="77777777" w:rsidTr="00C044D8">
        <w:trPr>
          <w:trHeight w:val="334"/>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BFF7238" w14:textId="77777777" w:rsidR="00410ABC" w:rsidRPr="00890B20" w:rsidRDefault="00410ABC"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1CDD032" w14:textId="77777777" w:rsidR="00410ABC" w:rsidRPr="00890B20" w:rsidRDefault="00410ABC" w:rsidP="00FF0139">
            <w:pPr>
              <w:spacing w:before="0" w:line="240" w:lineRule="auto"/>
              <w:ind w:firstLine="0"/>
              <w:jc w:val="left"/>
              <w:rPr>
                <w:rFonts w:ascii="Times New Roman" w:hAnsi="Times New Roman"/>
                <w:bCs/>
              </w:rPr>
            </w:pPr>
            <w:r w:rsidRPr="00890B20">
              <w:rPr>
                <w:rFonts w:ascii="Times New Roman" w:hAnsi="Times New Roman"/>
                <w:bCs/>
              </w:rPr>
              <w:t>Đăng nhập</w:t>
            </w:r>
          </w:p>
        </w:tc>
      </w:tr>
      <w:tr w:rsidR="00410ABC" w:rsidRPr="00890B20" w14:paraId="74131550" w14:textId="77777777" w:rsidTr="00C044D8">
        <w:trPr>
          <w:trHeight w:val="340"/>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426D0E43" w14:textId="77777777" w:rsidR="00410ABC" w:rsidRPr="00890B20" w:rsidRDefault="00410ABC"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6CC8F2AF" w14:textId="1138C472" w:rsidR="00410ABC" w:rsidRPr="00890B20" w:rsidRDefault="00410ABC" w:rsidP="00FF0139">
            <w:pPr>
              <w:spacing w:before="0" w:line="240" w:lineRule="auto"/>
              <w:ind w:firstLine="0"/>
              <w:jc w:val="left"/>
              <w:rPr>
                <w:rFonts w:ascii="Times New Roman" w:hAnsi="Times New Roman"/>
              </w:rPr>
            </w:pPr>
            <w:r w:rsidRPr="00890B20">
              <w:rPr>
                <w:rFonts w:ascii="Times New Roman" w:hAnsi="Times New Roman"/>
              </w:rPr>
              <w:t>Khách hàng/</w:t>
            </w:r>
            <w:r w:rsidR="00794B6D" w:rsidRPr="00794B6D">
              <w:rPr>
                <w:rFonts w:ascii="Times New Roman" w:hAnsi="Times New Roman"/>
              </w:rPr>
              <w:t xml:space="preserve"> </w:t>
            </w:r>
            <w:r w:rsidR="00F36D34" w:rsidRPr="00F36D34">
              <w:rPr>
                <w:rFonts w:ascii="Times New Roman" w:hAnsi="Times New Roman"/>
              </w:rPr>
              <w:t>Quản trị viên</w:t>
            </w:r>
            <w:r w:rsidRPr="00890B20">
              <w:rPr>
                <w:rFonts w:ascii="Times New Roman" w:hAnsi="Times New Roman"/>
              </w:rPr>
              <w:t>/</w:t>
            </w:r>
            <w:r w:rsidR="00794B6D" w:rsidRPr="00794B6D">
              <w:rPr>
                <w:rFonts w:ascii="Times New Roman" w:hAnsi="Times New Roman"/>
              </w:rPr>
              <w:t xml:space="preserve"> </w:t>
            </w:r>
            <w:r w:rsidRPr="00890B20">
              <w:rPr>
                <w:rFonts w:ascii="Times New Roman" w:hAnsi="Times New Roman"/>
              </w:rPr>
              <w:t>Nhân viên.</w:t>
            </w:r>
          </w:p>
        </w:tc>
      </w:tr>
      <w:tr w:rsidR="00410ABC" w:rsidRPr="00890B20" w14:paraId="3F8CA301" w14:textId="77777777" w:rsidTr="00C044D8">
        <w:trPr>
          <w:trHeight w:val="377"/>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B259414" w14:textId="77777777" w:rsidR="00410ABC" w:rsidRPr="00890B20" w:rsidRDefault="00410ABC"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0BAE7A0B" w14:textId="0983B930" w:rsidR="00410ABC" w:rsidRPr="00890B20" w:rsidRDefault="00410ABC" w:rsidP="00FF0139">
            <w:pPr>
              <w:spacing w:before="0" w:line="240" w:lineRule="auto"/>
              <w:ind w:firstLine="0"/>
              <w:jc w:val="left"/>
              <w:rPr>
                <w:rFonts w:ascii="Times New Roman" w:hAnsi="Times New Roman"/>
              </w:rPr>
            </w:pPr>
            <w:r w:rsidRPr="00890B20">
              <w:rPr>
                <w:rFonts w:ascii="Times New Roman" w:hAnsi="Times New Roman"/>
              </w:rPr>
              <w:t>Khách hàng/</w:t>
            </w:r>
            <w:r w:rsidR="00F36D34" w:rsidRPr="00F36D34">
              <w:rPr>
                <w:rFonts w:ascii="Times New Roman" w:hAnsi="Times New Roman"/>
              </w:rPr>
              <w:t xml:space="preserve"> Quản trị viên</w:t>
            </w:r>
            <w:r w:rsidRPr="00890B20">
              <w:rPr>
                <w:rFonts w:ascii="Times New Roman" w:hAnsi="Times New Roman"/>
              </w:rPr>
              <w:t>/</w:t>
            </w:r>
            <w:r w:rsidR="00794B6D" w:rsidRPr="00794B6D">
              <w:rPr>
                <w:rFonts w:ascii="Times New Roman" w:hAnsi="Times New Roman"/>
              </w:rPr>
              <w:t xml:space="preserve"> </w:t>
            </w:r>
            <w:r w:rsidRPr="00890B20">
              <w:rPr>
                <w:rFonts w:ascii="Times New Roman" w:hAnsi="Times New Roman"/>
              </w:rPr>
              <w:t>Nhân viên truy cập được vào website/Trang quản trị.</w:t>
            </w:r>
          </w:p>
        </w:tc>
      </w:tr>
      <w:tr w:rsidR="00410ABC" w:rsidRPr="00890B20" w14:paraId="31CAEACA" w14:textId="77777777" w:rsidTr="00C044D8">
        <w:trPr>
          <w:trHeight w:val="655"/>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156413F" w14:textId="77777777" w:rsidR="00410ABC" w:rsidRPr="00890B20" w:rsidRDefault="00410ABC"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3511C63C" w14:textId="77777777" w:rsidR="00410ABC" w:rsidRPr="00890B20" w:rsidRDefault="00410ABC" w:rsidP="00FF0139">
            <w:pPr>
              <w:spacing w:before="0" w:line="240" w:lineRule="auto"/>
              <w:ind w:firstLine="0"/>
              <w:jc w:val="left"/>
              <w:rPr>
                <w:rFonts w:ascii="Times New Roman" w:hAnsi="Times New Roman"/>
              </w:rPr>
            </w:pPr>
            <w:r w:rsidRPr="00890B20">
              <w:rPr>
                <w:rFonts w:ascii="Times New Roman" w:hAnsi="Times New Roman"/>
              </w:rPr>
              <w:t>Khách hàng vào được trang đăng nhập vào hệ thống.</w:t>
            </w:r>
          </w:p>
          <w:p w14:paraId="05EEB60E" w14:textId="5E496094" w:rsidR="00410ABC" w:rsidRPr="00890B20" w:rsidRDefault="00F36D34" w:rsidP="00FF0139">
            <w:pPr>
              <w:spacing w:before="0" w:line="240" w:lineRule="auto"/>
              <w:ind w:firstLine="0"/>
              <w:jc w:val="left"/>
              <w:rPr>
                <w:rFonts w:ascii="Times New Roman" w:hAnsi="Times New Roman"/>
              </w:rPr>
            </w:pPr>
            <w:r w:rsidRPr="00F36D34">
              <w:rPr>
                <w:rFonts w:ascii="Times New Roman" w:hAnsi="Times New Roman"/>
              </w:rPr>
              <w:t>Quản trị viên</w:t>
            </w:r>
            <w:r w:rsidR="00410ABC" w:rsidRPr="00890B20">
              <w:rPr>
                <w:rFonts w:ascii="Times New Roman" w:hAnsi="Times New Roman"/>
              </w:rPr>
              <w:t>/</w:t>
            </w:r>
            <w:r w:rsidR="006940EF" w:rsidRPr="005F2DB9">
              <w:rPr>
                <w:rFonts w:ascii="Times New Roman" w:hAnsi="Times New Roman"/>
              </w:rPr>
              <w:t xml:space="preserve"> </w:t>
            </w:r>
            <w:r w:rsidR="00410ABC" w:rsidRPr="00890B20">
              <w:rPr>
                <w:rFonts w:ascii="Times New Roman" w:hAnsi="Times New Roman"/>
              </w:rPr>
              <w:t>Nhân viên vào được trang quản trị</w:t>
            </w:r>
          </w:p>
        </w:tc>
      </w:tr>
      <w:tr w:rsidR="00410ABC" w:rsidRPr="00890B20" w14:paraId="74F94105" w14:textId="77777777" w:rsidTr="00C044D8">
        <w:trPr>
          <w:trHeight w:val="555"/>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09E0798" w14:textId="77777777" w:rsidR="00410ABC" w:rsidRPr="00890B20" w:rsidRDefault="00410ABC"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996459B" w14:textId="4A300C64" w:rsidR="00410ABC" w:rsidRPr="00890B20" w:rsidRDefault="00410ABC" w:rsidP="00FF0139">
            <w:pPr>
              <w:spacing w:before="0" w:line="240" w:lineRule="auto"/>
              <w:ind w:firstLine="0"/>
              <w:jc w:val="left"/>
              <w:rPr>
                <w:rFonts w:ascii="Times New Roman" w:hAnsi="Times New Roman"/>
              </w:rPr>
            </w:pPr>
            <w:r w:rsidRPr="00890B20">
              <w:rPr>
                <w:rFonts w:ascii="Times New Roman" w:hAnsi="Times New Roman"/>
              </w:rPr>
              <w:t xml:space="preserve">Đăng nhập được vào hệ thống </w:t>
            </w:r>
            <w:r w:rsidR="000747EC" w:rsidRPr="000747EC">
              <w:rPr>
                <w:rFonts w:ascii="Times New Roman" w:hAnsi="Times New Roman"/>
              </w:rPr>
              <w:t xml:space="preserve">Website </w:t>
            </w:r>
            <w:r w:rsidRPr="00890B20">
              <w:rPr>
                <w:rFonts w:ascii="Times New Roman" w:hAnsi="Times New Roman"/>
              </w:rPr>
              <w:t>với tài khoản nhất định.</w:t>
            </w:r>
          </w:p>
        </w:tc>
      </w:tr>
      <w:tr w:rsidR="00410ABC" w:rsidRPr="00890B20" w14:paraId="754CF083" w14:textId="77777777" w:rsidTr="00C044D8">
        <w:trPr>
          <w:trHeight w:val="255"/>
          <w:jc w:val="center"/>
        </w:trPr>
        <w:tc>
          <w:tcPr>
            <w:tcW w:w="283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1940445F" w14:textId="77777777" w:rsidR="00410ABC" w:rsidRPr="00890B20" w:rsidRDefault="00410ABC"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tcMar>
              <w:top w:w="57" w:type="dxa"/>
              <w:bottom w:w="57" w:type="dxa"/>
            </w:tcMar>
            <w:hideMark/>
          </w:tcPr>
          <w:p w14:paraId="518BA530" w14:textId="547C6409" w:rsidR="00410ABC" w:rsidRPr="00E978DF" w:rsidRDefault="007E3FBE" w:rsidP="00FF0139">
            <w:pPr>
              <w:spacing w:before="0" w:line="240" w:lineRule="auto"/>
              <w:ind w:firstLine="0"/>
              <w:jc w:val="left"/>
              <w:rPr>
                <w:rFonts w:ascii="Times New Roman" w:hAnsi="Times New Roman"/>
                <w:lang w:val="en-US"/>
              </w:rPr>
            </w:pPr>
            <w:r>
              <w:rPr>
                <w:rFonts w:ascii="Times New Roman" w:hAnsi="Times New Roman"/>
                <w:lang w:val="en-US"/>
              </w:rPr>
              <w:t>Nút</w:t>
            </w:r>
            <w:r w:rsidR="00410ABC" w:rsidRPr="00890B20">
              <w:rPr>
                <w:rFonts w:ascii="Times New Roman" w:hAnsi="Times New Roman"/>
              </w:rPr>
              <w:t xml:space="preserve"> </w:t>
            </w:r>
            <w:r w:rsidR="00E978DF">
              <w:rPr>
                <w:rFonts w:ascii="Times New Roman" w:hAnsi="Times New Roman"/>
                <w:lang w:val="en-US"/>
              </w:rPr>
              <w:t>“</w:t>
            </w:r>
            <w:r w:rsidR="00410ABC" w:rsidRPr="00890B20">
              <w:rPr>
                <w:rFonts w:ascii="Times New Roman" w:hAnsi="Times New Roman"/>
              </w:rPr>
              <w:t>đăng nhập</w:t>
            </w:r>
            <w:r w:rsidR="00E978DF">
              <w:rPr>
                <w:rFonts w:ascii="Times New Roman" w:hAnsi="Times New Roman"/>
                <w:lang w:val="en-US"/>
              </w:rPr>
              <w:t>”</w:t>
            </w:r>
          </w:p>
        </w:tc>
      </w:tr>
      <w:tr w:rsidR="00410ABC" w:rsidRPr="00890B20" w14:paraId="5D1B714D" w14:textId="77777777" w:rsidTr="00C044D8">
        <w:trPr>
          <w:trHeight w:val="1449"/>
          <w:jc w:val="center"/>
        </w:trPr>
        <w:tc>
          <w:tcPr>
            <w:tcW w:w="8070" w:type="dxa"/>
            <w:gridSpan w:val="2"/>
            <w:tcBorders>
              <w:top w:val="single" w:sz="4" w:space="0" w:color="auto"/>
              <w:left w:val="single" w:sz="4" w:space="0" w:color="auto"/>
              <w:bottom w:val="single" w:sz="4" w:space="0" w:color="auto"/>
              <w:right w:val="single" w:sz="4" w:space="0" w:color="auto"/>
            </w:tcBorders>
            <w:tcMar>
              <w:top w:w="57" w:type="dxa"/>
              <w:bottom w:w="57" w:type="dxa"/>
            </w:tcMar>
            <w:hideMark/>
          </w:tcPr>
          <w:p w14:paraId="23B3B5C5" w14:textId="77777777" w:rsidR="00410ABC" w:rsidRPr="009D2DE2" w:rsidRDefault="00410ABC" w:rsidP="00C705E5">
            <w:pPr>
              <w:spacing w:before="0" w:line="360" w:lineRule="auto"/>
              <w:ind w:firstLine="0"/>
              <w:jc w:val="left"/>
              <w:rPr>
                <w:rFonts w:ascii="Times New Roman" w:hAnsi="Times New Roman"/>
              </w:rPr>
            </w:pPr>
            <w:r w:rsidRPr="009D2DE2">
              <w:rPr>
                <w:rFonts w:ascii="Times New Roman" w:hAnsi="Times New Roman"/>
              </w:rPr>
              <w:t>Chuỗi sự kiện chính:</w:t>
            </w:r>
          </w:p>
          <w:p w14:paraId="40511ADC" w14:textId="3C454048" w:rsidR="00410ABC" w:rsidRPr="00890B20" w:rsidRDefault="00410ABC" w:rsidP="00FE7FF7">
            <w:pPr>
              <w:numPr>
                <w:ilvl w:val="0"/>
                <w:numId w:val="34"/>
              </w:numPr>
              <w:spacing w:before="0" w:line="360" w:lineRule="auto"/>
              <w:jc w:val="left"/>
              <w:rPr>
                <w:rFonts w:ascii="Times New Roman" w:hAnsi="Times New Roman"/>
              </w:rPr>
            </w:pPr>
            <w:r w:rsidRPr="00890B20">
              <w:rPr>
                <w:rFonts w:ascii="Times New Roman" w:hAnsi="Times New Roman"/>
              </w:rPr>
              <w:t>Khách hàng/</w:t>
            </w:r>
            <w:r w:rsidR="00F36D34" w:rsidRPr="00F36D34">
              <w:rPr>
                <w:rFonts w:ascii="Times New Roman" w:hAnsi="Times New Roman"/>
              </w:rPr>
              <w:t xml:space="preserve"> Quản trị viên</w:t>
            </w:r>
            <w:r w:rsidRPr="00890B20">
              <w:rPr>
                <w:rFonts w:ascii="Times New Roman" w:hAnsi="Times New Roman"/>
              </w:rPr>
              <w:t>/</w:t>
            </w:r>
            <w:r w:rsidR="00F36D34" w:rsidRPr="00F36D34">
              <w:rPr>
                <w:rFonts w:ascii="Times New Roman" w:hAnsi="Times New Roman"/>
              </w:rPr>
              <w:t xml:space="preserve"> </w:t>
            </w:r>
            <w:r w:rsidRPr="00890B20">
              <w:rPr>
                <w:rFonts w:ascii="Times New Roman" w:hAnsi="Times New Roman"/>
              </w:rPr>
              <w:t>Nhân viên truy cập vào trang đăng nhập trên website.</w:t>
            </w:r>
          </w:p>
          <w:p w14:paraId="02805107" w14:textId="0D07B643" w:rsidR="00410ABC" w:rsidRPr="00890B20" w:rsidRDefault="00410ABC" w:rsidP="00FE7FF7">
            <w:pPr>
              <w:numPr>
                <w:ilvl w:val="0"/>
                <w:numId w:val="34"/>
              </w:numPr>
              <w:spacing w:before="0" w:line="360" w:lineRule="auto"/>
              <w:jc w:val="left"/>
              <w:rPr>
                <w:rFonts w:ascii="Times New Roman" w:hAnsi="Times New Roman"/>
              </w:rPr>
            </w:pPr>
            <w:r w:rsidRPr="00890B20">
              <w:rPr>
                <w:rFonts w:ascii="Times New Roman" w:hAnsi="Times New Roman"/>
              </w:rPr>
              <w:t>Khách hàng/</w:t>
            </w:r>
            <w:r w:rsidR="00F36D34" w:rsidRPr="00F36D34">
              <w:rPr>
                <w:rFonts w:ascii="Times New Roman" w:hAnsi="Times New Roman"/>
              </w:rPr>
              <w:t xml:space="preserve"> Quản trị viên</w:t>
            </w:r>
            <w:r w:rsidRPr="00890B20">
              <w:rPr>
                <w:rFonts w:ascii="Times New Roman" w:hAnsi="Times New Roman"/>
              </w:rPr>
              <w:t>/</w:t>
            </w:r>
            <w:r w:rsidR="00F36D34" w:rsidRPr="00F36D34">
              <w:rPr>
                <w:rFonts w:ascii="Times New Roman" w:hAnsi="Times New Roman"/>
              </w:rPr>
              <w:t xml:space="preserve"> </w:t>
            </w:r>
            <w:r w:rsidRPr="00890B20">
              <w:rPr>
                <w:rFonts w:ascii="Times New Roman" w:hAnsi="Times New Roman"/>
              </w:rPr>
              <w:t>Nhân viên nhập thông tin cần để đăng nhập như: tên đăng nhập, mật khẩu.</w:t>
            </w:r>
          </w:p>
          <w:p w14:paraId="0FB12AA0" w14:textId="77777777" w:rsidR="00410ABC" w:rsidRPr="00890B20" w:rsidRDefault="00410ABC" w:rsidP="00FE7FF7">
            <w:pPr>
              <w:numPr>
                <w:ilvl w:val="0"/>
                <w:numId w:val="34"/>
              </w:numPr>
              <w:spacing w:before="0" w:line="360" w:lineRule="auto"/>
              <w:jc w:val="left"/>
              <w:rPr>
                <w:rFonts w:ascii="Times New Roman" w:hAnsi="Times New Roman"/>
              </w:rPr>
            </w:pPr>
            <w:r w:rsidRPr="00890B20">
              <w:rPr>
                <w:rFonts w:ascii="Times New Roman" w:hAnsi="Times New Roman"/>
              </w:rPr>
              <w:t>Hệ thống thực hiện kiểm tra.</w:t>
            </w:r>
          </w:p>
          <w:p w14:paraId="1ABCEEA2" w14:textId="571B7329" w:rsidR="00410ABC" w:rsidRPr="00890B20" w:rsidRDefault="00410ABC" w:rsidP="00FE7FF7">
            <w:pPr>
              <w:numPr>
                <w:ilvl w:val="0"/>
                <w:numId w:val="34"/>
              </w:numPr>
              <w:spacing w:before="0" w:line="360" w:lineRule="auto"/>
              <w:jc w:val="left"/>
              <w:rPr>
                <w:rFonts w:ascii="Times New Roman" w:hAnsi="Times New Roman"/>
              </w:rPr>
            </w:pPr>
            <w:r w:rsidRPr="00890B20">
              <w:rPr>
                <w:rFonts w:ascii="Times New Roman" w:hAnsi="Times New Roman"/>
              </w:rPr>
              <w:t>Khách hàng/</w:t>
            </w:r>
            <w:r w:rsidR="00F36D34" w:rsidRPr="00F36D34">
              <w:rPr>
                <w:rFonts w:ascii="Times New Roman" w:hAnsi="Times New Roman"/>
              </w:rPr>
              <w:t xml:space="preserve"> Quản trị viên</w:t>
            </w:r>
            <w:r w:rsidRPr="00890B20">
              <w:rPr>
                <w:rFonts w:ascii="Times New Roman" w:hAnsi="Times New Roman"/>
              </w:rPr>
              <w:t>/</w:t>
            </w:r>
            <w:r w:rsidR="00F36D34" w:rsidRPr="00F36D34">
              <w:rPr>
                <w:rFonts w:ascii="Times New Roman" w:hAnsi="Times New Roman"/>
              </w:rPr>
              <w:t xml:space="preserve"> </w:t>
            </w:r>
            <w:r w:rsidRPr="00890B20">
              <w:rPr>
                <w:rFonts w:ascii="Times New Roman" w:hAnsi="Times New Roman"/>
              </w:rPr>
              <w:t>Nhân viên truy cập vào hệ thống website với tài khoản.</w:t>
            </w:r>
          </w:p>
        </w:tc>
      </w:tr>
      <w:tr w:rsidR="00410ABC" w:rsidRPr="00890B20" w14:paraId="1897CA8A" w14:textId="77777777" w:rsidTr="00C044D8">
        <w:trPr>
          <w:trHeight w:val="1208"/>
          <w:jc w:val="center"/>
        </w:trPr>
        <w:tc>
          <w:tcPr>
            <w:tcW w:w="8070" w:type="dxa"/>
            <w:gridSpan w:val="2"/>
            <w:tcBorders>
              <w:top w:val="single" w:sz="4" w:space="0" w:color="auto"/>
              <w:left w:val="single" w:sz="4" w:space="0" w:color="auto"/>
              <w:right w:val="single" w:sz="4" w:space="0" w:color="auto"/>
            </w:tcBorders>
            <w:tcMar>
              <w:top w:w="57" w:type="dxa"/>
              <w:bottom w:w="57" w:type="dxa"/>
            </w:tcMar>
          </w:tcPr>
          <w:p w14:paraId="00D67683" w14:textId="77777777" w:rsidR="00410ABC" w:rsidRPr="009D2DE2" w:rsidRDefault="00410ABC" w:rsidP="00C705E5">
            <w:pPr>
              <w:spacing w:before="0" w:line="360" w:lineRule="auto"/>
              <w:ind w:firstLine="0"/>
              <w:jc w:val="left"/>
              <w:rPr>
                <w:rFonts w:ascii="Times New Roman" w:hAnsi="Times New Roman"/>
              </w:rPr>
            </w:pPr>
            <w:r w:rsidRPr="009D2DE2">
              <w:rPr>
                <w:rFonts w:ascii="Times New Roman" w:hAnsi="Times New Roman"/>
              </w:rPr>
              <w:t>Ngoại lệ:</w:t>
            </w:r>
          </w:p>
          <w:p w14:paraId="3E8D2368" w14:textId="06F2C263" w:rsidR="00410ABC" w:rsidRPr="0038101D" w:rsidRDefault="00242FBA" w:rsidP="00C705E5">
            <w:pPr>
              <w:spacing w:before="0" w:line="360" w:lineRule="auto"/>
              <w:ind w:left="360" w:firstLine="0"/>
              <w:jc w:val="left"/>
              <w:rPr>
                <w:rFonts w:ascii="Times New Roman" w:hAnsi="Times New Roman"/>
              </w:rPr>
            </w:pPr>
            <w:r w:rsidRPr="0038101D">
              <w:rPr>
                <w:rFonts w:ascii="Times New Roman" w:hAnsi="Times New Roman"/>
              </w:rPr>
              <w:t xml:space="preserve">3.A) </w:t>
            </w:r>
            <w:r w:rsidR="00410ABC" w:rsidRPr="0038101D">
              <w:rPr>
                <w:rFonts w:ascii="Times New Roman" w:hAnsi="Times New Roman"/>
              </w:rPr>
              <w:t>Khách hàng/</w:t>
            </w:r>
            <w:r w:rsidR="005F2DB9" w:rsidRPr="0038101D">
              <w:rPr>
                <w:rFonts w:ascii="Times New Roman" w:hAnsi="Times New Roman"/>
              </w:rPr>
              <w:t xml:space="preserve"> </w:t>
            </w:r>
            <w:r w:rsidR="00410ABC" w:rsidRPr="0038101D">
              <w:rPr>
                <w:rFonts w:ascii="Times New Roman" w:hAnsi="Times New Roman"/>
              </w:rPr>
              <w:t>Admin/ Nhân viên bỏ trống một trường bắt buộc hoặc Khách hàng/</w:t>
            </w:r>
            <w:r w:rsidR="005F2DB9" w:rsidRPr="0038101D">
              <w:rPr>
                <w:rFonts w:ascii="Times New Roman" w:hAnsi="Times New Roman"/>
              </w:rPr>
              <w:t xml:space="preserve"> </w:t>
            </w:r>
            <w:r w:rsidR="00410ABC" w:rsidRPr="0038101D">
              <w:rPr>
                <w:rFonts w:ascii="Times New Roman" w:hAnsi="Times New Roman"/>
              </w:rPr>
              <w:t>Admin/ Nhân viên nhập tài khoản không tồn tại.</w:t>
            </w:r>
          </w:p>
          <w:p w14:paraId="47941FE1" w14:textId="2A4610AA" w:rsidR="00410ABC" w:rsidRPr="00CA2D37" w:rsidRDefault="0038101D" w:rsidP="00C705E5">
            <w:pPr>
              <w:keepNext/>
              <w:spacing w:before="0" w:line="360" w:lineRule="auto"/>
              <w:ind w:left="360" w:firstLine="0"/>
              <w:jc w:val="left"/>
            </w:pPr>
            <w:r w:rsidRPr="0038101D">
              <w:rPr>
                <w:rFonts w:ascii="Times New Roman" w:hAnsi="Times New Roman"/>
              </w:rPr>
              <w:t xml:space="preserve">3.A.1) </w:t>
            </w:r>
            <w:r w:rsidR="006F11FC" w:rsidRPr="000E6398">
              <w:rPr>
                <w:rFonts w:ascii="Times New Roman" w:hAnsi="Times New Roman"/>
              </w:rPr>
              <w:t xml:space="preserve">Luồng sự </w:t>
            </w:r>
            <w:r w:rsidR="006F11FC" w:rsidRPr="006F11FC">
              <w:rPr>
                <w:rFonts w:ascii="Times New Roman" w:hAnsi="Times New Roman"/>
              </w:rPr>
              <w:t>kiện</w:t>
            </w:r>
            <w:r w:rsidR="006F11FC" w:rsidRPr="000E6398">
              <w:rPr>
                <w:rFonts w:ascii="Times New Roman" w:hAnsi="Times New Roman"/>
              </w:rPr>
              <w:t xml:space="preserve"> quay lại bước </w:t>
            </w:r>
            <w:r w:rsidR="009B797E" w:rsidRPr="00CA2D37">
              <w:rPr>
                <w:rFonts w:ascii="Times New Roman" w:hAnsi="Times New Roman"/>
              </w:rPr>
              <w:t>2</w:t>
            </w:r>
          </w:p>
        </w:tc>
      </w:tr>
    </w:tbl>
    <w:p w14:paraId="4C9FF4E8" w14:textId="77777777" w:rsidR="00FB29DB" w:rsidRPr="00853F28" w:rsidRDefault="00FB29DB" w:rsidP="00410ABC">
      <w:pPr>
        <w:pStyle w:val="Caption"/>
        <w:rPr>
          <w:lang w:val="vi-VN"/>
        </w:rPr>
      </w:pPr>
    </w:p>
    <w:p w14:paraId="07BE5123" w14:textId="4BBCAE6D" w:rsidR="00D55EAA" w:rsidRPr="00890B20" w:rsidRDefault="00BB404B" w:rsidP="00D55EAA">
      <w:pPr>
        <w:pStyle w:val="Heading3"/>
      </w:pPr>
      <w:bookmarkStart w:id="110" w:name="_Toc216254198"/>
      <w:bookmarkStart w:id="111" w:name="_Toc216255446"/>
      <w:r w:rsidRPr="00B259E4">
        <w:lastRenderedPageBreak/>
        <w:t>Sơ đồ phân rã</w:t>
      </w:r>
      <w:r w:rsidR="00D55EAA" w:rsidRPr="00890B20">
        <w:t xml:space="preserve"> quản lý vai trò</w:t>
      </w:r>
      <w:bookmarkEnd w:id="110"/>
      <w:bookmarkEnd w:id="111"/>
    </w:p>
    <w:p w14:paraId="2B3B638A" w14:textId="77777777" w:rsidR="00D55EAA" w:rsidRPr="00890B20" w:rsidRDefault="00D55EAA" w:rsidP="002230F1">
      <w:pPr>
        <w:keepNext/>
      </w:pPr>
      <w:r w:rsidRPr="00890B20">
        <w:rPr>
          <w:noProof/>
          <w:lang w:val="en-US"/>
        </w:rPr>
        <w:drawing>
          <wp:inline distT="0" distB="0" distL="0" distR="0" wp14:anchorId="11618B52" wp14:editId="1EA0C24D">
            <wp:extent cx="5267293" cy="3162300"/>
            <wp:effectExtent l="0" t="0" r="0" b="0"/>
            <wp:docPr id="20283489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48934" name="Picture 1" descr="A diagram of a diagram&#10;&#10;AI-generated content may be incorrect."/>
                    <pic:cNvPicPr/>
                  </pic:nvPicPr>
                  <pic:blipFill>
                    <a:blip r:embed="rId36"/>
                    <a:stretch>
                      <a:fillRect/>
                    </a:stretch>
                  </pic:blipFill>
                  <pic:spPr>
                    <a:xfrm>
                      <a:off x="0" y="0"/>
                      <a:ext cx="5273525" cy="3166041"/>
                    </a:xfrm>
                    <a:prstGeom prst="rect">
                      <a:avLst/>
                    </a:prstGeom>
                  </pic:spPr>
                </pic:pic>
              </a:graphicData>
            </a:graphic>
          </wp:inline>
        </w:drawing>
      </w:r>
    </w:p>
    <w:p w14:paraId="206664F9" w14:textId="3C8D3092" w:rsidR="002C19A5" w:rsidRPr="00890B20" w:rsidRDefault="00D55EAA" w:rsidP="00D55EAA">
      <w:pPr>
        <w:pStyle w:val="Caption"/>
        <w:rPr>
          <w:lang w:val="vi-VN"/>
        </w:rPr>
      </w:pPr>
      <w:bookmarkStart w:id="112" w:name="_Toc21625430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w:t>
      </w:r>
      <w:r w:rsidR="00804794">
        <w:rPr>
          <w:lang w:val="vi-VN"/>
        </w:rPr>
        <w:fldChar w:fldCharType="end"/>
      </w:r>
      <w:r w:rsidRPr="00890B20">
        <w:rPr>
          <w:lang w:val="vi-VN"/>
        </w:rPr>
        <w:t xml:space="preserve"> Sơ đồ</w:t>
      </w:r>
      <w:r w:rsidR="00236C5D" w:rsidRPr="00890B20">
        <w:rPr>
          <w:lang w:val="vi-VN"/>
        </w:rPr>
        <w:t xml:space="preserve"> phân rã</w:t>
      </w:r>
      <w:r w:rsidRPr="00890B20">
        <w:rPr>
          <w:lang w:val="vi-VN"/>
        </w:rPr>
        <w:t xml:space="preserve"> Use Case quản lý vai trò</w:t>
      </w:r>
      <w:bookmarkEnd w:id="112"/>
    </w:p>
    <w:p w14:paraId="72E9C8E2" w14:textId="77777777" w:rsidR="00CE08F3" w:rsidRPr="00010D1F" w:rsidRDefault="00CE08F3" w:rsidP="00010D1F">
      <w:pPr>
        <w:spacing w:before="0" w:line="240" w:lineRule="auto"/>
        <w:ind w:firstLine="0"/>
        <w:jc w:val="left"/>
        <w:rPr>
          <w:lang w:val="en-US"/>
        </w:rPr>
      </w:pPr>
    </w:p>
    <w:p w14:paraId="3A342DF1" w14:textId="5CA39D44" w:rsidR="00CE08F3" w:rsidRPr="00991171" w:rsidRDefault="002C19A5" w:rsidP="00FE7FF7">
      <w:pPr>
        <w:pStyle w:val="ListParagraph"/>
        <w:numPr>
          <w:ilvl w:val="0"/>
          <w:numId w:val="87"/>
        </w:numPr>
        <w:spacing w:before="0" w:line="360" w:lineRule="auto"/>
        <w:jc w:val="left"/>
        <w:rPr>
          <w:b/>
          <w:bCs/>
          <w:sz w:val="26"/>
          <w:szCs w:val="20"/>
          <w:lang w:val="en-US"/>
        </w:rPr>
      </w:pPr>
      <w:r w:rsidRPr="00900D4E">
        <w:rPr>
          <w:b/>
          <w:bCs/>
        </w:rPr>
        <w:t>Thêm mới vai trò</w:t>
      </w:r>
    </w:p>
    <w:p w14:paraId="51484F24" w14:textId="04E677D4" w:rsidR="0022186C" w:rsidRDefault="0022186C" w:rsidP="00A226D3">
      <w:pPr>
        <w:pStyle w:val="Caption"/>
        <w:keepNext/>
        <w:spacing w:line="360" w:lineRule="auto"/>
      </w:pPr>
      <w:bookmarkStart w:id="113" w:name="_Toc216254471"/>
      <w:r>
        <w:t xml:space="preserve">Bảng </w:t>
      </w:r>
      <w:fldSimple w:instr=" STYLEREF 1 \s ">
        <w:r w:rsidR="00E629C6">
          <w:rPr>
            <w:noProof/>
          </w:rPr>
          <w:t>2</w:t>
        </w:r>
      </w:fldSimple>
      <w:r w:rsidR="007332FC">
        <w:noBreakHyphen/>
      </w:r>
      <w:fldSimple w:instr=" SEQ Bảng \* ARABIC \s 1 ">
        <w:r w:rsidR="00E629C6">
          <w:rPr>
            <w:noProof/>
          </w:rPr>
          <w:t>10</w:t>
        </w:r>
      </w:fldSimple>
      <w:r>
        <w:t xml:space="preserve"> </w:t>
      </w:r>
      <w:r w:rsidRPr="005A53B4">
        <w:rPr>
          <w:lang w:val="vi-VN"/>
        </w:rPr>
        <w:t xml:space="preserve">Đặc tả Use Case </w:t>
      </w:r>
      <w:r w:rsidRPr="00890B20">
        <w:rPr>
          <w:lang w:val="vi-VN"/>
        </w:rPr>
        <w:t>thêm mới vai trò</w:t>
      </w:r>
      <w:bookmarkEnd w:id="113"/>
    </w:p>
    <w:tbl>
      <w:tblPr>
        <w:tblStyle w:val="TableGrid1"/>
        <w:tblW w:w="0" w:type="auto"/>
        <w:jc w:val="center"/>
        <w:tblLook w:val="04A0" w:firstRow="1" w:lastRow="0" w:firstColumn="1" w:lastColumn="0" w:noHBand="0" w:noVBand="1"/>
      </w:tblPr>
      <w:tblGrid>
        <w:gridCol w:w="2830"/>
        <w:gridCol w:w="5240"/>
      </w:tblGrid>
      <w:tr w:rsidR="002C19A5" w:rsidRPr="00890B20" w14:paraId="7CDDAEC1"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352BB8EE" w14:textId="77777777" w:rsidR="002C19A5" w:rsidRPr="00890B20" w:rsidRDefault="002C19A5" w:rsidP="00FF0139">
            <w:pPr>
              <w:spacing w:before="0"/>
              <w:ind w:firstLine="0"/>
              <w:rPr>
                <w:rFonts w:ascii="Times New Roman" w:eastAsia="Times New Roman" w:hAnsi="Times New Roman"/>
                <w:bCs/>
              </w:rPr>
            </w:pPr>
            <w:r w:rsidRPr="00890B20">
              <w:rPr>
                <w:rFonts w:ascii="Times New Roman" w:eastAsia="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6962582D" w14:textId="77777777" w:rsidR="002C19A5" w:rsidRPr="00890B20" w:rsidRDefault="002C19A5" w:rsidP="00FF0139">
            <w:pPr>
              <w:spacing w:before="0"/>
              <w:ind w:firstLine="0"/>
              <w:rPr>
                <w:rFonts w:ascii="Times New Roman" w:eastAsia="Times New Roman" w:hAnsi="Times New Roman"/>
                <w:bCs/>
              </w:rPr>
            </w:pPr>
            <w:r w:rsidRPr="00890B20">
              <w:rPr>
                <w:rFonts w:ascii="Times New Roman" w:eastAsia="Times New Roman" w:hAnsi="Times New Roman"/>
                <w:bCs/>
              </w:rPr>
              <w:t>Thêm mới vai trò</w:t>
            </w:r>
          </w:p>
        </w:tc>
      </w:tr>
      <w:tr w:rsidR="002C19A5" w:rsidRPr="00890B20" w14:paraId="385C1F02" w14:textId="77777777" w:rsidTr="00FF0139">
        <w:trPr>
          <w:trHeight w:val="613"/>
          <w:jc w:val="center"/>
        </w:trPr>
        <w:tc>
          <w:tcPr>
            <w:tcW w:w="2830" w:type="dxa"/>
            <w:tcBorders>
              <w:top w:val="single" w:sz="4" w:space="0" w:color="auto"/>
              <w:left w:val="single" w:sz="4" w:space="0" w:color="auto"/>
              <w:bottom w:val="single" w:sz="4" w:space="0" w:color="auto"/>
              <w:right w:val="single" w:sz="4" w:space="0" w:color="auto"/>
            </w:tcBorders>
            <w:hideMark/>
          </w:tcPr>
          <w:p w14:paraId="5F861E58" w14:textId="77777777" w:rsidR="002C19A5" w:rsidRPr="00890B20" w:rsidRDefault="002C19A5" w:rsidP="00FF0139">
            <w:pPr>
              <w:spacing w:before="0"/>
              <w:ind w:firstLine="0"/>
              <w:rPr>
                <w:rFonts w:ascii="Times New Roman" w:eastAsia="Times New Roman" w:hAnsi="Times New Roman"/>
              </w:rPr>
            </w:pPr>
            <w:r w:rsidRPr="00890B20">
              <w:rPr>
                <w:rFonts w:ascii="Times New Roman" w:eastAsia="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3746F61A" w14:textId="352041C0" w:rsidR="002C19A5" w:rsidRPr="00B2046A" w:rsidRDefault="00B2046A" w:rsidP="00FF0139">
            <w:pPr>
              <w:spacing w:before="0"/>
              <w:ind w:firstLine="0"/>
              <w:rPr>
                <w:rFonts w:ascii="Times New Roman" w:eastAsia="Times New Roman" w:hAnsi="Times New Roman"/>
                <w:lang w:val="en-US"/>
              </w:rPr>
            </w:pPr>
            <w:r>
              <w:rPr>
                <w:rFonts w:ascii="Times New Roman" w:eastAsia="Times New Roman" w:hAnsi="Times New Roman"/>
                <w:lang w:val="en-US"/>
              </w:rPr>
              <w:t>Admin</w:t>
            </w:r>
          </w:p>
        </w:tc>
      </w:tr>
      <w:tr w:rsidR="002C19A5" w:rsidRPr="00890B20" w14:paraId="41E10AB1"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411E6838" w14:textId="77777777" w:rsidR="002C19A5" w:rsidRPr="00890B20" w:rsidRDefault="002C19A5" w:rsidP="00FF0139">
            <w:pPr>
              <w:spacing w:before="0"/>
              <w:ind w:firstLine="0"/>
              <w:rPr>
                <w:rFonts w:ascii="Times New Roman" w:eastAsia="Times New Roman" w:hAnsi="Times New Roman"/>
              </w:rPr>
            </w:pPr>
            <w:r w:rsidRPr="00890B20">
              <w:rPr>
                <w:rFonts w:ascii="Times New Roman" w:eastAsia="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4690F3AD" w14:textId="7098E35C" w:rsidR="002C19A5" w:rsidRPr="00E47E56" w:rsidRDefault="00B2046A" w:rsidP="00FF0139">
            <w:pPr>
              <w:spacing w:before="0"/>
              <w:ind w:firstLine="0"/>
              <w:rPr>
                <w:rFonts w:ascii="Times New Roman" w:eastAsia="Times New Roman" w:hAnsi="Times New Roman"/>
              </w:rPr>
            </w:pPr>
            <w:r w:rsidRPr="00B2046A">
              <w:rPr>
                <w:rFonts w:ascii="Times New Roman" w:eastAsia="Times New Roman" w:hAnsi="Times New Roman"/>
              </w:rPr>
              <w:t>Admin</w:t>
            </w:r>
            <w:r w:rsidRPr="00890B20">
              <w:rPr>
                <w:rFonts w:ascii="Times New Roman" w:eastAsia="Times New Roman" w:hAnsi="Times New Roman"/>
              </w:rPr>
              <w:t xml:space="preserve"> </w:t>
            </w:r>
            <w:r w:rsidR="002C19A5" w:rsidRPr="00890B20">
              <w:rPr>
                <w:rFonts w:ascii="Times New Roman" w:eastAsia="Times New Roman" w:hAnsi="Times New Roman"/>
              </w:rPr>
              <w:t>đăng nhập vào được trang quản trị</w:t>
            </w:r>
          </w:p>
        </w:tc>
      </w:tr>
      <w:tr w:rsidR="002C19A5" w:rsidRPr="00890B20" w14:paraId="76677800"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7163EFC8" w14:textId="77777777" w:rsidR="002C19A5" w:rsidRPr="00890B20" w:rsidRDefault="002C19A5" w:rsidP="00FF0139">
            <w:pPr>
              <w:spacing w:before="0"/>
              <w:ind w:firstLine="0"/>
              <w:rPr>
                <w:rFonts w:ascii="Times New Roman" w:eastAsia="Times New Roman" w:hAnsi="Times New Roman"/>
              </w:rPr>
            </w:pPr>
            <w:r w:rsidRPr="00890B20">
              <w:rPr>
                <w:rFonts w:ascii="Times New Roman" w:eastAsia="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21F2B070" w14:textId="77777777" w:rsidR="002C19A5" w:rsidRPr="00890B20" w:rsidRDefault="002C19A5" w:rsidP="00FF0139">
            <w:pPr>
              <w:spacing w:before="0"/>
              <w:ind w:firstLine="0"/>
              <w:rPr>
                <w:rFonts w:ascii="Times New Roman" w:eastAsia="Times New Roman" w:hAnsi="Times New Roman"/>
              </w:rPr>
            </w:pPr>
            <w:r w:rsidRPr="00890B20">
              <w:rPr>
                <w:rFonts w:ascii="Times New Roman" w:eastAsia="Times New Roman" w:hAnsi="Times New Roman"/>
              </w:rPr>
              <w:t>Vào được trang quản lý vai trò</w:t>
            </w:r>
          </w:p>
        </w:tc>
      </w:tr>
      <w:tr w:rsidR="002C19A5" w:rsidRPr="00890B20" w14:paraId="1A6AA889"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7A73847E" w14:textId="77777777" w:rsidR="002C19A5" w:rsidRPr="00890B20" w:rsidRDefault="002C19A5" w:rsidP="00FF0139">
            <w:pPr>
              <w:spacing w:before="0"/>
              <w:ind w:firstLine="0"/>
              <w:rPr>
                <w:rFonts w:ascii="Times New Roman" w:eastAsia="Times New Roman" w:hAnsi="Times New Roman"/>
              </w:rPr>
            </w:pPr>
            <w:r w:rsidRPr="00890B20">
              <w:rPr>
                <w:rFonts w:ascii="Times New Roman" w:eastAsia="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3CAED693" w14:textId="77777777" w:rsidR="002C19A5" w:rsidRPr="00890B20" w:rsidRDefault="002C19A5" w:rsidP="00FF0139">
            <w:pPr>
              <w:spacing w:before="0"/>
              <w:ind w:firstLine="0"/>
              <w:rPr>
                <w:rFonts w:ascii="Times New Roman" w:eastAsia="Times New Roman" w:hAnsi="Times New Roman"/>
              </w:rPr>
            </w:pPr>
            <w:r w:rsidRPr="00890B20">
              <w:rPr>
                <w:rFonts w:ascii="Times New Roman" w:eastAsia="Times New Roman" w:hAnsi="Times New Roman"/>
              </w:rPr>
              <w:t>Tạo mới vai trò thành công</w:t>
            </w:r>
          </w:p>
        </w:tc>
      </w:tr>
      <w:tr w:rsidR="002C19A5" w:rsidRPr="00890B20" w14:paraId="67BBA0F4"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08D04F2A" w14:textId="77777777" w:rsidR="002C19A5" w:rsidRPr="00890B20" w:rsidRDefault="002C19A5" w:rsidP="00FF0139">
            <w:pPr>
              <w:spacing w:before="0"/>
              <w:ind w:firstLine="0"/>
              <w:rPr>
                <w:rFonts w:ascii="Times New Roman" w:eastAsia="Times New Roman" w:hAnsi="Times New Roman"/>
              </w:rPr>
            </w:pPr>
            <w:r w:rsidRPr="00890B20">
              <w:rPr>
                <w:rFonts w:ascii="Times New Roman" w:eastAsia="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3A79A4FF" w14:textId="0BB59703" w:rsidR="002C19A5" w:rsidRPr="00890B20" w:rsidRDefault="002C19A5" w:rsidP="00FF0139">
            <w:pPr>
              <w:spacing w:before="0"/>
              <w:ind w:firstLine="0"/>
              <w:rPr>
                <w:rFonts w:ascii="Times New Roman" w:eastAsia="Times New Roman" w:hAnsi="Times New Roman"/>
              </w:rPr>
            </w:pPr>
            <w:r w:rsidRPr="00890B20">
              <w:rPr>
                <w:rFonts w:ascii="Times New Roman" w:eastAsia="Times New Roman" w:hAnsi="Times New Roman"/>
              </w:rPr>
              <w:t xml:space="preserve">Kích hoạt </w:t>
            </w:r>
            <w:r w:rsidR="00A37E2D" w:rsidRPr="00B2046A">
              <w:rPr>
                <w:rFonts w:ascii="Times New Roman" w:eastAsia="Times New Roman" w:hAnsi="Times New Roman"/>
              </w:rPr>
              <w:t>nút</w:t>
            </w:r>
            <w:r w:rsidRPr="00890B20">
              <w:rPr>
                <w:rFonts w:ascii="Times New Roman" w:eastAsia="Times New Roman" w:hAnsi="Times New Roman"/>
              </w:rPr>
              <w:t xml:space="preserve"> “Thêm mới”</w:t>
            </w:r>
          </w:p>
        </w:tc>
      </w:tr>
      <w:tr w:rsidR="002C19A5" w:rsidRPr="00890B20" w14:paraId="3FC989E7" w14:textId="77777777" w:rsidTr="00FF0139">
        <w:trPr>
          <w:trHeight w:val="145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241A9413" w14:textId="77777777" w:rsidR="002C19A5" w:rsidRPr="00CE08F3" w:rsidRDefault="002C19A5" w:rsidP="00166F89">
            <w:pPr>
              <w:spacing w:before="0" w:line="360" w:lineRule="auto"/>
              <w:ind w:firstLine="0"/>
              <w:rPr>
                <w:rFonts w:ascii="Times New Roman" w:eastAsia="Times New Roman" w:hAnsi="Times New Roman"/>
              </w:rPr>
            </w:pPr>
            <w:r w:rsidRPr="00CE08F3">
              <w:rPr>
                <w:rFonts w:ascii="Times New Roman" w:eastAsia="Times New Roman" w:hAnsi="Times New Roman"/>
              </w:rPr>
              <w:t>Chuỗi sự kiện chính:</w:t>
            </w:r>
          </w:p>
          <w:p w14:paraId="2AAF51CE" w14:textId="1AB48411" w:rsidR="002C19A5" w:rsidRPr="00890B20" w:rsidRDefault="00442490" w:rsidP="00FE7FF7">
            <w:pPr>
              <w:numPr>
                <w:ilvl w:val="0"/>
                <w:numId w:val="38"/>
              </w:numPr>
              <w:spacing w:before="0" w:line="360" w:lineRule="auto"/>
              <w:rPr>
                <w:rFonts w:ascii="Times New Roman" w:eastAsia="Times New Roman" w:hAnsi="Times New Roman"/>
              </w:rPr>
            </w:pPr>
            <w:r w:rsidRPr="00442490">
              <w:rPr>
                <w:rFonts w:ascii="Times New Roman" w:eastAsia="Times New Roman" w:hAnsi="Times New Roman"/>
              </w:rPr>
              <w:t>Admin</w:t>
            </w:r>
            <w:r w:rsidRPr="00890B20">
              <w:rPr>
                <w:rFonts w:ascii="Times New Roman" w:eastAsia="Times New Roman" w:hAnsi="Times New Roman"/>
              </w:rPr>
              <w:t xml:space="preserve"> </w:t>
            </w:r>
            <w:r w:rsidR="002C19A5" w:rsidRPr="00890B20">
              <w:rPr>
                <w:rFonts w:ascii="Times New Roman" w:eastAsia="Times New Roman" w:hAnsi="Times New Roman"/>
              </w:rPr>
              <w:t>đăng nhập vào trang quản trị và vào menuItem “Quản lý vai trò”</w:t>
            </w:r>
          </w:p>
          <w:p w14:paraId="22E20874" w14:textId="6CD68F8B" w:rsidR="002C19A5" w:rsidRPr="00890B20" w:rsidRDefault="00442490" w:rsidP="00FE7FF7">
            <w:pPr>
              <w:numPr>
                <w:ilvl w:val="0"/>
                <w:numId w:val="38"/>
              </w:numPr>
              <w:spacing w:before="0" w:line="360" w:lineRule="auto"/>
              <w:rPr>
                <w:rFonts w:ascii="Times New Roman" w:eastAsia="Times New Roman" w:hAnsi="Times New Roman"/>
              </w:rPr>
            </w:pPr>
            <w:r w:rsidRPr="00442490">
              <w:rPr>
                <w:rFonts w:ascii="Times New Roman" w:eastAsia="Times New Roman" w:hAnsi="Times New Roman"/>
              </w:rPr>
              <w:t>Admin</w:t>
            </w:r>
            <w:r w:rsidRPr="00890B20">
              <w:rPr>
                <w:rFonts w:ascii="Times New Roman" w:eastAsia="Times New Roman" w:hAnsi="Times New Roman"/>
              </w:rPr>
              <w:t xml:space="preserve"> </w:t>
            </w:r>
            <w:r w:rsidR="002C19A5" w:rsidRPr="00890B20">
              <w:rPr>
                <w:rFonts w:ascii="Times New Roman" w:eastAsia="Times New Roman" w:hAnsi="Times New Roman"/>
              </w:rPr>
              <w:t>bấm vào nút thêm mới</w:t>
            </w:r>
          </w:p>
          <w:p w14:paraId="546B21F5" w14:textId="77777777" w:rsidR="002C19A5" w:rsidRPr="00890B20" w:rsidRDefault="002C19A5" w:rsidP="00FE7FF7">
            <w:pPr>
              <w:numPr>
                <w:ilvl w:val="0"/>
                <w:numId w:val="38"/>
              </w:numPr>
              <w:spacing w:before="0" w:line="360" w:lineRule="auto"/>
              <w:rPr>
                <w:rFonts w:ascii="Times New Roman" w:eastAsia="Times New Roman" w:hAnsi="Times New Roman"/>
              </w:rPr>
            </w:pPr>
            <w:r w:rsidRPr="00890B20">
              <w:rPr>
                <w:rFonts w:ascii="Times New Roman" w:eastAsia="Times New Roman" w:hAnsi="Times New Roman"/>
              </w:rPr>
              <w:t>Hệ thống hiển thị form nhập thông tin vai trò (Tên vai trò, mô tả, quyền, …).</w:t>
            </w:r>
          </w:p>
          <w:p w14:paraId="2D028959" w14:textId="5020A19D" w:rsidR="002C19A5" w:rsidRPr="00890B20" w:rsidRDefault="00A72275" w:rsidP="00FE7FF7">
            <w:pPr>
              <w:numPr>
                <w:ilvl w:val="0"/>
                <w:numId w:val="38"/>
              </w:numPr>
              <w:spacing w:before="0" w:line="360" w:lineRule="auto"/>
              <w:rPr>
                <w:rFonts w:ascii="Times New Roman" w:eastAsia="Times New Roman" w:hAnsi="Times New Roman"/>
              </w:rPr>
            </w:pPr>
            <w:r w:rsidRPr="00716A30">
              <w:rPr>
                <w:rFonts w:ascii="Times New Roman" w:eastAsia="Times New Roman" w:hAnsi="Times New Roman"/>
              </w:rPr>
              <w:t>Admin</w:t>
            </w:r>
            <w:r w:rsidRPr="00890B20">
              <w:rPr>
                <w:rFonts w:ascii="Times New Roman" w:eastAsia="Times New Roman" w:hAnsi="Times New Roman"/>
              </w:rPr>
              <w:t xml:space="preserve"> </w:t>
            </w:r>
            <w:r w:rsidR="002C19A5" w:rsidRPr="00890B20">
              <w:rPr>
                <w:rFonts w:ascii="Times New Roman" w:eastAsia="Times New Roman" w:hAnsi="Times New Roman"/>
              </w:rPr>
              <w:t xml:space="preserve">nhập đầy đủ thông tin và tiến hành gửi </w:t>
            </w:r>
          </w:p>
          <w:p w14:paraId="555BF0E6" w14:textId="56F316B0" w:rsidR="002C19A5" w:rsidRPr="00890B20" w:rsidRDefault="002C19A5" w:rsidP="00FE7FF7">
            <w:pPr>
              <w:numPr>
                <w:ilvl w:val="0"/>
                <w:numId w:val="38"/>
              </w:numPr>
              <w:spacing w:before="0" w:line="360" w:lineRule="auto"/>
              <w:rPr>
                <w:rFonts w:ascii="Times New Roman" w:eastAsia="Times New Roman" w:hAnsi="Times New Roman"/>
              </w:rPr>
            </w:pPr>
            <w:r w:rsidRPr="00890B20">
              <w:rPr>
                <w:rFonts w:ascii="Times New Roman" w:eastAsia="Times New Roman" w:hAnsi="Times New Roman"/>
              </w:rPr>
              <w:t>Hệ thống kiểm tra hợp lệ dữ liệu nhập vào</w:t>
            </w:r>
          </w:p>
          <w:p w14:paraId="43359207" w14:textId="46BA353B" w:rsidR="002C19A5" w:rsidRPr="00890B20" w:rsidRDefault="002C19A5" w:rsidP="00FE7FF7">
            <w:pPr>
              <w:numPr>
                <w:ilvl w:val="0"/>
                <w:numId w:val="38"/>
              </w:numPr>
              <w:spacing w:before="0" w:line="360" w:lineRule="auto"/>
              <w:rPr>
                <w:rFonts w:ascii="Times New Roman" w:eastAsia="Times New Roman" w:hAnsi="Times New Roman"/>
              </w:rPr>
            </w:pPr>
            <w:r w:rsidRPr="00890B20">
              <w:rPr>
                <w:rFonts w:ascii="Times New Roman" w:eastAsia="Times New Roman" w:hAnsi="Times New Roman"/>
              </w:rPr>
              <w:t>Nếu hợp lệ, hệ thống lưu thông tin vai trò mới vào cơ sở dữ liệu</w:t>
            </w:r>
          </w:p>
          <w:p w14:paraId="792FF4A6" w14:textId="77777777" w:rsidR="002C19A5" w:rsidRPr="00890B20" w:rsidRDefault="002C19A5" w:rsidP="00FE7FF7">
            <w:pPr>
              <w:numPr>
                <w:ilvl w:val="0"/>
                <w:numId w:val="38"/>
              </w:numPr>
              <w:spacing w:before="0" w:line="360" w:lineRule="auto"/>
              <w:rPr>
                <w:rFonts w:ascii="Times New Roman" w:eastAsia="Times New Roman" w:hAnsi="Times New Roman"/>
              </w:rPr>
            </w:pPr>
            <w:r w:rsidRPr="00890B20">
              <w:rPr>
                <w:rFonts w:ascii="Times New Roman" w:eastAsia="Times New Roman" w:hAnsi="Times New Roman"/>
              </w:rPr>
              <w:t xml:space="preserve">Hệ thống thông báo đã thêm mới thành công </w:t>
            </w:r>
          </w:p>
        </w:tc>
      </w:tr>
      <w:tr w:rsidR="002C19A5" w:rsidRPr="00890B20" w14:paraId="29F2AD9A" w14:textId="77777777" w:rsidTr="00FF0139">
        <w:trPr>
          <w:trHeight w:val="1263"/>
          <w:jc w:val="center"/>
        </w:trPr>
        <w:tc>
          <w:tcPr>
            <w:tcW w:w="8070" w:type="dxa"/>
            <w:gridSpan w:val="2"/>
            <w:tcBorders>
              <w:top w:val="single" w:sz="4" w:space="0" w:color="auto"/>
              <w:left w:val="single" w:sz="4" w:space="0" w:color="auto"/>
              <w:bottom w:val="single" w:sz="4" w:space="0" w:color="auto"/>
              <w:right w:val="single" w:sz="4" w:space="0" w:color="auto"/>
            </w:tcBorders>
          </w:tcPr>
          <w:p w14:paraId="31BC37AA" w14:textId="77777777" w:rsidR="002C19A5" w:rsidRPr="00134F31" w:rsidRDefault="002C19A5" w:rsidP="00760EEA">
            <w:pPr>
              <w:spacing w:before="0" w:line="360" w:lineRule="auto"/>
              <w:ind w:firstLine="0"/>
              <w:rPr>
                <w:rFonts w:ascii="Times New Roman" w:hAnsi="Times New Roman"/>
              </w:rPr>
            </w:pPr>
            <w:r w:rsidRPr="00134F31">
              <w:rPr>
                <w:rFonts w:ascii="Times New Roman" w:hAnsi="Times New Roman"/>
              </w:rPr>
              <w:lastRenderedPageBreak/>
              <w:t xml:space="preserve">Ngoại lệ: </w:t>
            </w:r>
          </w:p>
          <w:p w14:paraId="1CB038F2" w14:textId="61496098" w:rsidR="002C19A5" w:rsidRPr="00134F31" w:rsidRDefault="00134F31" w:rsidP="00760EEA">
            <w:pPr>
              <w:spacing w:before="0" w:line="360" w:lineRule="auto"/>
              <w:ind w:left="360" w:firstLine="0"/>
              <w:rPr>
                <w:rFonts w:ascii="Times New Roman" w:hAnsi="Times New Roman"/>
              </w:rPr>
            </w:pPr>
            <w:r w:rsidRPr="00134F31">
              <w:rPr>
                <w:rFonts w:ascii="Times New Roman" w:eastAsia="Times New Roman" w:hAnsi="Times New Roman"/>
              </w:rPr>
              <w:t xml:space="preserve">5.A) </w:t>
            </w:r>
            <w:r w:rsidR="00716A30" w:rsidRPr="00134F31">
              <w:rPr>
                <w:rFonts w:ascii="Times New Roman" w:eastAsia="Times New Roman" w:hAnsi="Times New Roman"/>
              </w:rPr>
              <w:t>Admin</w:t>
            </w:r>
            <w:r w:rsidR="00716A30" w:rsidRPr="00134F31">
              <w:rPr>
                <w:rFonts w:ascii="Times New Roman" w:hAnsi="Times New Roman"/>
              </w:rPr>
              <w:t xml:space="preserve"> </w:t>
            </w:r>
            <w:r w:rsidR="002C19A5" w:rsidRPr="00134F31">
              <w:rPr>
                <w:rFonts w:ascii="Times New Roman" w:hAnsi="Times New Roman"/>
              </w:rPr>
              <w:t xml:space="preserve">nhập không đầy đủ thông tin </w:t>
            </w:r>
          </w:p>
          <w:p w14:paraId="2F855AA1" w14:textId="2D7C4D05" w:rsidR="002C19A5" w:rsidRPr="00CA2D37" w:rsidRDefault="00134F31" w:rsidP="00760EEA">
            <w:pPr>
              <w:keepNext/>
              <w:spacing w:before="0" w:line="360" w:lineRule="auto"/>
              <w:ind w:left="360" w:firstLine="0"/>
              <w:rPr>
                <w:b/>
                <w:bCs/>
              </w:rPr>
            </w:pPr>
            <w:r w:rsidRPr="00CA2D37">
              <w:rPr>
                <w:rFonts w:ascii="Times New Roman" w:eastAsia="Times New Roman" w:hAnsi="Times New Roman"/>
              </w:rPr>
              <w:t xml:space="preserve">5.A.1) </w:t>
            </w:r>
            <w:r w:rsidR="00CA2D37" w:rsidRPr="000E6398">
              <w:rPr>
                <w:rFonts w:ascii="Times New Roman" w:hAnsi="Times New Roman"/>
              </w:rPr>
              <w:t xml:space="preserve">Luồng sự </w:t>
            </w:r>
            <w:r w:rsidR="00CA2D37" w:rsidRPr="00CA2D37">
              <w:rPr>
                <w:rFonts w:ascii="Times New Roman" w:hAnsi="Times New Roman"/>
              </w:rPr>
              <w:t>kiện</w:t>
            </w:r>
            <w:r w:rsidR="00CA2D37" w:rsidRPr="000E6398">
              <w:rPr>
                <w:rFonts w:ascii="Times New Roman" w:hAnsi="Times New Roman"/>
              </w:rPr>
              <w:t xml:space="preserve"> quay lại bước 4</w:t>
            </w:r>
          </w:p>
        </w:tc>
      </w:tr>
    </w:tbl>
    <w:p w14:paraId="2DC9E713" w14:textId="77777777" w:rsidR="007A41FE" w:rsidRPr="000747EC" w:rsidRDefault="007A41FE" w:rsidP="007A41FE">
      <w:pPr>
        <w:ind w:left="720" w:firstLine="0"/>
        <w:rPr>
          <w:b/>
          <w:bCs/>
        </w:rPr>
      </w:pPr>
    </w:p>
    <w:p w14:paraId="16B87A69" w14:textId="399E9527" w:rsidR="00FB04EE" w:rsidRPr="007A41FE" w:rsidRDefault="00FB04EE" w:rsidP="00FE7FF7">
      <w:pPr>
        <w:pStyle w:val="ListParagraph"/>
        <w:numPr>
          <w:ilvl w:val="0"/>
          <w:numId w:val="87"/>
        </w:numPr>
        <w:rPr>
          <w:b/>
          <w:bCs/>
          <w:lang w:val="en-US"/>
        </w:rPr>
      </w:pPr>
      <w:r w:rsidRPr="007A41FE">
        <w:rPr>
          <w:b/>
          <w:bCs/>
          <w:lang w:val="en-US"/>
        </w:rPr>
        <w:t>Sửa vai trò</w:t>
      </w:r>
    </w:p>
    <w:p w14:paraId="0576DCD8" w14:textId="3E2A6E22" w:rsidR="001E75BE" w:rsidRDefault="001E75BE" w:rsidP="00162943">
      <w:pPr>
        <w:pStyle w:val="Caption"/>
        <w:keepNext/>
        <w:spacing w:line="360" w:lineRule="auto"/>
      </w:pPr>
      <w:bookmarkStart w:id="114" w:name="_Toc216254472"/>
      <w:r>
        <w:t xml:space="preserve">Bảng </w:t>
      </w:r>
      <w:fldSimple w:instr=" STYLEREF 1 \s ">
        <w:r w:rsidR="00E629C6">
          <w:rPr>
            <w:noProof/>
          </w:rPr>
          <w:t>2</w:t>
        </w:r>
      </w:fldSimple>
      <w:r w:rsidR="007332FC">
        <w:noBreakHyphen/>
      </w:r>
      <w:fldSimple w:instr=" SEQ Bảng \* ARABIC \s 1 ">
        <w:r w:rsidR="00E629C6">
          <w:rPr>
            <w:noProof/>
          </w:rPr>
          <w:t>11</w:t>
        </w:r>
      </w:fldSimple>
      <w:r>
        <w:t xml:space="preserve"> </w:t>
      </w:r>
      <w:r w:rsidRPr="00247914">
        <w:rPr>
          <w:lang w:val="vi-VN"/>
        </w:rPr>
        <w:t xml:space="preserve">Đặc tả Use Case </w:t>
      </w:r>
      <w:r w:rsidRPr="00890B20">
        <w:rPr>
          <w:lang w:val="vi-VN"/>
        </w:rPr>
        <w:t>sửa vai trò</w:t>
      </w:r>
      <w:bookmarkEnd w:id="114"/>
    </w:p>
    <w:tbl>
      <w:tblPr>
        <w:tblStyle w:val="TableGrid"/>
        <w:tblW w:w="0" w:type="auto"/>
        <w:tblLook w:val="04A0" w:firstRow="1" w:lastRow="0" w:firstColumn="1" w:lastColumn="0" w:noHBand="0" w:noVBand="1"/>
      </w:tblPr>
      <w:tblGrid>
        <w:gridCol w:w="4292"/>
        <w:gridCol w:w="4250"/>
      </w:tblGrid>
      <w:tr w:rsidR="002C19A5" w:rsidRPr="00890B20" w14:paraId="375EAD36" w14:textId="77777777" w:rsidTr="00FF0139">
        <w:tc>
          <w:tcPr>
            <w:tcW w:w="4292" w:type="dxa"/>
          </w:tcPr>
          <w:p w14:paraId="449B4BC4" w14:textId="77777777" w:rsidR="002C19A5" w:rsidRPr="00890B20" w:rsidRDefault="002C19A5" w:rsidP="009E3F14">
            <w:pPr>
              <w:spacing w:before="100"/>
              <w:ind w:firstLine="0"/>
              <w:jc w:val="left"/>
            </w:pPr>
            <w:r w:rsidRPr="00890B20">
              <w:t>Tên Use Case</w:t>
            </w:r>
          </w:p>
        </w:tc>
        <w:tc>
          <w:tcPr>
            <w:tcW w:w="4250" w:type="dxa"/>
          </w:tcPr>
          <w:p w14:paraId="14B67978" w14:textId="77777777" w:rsidR="002C19A5" w:rsidRPr="00890B20" w:rsidRDefault="002C19A5" w:rsidP="009E3F14">
            <w:pPr>
              <w:spacing w:before="100"/>
              <w:ind w:firstLine="0"/>
              <w:jc w:val="left"/>
            </w:pPr>
            <w:r w:rsidRPr="00890B20">
              <w:t>Sửa vai trò</w:t>
            </w:r>
          </w:p>
        </w:tc>
      </w:tr>
      <w:tr w:rsidR="002C19A5" w:rsidRPr="00890B20" w14:paraId="0068B8B2" w14:textId="77777777" w:rsidTr="00FF0139">
        <w:tc>
          <w:tcPr>
            <w:tcW w:w="4292" w:type="dxa"/>
          </w:tcPr>
          <w:p w14:paraId="4627C86F" w14:textId="77777777" w:rsidR="002C19A5" w:rsidRPr="00890B20" w:rsidRDefault="002C19A5" w:rsidP="009E3F14">
            <w:pPr>
              <w:spacing w:before="100"/>
              <w:ind w:firstLine="0"/>
            </w:pPr>
            <w:r w:rsidRPr="00890B20">
              <w:t>Tác nhân chính</w:t>
            </w:r>
          </w:p>
        </w:tc>
        <w:tc>
          <w:tcPr>
            <w:tcW w:w="4250" w:type="dxa"/>
          </w:tcPr>
          <w:p w14:paraId="7F411FAA" w14:textId="313F5C61" w:rsidR="002C19A5" w:rsidRPr="00890B20" w:rsidRDefault="00D07DB9" w:rsidP="009E3F14">
            <w:pPr>
              <w:spacing w:before="100"/>
              <w:ind w:firstLine="0"/>
            </w:pPr>
            <w:r w:rsidRPr="00D07DB9">
              <w:rPr>
                <w:lang w:val="en-US"/>
              </w:rPr>
              <w:t>Admin</w:t>
            </w:r>
          </w:p>
        </w:tc>
      </w:tr>
      <w:tr w:rsidR="002C19A5" w:rsidRPr="00890B20" w14:paraId="132A2305" w14:textId="77777777" w:rsidTr="00FF0139">
        <w:tc>
          <w:tcPr>
            <w:tcW w:w="4292" w:type="dxa"/>
          </w:tcPr>
          <w:p w14:paraId="4C82228F" w14:textId="77777777" w:rsidR="002C19A5" w:rsidRPr="00890B20" w:rsidRDefault="002C19A5" w:rsidP="009E3F14">
            <w:pPr>
              <w:spacing w:before="100"/>
              <w:ind w:firstLine="0"/>
            </w:pPr>
            <w:r w:rsidRPr="00890B20">
              <w:t>Tiền điều kiện</w:t>
            </w:r>
          </w:p>
        </w:tc>
        <w:tc>
          <w:tcPr>
            <w:tcW w:w="4250" w:type="dxa"/>
          </w:tcPr>
          <w:p w14:paraId="3774B400" w14:textId="03B5FCC3" w:rsidR="002C19A5" w:rsidRPr="00890B20" w:rsidRDefault="00D07DB9" w:rsidP="009E3F14">
            <w:pPr>
              <w:spacing w:before="100"/>
              <w:ind w:firstLine="0"/>
            </w:pPr>
            <w:r w:rsidRPr="00D07DB9">
              <w:rPr>
                <w:lang w:val="en-US"/>
              </w:rPr>
              <w:t>Admin</w:t>
            </w:r>
            <w:r>
              <w:rPr>
                <w:lang w:val="en-US"/>
              </w:rPr>
              <w:t xml:space="preserve"> </w:t>
            </w:r>
            <w:r w:rsidR="002C19A5" w:rsidRPr="00890B20">
              <w:t>đăng nhập vào trang quản trị</w:t>
            </w:r>
          </w:p>
        </w:tc>
      </w:tr>
      <w:tr w:rsidR="002C19A5" w:rsidRPr="00890B20" w14:paraId="25CD4036" w14:textId="77777777" w:rsidTr="00FF0139">
        <w:tc>
          <w:tcPr>
            <w:tcW w:w="4292" w:type="dxa"/>
          </w:tcPr>
          <w:p w14:paraId="528E2113" w14:textId="77777777" w:rsidR="002C19A5" w:rsidRPr="00890B20" w:rsidRDefault="002C19A5" w:rsidP="009E3F14">
            <w:pPr>
              <w:spacing w:before="100"/>
              <w:ind w:firstLine="0"/>
            </w:pPr>
            <w:r w:rsidRPr="00890B20">
              <w:t>Đảm bảo tối thiểu</w:t>
            </w:r>
          </w:p>
        </w:tc>
        <w:tc>
          <w:tcPr>
            <w:tcW w:w="4250" w:type="dxa"/>
          </w:tcPr>
          <w:p w14:paraId="3197C0D4" w14:textId="26188E0B" w:rsidR="002C19A5" w:rsidRPr="00890B20" w:rsidRDefault="00D07DB9" w:rsidP="009E3F14">
            <w:pPr>
              <w:spacing w:before="100"/>
              <w:ind w:firstLine="0"/>
            </w:pPr>
            <w:r w:rsidRPr="00D07DB9">
              <w:t xml:space="preserve">Admin </w:t>
            </w:r>
            <w:r w:rsidR="002C19A5" w:rsidRPr="00890B20">
              <w:t>truy cập được vào trang quản lý vai trò và nhập được thông tin</w:t>
            </w:r>
          </w:p>
        </w:tc>
      </w:tr>
      <w:tr w:rsidR="002C19A5" w:rsidRPr="00890B20" w14:paraId="32E00AF2" w14:textId="77777777" w:rsidTr="00FF0139">
        <w:tc>
          <w:tcPr>
            <w:tcW w:w="4292" w:type="dxa"/>
          </w:tcPr>
          <w:p w14:paraId="4E251E20" w14:textId="77777777" w:rsidR="002C19A5" w:rsidRPr="00890B20" w:rsidRDefault="002C19A5" w:rsidP="009E3F14">
            <w:pPr>
              <w:spacing w:before="100"/>
              <w:ind w:firstLine="0"/>
            </w:pPr>
            <w:r w:rsidRPr="00890B20">
              <w:t>Đảm bảo thành công</w:t>
            </w:r>
          </w:p>
        </w:tc>
        <w:tc>
          <w:tcPr>
            <w:tcW w:w="4250" w:type="dxa"/>
          </w:tcPr>
          <w:p w14:paraId="0101888C" w14:textId="77777777" w:rsidR="002C19A5" w:rsidRPr="00890B20" w:rsidRDefault="002C19A5" w:rsidP="009E3F14">
            <w:pPr>
              <w:spacing w:before="100"/>
              <w:ind w:firstLine="0"/>
            </w:pPr>
            <w:r w:rsidRPr="00890B20">
              <w:t>Đã chỉnh sửa được vai trò</w:t>
            </w:r>
          </w:p>
        </w:tc>
      </w:tr>
      <w:tr w:rsidR="002C19A5" w:rsidRPr="00890B20" w14:paraId="634C78A5" w14:textId="77777777" w:rsidTr="00FF0139">
        <w:tc>
          <w:tcPr>
            <w:tcW w:w="4292" w:type="dxa"/>
          </w:tcPr>
          <w:p w14:paraId="5810C692" w14:textId="77777777" w:rsidR="002C19A5" w:rsidRPr="00890B20" w:rsidRDefault="002C19A5" w:rsidP="009E3F14">
            <w:pPr>
              <w:spacing w:before="100"/>
              <w:ind w:firstLine="0"/>
            </w:pPr>
            <w:r w:rsidRPr="00890B20">
              <w:t>Kích hoạt</w:t>
            </w:r>
          </w:p>
        </w:tc>
        <w:tc>
          <w:tcPr>
            <w:tcW w:w="4250" w:type="dxa"/>
          </w:tcPr>
          <w:p w14:paraId="169EC085" w14:textId="4D3A1149" w:rsidR="002C19A5" w:rsidRPr="00890B20" w:rsidRDefault="00AC7B18" w:rsidP="009E3F14">
            <w:pPr>
              <w:spacing w:before="100"/>
              <w:ind w:firstLine="0"/>
            </w:pPr>
            <w:r w:rsidRPr="003A6835">
              <w:t>Nút</w:t>
            </w:r>
            <w:r w:rsidR="002C19A5" w:rsidRPr="00890B20">
              <w:t xml:space="preserve"> “Sửa vai trò” trên trang quản lý vai trò</w:t>
            </w:r>
          </w:p>
        </w:tc>
      </w:tr>
      <w:tr w:rsidR="002C19A5" w:rsidRPr="00890B20" w14:paraId="5BC0D918" w14:textId="77777777" w:rsidTr="009E3F14">
        <w:tc>
          <w:tcPr>
            <w:tcW w:w="8542" w:type="dxa"/>
            <w:gridSpan w:val="2"/>
            <w:tcBorders>
              <w:bottom w:val="single" w:sz="4" w:space="0" w:color="auto"/>
            </w:tcBorders>
          </w:tcPr>
          <w:p w14:paraId="74A05E2D" w14:textId="635945D5" w:rsidR="0073367D" w:rsidRPr="0073367D" w:rsidRDefault="0073367D" w:rsidP="0073367D">
            <w:pPr>
              <w:pStyle w:val="ListParagraph"/>
              <w:numPr>
                <w:ilvl w:val="0"/>
                <w:numId w:val="0"/>
              </w:numPr>
              <w:spacing w:before="100" w:line="360" w:lineRule="auto"/>
              <w:rPr>
                <w:lang w:val="en-US"/>
              </w:rPr>
            </w:pPr>
            <w:r>
              <w:rPr>
                <w:lang w:val="en-US"/>
              </w:rPr>
              <w:t>Chuỗi sự kiện chính</w:t>
            </w:r>
          </w:p>
          <w:p w14:paraId="00595CEB" w14:textId="1E4FC0B3" w:rsidR="002C19A5" w:rsidRPr="00890B20" w:rsidRDefault="00DC00F2" w:rsidP="00FE7FF7">
            <w:pPr>
              <w:pStyle w:val="ListParagraph"/>
              <w:numPr>
                <w:ilvl w:val="0"/>
                <w:numId w:val="40"/>
              </w:numPr>
              <w:spacing w:before="100" w:line="360" w:lineRule="auto"/>
            </w:pPr>
            <w:r w:rsidRPr="00DC00F2">
              <w:t xml:space="preserve">Admin </w:t>
            </w:r>
            <w:r w:rsidR="002C19A5" w:rsidRPr="00890B20">
              <w:t>đang nhập vào trang quản trị sau đó vào vai trò</w:t>
            </w:r>
          </w:p>
          <w:p w14:paraId="7F4E4A68" w14:textId="1ED5EA3C" w:rsidR="002C19A5" w:rsidRPr="00890B20" w:rsidRDefault="00DC00F2" w:rsidP="00FE7FF7">
            <w:pPr>
              <w:pStyle w:val="ListParagraph"/>
              <w:numPr>
                <w:ilvl w:val="0"/>
                <w:numId w:val="40"/>
              </w:numPr>
              <w:spacing w:before="100" w:line="360" w:lineRule="auto"/>
            </w:pPr>
            <w:r w:rsidRPr="00DC00F2">
              <w:rPr>
                <w:lang w:val="en-US"/>
              </w:rPr>
              <w:t>Admin</w:t>
            </w:r>
            <w:r w:rsidR="002C19A5" w:rsidRPr="00890B20">
              <w:t>kích hoạt form thêm vai trò</w:t>
            </w:r>
          </w:p>
          <w:p w14:paraId="798969F8" w14:textId="77777777" w:rsidR="002C19A5" w:rsidRPr="00890B20" w:rsidRDefault="002C19A5" w:rsidP="00FE7FF7">
            <w:pPr>
              <w:pStyle w:val="ListParagraph"/>
              <w:numPr>
                <w:ilvl w:val="0"/>
                <w:numId w:val="40"/>
              </w:numPr>
              <w:spacing w:before="100" w:line="360" w:lineRule="auto"/>
            </w:pPr>
            <w:r w:rsidRPr="00890B20">
              <w:t>Hệ thống hiển thị form để sửa các thông tin về vai trò: tên vai trò, tên hiển thị, mô tả,...</w:t>
            </w:r>
          </w:p>
          <w:p w14:paraId="27B356CA" w14:textId="77777777" w:rsidR="002C19A5" w:rsidRPr="00890B20" w:rsidRDefault="002C19A5" w:rsidP="00FE7FF7">
            <w:pPr>
              <w:pStyle w:val="ListParagraph"/>
              <w:numPr>
                <w:ilvl w:val="0"/>
                <w:numId w:val="40"/>
              </w:numPr>
              <w:spacing w:before="100" w:line="360" w:lineRule="auto"/>
            </w:pPr>
            <w:r w:rsidRPr="00890B20">
              <w:t>Admin sửa lại đầy đủ thông tin và chọn nút “Lưu”</w:t>
            </w:r>
          </w:p>
          <w:p w14:paraId="26155B6D" w14:textId="77777777" w:rsidR="002C19A5" w:rsidRPr="00890B20" w:rsidRDefault="002C19A5" w:rsidP="00FE7FF7">
            <w:pPr>
              <w:pStyle w:val="ListParagraph"/>
              <w:numPr>
                <w:ilvl w:val="0"/>
                <w:numId w:val="40"/>
              </w:numPr>
              <w:spacing w:before="100" w:line="360" w:lineRule="auto"/>
            </w:pPr>
            <w:r w:rsidRPr="00890B20">
              <w:t>Hệ thống kiểm tra thông tin về vai trò và lưu vào trong CSDL</w:t>
            </w:r>
          </w:p>
          <w:p w14:paraId="4CD32860" w14:textId="786DFCBA" w:rsidR="002C19A5" w:rsidRPr="00D63499" w:rsidRDefault="002C19A5" w:rsidP="00FE7FF7">
            <w:pPr>
              <w:pStyle w:val="ListParagraph"/>
              <w:numPr>
                <w:ilvl w:val="0"/>
                <w:numId w:val="40"/>
              </w:numPr>
              <w:spacing w:before="100" w:line="360" w:lineRule="auto"/>
            </w:pPr>
            <w:r w:rsidRPr="00890B20">
              <w:t>Hệ thống báo thành công</w:t>
            </w:r>
          </w:p>
        </w:tc>
      </w:tr>
      <w:tr w:rsidR="00D63499" w:rsidRPr="00890B20" w14:paraId="6B87BC28" w14:textId="77777777" w:rsidTr="00231603">
        <w:trPr>
          <w:trHeight w:val="1619"/>
        </w:trPr>
        <w:tc>
          <w:tcPr>
            <w:tcW w:w="8542" w:type="dxa"/>
            <w:gridSpan w:val="2"/>
            <w:tcBorders>
              <w:bottom w:val="single" w:sz="4" w:space="0" w:color="auto"/>
            </w:tcBorders>
          </w:tcPr>
          <w:p w14:paraId="7F92351C" w14:textId="66D27311" w:rsidR="00A124D2" w:rsidRPr="000747EC" w:rsidRDefault="00A124D2" w:rsidP="00491178">
            <w:pPr>
              <w:spacing w:before="100" w:line="240" w:lineRule="auto"/>
              <w:ind w:firstLine="0"/>
            </w:pPr>
            <w:r w:rsidRPr="00A124D2">
              <w:t>Ngoại l</w:t>
            </w:r>
            <w:r w:rsidRPr="000747EC">
              <w:t>ệ:</w:t>
            </w:r>
          </w:p>
          <w:p w14:paraId="5C178411" w14:textId="67FA1205" w:rsidR="00D63499" w:rsidRPr="00890B20" w:rsidRDefault="005F51A0" w:rsidP="00491178">
            <w:pPr>
              <w:spacing w:before="100" w:line="240" w:lineRule="auto"/>
              <w:ind w:left="720" w:firstLine="0"/>
            </w:pPr>
            <w:r w:rsidRPr="005F51A0">
              <w:t xml:space="preserve">5.A) </w:t>
            </w:r>
            <w:r w:rsidR="00D63499" w:rsidRPr="00D931D7">
              <w:t xml:space="preserve">Admin </w:t>
            </w:r>
            <w:r w:rsidR="00D63499" w:rsidRPr="00890B20">
              <w:t>bỏ trống một hoặc nhiều trường bắt buộc</w:t>
            </w:r>
          </w:p>
          <w:p w14:paraId="7133CE8C" w14:textId="3007E78B" w:rsidR="00D63499" w:rsidRPr="008A3061" w:rsidRDefault="005F51A0" w:rsidP="00491178">
            <w:pPr>
              <w:spacing w:before="100" w:line="240" w:lineRule="auto"/>
              <w:ind w:left="720" w:firstLine="0"/>
            </w:pPr>
            <w:r w:rsidRPr="008A3061">
              <w:t xml:space="preserve">5.A.1) </w:t>
            </w:r>
            <w:r w:rsidR="008A3061" w:rsidRPr="000E6398">
              <w:t xml:space="preserve">Luồng sự </w:t>
            </w:r>
            <w:r w:rsidR="008A3061" w:rsidRPr="008A3061">
              <w:t>kiện</w:t>
            </w:r>
            <w:r w:rsidR="008A3061" w:rsidRPr="000E6398">
              <w:t xml:space="preserve"> quay lại bước </w:t>
            </w:r>
            <w:r w:rsidR="008A3061" w:rsidRPr="008A3061">
              <w:t>3</w:t>
            </w:r>
          </w:p>
        </w:tc>
      </w:tr>
    </w:tbl>
    <w:p w14:paraId="659BF6FC" w14:textId="236CD082" w:rsidR="00360831" w:rsidRPr="008A3061" w:rsidRDefault="00360831" w:rsidP="002C19A5">
      <w:pPr>
        <w:pStyle w:val="Caption"/>
        <w:rPr>
          <w:lang w:val="vi-VN"/>
        </w:rPr>
      </w:pPr>
    </w:p>
    <w:p w14:paraId="26A2F9BC" w14:textId="77777777" w:rsidR="00F24D51" w:rsidRPr="008A3061" w:rsidRDefault="00F24D51" w:rsidP="00F24D51"/>
    <w:p w14:paraId="7D15517D" w14:textId="77777777" w:rsidR="00F24D51" w:rsidRPr="008A3061" w:rsidRDefault="00F24D51" w:rsidP="00F24D51"/>
    <w:p w14:paraId="0D1F1EFA" w14:textId="77777777" w:rsidR="00F24D51" w:rsidRPr="008A3061" w:rsidRDefault="00F24D51" w:rsidP="00F24D51"/>
    <w:p w14:paraId="15367B66" w14:textId="77777777" w:rsidR="00F24D51" w:rsidRPr="008A3061" w:rsidRDefault="00F24D51" w:rsidP="00F24D51"/>
    <w:p w14:paraId="435A3A48" w14:textId="77777777" w:rsidR="00F24D51" w:rsidRPr="008A3061" w:rsidRDefault="00F24D51" w:rsidP="00F24D51"/>
    <w:p w14:paraId="3AEC7A91" w14:textId="77777777" w:rsidR="00F24D51" w:rsidRPr="008A3061" w:rsidRDefault="00F24D51" w:rsidP="00F24D51"/>
    <w:p w14:paraId="530DC3A2" w14:textId="76DC6605" w:rsidR="002C19A5" w:rsidRPr="00462FF5" w:rsidRDefault="002C19A5" w:rsidP="00FE7FF7">
      <w:pPr>
        <w:pStyle w:val="ListParagraph"/>
        <w:numPr>
          <w:ilvl w:val="0"/>
          <w:numId w:val="87"/>
        </w:numPr>
        <w:spacing w:line="360" w:lineRule="auto"/>
        <w:rPr>
          <w:b/>
          <w:bCs/>
        </w:rPr>
      </w:pPr>
      <w:r w:rsidRPr="00462FF5">
        <w:rPr>
          <w:b/>
          <w:bCs/>
        </w:rPr>
        <w:t>Xóa vai trò</w:t>
      </w:r>
    </w:p>
    <w:p w14:paraId="0D48B074" w14:textId="525BDC69" w:rsidR="00462FF5" w:rsidRDefault="00462FF5" w:rsidP="006E0383">
      <w:pPr>
        <w:pStyle w:val="Caption"/>
        <w:keepNext/>
        <w:spacing w:line="360" w:lineRule="auto"/>
      </w:pPr>
      <w:bookmarkStart w:id="115" w:name="_Toc216254473"/>
      <w:r>
        <w:t xml:space="preserve">Bảng </w:t>
      </w:r>
      <w:fldSimple w:instr=" STYLEREF 1 \s ">
        <w:r w:rsidR="00E629C6">
          <w:rPr>
            <w:noProof/>
          </w:rPr>
          <w:t>2</w:t>
        </w:r>
      </w:fldSimple>
      <w:r w:rsidR="007332FC">
        <w:noBreakHyphen/>
      </w:r>
      <w:fldSimple w:instr=" SEQ Bảng \* ARABIC \s 1 ">
        <w:r w:rsidR="00E629C6">
          <w:rPr>
            <w:noProof/>
          </w:rPr>
          <w:t>12</w:t>
        </w:r>
      </w:fldSimple>
      <w:r w:rsidRPr="00462FF5">
        <w:rPr>
          <w:lang w:val="vi-VN"/>
        </w:rPr>
        <w:t xml:space="preserve"> </w:t>
      </w:r>
      <w:r w:rsidRPr="00092EAF">
        <w:rPr>
          <w:lang w:val="vi-VN"/>
        </w:rPr>
        <w:t xml:space="preserve">Đặc tả Use Case </w:t>
      </w:r>
      <w:r w:rsidR="00F95E86">
        <w:t>x</w:t>
      </w:r>
      <w:r w:rsidRPr="00890B20">
        <w:rPr>
          <w:lang w:val="vi-VN"/>
        </w:rPr>
        <w:t>óa vai trò</w:t>
      </w:r>
      <w:bookmarkEnd w:id="115"/>
    </w:p>
    <w:tbl>
      <w:tblPr>
        <w:tblStyle w:val="TableGrid"/>
        <w:tblW w:w="0" w:type="auto"/>
        <w:tblLook w:val="04A0" w:firstRow="1" w:lastRow="0" w:firstColumn="1" w:lastColumn="0" w:noHBand="0" w:noVBand="1"/>
      </w:tblPr>
      <w:tblGrid>
        <w:gridCol w:w="4292"/>
        <w:gridCol w:w="4250"/>
      </w:tblGrid>
      <w:tr w:rsidR="002C19A5" w:rsidRPr="00890B20" w14:paraId="7CDCCDCC" w14:textId="77777777" w:rsidTr="00A412AE">
        <w:tc>
          <w:tcPr>
            <w:tcW w:w="4292" w:type="dxa"/>
            <w:tcMar>
              <w:top w:w="57" w:type="dxa"/>
              <w:bottom w:w="57" w:type="dxa"/>
            </w:tcMar>
          </w:tcPr>
          <w:p w14:paraId="37C4B895" w14:textId="77777777" w:rsidR="002C19A5" w:rsidRPr="00890B20" w:rsidRDefault="002C19A5" w:rsidP="00FF0139">
            <w:pPr>
              <w:ind w:firstLine="0"/>
              <w:jc w:val="left"/>
            </w:pPr>
            <w:r w:rsidRPr="00890B20">
              <w:t>Tên Use Case</w:t>
            </w:r>
          </w:p>
        </w:tc>
        <w:tc>
          <w:tcPr>
            <w:tcW w:w="4250" w:type="dxa"/>
            <w:tcMar>
              <w:top w:w="57" w:type="dxa"/>
              <w:bottom w:w="57" w:type="dxa"/>
            </w:tcMar>
          </w:tcPr>
          <w:p w14:paraId="10EA055F" w14:textId="77777777" w:rsidR="002C19A5" w:rsidRPr="00890B20" w:rsidRDefault="002C19A5" w:rsidP="00FF0139">
            <w:pPr>
              <w:ind w:firstLine="0"/>
              <w:jc w:val="left"/>
            </w:pPr>
            <w:r w:rsidRPr="00890B20">
              <w:t>Xóa vai trò</w:t>
            </w:r>
          </w:p>
        </w:tc>
      </w:tr>
      <w:tr w:rsidR="002C19A5" w:rsidRPr="00890B20" w14:paraId="5DC61B15" w14:textId="77777777" w:rsidTr="00A412AE">
        <w:tc>
          <w:tcPr>
            <w:tcW w:w="4292" w:type="dxa"/>
            <w:tcMar>
              <w:top w:w="57" w:type="dxa"/>
              <w:bottom w:w="57" w:type="dxa"/>
            </w:tcMar>
          </w:tcPr>
          <w:p w14:paraId="3DD00578" w14:textId="77777777" w:rsidR="002C19A5" w:rsidRPr="00890B20" w:rsidRDefault="002C19A5" w:rsidP="00FF0139">
            <w:pPr>
              <w:ind w:firstLine="0"/>
            </w:pPr>
            <w:r w:rsidRPr="00890B20">
              <w:t>Tác nhân chính</w:t>
            </w:r>
          </w:p>
        </w:tc>
        <w:tc>
          <w:tcPr>
            <w:tcW w:w="4250" w:type="dxa"/>
            <w:tcMar>
              <w:top w:w="57" w:type="dxa"/>
              <w:bottom w:w="57" w:type="dxa"/>
            </w:tcMar>
          </w:tcPr>
          <w:p w14:paraId="706E97E5" w14:textId="2D4D6DA0" w:rsidR="002C19A5" w:rsidRPr="00890B20" w:rsidRDefault="00A05FE1" w:rsidP="00FF0139">
            <w:pPr>
              <w:ind w:firstLine="0"/>
            </w:pPr>
            <w:r w:rsidRPr="00A05FE1">
              <w:rPr>
                <w:lang w:val="en-US"/>
              </w:rPr>
              <w:t>Admin</w:t>
            </w:r>
          </w:p>
        </w:tc>
      </w:tr>
      <w:tr w:rsidR="002C19A5" w:rsidRPr="00890B20" w14:paraId="571DA2BC" w14:textId="77777777" w:rsidTr="00A412AE">
        <w:tc>
          <w:tcPr>
            <w:tcW w:w="4292" w:type="dxa"/>
            <w:tcMar>
              <w:top w:w="57" w:type="dxa"/>
              <w:bottom w:w="57" w:type="dxa"/>
            </w:tcMar>
          </w:tcPr>
          <w:p w14:paraId="1409EE3E" w14:textId="77777777" w:rsidR="002C19A5" w:rsidRPr="00890B20" w:rsidRDefault="002C19A5" w:rsidP="00FF0139">
            <w:pPr>
              <w:ind w:firstLine="0"/>
            </w:pPr>
            <w:r w:rsidRPr="00890B20">
              <w:t>Tiền điều kiện</w:t>
            </w:r>
          </w:p>
        </w:tc>
        <w:tc>
          <w:tcPr>
            <w:tcW w:w="4250" w:type="dxa"/>
            <w:tcMar>
              <w:top w:w="57" w:type="dxa"/>
              <w:bottom w:w="57" w:type="dxa"/>
            </w:tcMar>
          </w:tcPr>
          <w:p w14:paraId="5C056C6E" w14:textId="62192CD1" w:rsidR="002C19A5" w:rsidRPr="00890B20" w:rsidRDefault="00A05FE1" w:rsidP="00FF0139">
            <w:pPr>
              <w:ind w:firstLine="0"/>
            </w:pPr>
            <w:r w:rsidRPr="00A05FE1">
              <w:rPr>
                <w:lang w:val="en-US"/>
              </w:rPr>
              <w:t>Admin</w:t>
            </w:r>
            <w:r>
              <w:rPr>
                <w:lang w:val="en-US"/>
              </w:rPr>
              <w:t xml:space="preserve"> </w:t>
            </w:r>
            <w:r w:rsidR="002C19A5" w:rsidRPr="00890B20">
              <w:t>đăng nhập vào trang quản trị</w:t>
            </w:r>
          </w:p>
        </w:tc>
      </w:tr>
      <w:tr w:rsidR="002C19A5" w:rsidRPr="00890B20" w14:paraId="54FF0A6E" w14:textId="77777777" w:rsidTr="00A412AE">
        <w:tc>
          <w:tcPr>
            <w:tcW w:w="4292" w:type="dxa"/>
            <w:tcMar>
              <w:top w:w="57" w:type="dxa"/>
              <w:bottom w:w="57" w:type="dxa"/>
            </w:tcMar>
          </w:tcPr>
          <w:p w14:paraId="26F8D9EB" w14:textId="77777777" w:rsidR="002C19A5" w:rsidRPr="00890B20" w:rsidRDefault="002C19A5" w:rsidP="00FF0139">
            <w:pPr>
              <w:ind w:firstLine="0"/>
            </w:pPr>
            <w:r w:rsidRPr="00890B20">
              <w:t>Đảm bảo tối thiểu</w:t>
            </w:r>
          </w:p>
        </w:tc>
        <w:tc>
          <w:tcPr>
            <w:tcW w:w="4250" w:type="dxa"/>
            <w:tcMar>
              <w:top w:w="57" w:type="dxa"/>
              <w:bottom w:w="57" w:type="dxa"/>
            </w:tcMar>
          </w:tcPr>
          <w:p w14:paraId="33CCDB1F" w14:textId="305229B8" w:rsidR="002C19A5" w:rsidRPr="00890B20" w:rsidRDefault="00A05FE1" w:rsidP="00FF0139">
            <w:pPr>
              <w:ind w:firstLine="0"/>
            </w:pPr>
            <w:r w:rsidRPr="00461854">
              <w:t xml:space="preserve">Admin </w:t>
            </w:r>
            <w:r w:rsidR="002C19A5" w:rsidRPr="00890B20">
              <w:t xml:space="preserve">truy cập được vào trang quản lý vai trò </w:t>
            </w:r>
          </w:p>
        </w:tc>
      </w:tr>
      <w:tr w:rsidR="002C19A5" w:rsidRPr="00890B20" w14:paraId="77FF782B" w14:textId="77777777" w:rsidTr="00A412AE">
        <w:tc>
          <w:tcPr>
            <w:tcW w:w="4292" w:type="dxa"/>
            <w:tcMar>
              <w:top w:w="57" w:type="dxa"/>
              <w:bottom w:w="57" w:type="dxa"/>
            </w:tcMar>
          </w:tcPr>
          <w:p w14:paraId="573FF374" w14:textId="77777777" w:rsidR="002C19A5" w:rsidRPr="00890B20" w:rsidRDefault="002C19A5" w:rsidP="00FF0139">
            <w:pPr>
              <w:ind w:firstLine="0"/>
            </w:pPr>
            <w:r w:rsidRPr="00890B20">
              <w:t>Đảm bảo thành công</w:t>
            </w:r>
          </w:p>
        </w:tc>
        <w:tc>
          <w:tcPr>
            <w:tcW w:w="4250" w:type="dxa"/>
            <w:tcMar>
              <w:top w:w="57" w:type="dxa"/>
              <w:bottom w:w="57" w:type="dxa"/>
            </w:tcMar>
          </w:tcPr>
          <w:p w14:paraId="4B6B8CA5" w14:textId="77777777" w:rsidR="002C19A5" w:rsidRPr="00890B20" w:rsidRDefault="002C19A5" w:rsidP="00FF0139">
            <w:pPr>
              <w:ind w:firstLine="0"/>
            </w:pPr>
            <w:r w:rsidRPr="00890B20">
              <w:t>Xóa được vai trò</w:t>
            </w:r>
          </w:p>
        </w:tc>
      </w:tr>
      <w:tr w:rsidR="002C19A5" w:rsidRPr="00890B20" w14:paraId="30BF80F5" w14:textId="77777777" w:rsidTr="00A412AE">
        <w:tc>
          <w:tcPr>
            <w:tcW w:w="4292" w:type="dxa"/>
            <w:tcMar>
              <w:top w:w="57" w:type="dxa"/>
              <w:bottom w:w="57" w:type="dxa"/>
            </w:tcMar>
          </w:tcPr>
          <w:p w14:paraId="1EB20ED9" w14:textId="77777777" w:rsidR="002C19A5" w:rsidRPr="00890B20" w:rsidRDefault="002C19A5" w:rsidP="00FF0139">
            <w:pPr>
              <w:ind w:firstLine="0"/>
            </w:pPr>
            <w:r w:rsidRPr="00890B20">
              <w:t>Kích hoạt</w:t>
            </w:r>
          </w:p>
        </w:tc>
        <w:tc>
          <w:tcPr>
            <w:tcW w:w="4250" w:type="dxa"/>
            <w:tcMar>
              <w:top w:w="57" w:type="dxa"/>
              <w:bottom w:w="57" w:type="dxa"/>
            </w:tcMar>
          </w:tcPr>
          <w:p w14:paraId="2FF04CCF" w14:textId="0D0D00A1" w:rsidR="002C19A5" w:rsidRPr="00890B20" w:rsidRDefault="00461854" w:rsidP="00FF0139">
            <w:pPr>
              <w:ind w:firstLine="0"/>
            </w:pPr>
            <w:r w:rsidRPr="00AC7B18">
              <w:t xml:space="preserve">Nút </w:t>
            </w:r>
            <w:r w:rsidR="002C19A5" w:rsidRPr="00890B20">
              <w:t xml:space="preserve"> “Xóa vai trò” trên từng </w:t>
            </w:r>
            <w:r w:rsidR="00DD016E" w:rsidRPr="00D42191">
              <w:t>bản ghi</w:t>
            </w:r>
            <w:r w:rsidR="002C19A5" w:rsidRPr="00890B20">
              <w:t xml:space="preserve"> vai trò</w:t>
            </w:r>
          </w:p>
        </w:tc>
      </w:tr>
      <w:tr w:rsidR="002C19A5" w:rsidRPr="00890B20" w14:paraId="6E432328" w14:textId="77777777" w:rsidTr="00A412AE">
        <w:tc>
          <w:tcPr>
            <w:tcW w:w="8542" w:type="dxa"/>
            <w:gridSpan w:val="2"/>
            <w:tcMar>
              <w:top w:w="57" w:type="dxa"/>
              <w:bottom w:w="57" w:type="dxa"/>
            </w:tcMar>
          </w:tcPr>
          <w:p w14:paraId="4F991FAB" w14:textId="4AF848C4" w:rsidR="00E20ED5" w:rsidRPr="00E20ED5" w:rsidRDefault="00E20ED5" w:rsidP="00E20ED5">
            <w:pPr>
              <w:pStyle w:val="ListParagraph"/>
              <w:numPr>
                <w:ilvl w:val="0"/>
                <w:numId w:val="0"/>
              </w:numPr>
              <w:spacing w:line="360" w:lineRule="auto"/>
              <w:rPr>
                <w:lang w:val="en-US"/>
              </w:rPr>
            </w:pPr>
            <w:r>
              <w:rPr>
                <w:lang w:val="en-US"/>
              </w:rPr>
              <w:t xml:space="preserve">Chuỗi sự kiện chính: </w:t>
            </w:r>
          </w:p>
          <w:p w14:paraId="00333718" w14:textId="35FD4050" w:rsidR="002C19A5" w:rsidRPr="00890B20" w:rsidRDefault="002C19A5" w:rsidP="00FE7FF7">
            <w:pPr>
              <w:pStyle w:val="ListParagraph"/>
              <w:numPr>
                <w:ilvl w:val="0"/>
                <w:numId w:val="41"/>
              </w:numPr>
              <w:spacing w:line="360" w:lineRule="auto"/>
            </w:pPr>
            <w:r w:rsidRPr="00890B20">
              <w:t>Quản trị viên đang nhập vào trang quản trị sau đó vào vai trò</w:t>
            </w:r>
          </w:p>
          <w:p w14:paraId="47D532D0" w14:textId="64FA579C" w:rsidR="002C19A5" w:rsidRPr="00890B20" w:rsidRDefault="002C19A5" w:rsidP="00FE7FF7">
            <w:pPr>
              <w:pStyle w:val="ListParagraph"/>
              <w:numPr>
                <w:ilvl w:val="0"/>
                <w:numId w:val="41"/>
              </w:numPr>
              <w:spacing w:line="360" w:lineRule="auto"/>
            </w:pPr>
            <w:r w:rsidRPr="00890B20">
              <w:t xml:space="preserve">Nhấn chọn button “Xóa” của </w:t>
            </w:r>
            <w:r w:rsidR="00D42191" w:rsidRPr="00D32E80">
              <w:t>bản ghi</w:t>
            </w:r>
            <w:r w:rsidRPr="00890B20">
              <w:t xml:space="preserve"> muốn xóa</w:t>
            </w:r>
          </w:p>
          <w:p w14:paraId="590B3E03" w14:textId="77777777" w:rsidR="002C19A5" w:rsidRPr="00890B20" w:rsidRDefault="002C19A5" w:rsidP="00FE7FF7">
            <w:pPr>
              <w:pStyle w:val="ListParagraph"/>
              <w:numPr>
                <w:ilvl w:val="0"/>
                <w:numId w:val="41"/>
              </w:numPr>
              <w:spacing w:line="360" w:lineRule="auto"/>
            </w:pPr>
            <w:r w:rsidRPr="00890B20">
              <w:t>Hệ thống hiển thị thông báo xác nhận xóa</w:t>
            </w:r>
          </w:p>
          <w:p w14:paraId="1F56E943" w14:textId="2A6430DD" w:rsidR="002C19A5" w:rsidRPr="00890B20" w:rsidRDefault="00642FE2" w:rsidP="00FE7FF7">
            <w:pPr>
              <w:pStyle w:val="ListParagraph"/>
              <w:numPr>
                <w:ilvl w:val="0"/>
                <w:numId w:val="41"/>
              </w:numPr>
              <w:spacing w:line="360" w:lineRule="auto"/>
            </w:pPr>
            <w:r w:rsidRPr="003E6DB8">
              <w:t>Quản trị viên x</w:t>
            </w:r>
            <w:r w:rsidR="002C19A5" w:rsidRPr="00890B20">
              <w:t>ác nhận xóa</w:t>
            </w:r>
          </w:p>
          <w:p w14:paraId="4EE8C6B5" w14:textId="6AD156AC" w:rsidR="002C19A5" w:rsidRPr="003E6DB8" w:rsidRDefault="002C19A5" w:rsidP="00FE7FF7">
            <w:pPr>
              <w:pStyle w:val="ListParagraph"/>
              <w:keepNext/>
              <w:numPr>
                <w:ilvl w:val="0"/>
                <w:numId w:val="41"/>
              </w:numPr>
              <w:spacing w:line="360" w:lineRule="auto"/>
            </w:pPr>
            <w:r w:rsidRPr="00890B20">
              <w:t xml:space="preserve">Hệ thống kiểm tra </w:t>
            </w:r>
            <w:r w:rsidR="002A7A3F" w:rsidRPr="009C24C6">
              <w:t xml:space="preserve">bản ghi và xóa </w:t>
            </w:r>
            <w:r w:rsidRPr="00890B20">
              <w:t xml:space="preserve">trong CSDL </w:t>
            </w:r>
          </w:p>
          <w:p w14:paraId="643F5F97" w14:textId="79D62EBE" w:rsidR="003E6DB8" w:rsidRPr="00890B20" w:rsidRDefault="003E6DB8" w:rsidP="00FE7FF7">
            <w:pPr>
              <w:pStyle w:val="ListParagraph"/>
              <w:keepNext/>
              <w:numPr>
                <w:ilvl w:val="0"/>
                <w:numId w:val="41"/>
              </w:numPr>
              <w:spacing w:line="360" w:lineRule="auto"/>
            </w:pPr>
            <w:r>
              <w:t>Hệ thống th</w:t>
            </w:r>
            <w:r w:rsidRPr="003E6DB8">
              <w:t>ông báo xóa thành công</w:t>
            </w:r>
          </w:p>
        </w:tc>
      </w:tr>
      <w:tr w:rsidR="00642FE2" w:rsidRPr="00890B20" w14:paraId="4E9A7A89" w14:textId="77777777" w:rsidTr="00A412AE">
        <w:tc>
          <w:tcPr>
            <w:tcW w:w="8542" w:type="dxa"/>
            <w:gridSpan w:val="2"/>
            <w:tcMar>
              <w:top w:w="57" w:type="dxa"/>
              <w:bottom w:w="57" w:type="dxa"/>
            </w:tcMar>
          </w:tcPr>
          <w:p w14:paraId="40FD48EE" w14:textId="7BAD43C5" w:rsidR="005128FB" w:rsidRDefault="005128FB" w:rsidP="00F63840">
            <w:pPr>
              <w:spacing w:line="240" w:lineRule="auto"/>
              <w:ind w:firstLine="0"/>
              <w:rPr>
                <w:lang w:val="en-US"/>
              </w:rPr>
            </w:pPr>
            <w:r>
              <w:rPr>
                <w:lang w:val="en-US"/>
              </w:rPr>
              <w:t>Ngoại lệ</w:t>
            </w:r>
            <w:r w:rsidR="001F62FE">
              <w:rPr>
                <w:lang w:val="en-US"/>
              </w:rPr>
              <w:t>:</w:t>
            </w:r>
          </w:p>
          <w:p w14:paraId="0B76BC1B" w14:textId="558095BD" w:rsidR="002A7A3F" w:rsidRDefault="002A7A3F" w:rsidP="00F63840">
            <w:pPr>
              <w:spacing w:line="240" w:lineRule="auto"/>
              <w:ind w:left="720" w:firstLine="0"/>
              <w:rPr>
                <w:lang w:val="en-US"/>
              </w:rPr>
            </w:pPr>
            <w:r>
              <w:rPr>
                <w:lang w:val="en-US"/>
              </w:rPr>
              <w:t>5.A) Vai trò không tồn tại tro</w:t>
            </w:r>
            <w:r w:rsidR="009C24C6">
              <w:rPr>
                <w:lang w:val="en-US"/>
              </w:rPr>
              <w:t>ng CSDL</w:t>
            </w:r>
          </w:p>
          <w:p w14:paraId="11F3BCB1" w14:textId="6F187FA7" w:rsidR="00642FE2" w:rsidRPr="00642FE2" w:rsidRDefault="009C24C6" w:rsidP="00D840DA">
            <w:pPr>
              <w:spacing w:line="240" w:lineRule="auto"/>
              <w:ind w:left="720" w:firstLine="0"/>
              <w:rPr>
                <w:lang w:val="en-US"/>
              </w:rPr>
            </w:pPr>
            <w:r>
              <w:rPr>
                <w:lang w:val="en-US"/>
              </w:rPr>
              <w:t xml:space="preserve">5.A.1) </w:t>
            </w:r>
            <w:r w:rsidR="006E3829" w:rsidRPr="000E6398">
              <w:t xml:space="preserve">Luồng sự </w:t>
            </w:r>
            <w:r w:rsidR="006E3829">
              <w:rPr>
                <w:lang w:val="en-US"/>
              </w:rPr>
              <w:t>kiện</w:t>
            </w:r>
            <w:r w:rsidR="006E3829" w:rsidRPr="000E6398">
              <w:t xml:space="preserve"> quay lại bước </w:t>
            </w:r>
            <w:r w:rsidR="00525850">
              <w:rPr>
                <w:lang w:val="en-US"/>
              </w:rPr>
              <w:t>2</w:t>
            </w:r>
          </w:p>
        </w:tc>
      </w:tr>
    </w:tbl>
    <w:p w14:paraId="16EB0180" w14:textId="77777777" w:rsidR="00D63499" w:rsidRDefault="00D63499" w:rsidP="002C19A5">
      <w:pPr>
        <w:pStyle w:val="Caption"/>
      </w:pPr>
    </w:p>
    <w:p w14:paraId="6E139F0E" w14:textId="77777777" w:rsidR="00F163F4" w:rsidRDefault="00F163F4" w:rsidP="00F163F4">
      <w:pPr>
        <w:rPr>
          <w:lang w:val="en-US"/>
        </w:rPr>
      </w:pPr>
    </w:p>
    <w:p w14:paraId="365468CE" w14:textId="77777777" w:rsidR="00F163F4" w:rsidRDefault="00F163F4" w:rsidP="00F163F4">
      <w:pPr>
        <w:rPr>
          <w:lang w:val="en-US"/>
        </w:rPr>
      </w:pPr>
    </w:p>
    <w:p w14:paraId="07FBFA50" w14:textId="77777777" w:rsidR="00F163F4" w:rsidRDefault="00F163F4" w:rsidP="00F163F4">
      <w:pPr>
        <w:rPr>
          <w:lang w:val="en-US"/>
        </w:rPr>
      </w:pPr>
    </w:p>
    <w:p w14:paraId="6E104BE8" w14:textId="77777777" w:rsidR="00F163F4" w:rsidRDefault="00F163F4" w:rsidP="00F163F4">
      <w:pPr>
        <w:rPr>
          <w:lang w:val="en-US"/>
        </w:rPr>
      </w:pPr>
    </w:p>
    <w:p w14:paraId="79E3BBFB" w14:textId="77777777" w:rsidR="00F163F4" w:rsidRDefault="00F163F4" w:rsidP="00F163F4">
      <w:pPr>
        <w:rPr>
          <w:lang w:val="en-US"/>
        </w:rPr>
      </w:pPr>
    </w:p>
    <w:p w14:paraId="57BE10D4" w14:textId="77777777" w:rsidR="00F163F4" w:rsidRDefault="00F163F4" w:rsidP="00F163F4">
      <w:pPr>
        <w:rPr>
          <w:lang w:val="en-US"/>
        </w:rPr>
      </w:pPr>
    </w:p>
    <w:p w14:paraId="419F252F" w14:textId="77777777" w:rsidR="00F163F4" w:rsidRDefault="00F163F4" w:rsidP="00F163F4">
      <w:pPr>
        <w:rPr>
          <w:lang w:val="en-US"/>
        </w:rPr>
      </w:pPr>
    </w:p>
    <w:p w14:paraId="1DD422CA" w14:textId="77777777" w:rsidR="003D2070" w:rsidRPr="00F163F4" w:rsidRDefault="003D2070" w:rsidP="00F163F4">
      <w:pPr>
        <w:rPr>
          <w:lang w:val="en-US"/>
        </w:rPr>
      </w:pPr>
    </w:p>
    <w:p w14:paraId="7E77493A" w14:textId="47FE27E8" w:rsidR="002C19A5" w:rsidRPr="00CC53C9" w:rsidRDefault="002C19A5" w:rsidP="00FE7FF7">
      <w:pPr>
        <w:pStyle w:val="ListParagraph"/>
        <w:numPr>
          <w:ilvl w:val="0"/>
          <w:numId w:val="87"/>
        </w:numPr>
        <w:rPr>
          <w:b/>
          <w:bCs/>
        </w:rPr>
      </w:pPr>
      <w:r w:rsidRPr="00CC53C9">
        <w:rPr>
          <w:b/>
          <w:bCs/>
        </w:rPr>
        <w:lastRenderedPageBreak/>
        <w:t>Xem vai trò</w:t>
      </w:r>
    </w:p>
    <w:p w14:paraId="22B08264" w14:textId="5163A60D" w:rsidR="000C1BF7" w:rsidRDefault="000C1BF7" w:rsidP="00CC53C9">
      <w:pPr>
        <w:pStyle w:val="Caption"/>
        <w:keepNext/>
        <w:spacing w:line="360" w:lineRule="auto"/>
      </w:pPr>
      <w:bookmarkStart w:id="116" w:name="_Toc216254474"/>
      <w:r>
        <w:t xml:space="preserve">Bảng </w:t>
      </w:r>
      <w:fldSimple w:instr=" STYLEREF 1 \s ">
        <w:r w:rsidR="00E629C6">
          <w:rPr>
            <w:noProof/>
          </w:rPr>
          <w:t>2</w:t>
        </w:r>
      </w:fldSimple>
      <w:r w:rsidR="007332FC">
        <w:noBreakHyphen/>
      </w:r>
      <w:fldSimple w:instr=" SEQ Bảng \* ARABIC \s 1 ">
        <w:r w:rsidR="00E629C6">
          <w:rPr>
            <w:noProof/>
          </w:rPr>
          <w:t>13</w:t>
        </w:r>
      </w:fldSimple>
      <w:r w:rsidRPr="000C1BF7">
        <w:rPr>
          <w:lang w:val="vi-VN"/>
        </w:rPr>
        <w:t xml:space="preserve"> </w:t>
      </w:r>
      <w:r w:rsidRPr="008D2002">
        <w:rPr>
          <w:lang w:val="vi-VN"/>
        </w:rPr>
        <w:t>Đặc tả Use Case</w:t>
      </w:r>
      <w:r>
        <w:t xml:space="preserve"> xem vai trò</w:t>
      </w:r>
      <w:bookmarkEnd w:id="116"/>
    </w:p>
    <w:tbl>
      <w:tblPr>
        <w:tblStyle w:val="TableGrid"/>
        <w:tblW w:w="0" w:type="auto"/>
        <w:tblLook w:val="04A0" w:firstRow="1" w:lastRow="0" w:firstColumn="1" w:lastColumn="0" w:noHBand="0" w:noVBand="1"/>
      </w:tblPr>
      <w:tblGrid>
        <w:gridCol w:w="4292"/>
        <w:gridCol w:w="4250"/>
      </w:tblGrid>
      <w:tr w:rsidR="002C19A5" w:rsidRPr="00890B20" w14:paraId="1D0E412D" w14:textId="77777777" w:rsidTr="00FF0139">
        <w:tc>
          <w:tcPr>
            <w:tcW w:w="4292" w:type="dxa"/>
          </w:tcPr>
          <w:p w14:paraId="01D14354" w14:textId="77777777" w:rsidR="002C19A5" w:rsidRPr="00890B20" w:rsidRDefault="002C19A5" w:rsidP="00FF0139">
            <w:pPr>
              <w:ind w:firstLine="0"/>
              <w:jc w:val="left"/>
            </w:pPr>
            <w:r w:rsidRPr="00890B20">
              <w:t>Tên Use Case</w:t>
            </w:r>
          </w:p>
        </w:tc>
        <w:tc>
          <w:tcPr>
            <w:tcW w:w="4250" w:type="dxa"/>
          </w:tcPr>
          <w:p w14:paraId="5410A171" w14:textId="291000E6" w:rsidR="002C19A5" w:rsidRPr="00890B20" w:rsidRDefault="002C19A5" w:rsidP="00FF0139">
            <w:pPr>
              <w:ind w:firstLine="0"/>
              <w:jc w:val="left"/>
            </w:pPr>
            <w:r w:rsidRPr="00890B20">
              <w:t>Xem vai trò</w:t>
            </w:r>
          </w:p>
        </w:tc>
      </w:tr>
      <w:tr w:rsidR="002C19A5" w:rsidRPr="00890B20" w14:paraId="47A3F8B6" w14:textId="77777777" w:rsidTr="00FF0139">
        <w:tc>
          <w:tcPr>
            <w:tcW w:w="4292" w:type="dxa"/>
          </w:tcPr>
          <w:p w14:paraId="46E70CA6" w14:textId="77777777" w:rsidR="002C19A5" w:rsidRPr="00890B20" w:rsidRDefault="002C19A5" w:rsidP="00FF0139">
            <w:pPr>
              <w:ind w:firstLine="0"/>
            </w:pPr>
            <w:r w:rsidRPr="00890B20">
              <w:t>Tác nhân chính</w:t>
            </w:r>
          </w:p>
        </w:tc>
        <w:tc>
          <w:tcPr>
            <w:tcW w:w="4250" w:type="dxa"/>
          </w:tcPr>
          <w:p w14:paraId="28DD2A14" w14:textId="4B46F4B3" w:rsidR="002C19A5" w:rsidRPr="00890B20" w:rsidRDefault="00A53B16" w:rsidP="00FF0139">
            <w:pPr>
              <w:ind w:firstLine="0"/>
            </w:pPr>
            <w:r w:rsidRPr="00A53B16">
              <w:rPr>
                <w:lang w:val="en-US"/>
              </w:rPr>
              <w:t>Admin</w:t>
            </w:r>
          </w:p>
        </w:tc>
      </w:tr>
      <w:tr w:rsidR="002C19A5" w:rsidRPr="00890B20" w14:paraId="22FC0E36" w14:textId="77777777" w:rsidTr="00FF0139">
        <w:tc>
          <w:tcPr>
            <w:tcW w:w="4292" w:type="dxa"/>
          </w:tcPr>
          <w:p w14:paraId="788947D6" w14:textId="77777777" w:rsidR="002C19A5" w:rsidRPr="00890B20" w:rsidRDefault="002C19A5" w:rsidP="00FF0139">
            <w:pPr>
              <w:ind w:firstLine="0"/>
            </w:pPr>
            <w:r w:rsidRPr="00890B20">
              <w:t>Tiền điều kiện</w:t>
            </w:r>
          </w:p>
        </w:tc>
        <w:tc>
          <w:tcPr>
            <w:tcW w:w="4250" w:type="dxa"/>
          </w:tcPr>
          <w:p w14:paraId="4595E842" w14:textId="3B48BF5E" w:rsidR="002C19A5" w:rsidRPr="00890B20" w:rsidRDefault="00A53B16" w:rsidP="00FF0139">
            <w:pPr>
              <w:ind w:firstLine="0"/>
            </w:pPr>
            <w:r w:rsidRPr="00A53B16">
              <w:rPr>
                <w:lang w:val="en-US"/>
              </w:rPr>
              <w:t>Admin</w:t>
            </w:r>
            <w:r>
              <w:rPr>
                <w:lang w:val="en-US"/>
              </w:rPr>
              <w:t xml:space="preserve"> </w:t>
            </w:r>
            <w:r w:rsidR="002C19A5" w:rsidRPr="00890B20">
              <w:t>đăng nhập vào trang quản trị</w:t>
            </w:r>
          </w:p>
        </w:tc>
      </w:tr>
      <w:tr w:rsidR="002C19A5" w:rsidRPr="00890B20" w14:paraId="724AB764" w14:textId="77777777" w:rsidTr="00FF0139">
        <w:tc>
          <w:tcPr>
            <w:tcW w:w="4292" w:type="dxa"/>
          </w:tcPr>
          <w:p w14:paraId="3AB9E61D" w14:textId="77777777" w:rsidR="002C19A5" w:rsidRPr="00890B20" w:rsidRDefault="002C19A5" w:rsidP="00FF0139">
            <w:pPr>
              <w:ind w:firstLine="0"/>
            </w:pPr>
            <w:r w:rsidRPr="00890B20">
              <w:t>Đảm bảo tối thiểu</w:t>
            </w:r>
          </w:p>
        </w:tc>
        <w:tc>
          <w:tcPr>
            <w:tcW w:w="4250" w:type="dxa"/>
          </w:tcPr>
          <w:p w14:paraId="08BDBEBB" w14:textId="2B75212B" w:rsidR="002C19A5" w:rsidRPr="00890B20" w:rsidRDefault="00A53B16" w:rsidP="00FF0139">
            <w:pPr>
              <w:ind w:firstLine="0"/>
            </w:pPr>
            <w:r w:rsidRPr="00360831">
              <w:t xml:space="preserve">Admin </w:t>
            </w:r>
            <w:r w:rsidR="002C19A5" w:rsidRPr="00890B20">
              <w:t xml:space="preserve">truy cập được vào trang quản lý vai trò </w:t>
            </w:r>
          </w:p>
        </w:tc>
      </w:tr>
      <w:tr w:rsidR="002C19A5" w:rsidRPr="00890B20" w14:paraId="45D55AD3" w14:textId="77777777" w:rsidTr="00FF0139">
        <w:tc>
          <w:tcPr>
            <w:tcW w:w="4292" w:type="dxa"/>
          </w:tcPr>
          <w:p w14:paraId="376A5EA8" w14:textId="77777777" w:rsidR="002C19A5" w:rsidRPr="00890B20" w:rsidRDefault="002C19A5" w:rsidP="00FF0139">
            <w:pPr>
              <w:ind w:firstLine="0"/>
            </w:pPr>
            <w:r w:rsidRPr="00890B20">
              <w:t>Đảm bảo thành công</w:t>
            </w:r>
          </w:p>
        </w:tc>
        <w:tc>
          <w:tcPr>
            <w:tcW w:w="4250" w:type="dxa"/>
          </w:tcPr>
          <w:p w14:paraId="06BE1918" w14:textId="45A45872" w:rsidR="002C19A5" w:rsidRPr="00890B20" w:rsidRDefault="002C19A5" w:rsidP="00FF0139">
            <w:pPr>
              <w:ind w:firstLine="0"/>
            </w:pPr>
            <w:r w:rsidRPr="00890B20">
              <w:t>Bảng dữ liệu vai trò hiển thị</w:t>
            </w:r>
          </w:p>
        </w:tc>
      </w:tr>
      <w:tr w:rsidR="002C19A5" w:rsidRPr="00890B20" w14:paraId="43269057" w14:textId="77777777" w:rsidTr="00FF0139">
        <w:tc>
          <w:tcPr>
            <w:tcW w:w="4292" w:type="dxa"/>
          </w:tcPr>
          <w:p w14:paraId="250A37D5" w14:textId="77777777" w:rsidR="002C19A5" w:rsidRPr="00890B20" w:rsidRDefault="002C19A5" w:rsidP="00FF0139">
            <w:pPr>
              <w:ind w:firstLine="0"/>
            </w:pPr>
            <w:r w:rsidRPr="00890B20">
              <w:t>Kích hoạt</w:t>
            </w:r>
          </w:p>
        </w:tc>
        <w:tc>
          <w:tcPr>
            <w:tcW w:w="4250" w:type="dxa"/>
          </w:tcPr>
          <w:p w14:paraId="140C9E6E" w14:textId="266AB101" w:rsidR="002C19A5" w:rsidRPr="00890B20" w:rsidRDefault="002C19A5" w:rsidP="00FF0139">
            <w:pPr>
              <w:ind w:firstLine="0"/>
            </w:pPr>
            <w:r w:rsidRPr="00890B20">
              <w:t xml:space="preserve">Button “Quản lý vai trò” trên menu bên trái </w:t>
            </w:r>
          </w:p>
        </w:tc>
      </w:tr>
      <w:tr w:rsidR="002C19A5" w:rsidRPr="00890B20" w14:paraId="7C0E10D2" w14:textId="77777777" w:rsidTr="00FF0139">
        <w:tc>
          <w:tcPr>
            <w:tcW w:w="8542" w:type="dxa"/>
            <w:gridSpan w:val="2"/>
          </w:tcPr>
          <w:p w14:paraId="6729FEA1" w14:textId="3D039BA7" w:rsidR="006925D5" w:rsidRPr="006925D5" w:rsidRDefault="006925D5" w:rsidP="00722826">
            <w:pPr>
              <w:pStyle w:val="ListParagraph"/>
              <w:numPr>
                <w:ilvl w:val="0"/>
                <w:numId w:val="0"/>
              </w:numPr>
              <w:spacing w:line="360" w:lineRule="auto"/>
            </w:pPr>
            <w:r>
              <w:rPr>
                <w:lang w:val="en-US"/>
              </w:rPr>
              <w:t>Chuỗi sự kiện chính</w:t>
            </w:r>
          </w:p>
          <w:p w14:paraId="6F4F713E" w14:textId="3770383B" w:rsidR="002C19A5" w:rsidRPr="00890B20" w:rsidRDefault="00AB1F72" w:rsidP="00FE7FF7">
            <w:pPr>
              <w:pStyle w:val="ListParagraph"/>
              <w:numPr>
                <w:ilvl w:val="0"/>
                <w:numId w:val="42"/>
              </w:numPr>
              <w:spacing w:line="360" w:lineRule="auto"/>
            </w:pPr>
            <w:r w:rsidRPr="00AB1F72">
              <w:t xml:space="preserve">Admin </w:t>
            </w:r>
            <w:r w:rsidR="002C19A5" w:rsidRPr="00890B20">
              <w:t>đang nhập vào trang quản trị sau đó vào vai trò</w:t>
            </w:r>
          </w:p>
          <w:p w14:paraId="1C3B2A0C" w14:textId="4C0D5784" w:rsidR="002C19A5" w:rsidRPr="00890B20" w:rsidRDefault="002C19A5" w:rsidP="00FE7FF7">
            <w:pPr>
              <w:pStyle w:val="ListParagraph"/>
              <w:numPr>
                <w:ilvl w:val="0"/>
                <w:numId w:val="42"/>
              </w:numPr>
              <w:spacing w:line="360" w:lineRule="auto"/>
            </w:pPr>
            <w:r w:rsidRPr="00890B20">
              <w:t xml:space="preserve">Button “Quản lý vai trò” trên menu bên trái </w:t>
            </w:r>
            <w:r w:rsidR="00874D32" w:rsidRPr="00874D32">
              <w:t>s</w:t>
            </w:r>
          </w:p>
          <w:p w14:paraId="45AF95AE" w14:textId="44E8EA72" w:rsidR="002C19A5" w:rsidRPr="00890B20" w:rsidRDefault="002C19A5" w:rsidP="00FE7FF7">
            <w:pPr>
              <w:pStyle w:val="ListParagraph"/>
              <w:keepNext/>
              <w:numPr>
                <w:ilvl w:val="0"/>
                <w:numId w:val="42"/>
              </w:numPr>
              <w:spacing w:line="360" w:lineRule="auto"/>
            </w:pPr>
            <w:r w:rsidRPr="00890B20">
              <w:t xml:space="preserve">Hệ thống hiển thị dữ liệu vai trò </w:t>
            </w:r>
          </w:p>
        </w:tc>
      </w:tr>
    </w:tbl>
    <w:p w14:paraId="44A9000D" w14:textId="77777777" w:rsidR="00874D32" w:rsidRPr="000747EC" w:rsidRDefault="00874D32" w:rsidP="00874D32">
      <w:pPr>
        <w:pStyle w:val="Captions"/>
        <w:rPr>
          <w:lang w:val="vi-VN"/>
        </w:rPr>
      </w:pPr>
      <w:bookmarkStart w:id="117" w:name="_Toc211805859"/>
    </w:p>
    <w:p w14:paraId="644FEE46" w14:textId="77777777" w:rsidR="00874D32" w:rsidRPr="000747EC" w:rsidRDefault="00874D32" w:rsidP="00874D32">
      <w:pPr>
        <w:pStyle w:val="Captions"/>
        <w:rPr>
          <w:lang w:val="vi-VN"/>
        </w:rPr>
      </w:pPr>
    </w:p>
    <w:p w14:paraId="4423FD03" w14:textId="77777777" w:rsidR="00874D32" w:rsidRPr="000747EC" w:rsidRDefault="00874D32" w:rsidP="00874D32">
      <w:pPr>
        <w:pStyle w:val="Captions"/>
        <w:rPr>
          <w:lang w:val="vi-VN"/>
        </w:rPr>
      </w:pPr>
    </w:p>
    <w:p w14:paraId="7438A057" w14:textId="36E32FAE" w:rsidR="0067677E" w:rsidRPr="00890B20" w:rsidRDefault="001B2F54" w:rsidP="0067677E">
      <w:pPr>
        <w:pStyle w:val="Heading3"/>
      </w:pPr>
      <w:bookmarkStart w:id="118" w:name="_Toc216254199"/>
      <w:bookmarkStart w:id="119" w:name="_Toc216255447"/>
      <w:r w:rsidRPr="00B259E4">
        <w:t>Sơ đồ phân rã</w:t>
      </w:r>
      <w:r w:rsidR="0067677E" w:rsidRPr="00890B20">
        <w:t xml:space="preserve"> quản lý danh mục</w:t>
      </w:r>
      <w:bookmarkEnd w:id="117"/>
      <w:bookmarkEnd w:id="118"/>
      <w:bookmarkEnd w:id="119"/>
    </w:p>
    <w:p w14:paraId="3B6C3288" w14:textId="77777777" w:rsidR="0067677E" w:rsidRPr="00890B20" w:rsidRDefault="0067677E" w:rsidP="002230F1">
      <w:pPr>
        <w:keepNext/>
      </w:pPr>
      <w:r w:rsidRPr="00890B20">
        <w:rPr>
          <w:noProof/>
          <w:lang w:val="en-US"/>
        </w:rPr>
        <w:drawing>
          <wp:inline distT="0" distB="0" distL="0" distR="0" wp14:anchorId="573EBD6F" wp14:editId="46A32A7A">
            <wp:extent cx="5391600" cy="2647950"/>
            <wp:effectExtent l="0" t="0" r="0" b="0"/>
            <wp:docPr id="14590668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66829" name="Picture 1" descr="A diagram of a diagram&#10;&#10;AI-generated content may be incorrect."/>
                    <pic:cNvPicPr/>
                  </pic:nvPicPr>
                  <pic:blipFill>
                    <a:blip r:embed="rId37"/>
                    <a:stretch>
                      <a:fillRect/>
                    </a:stretch>
                  </pic:blipFill>
                  <pic:spPr>
                    <a:xfrm>
                      <a:off x="0" y="0"/>
                      <a:ext cx="5396268" cy="2650243"/>
                    </a:xfrm>
                    <a:prstGeom prst="rect">
                      <a:avLst/>
                    </a:prstGeom>
                  </pic:spPr>
                </pic:pic>
              </a:graphicData>
            </a:graphic>
          </wp:inline>
        </w:drawing>
      </w:r>
    </w:p>
    <w:p w14:paraId="40DB4C5F" w14:textId="32E3291E" w:rsidR="0067677E" w:rsidRPr="00890B20" w:rsidRDefault="0067677E" w:rsidP="0067677E">
      <w:pPr>
        <w:pStyle w:val="Caption"/>
        <w:rPr>
          <w:lang w:val="vi-VN"/>
        </w:rPr>
      </w:pPr>
      <w:bookmarkStart w:id="120" w:name="_Toc21625430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w:t>
      </w:r>
      <w:r w:rsidR="00804794">
        <w:rPr>
          <w:lang w:val="vi-VN"/>
        </w:rPr>
        <w:fldChar w:fldCharType="end"/>
      </w:r>
      <w:r w:rsidRPr="00890B20">
        <w:rPr>
          <w:lang w:val="vi-VN"/>
        </w:rPr>
        <w:t xml:space="preserve"> Sơ đồ phân rã Use Case quản lý danh mục</w:t>
      </w:r>
      <w:bookmarkEnd w:id="120"/>
    </w:p>
    <w:p w14:paraId="63749DD0" w14:textId="77777777" w:rsidR="00262923" w:rsidRPr="000747EC" w:rsidRDefault="00262923" w:rsidP="00FE7621">
      <w:pPr>
        <w:ind w:left="567" w:firstLine="0"/>
        <w:rPr>
          <w:b/>
          <w:bCs/>
        </w:rPr>
      </w:pPr>
    </w:p>
    <w:p w14:paraId="453B37C7" w14:textId="77777777" w:rsidR="00F1594F" w:rsidRPr="000747EC" w:rsidRDefault="00F1594F" w:rsidP="00FE7621">
      <w:pPr>
        <w:ind w:left="567" w:firstLine="0"/>
        <w:rPr>
          <w:b/>
          <w:bCs/>
        </w:rPr>
      </w:pPr>
    </w:p>
    <w:p w14:paraId="6B5053BA" w14:textId="77777777" w:rsidR="00F1594F" w:rsidRPr="000747EC" w:rsidRDefault="00F1594F" w:rsidP="00FE7621">
      <w:pPr>
        <w:ind w:left="567" w:firstLine="0"/>
        <w:rPr>
          <w:b/>
          <w:bCs/>
        </w:rPr>
      </w:pPr>
    </w:p>
    <w:p w14:paraId="05F7315F" w14:textId="77777777" w:rsidR="00F1594F" w:rsidRPr="000747EC" w:rsidRDefault="00F1594F" w:rsidP="00FE7621">
      <w:pPr>
        <w:ind w:left="567" w:firstLine="0"/>
        <w:rPr>
          <w:b/>
          <w:bCs/>
        </w:rPr>
      </w:pPr>
    </w:p>
    <w:p w14:paraId="301FAE70" w14:textId="77777777" w:rsidR="00F1594F" w:rsidRPr="000747EC" w:rsidRDefault="00F1594F" w:rsidP="00FE7621">
      <w:pPr>
        <w:ind w:left="567" w:firstLine="0"/>
        <w:rPr>
          <w:b/>
          <w:bCs/>
        </w:rPr>
      </w:pPr>
    </w:p>
    <w:p w14:paraId="380D9E7F" w14:textId="51786C68" w:rsidR="0067677E" w:rsidRPr="003247D4" w:rsidRDefault="0067677E" w:rsidP="00FE7FF7">
      <w:pPr>
        <w:pStyle w:val="ListParagraph"/>
        <w:numPr>
          <w:ilvl w:val="0"/>
          <w:numId w:val="88"/>
        </w:numPr>
        <w:spacing w:line="360" w:lineRule="auto"/>
        <w:rPr>
          <w:b/>
          <w:bCs/>
        </w:rPr>
      </w:pPr>
      <w:r w:rsidRPr="003247D4">
        <w:rPr>
          <w:b/>
          <w:bCs/>
        </w:rPr>
        <w:t>Thêm danh mục sản phẩm</w:t>
      </w:r>
    </w:p>
    <w:p w14:paraId="4A70906D" w14:textId="6213D546" w:rsidR="003463FD" w:rsidRDefault="003463FD" w:rsidP="001F6287">
      <w:pPr>
        <w:pStyle w:val="Caption"/>
        <w:keepNext/>
        <w:spacing w:line="360" w:lineRule="auto"/>
      </w:pPr>
      <w:bookmarkStart w:id="121" w:name="_Toc216254475"/>
      <w:r>
        <w:t xml:space="preserve">Bảng </w:t>
      </w:r>
      <w:fldSimple w:instr=" STYLEREF 1 \s ">
        <w:r w:rsidR="00E629C6">
          <w:rPr>
            <w:noProof/>
          </w:rPr>
          <w:t>2</w:t>
        </w:r>
      </w:fldSimple>
      <w:r w:rsidR="007332FC">
        <w:noBreakHyphen/>
      </w:r>
      <w:fldSimple w:instr=" SEQ Bảng \* ARABIC \s 1 ">
        <w:r w:rsidR="00E629C6">
          <w:rPr>
            <w:noProof/>
          </w:rPr>
          <w:t>14</w:t>
        </w:r>
      </w:fldSimple>
      <w:r>
        <w:t xml:space="preserve"> </w:t>
      </w:r>
      <w:r w:rsidRPr="00167077">
        <w:rPr>
          <w:lang w:val="vi-VN"/>
        </w:rPr>
        <w:t xml:space="preserve">Đặc tả Use Case </w:t>
      </w:r>
      <w:r w:rsidRPr="00890B20">
        <w:rPr>
          <w:lang w:val="vi-VN"/>
        </w:rPr>
        <w:t>thêm danh mục sản phẩm</w:t>
      </w:r>
      <w:bookmarkEnd w:id="121"/>
    </w:p>
    <w:tbl>
      <w:tblPr>
        <w:tblStyle w:val="TableGrid1"/>
        <w:tblW w:w="0" w:type="auto"/>
        <w:jc w:val="center"/>
        <w:tblLook w:val="04A0" w:firstRow="1" w:lastRow="0" w:firstColumn="1" w:lastColumn="0" w:noHBand="0" w:noVBand="1"/>
      </w:tblPr>
      <w:tblGrid>
        <w:gridCol w:w="2830"/>
        <w:gridCol w:w="5240"/>
      </w:tblGrid>
      <w:tr w:rsidR="0067677E" w:rsidRPr="00890B20" w14:paraId="6FF7019F" w14:textId="77777777" w:rsidTr="00F657C5">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7D863AA3" w14:textId="77777777" w:rsidR="0067677E" w:rsidRPr="00890B20" w:rsidRDefault="0067677E" w:rsidP="00F657C5">
            <w:pPr>
              <w:spacing w:before="0"/>
              <w:ind w:firstLine="0"/>
              <w:rPr>
                <w:rFonts w:ascii="Times New Roman" w:eastAsia="Times New Roman" w:hAnsi="Times New Roman"/>
                <w:bCs/>
              </w:rPr>
            </w:pPr>
            <w:r w:rsidRPr="00890B20">
              <w:rPr>
                <w:rFonts w:ascii="Times New Roman" w:eastAsia="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21846A84" w14:textId="77777777" w:rsidR="0067677E" w:rsidRPr="00890B20" w:rsidRDefault="0067677E" w:rsidP="00F657C5">
            <w:pPr>
              <w:spacing w:before="0"/>
              <w:ind w:firstLine="0"/>
              <w:rPr>
                <w:rFonts w:ascii="Times New Roman" w:eastAsia="Times New Roman" w:hAnsi="Times New Roman"/>
                <w:bCs/>
              </w:rPr>
            </w:pPr>
            <w:r w:rsidRPr="00890B20">
              <w:rPr>
                <w:rFonts w:ascii="Times New Roman" w:eastAsia="Times New Roman" w:hAnsi="Times New Roman"/>
                <w:bCs/>
              </w:rPr>
              <w:t xml:space="preserve">Thêm mới danh mục sản phẩm </w:t>
            </w:r>
          </w:p>
        </w:tc>
      </w:tr>
      <w:tr w:rsidR="0067677E" w:rsidRPr="00890B20" w14:paraId="3E5F69EC" w14:textId="77777777" w:rsidTr="00F657C5">
        <w:trPr>
          <w:trHeight w:val="613"/>
          <w:jc w:val="center"/>
        </w:trPr>
        <w:tc>
          <w:tcPr>
            <w:tcW w:w="2830" w:type="dxa"/>
            <w:tcBorders>
              <w:top w:val="single" w:sz="4" w:space="0" w:color="auto"/>
              <w:left w:val="single" w:sz="4" w:space="0" w:color="auto"/>
              <w:bottom w:val="single" w:sz="4" w:space="0" w:color="auto"/>
              <w:right w:val="single" w:sz="4" w:space="0" w:color="auto"/>
            </w:tcBorders>
            <w:hideMark/>
          </w:tcPr>
          <w:p w14:paraId="72062F63"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7254E844" w14:textId="069BC0BA" w:rsidR="0067677E" w:rsidRPr="00890B20" w:rsidRDefault="00A33ACA" w:rsidP="00F657C5">
            <w:pPr>
              <w:spacing w:before="0"/>
              <w:ind w:firstLine="0"/>
              <w:rPr>
                <w:rFonts w:ascii="Times New Roman" w:eastAsia="Times New Roman" w:hAnsi="Times New Roman"/>
              </w:rPr>
            </w:pPr>
            <w:r>
              <w:rPr>
                <w:rFonts w:ascii="Times New Roman" w:eastAsia="Times New Roman" w:hAnsi="Times New Roman"/>
                <w:lang w:val="en-US"/>
              </w:rPr>
              <w:t>Admin</w:t>
            </w:r>
            <w:r w:rsidR="0067677E" w:rsidRPr="00890B20">
              <w:rPr>
                <w:rFonts w:ascii="Times New Roman" w:eastAsia="Times New Roman" w:hAnsi="Times New Roman"/>
              </w:rPr>
              <w:t xml:space="preserve">, </w:t>
            </w:r>
            <w:r>
              <w:rPr>
                <w:rFonts w:ascii="Times New Roman" w:eastAsia="Times New Roman" w:hAnsi="Times New Roman"/>
                <w:lang w:val="en-US"/>
              </w:rPr>
              <w:t>N</w:t>
            </w:r>
            <w:r w:rsidR="0067677E" w:rsidRPr="00890B20">
              <w:rPr>
                <w:rFonts w:ascii="Times New Roman" w:eastAsia="Times New Roman" w:hAnsi="Times New Roman"/>
              </w:rPr>
              <w:t xml:space="preserve">hân viên </w:t>
            </w:r>
          </w:p>
        </w:tc>
      </w:tr>
      <w:tr w:rsidR="0067677E" w:rsidRPr="00890B20" w14:paraId="065F999F"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6D6F47E4"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6125E8C4" w14:textId="57E4051E" w:rsidR="0067677E" w:rsidRPr="00890B20" w:rsidRDefault="00925703" w:rsidP="00F657C5">
            <w:pPr>
              <w:spacing w:before="0"/>
              <w:ind w:firstLine="0"/>
              <w:rPr>
                <w:rFonts w:ascii="Times New Roman" w:eastAsia="Times New Roman" w:hAnsi="Times New Roman"/>
              </w:rPr>
            </w:pPr>
            <w:r w:rsidRPr="00873112">
              <w:rPr>
                <w:rFonts w:ascii="Times New Roman" w:eastAsia="Times New Roman" w:hAnsi="Times New Roman"/>
              </w:rPr>
              <w:t>Admin</w:t>
            </w:r>
            <w:r w:rsidR="0067677E" w:rsidRPr="00890B20">
              <w:rPr>
                <w:rFonts w:ascii="Times New Roman" w:eastAsia="Times New Roman" w:hAnsi="Times New Roman"/>
              </w:rPr>
              <w:t xml:space="preserve">, </w:t>
            </w:r>
            <w:r w:rsidR="003B7A02" w:rsidRPr="00873112">
              <w:rPr>
                <w:rFonts w:ascii="Times New Roman" w:eastAsia="Times New Roman" w:hAnsi="Times New Roman"/>
              </w:rPr>
              <w:t>N</w:t>
            </w:r>
            <w:r w:rsidR="0067677E" w:rsidRPr="00890B20">
              <w:rPr>
                <w:rFonts w:ascii="Times New Roman" w:eastAsia="Times New Roman" w:hAnsi="Times New Roman"/>
              </w:rPr>
              <w:t>hân viên đăng nhập vào được trang quản trị.</w:t>
            </w:r>
          </w:p>
        </w:tc>
      </w:tr>
      <w:tr w:rsidR="0067677E" w:rsidRPr="00890B20" w14:paraId="2CB31B53"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1C952A40"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2182A9A6"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 xml:space="preserve">Vào được trang quản lý danh mục </w:t>
            </w:r>
          </w:p>
        </w:tc>
      </w:tr>
      <w:tr w:rsidR="0067677E" w:rsidRPr="00890B20" w14:paraId="654CC521"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6E2C06B5"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2A0A3981"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Thêm danh mục thành công</w:t>
            </w:r>
          </w:p>
        </w:tc>
      </w:tr>
      <w:tr w:rsidR="0067677E" w:rsidRPr="00890B20" w14:paraId="3E4E7B63"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4D3376D4"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4A6275D0"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Kích hoạt button “Thêm mới”</w:t>
            </w:r>
          </w:p>
        </w:tc>
      </w:tr>
      <w:tr w:rsidR="0067677E" w:rsidRPr="00890B20" w14:paraId="494A81AC" w14:textId="77777777" w:rsidTr="00F657C5">
        <w:trPr>
          <w:trHeight w:val="145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63E06219" w14:textId="77777777" w:rsidR="0067677E" w:rsidRPr="00AE12E4" w:rsidRDefault="0067677E" w:rsidP="003D0CED">
            <w:pPr>
              <w:spacing w:before="0" w:line="360" w:lineRule="auto"/>
              <w:ind w:firstLine="0"/>
              <w:rPr>
                <w:rFonts w:ascii="Times New Roman" w:eastAsia="Times New Roman" w:hAnsi="Times New Roman"/>
              </w:rPr>
            </w:pPr>
            <w:r w:rsidRPr="00AE12E4">
              <w:rPr>
                <w:rFonts w:ascii="Times New Roman" w:eastAsia="Times New Roman" w:hAnsi="Times New Roman"/>
              </w:rPr>
              <w:t>Chuỗi sự kiện chính:</w:t>
            </w:r>
          </w:p>
          <w:p w14:paraId="322050D2" w14:textId="4FCA56D2" w:rsidR="0067677E" w:rsidRPr="006B31E4" w:rsidRDefault="00AA7BE6" w:rsidP="00FE7FF7">
            <w:pPr>
              <w:pStyle w:val="ListParagraph"/>
              <w:numPr>
                <w:ilvl w:val="0"/>
                <w:numId w:val="74"/>
              </w:numPr>
              <w:spacing w:before="0" w:line="360" w:lineRule="auto"/>
              <w:rPr>
                <w:rFonts w:ascii="Times New Roman" w:hAnsi="Times New Roman"/>
              </w:rPr>
            </w:pPr>
            <w:r w:rsidRPr="00EF0414">
              <w:rPr>
                <w:rFonts w:ascii="Times New Roman" w:eastAsia="Times New Roman" w:hAnsi="Times New Roman"/>
              </w:rPr>
              <w:t>Admin</w:t>
            </w:r>
            <w:r w:rsidR="0067677E" w:rsidRPr="006B31E4">
              <w:rPr>
                <w:rFonts w:ascii="Times New Roman" w:hAnsi="Times New Roman"/>
              </w:rPr>
              <w:t xml:space="preserve">, </w:t>
            </w:r>
            <w:r w:rsidR="00EF0414" w:rsidRPr="00EF0414">
              <w:rPr>
                <w:rFonts w:ascii="Times New Roman" w:hAnsi="Times New Roman"/>
              </w:rPr>
              <w:t>N</w:t>
            </w:r>
            <w:r w:rsidR="0067677E" w:rsidRPr="006B31E4">
              <w:rPr>
                <w:rFonts w:ascii="Times New Roman" w:hAnsi="Times New Roman"/>
              </w:rPr>
              <w:t>hân viên đăng nhập vào trang quản trị và vào menuItem “Quản lý danh mục”</w:t>
            </w:r>
          </w:p>
          <w:p w14:paraId="1CC945CF" w14:textId="5DA22FE6" w:rsidR="0067677E" w:rsidRPr="006B31E4" w:rsidRDefault="005B3A28" w:rsidP="00FE7FF7">
            <w:pPr>
              <w:numPr>
                <w:ilvl w:val="0"/>
                <w:numId w:val="74"/>
              </w:numPr>
              <w:spacing w:before="0" w:line="360" w:lineRule="auto"/>
              <w:rPr>
                <w:rFonts w:ascii="Times New Roman" w:eastAsia="Times New Roman" w:hAnsi="Times New Roman"/>
              </w:rPr>
            </w:pPr>
            <w:r w:rsidRPr="0011405D">
              <w:rPr>
                <w:rFonts w:ascii="Times New Roman" w:eastAsia="Times New Roman" w:hAnsi="Times New Roman"/>
              </w:rPr>
              <w:t>Admin</w:t>
            </w:r>
            <w:r w:rsidR="0067677E" w:rsidRPr="006B31E4">
              <w:rPr>
                <w:rFonts w:ascii="Times New Roman" w:eastAsia="Times New Roman" w:hAnsi="Times New Roman"/>
              </w:rPr>
              <w:t xml:space="preserve">, </w:t>
            </w:r>
            <w:r w:rsidR="0011405D" w:rsidRPr="00D567A8">
              <w:rPr>
                <w:rFonts w:ascii="Times New Roman" w:eastAsia="Times New Roman" w:hAnsi="Times New Roman"/>
              </w:rPr>
              <w:t>N</w:t>
            </w:r>
            <w:r w:rsidR="0067677E" w:rsidRPr="006B31E4">
              <w:rPr>
                <w:rFonts w:ascii="Times New Roman" w:eastAsia="Times New Roman" w:hAnsi="Times New Roman"/>
              </w:rPr>
              <w:t>hân viên bấm vào nút thêm mới</w:t>
            </w:r>
          </w:p>
          <w:p w14:paraId="7087CE8B" w14:textId="41B61F46" w:rsidR="0067677E" w:rsidRPr="00A35AFE" w:rsidRDefault="00E7065D" w:rsidP="00FE7FF7">
            <w:pPr>
              <w:numPr>
                <w:ilvl w:val="0"/>
                <w:numId w:val="74"/>
              </w:numPr>
              <w:spacing w:before="0" w:line="360" w:lineRule="auto"/>
              <w:rPr>
                <w:rFonts w:ascii="Times New Roman" w:eastAsia="Times New Roman" w:hAnsi="Times New Roman"/>
              </w:rPr>
            </w:pPr>
            <w:r w:rsidRPr="0011405D">
              <w:rPr>
                <w:rFonts w:ascii="Times New Roman" w:eastAsia="Times New Roman" w:hAnsi="Times New Roman"/>
              </w:rPr>
              <w:t>Admin</w:t>
            </w:r>
            <w:r w:rsidR="0067677E" w:rsidRPr="006B31E4">
              <w:rPr>
                <w:rFonts w:ascii="Times New Roman" w:eastAsia="Times New Roman" w:hAnsi="Times New Roman"/>
              </w:rPr>
              <w:t xml:space="preserve">, </w:t>
            </w:r>
            <w:r w:rsidR="00D567A8" w:rsidRPr="00B4215C">
              <w:rPr>
                <w:rFonts w:ascii="Times New Roman" w:eastAsia="Times New Roman" w:hAnsi="Times New Roman"/>
              </w:rPr>
              <w:t>N</w:t>
            </w:r>
            <w:r w:rsidR="0067677E" w:rsidRPr="006B31E4">
              <w:rPr>
                <w:rFonts w:ascii="Times New Roman" w:eastAsia="Times New Roman" w:hAnsi="Times New Roman"/>
              </w:rPr>
              <w:t xml:space="preserve">hân viên nhập đầy đủ thông tin và tiến hành gửi </w:t>
            </w:r>
          </w:p>
          <w:p w14:paraId="5195D00F" w14:textId="38E1D94E" w:rsidR="00A35AFE" w:rsidRPr="006B31E4" w:rsidRDefault="00A35AFE" w:rsidP="00FE7FF7">
            <w:pPr>
              <w:numPr>
                <w:ilvl w:val="0"/>
                <w:numId w:val="74"/>
              </w:numPr>
              <w:spacing w:before="0" w:line="360" w:lineRule="auto"/>
              <w:rPr>
                <w:rFonts w:ascii="Times New Roman" w:eastAsia="Times New Roman" w:hAnsi="Times New Roman"/>
              </w:rPr>
            </w:pPr>
            <w:r>
              <w:rPr>
                <w:rFonts w:ascii="Times New Roman" w:eastAsia="Times New Roman" w:hAnsi="Times New Roman"/>
              </w:rPr>
              <w:t xml:space="preserve">Hệ thống kiểm tra </w:t>
            </w:r>
            <w:r w:rsidRPr="00A35AFE">
              <w:rPr>
                <w:rFonts w:ascii="Times New Roman" w:eastAsia="Times New Roman" w:hAnsi="Times New Roman"/>
              </w:rPr>
              <w:t>tên danh mục tồn tại hay không</w:t>
            </w:r>
          </w:p>
          <w:p w14:paraId="250B9B1E" w14:textId="77777777" w:rsidR="0067677E" w:rsidRPr="00890B20" w:rsidRDefault="0067677E" w:rsidP="00FE7FF7">
            <w:pPr>
              <w:numPr>
                <w:ilvl w:val="0"/>
                <w:numId w:val="74"/>
              </w:numPr>
              <w:spacing w:before="0" w:line="360" w:lineRule="auto"/>
              <w:rPr>
                <w:rFonts w:ascii="Times New Roman" w:eastAsia="Times New Roman" w:hAnsi="Times New Roman"/>
              </w:rPr>
            </w:pPr>
            <w:r w:rsidRPr="006B31E4">
              <w:rPr>
                <w:rFonts w:ascii="Times New Roman" w:eastAsia="Times New Roman" w:hAnsi="Times New Roman"/>
              </w:rPr>
              <w:t>Hệ thống thông báo đã thêm mới thành công</w:t>
            </w:r>
            <w:r w:rsidRPr="00890B20">
              <w:rPr>
                <w:rFonts w:ascii="Times New Roman" w:eastAsia="Times New Roman" w:hAnsi="Times New Roman"/>
              </w:rPr>
              <w:t xml:space="preserve"> </w:t>
            </w:r>
          </w:p>
        </w:tc>
      </w:tr>
      <w:tr w:rsidR="0067677E" w:rsidRPr="00890B20" w14:paraId="66B8EB8D" w14:textId="77777777" w:rsidTr="00F657C5">
        <w:trPr>
          <w:trHeight w:val="1263"/>
          <w:jc w:val="center"/>
        </w:trPr>
        <w:tc>
          <w:tcPr>
            <w:tcW w:w="8070" w:type="dxa"/>
            <w:gridSpan w:val="2"/>
            <w:tcBorders>
              <w:top w:val="single" w:sz="4" w:space="0" w:color="auto"/>
              <w:left w:val="single" w:sz="4" w:space="0" w:color="auto"/>
              <w:bottom w:val="single" w:sz="4" w:space="0" w:color="auto"/>
              <w:right w:val="single" w:sz="4" w:space="0" w:color="auto"/>
            </w:tcBorders>
          </w:tcPr>
          <w:p w14:paraId="4A5D9107" w14:textId="77777777" w:rsidR="0067677E" w:rsidRPr="003F65C3" w:rsidRDefault="0067677E" w:rsidP="00234300">
            <w:pPr>
              <w:spacing w:before="0" w:line="360" w:lineRule="auto"/>
              <w:ind w:firstLine="0"/>
              <w:rPr>
                <w:rFonts w:ascii="Times New Roman" w:hAnsi="Times New Roman"/>
              </w:rPr>
            </w:pPr>
            <w:r w:rsidRPr="003F65C3">
              <w:rPr>
                <w:rFonts w:ascii="Times New Roman" w:hAnsi="Times New Roman"/>
              </w:rPr>
              <w:t xml:space="preserve">Ngoại lệ: </w:t>
            </w:r>
          </w:p>
          <w:p w14:paraId="0291A8D1" w14:textId="56E0691F" w:rsidR="0067677E" w:rsidRPr="003F65C3" w:rsidRDefault="00E91C75" w:rsidP="00234300">
            <w:pPr>
              <w:spacing w:before="0" w:line="360" w:lineRule="auto"/>
              <w:ind w:left="720" w:firstLine="0"/>
              <w:rPr>
                <w:rFonts w:ascii="Times New Roman" w:hAnsi="Times New Roman"/>
              </w:rPr>
            </w:pPr>
            <w:r w:rsidRPr="003F65C3">
              <w:rPr>
                <w:rFonts w:ascii="Times New Roman" w:hAnsi="Times New Roman"/>
              </w:rPr>
              <w:t xml:space="preserve">4.A) </w:t>
            </w:r>
            <w:r w:rsidR="00667F90" w:rsidRPr="003F65C3">
              <w:rPr>
                <w:rFonts w:ascii="Times New Roman" w:hAnsi="Times New Roman"/>
              </w:rPr>
              <w:t>Danh mục tồn tại tên trong hệ thống</w:t>
            </w:r>
          </w:p>
          <w:p w14:paraId="2906034A" w14:textId="3C28D5BB" w:rsidR="0067677E" w:rsidRPr="00897885" w:rsidRDefault="00E91C75" w:rsidP="00234300">
            <w:pPr>
              <w:keepNext/>
              <w:spacing w:before="0" w:line="360" w:lineRule="auto"/>
              <w:ind w:left="720" w:firstLine="0"/>
              <w:rPr>
                <w:b/>
                <w:bCs/>
              </w:rPr>
            </w:pPr>
            <w:r w:rsidRPr="003F65C3">
              <w:rPr>
                <w:rFonts w:ascii="Times New Roman" w:hAnsi="Times New Roman"/>
              </w:rPr>
              <w:t xml:space="preserve">4.A.1) </w:t>
            </w:r>
            <w:r w:rsidR="00F76866" w:rsidRPr="000E6398">
              <w:rPr>
                <w:rFonts w:ascii="Times New Roman" w:hAnsi="Times New Roman"/>
              </w:rPr>
              <w:t xml:space="preserve">Luồng sự </w:t>
            </w:r>
            <w:r w:rsidR="00F76866" w:rsidRPr="00F76866">
              <w:rPr>
                <w:rFonts w:ascii="Times New Roman" w:hAnsi="Times New Roman"/>
              </w:rPr>
              <w:t>kiện</w:t>
            </w:r>
            <w:r w:rsidR="00F76866" w:rsidRPr="000E6398">
              <w:rPr>
                <w:rFonts w:ascii="Times New Roman" w:hAnsi="Times New Roman"/>
              </w:rPr>
              <w:t xml:space="preserve"> quay lại bước </w:t>
            </w:r>
            <w:r w:rsidR="00897885" w:rsidRPr="00897885">
              <w:rPr>
                <w:rFonts w:ascii="Times New Roman" w:hAnsi="Times New Roman"/>
              </w:rPr>
              <w:t>3</w:t>
            </w:r>
          </w:p>
        </w:tc>
      </w:tr>
    </w:tbl>
    <w:p w14:paraId="4E58D6C1" w14:textId="77777777" w:rsidR="00A929E3" w:rsidRPr="00696AD4" w:rsidRDefault="00A929E3" w:rsidP="0067677E">
      <w:pPr>
        <w:pStyle w:val="Caption"/>
        <w:rPr>
          <w:lang w:val="vi-VN"/>
        </w:rPr>
      </w:pPr>
    </w:p>
    <w:p w14:paraId="7373ED23" w14:textId="77777777" w:rsidR="00A929E3" w:rsidRDefault="00A929E3">
      <w:pPr>
        <w:spacing w:before="0" w:line="240" w:lineRule="auto"/>
        <w:ind w:firstLine="0"/>
        <w:jc w:val="left"/>
        <w:rPr>
          <w:bCs/>
          <w:sz w:val="26"/>
          <w:szCs w:val="20"/>
        </w:rPr>
      </w:pPr>
      <w:r>
        <w:br w:type="page"/>
      </w:r>
    </w:p>
    <w:p w14:paraId="72E0BC36" w14:textId="77777777" w:rsidR="0067677E" w:rsidRPr="00890B20" w:rsidRDefault="0067677E" w:rsidP="0067677E">
      <w:pPr>
        <w:pStyle w:val="Caption"/>
        <w:rPr>
          <w:lang w:val="vi-VN"/>
        </w:rPr>
      </w:pPr>
    </w:p>
    <w:p w14:paraId="55A91A68" w14:textId="18E6D0EC" w:rsidR="0067677E" w:rsidRPr="002566A9" w:rsidRDefault="0067677E" w:rsidP="00FE7FF7">
      <w:pPr>
        <w:pStyle w:val="ListParagraph"/>
        <w:numPr>
          <w:ilvl w:val="0"/>
          <w:numId w:val="88"/>
        </w:numPr>
        <w:spacing w:line="360" w:lineRule="auto"/>
        <w:rPr>
          <w:b/>
          <w:bCs/>
        </w:rPr>
      </w:pPr>
      <w:r w:rsidRPr="002566A9">
        <w:rPr>
          <w:b/>
          <w:bCs/>
        </w:rPr>
        <w:t>Sửa danh mục sản phẩm</w:t>
      </w:r>
    </w:p>
    <w:p w14:paraId="4392F4D0" w14:textId="4FB27273" w:rsidR="00D7365E" w:rsidRDefault="00D7365E" w:rsidP="00944D74">
      <w:pPr>
        <w:pStyle w:val="Caption"/>
        <w:keepNext/>
        <w:spacing w:line="360" w:lineRule="auto"/>
      </w:pPr>
      <w:bookmarkStart w:id="122" w:name="_Toc216254476"/>
      <w:r>
        <w:t xml:space="preserve">Bảng </w:t>
      </w:r>
      <w:fldSimple w:instr=" STYLEREF 1 \s ">
        <w:r w:rsidR="00E629C6">
          <w:rPr>
            <w:noProof/>
          </w:rPr>
          <w:t>2</w:t>
        </w:r>
      </w:fldSimple>
      <w:r w:rsidR="007332FC">
        <w:noBreakHyphen/>
      </w:r>
      <w:fldSimple w:instr=" SEQ Bảng \* ARABIC \s 1 ">
        <w:r w:rsidR="00E629C6">
          <w:rPr>
            <w:noProof/>
          </w:rPr>
          <w:t>15</w:t>
        </w:r>
      </w:fldSimple>
      <w:r w:rsidRPr="00D7365E">
        <w:rPr>
          <w:lang w:val="vi-VN"/>
        </w:rPr>
        <w:t xml:space="preserve"> </w:t>
      </w:r>
      <w:r w:rsidRPr="00FE0286">
        <w:rPr>
          <w:lang w:val="vi-VN"/>
        </w:rPr>
        <w:t xml:space="preserve">Đặc tả Use Case </w:t>
      </w:r>
      <w:r>
        <w:t>s</w:t>
      </w:r>
      <w:r w:rsidRPr="00890B20">
        <w:rPr>
          <w:lang w:val="vi-VN"/>
        </w:rPr>
        <w:t>ửa danh mục</w:t>
      </w:r>
      <w:r>
        <w:t xml:space="preserve"> sản phẩm</w:t>
      </w:r>
      <w:bookmarkEnd w:id="122"/>
    </w:p>
    <w:tbl>
      <w:tblPr>
        <w:tblStyle w:val="TableGrid1"/>
        <w:tblW w:w="0" w:type="auto"/>
        <w:jc w:val="center"/>
        <w:tblLook w:val="04A0" w:firstRow="1" w:lastRow="0" w:firstColumn="1" w:lastColumn="0" w:noHBand="0" w:noVBand="1"/>
      </w:tblPr>
      <w:tblGrid>
        <w:gridCol w:w="2830"/>
        <w:gridCol w:w="5240"/>
      </w:tblGrid>
      <w:tr w:rsidR="0067677E" w:rsidRPr="00890B20" w14:paraId="05701B84" w14:textId="77777777" w:rsidTr="00F657C5">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5366E73D" w14:textId="77777777" w:rsidR="0067677E" w:rsidRPr="00890B20" w:rsidRDefault="0067677E" w:rsidP="00F657C5">
            <w:pPr>
              <w:spacing w:before="0"/>
              <w:ind w:firstLine="0"/>
              <w:rPr>
                <w:rFonts w:ascii="Times New Roman" w:eastAsia="Times New Roman" w:hAnsi="Times New Roman"/>
                <w:bCs/>
              </w:rPr>
            </w:pPr>
            <w:r w:rsidRPr="00890B20">
              <w:rPr>
                <w:rFonts w:ascii="Times New Roman" w:eastAsia="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2DC1F8BC" w14:textId="77777777" w:rsidR="0067677E" w:rsidRPr="00890B20" w:rsidRDefault="0067677E" w:rsidP="00F657C5">
            <w:pPr>
              <w:spacing w:before="0"/>
              <w:ind w:firstLine="0"/>
              <w:rPr>
                <w:rFonts w:ascii="Times New Roman" w:eastAsia="Times New Roman" w:hAnsi="Times New Roman"/>
                <w:bCs/>
              </w:rPr>
            </w:pPr>
            <w:r w:rsidRPr="00890B20">
              <w:rPr>
                <w:rFonts w:ascii="Times New Roman" w:eastAsia="Times New Roman" w:hAnsi="Times New Roman"/>
                <w:bCs/>
              </w:rPr>
              <w:t xml:space="preserve">Sửa danh mục sản phẩm </w:t>
            </w:r>
          </w:p>
        </w:tc>
      </w:tr>
      <w:tr w:rsidR="0067677E" w:rsidRPr="00890B20" w14:paraId="10533331" w14:textId="77777777" w:rsidTr="00F657C5">
        <w:trPr>
          <w:trHeight w:val="408"/>
          <w:jc w:val="center"/>
        </w:trPr>
        <w:tc>
          <w:tcPr>
            <w:tcW w:w="2830" w:type="dxa"/>
            <w:tcBorders>
              <w:top w:val="single" w:sz="4" w:space="0" w:color="auto"/>
              <w:left w:val="single" w:sz="4" w:space="0" w:color="auto"/>
              <w:bottom w:val="single" w:sz="4" w:space="0" w:color="auto"/>
              <w:right w:val="single" w:sz="4" w:space="0" w:color="auto"/>
            </w:tcBorders>
            <w:hideMark/>
          </w:tcPr>
          <w:p w14:paraId="38DC5AEA"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7898932E" w14:textId="5E69CD2F" w:rsidR="0067677E" w:rsidRPr="00890B20" w:rsidRDefault="00B96C16" w:rsidP="00F657C5">
            <w:pPr>
              <w:spacing w:before="0"/>
              <w:ind w:firstLine="0"/>
              <w:rPr>
                <w:rFonts w:ascii="Times New Roman" w:eastAsia="Times New Roman" w:hAnsi="Times New Roman"/>
              </w:rPr>
            </w:pPr>
            <w:r>
              <w:rPr>
                <w:rFonts w:ascii="Times New Roman" w:eastAsia="Times New Roman" w:hAnsi="Times New Roman"/>
                <w:lang w:val="en-US"/>
              </w:rPr>
              <w:t>Admin</w:t>
            </w:r>
            <w:r w:rsidR="0067677E" w:rsidRPr="00890B20">
              <w:rPr>
                <w:rFonts w:ascii="Times New Roman" w:eastAsia="Times New Roman" w:hAnsi="Times New Roman"/>
              </w:rPr>
              <w:t xml:space="preserve">, </w:t>
            </w:r>
            <w:r w:rsidR="0024279F">
              <w:rPr>
                <w:rFonts w:ascii="Times New Roman" w:eastAsia="Times New Roman" w:hAnsi="Times New Roman"/>
                <w:lang w:val="en-US"/>
              </w:rPr>
              <w:t>N</w:t>
            </w:r>
            <w:r w:rsidR="0067677E" w:rsidRPr="00890B20">
              <w:rPr>
                <w:rFonts w:ascii="Times New Roman" w:eastAsia="Times New Roman" w:hAnsi="Times New Roman"/>
              </w:rPr>
              <w:t>hân viên</w:t>
            </w:r>
          </w:p>
        </w:tc>
      </w:tr>
      <w:tr w:rsidR="0067677E" w:rsidRPr="00890B20" w14:paraId="72E18E25"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62DF8C6E"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351B498E" w14:textId="5BE27243" w:rsidR="0067677E" w:rsidRPr="00890B20" w:rsidRDefault="00DE49A1" w:rsidP="00F657C5">
            <w:pPr>
              <w:spacing w:before="0"/>
              <w:ind w:firstLine="0"/>
              <w:rPr>
                <w:rFonts w:ascii="Times New Roman" w:eastAsia="Times New Roman" w:hAnsi="Times New Roman"/>
              </w:rPr>
            </w:pPr>
            <w:r w:rsidRPr="00482E10">
              <w:rPr>
                <w:rFonts w:ascii="Times New Roman" w:eastAsia="Times New Roman" w:hAnsi="Times New Roman"/>
              </w:rPr>
              <w:t>Admin</w:t>
            </w:r>
            <w:r w:rsidR="0067677E" w:rsidRPr="00890B20">
              <w:rPr>
                <w:rFonts w:ascii="Times New Roman" w:eastAsia="Times New Roman" w:hAnsi="Times New Roman"/>
              </w:rPr>
              <w:t xml:space="preserve">, </w:t>
            </w:r>
            <w:r w:rsidR="007358B0" w:rsidRPr="00482E10">
              <w:rPr>
                <w:rFonts w:ascii="Times New Roman" w:eastAsia="Times New Roman" w:hAnsi="Times New Roman"/>
              </w:rPr>
              <w:t>N</w:t>
            </w:r>
            <w:r w:rsidR="0067677E" w:rsidRPr="00890B20">
              <w:rPr>
                <w:rFonts w:ascii="Times New Roman" w:eastAsia="Times New Roman" w:hAnsi="Times New Roman"/>
              </w:rPr>
              <w:t xml:space="preserve">hân viên </w:t>
            </w:r>
            <w:r w:rsidR="00FA50F1" w:rsidRPr="009628EF">
              <w:rPr>
                <w:rFonts w:ascii="Times New Roman" w:eastAsia="Times New Roman" w:hAnsi="Times New Roman"/>
              </w:rPr>
              <w:t>đ</w:t>
            </w:r>
            <w:r w:rsidR="0067677E" w:rsidRPr="00890B20">
              <w:rPr>
                <w:rFonts w:ascii="Times New Roman" w:eastAsia="Times New Roman" w:hAnsi="Times New Roman"/>
              </w:rPr>
              <w:t>ăng nhập vào được trang quản trị.</w:t>
            </w:r>
          </w:p>
        </w:tc>
      </w:tr>
      <w:tr w:rsidR="0067677E" w:rsidRPr="00890B20" w14:paraId="79E1E1C5"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52171F2C"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5C13AD08"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 xml:space="preserve">Vào được trang quản lý danh mục </w:t>
            </w:r>
          </w:p>
        </w:tc>
      </w:tr>
      <w:tr w:rsidR="0067677E" w:rsidRPr="00890B20" w14:paraId="54B73574"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699F48E9"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1EBD06B6"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Sửa danh mục thành công</w:t>
            </w:r>
          </w:p>
        </w:tc>
      </w:tr>
      <w:tr w:rsidR="0067677E" w:rsidRPr="00890B20" w14:paraId="391DB715"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138A8BF8"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452860FE"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Kích hoạt button “Sửa”</w:t>
            </w:r>
          </w:p>
        </w:tc>
      </w:tr>
      <w:tr w:rsidR="0067677E" w:rsidRPr="00890B20" w14:paraId="726DADD8" w14:textId="77777777" w:rsidTr="00F657C5">
        <w:trPr>
          <w:trHeight w:val="648"/>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44056D0E" w14:textId="77777777" w:rsidR="0067677E" w:rsidRPr="00851952" w:rsidRDefault="0067677E" w:rsidP="00E05945">
            <w:pPr>
              <w:spacing w:before="0" w:line="360" w:lineRule="auto"/>
              <w:ind w:firstLine="0"/>
              <w:rPr>
                <w:rFonts w:ascii="Times New Roman" w:eastAsia="Times New Roman" w:hAnsi="Times New Roman"/>
              </w:rPr>
            </w:pPr>
            <w:r w:rsidRPr="00851952">
              <w:rPr>
                <w:rFonts w:ascii="Times New Roman" w:eastAsia="Times New Roman" w:hAnsi="Times New Roman"/>
              </w:rPr>
              <w:t>Chuỗi sự kiện chính:</w:t>
            </w:r>
          </w:p>
          <w:p w14:paraId="1F35966B" w14:textId="526B599C" w:rsidR="0067677E" w:rsidRPr="00890B20" w:rsidRDefault="002D5EF7" w:rsidP="00FE7FF7">
            <w:pPr>
              <w:pStyle w:val="ListParagraph"/>
              <w:numPr>
                <w:ilvl w:val="0"/>
                <w:numId w:val="39"/>
              </w:numPr>
              <w:spacing w:before="0" w:line="360" w:lineRule="auto"/>
              <w:rPr>
                <w:rFonts w:ascii="Times New Roman" w:hAnsi="Times New Roman"/>
              </w:rPr>
            </w:pPr>
            <w:r w:rsidRPr="001B29D3">
              <w:rPr>
                <w:rFonts w:ascii="Times New Roman" w:eastAsia="Times New Roman" w:hAnsi="Times New Roman"/>
              </w:rPr>
              <w:t>Admin</w:t>
            </w:r>
            <w:r w:rsidR="0067677E" w:rsidRPr="00890B20">
              <w:rPr>
                <w:rFonts w:ascii="Times New Roman" w:hAnsi="Times New Roman"/>
              </w:rPr>
              <w:t xml:space="preserve">, </w:t>
            </w:r>
            <w:r w:rsidR="001B29D3" w:rsidRPr="001B29D3">
              <w:rPr>
                <w:rFonts w:ascii="Times New Roman" w:hAnsi="Times New Roman"/>
              </w:rPr>
              <w:t>N</w:t>
            </w:r>
            <w:r w:rsidR="0067677E" w:rsidRPr="00890B20">
              <w:rPr>
                <w:rFonts w:ascii="Times New Roman" w:hAnsi="Times New Roman"/>
              </w:rPr>
              <w:t>hân viên đăng nhập vào trang quản trị và vào menuItem “Quản lý danh mục”</w:t>
            </w:r>
          </w:p>
          <w:p w14:paraId="65D842A9" w14:textId="2ED73854" w:rsidR="0067677E" w:rsidRPr="00890B20" w:rsidRDefault="00072131" w:rsidP="00FE7FF7">
            <w:pPr>
              <w:pStyle w:val="ListParagraph"/>
              <w:numPr>
                <w:ilvl w:val="0"/>
                <w:numId w:val="39"/>
              </w:numPr>
              <w:spacing w:before="0" w:line="360" w:lineRule="auto"/>
              <w:rPr>
                <w:rFonts w:ascii="Times New Roman" w:hAnsi="Times New Roman"/>
              </w:rPr>
            </w:pPr>
            <w:r w:rsidRPr="005A1271">
              <w:rPr>
                <w:rFonts w:ascii="Times New Roman" w:eastAsia="Times New Roman" w:hAnsi="Times New Roman"/>
              </w:rPr>
              <w:t>Admin</w:t>
            </w:r>
            <w:r w:rsidR="0067677E" w:rsidRPr="00890B20">
              <w:rPr>
                <w:rFonts w:ascii="Times New Roman" w:hAnsi="Times New Roman"/>
              </w:rPr>
              <w:t xml:space="preserve">, </w:t>
            </w:r>
            <w:r w:rsidR="00C6477D" w:rsidRPr="005A1271">
              <w:rPr>
                <w:rFonts w:ascii="Times New Roman" w:hAnsi="Times New Roman"/>
              </w:rPr>
              <w:t>N</w:t>
            </w:r>
            <w:r w:rsidR="0067677E" w:rsidRPr="00890B20">
              <w:rPr>
                <w:rFonts w:ascii="Times New Roman" w:hAnsi="Times New Roman"/>
              </w:rPr>
              <w:t>hân viên bấm vào nút sửa</w:t>
            </w:r>
          </w:p>
          <w:p w14:paraId="34824BA6" w14:textId="01A18AB4" w:rsidR="0067677E" w:rsidRPr="00347979" w:rsidRDefault="005A1271" w:rsidP="00FE7FF7">
            <w:pPr>
              <w:pStyle w:val="ListParagraph"/>
              <w:numPr>
                <w:ilvl w:val="0"/>
                <w:numId w:val="39"/>
              </w:numPr>
              <w:spacing w:before="0" w:line="360" w:lineRule="auto"/>
              <w:rPr>
                <w:rFonts w:ascii="Times New Roman" w:hAnsi="Times New Roman"/>
              </w:rPr>
            </w:pPr>
            <w:r w:rsidRPr="00FD55ED">
              <w:rPr>
                <w:rFonts w:ascii="Times New Roman" w:eastAsia="Times New Roman" w:hAnsi="Times New Roman"/>
              </w:rPr>
              <w:t>Admin</w:t>
            </w:r>
            <w:r w:rsidR="0067677E" w:rsidRPr="00890B20">
              <w:rPr>
                <w:rFonts w:ascii="Times New Roman" w:hAnsi="Times New Roman"/>
              </w:rPr>
              <w:t xml:space="preserve">, </w:t>
            </w:r>
            <w:r w:rsidR="00FC57A4" w:rsidRPr="00FD55ED">
              <w:rPr>
                <w:rFonts w:ascii="Times New Roman" w:hAnsi="Times New Roman"/>
              </w:rPr>
              <w:t>N</w:t>
            </w:r>
            <w:r w:rsidR="0067677E" w:rsidRPr="00890B20">
              <w:rPr>
                <w:rFonts w:ascii="Times New Roman" w:hAnsi="Times New Roman"/>
              </w:rPr>
              <w:t xml:space="preserve">hân viên nhập đầy đủ thông tin và tiến hành gửi </w:t>
            </w:r>
          </w:p>
          <w:p w14:paraId="289EB87C" w14:textId="003F414A" w:rsidR="00347979" w:rsidRPr="00890B20" w:rsidRDefault="00347979" w:rsidP="00FE7FF7">
            <w:pPr>
              <w:pStyle w:val="ListParagraph"/>
              <w:numPr>
                <w:ilvl w:val="0"/>
                <w:numId w:val="39"/>
              </w:numPr>
              <w:spacing w:before="0" w:line="360" w:lineRule="auto"/>
              <w:rPr>
                <w:rFonts w:ascii="Times New Roman" w:hAnsi="Times New Roman"/>
              </w:rPr>
            </w:pPr>
            <w:r>
              <w:rPr>
                <w:rFonts w:ascii="Times New Roman" w:hAnsi="Times New Roman"/>
              </w:rPr>
              <w:t xml:space="preserve">Hệ thống kiểm tra </w:t>
            </w:r>
            <w:r w:rsidRPr="00347979">
              <w:rPr>
                <w:rFonts w:ascii="Times New Roman" w:hAnsi="Times New Roman"/>
              </w:rPr>
              <w:t>tên danh mục</w:t>
            </w:r>
            <w:r w:rsidR="00931F0A" w:rsidRPr="00755D9B">
              <w:rPr>
                <w:rFonts w:ascii="Times New Roman" w:hAnsi="Times New Roman"/>
              </w:rPr>
              <w:t xml:space="preserve"> </w:t>
            </w:r>
            <w:r w:rsidRPr="00347979">
              <w:rPr>
                <w:rFonts w:ascii="Times New Roman" w:hAnsi="Times New Roman"/>
              </w:rPr>
              <w:t>tồn tại hay không</w:t>
            </w:r>
          </w:p>
          <w:p w14:paraId="059CFB9F" w14:textId="77777777" w:rsidR="0067677E" w:rsidRPr="00890B20" w:rsidRDefault="0067677E" w:rsidP="00FE7FF7">
            <w:pPr>
              <w:pStyle w:val="ListParagraph"/>
              <w:numPr>
                <w:ilvl w:val="0"/>
                <w:numId w:val="39"/>
              </w:numPr>
              <w:spacing w:before="0" w:line="360" w:lineRule="auto"/>
            </w:pPr>
            <w:r w:rsidRPr="00890B20">
              <w:rPr>
                <w:rFonts w:ascii="Times New Roman" w:hAnsi="Times New Roman"/>
              </w:rPr>
              <w:t xml:space="preserve">Hệ thống thông báo đã sửa  thành công </w:t>
            </w:r>
          </w:p>
        </w:tc>
      </w:tr>
      <w:tr w:rsidR="0067677E" w:rsidRPr="00890B20" w14:paraId="448A1BD3" w14:textId="77777777" w:rsidTr="00F657C5">
        <w:trPr>
          <w:trHeight w:val="1068"/>
          <w:jc w:val="center"/>
        </w:trPr>
        <w:tc>
          <w:tcPr>
            <w:tcW w:w="8070" w:type="dxa"/>
            <w:gridSpan w:val="2"/>
            <w:tcBorders>
              <w:top w:val="single" w:sz="4" w:space="0" w:color="auto"/>
              <w:left w:val="single" w:sz="4" w:space="0" w:color="auto"/>
              <w:bottom w:val="single" w:sz="4" w:space="0" w:color="auto"/>
              <w:right w:val="single" w:sz="4" w:space="0" w:color="auto"/>
            </w:tcBorders>
          </w:tcPr>
          <w:p w14:paraId="74B32250" w14:textId="77777777" w:rsidR="0067677E" w:rsidRPr="00755D9B" w:rsidRDefault="0067677E" w:rsidP="00805873">
            <w:pPr>
              <w:spacing w:before="0" w:line="360" w:lineRule="auto"/>
              <w:ind w:firstLine="0"/>
              <w:rPr>
                <w:rFonts w:ascii="Times New Roman" w:hAnsi="Times New Roman"/>
              </w:rPr>
            </w:pPr>
            <w:r w:rsidRPr="00755D9B">
              <w:rPr>
                <w:rFonts w:ascii="Times New Roman" w:hAnsi="Times New Roman"/>
              </w:rPr>
              <w:t xml:space="preserve">Ngoại lệ: </w:t>
            </w:r>
          </w:p>
          <w:p w14:paraId="1738582B" w14:textId="0916EEBC" w:rsidR="0067677E" w:rsidRPr="00755D9B" w:rsidRDefault="00755D9B" w:rsidP="00805873">
            <w:pPr>
              <w:spacing w:before="0" w:line="360" w:lineRule="auto"/>
              <w:ind w:left="360" w:firstLine="0"/>
              <w:rPr>
                <w:rFonts w:ascii="Times New Roman" w:hAnsi="Times New Roman"/>
              </w:rPr>
            </w:pPr>
            <w:r w:rsidRPr="00755D9B">
              <w:rPr>
                <w:rFonts w:ascii="Times New Roman" w:hAnsi="Times New Roman"/>
              </w:rPr>
              <w:t xml:space="preserve">4.A) </w:t>
            </w:r>
            <w:r w:rsidR="00674884" w:rsidRPr="00571076">
              <w:rPr>
                <w:rFonts w:ascii="Times New Roman" w:eastAsia="Times New Roman" w:hAnsi="Times New Roman"/>
              </w:rPr>
              <w:t>Admin</w:t>
            </w:r>
            <w:r w:rsidR="00674884" w:rsidRPr="00755D9B">
              <w:rPr>
                <w:rFonts w:ascii="Times New Roman" w:hAnsi="Times New Roman"/>
              </w:rPr>
              <w:t xml:space="preserve"> </w:t>
            </w:r>
            <w:r w:rsidR="0067677E" w:rsidRPr="00755D9B">
              <w:rPr>
                <w:rFonts w:ascii="Times New Roman" w:hAnsi="Times New Roman"/>
              </w:rPr>
              <w:t xml:space="preserve">nhập không đầy đủ thông tin </w:t>
            </w:r>
          </w:p>
          <w:p w14:paraId="679B1BE5" w14:textId="2A3C28DE" w:rsidR="0067677E" w:rsidRPr="005D2775" w:rsidRDefault="00755D9B" w:rsidP="00805873">
            <w:pPr>
              <w:keepNext/>
              <w:spacing w:before="0" w:line="360" w:lineRule="auto"/>
              <w:ind w:left="360" w:firstLine="0"/>
              <w:rPr>
                <w:b/>
                <w:bCs/>
              </w:rPr>
            </w:pPr>
            <w:r w:rsidRPr="00755D9B">
              <w:rPr>
                <w:rFonts w:ascii="Times New Roman" w:hAnsi="Times New Roman"/>
              </w:rPr>
              <w:t xml:space="preserve">4.A.1) </w:t>
            </w:r>
            <w:r w:rsidR="005826CE" w:rsidRPr="000E6398">
              <w:rPr>
                <w:rFonts w:ascii="Times New Roman" w:hAnsi="Times New Roman"/>
              </w:rPr>
              <w:t xml:space="preserve">Luồng sự </w:t>
            </w:r>
            <w:r w:rsidR="005826CE" w:rsidRPr="005826CE">
              <w:rPr>
                <w:rFonts w:ascii="Times New Roman" w:hAnsi="Times New Roman"/>
              </w:rPr>
              <w:t>kiện</w:t>
            </w:r>
            <w:r w:rsidR="005826CE" w:rsidRPr="000E6398">
              <w:rPr>
                <w:rFonts w:ascii="Times New Roman" w:hAnsi="Times New Roman"/>
              </w:rPr>
              <w:t xml:space="preserve"> quay lại bước </w:t>
            </w:r>
            <w:r w:rsidR="00137E93" w:rsidRPr="005D2775">
              <w:rPr>
                <w:rFonts w:ascii="Times New Roman" w:hAnsi="Times New Roman"/>
              </w:rPr>
              <w:t>3</w:t>
            </w:r>
          </w:p>
        </w:tc>
      </w:tr>
    </w:tbl>
    <w:p w14:paraId="064252DC" w14:textId="77777777" w:rsidR="00A929E3" w:rsidRPr="00696AD4" w:rsidRDefault="00A929E3" w:rsidP="0067677E">
      <w:pPr>
        <w:pStyle w:val="Caption"/>
        <w:rPr>
          <w:lang w:val="vi-VN"/>
        </w:rPr>
      </w:pPr>
      <w:bookmarkStart w:id="123" w:name="_Toc212341094"/>
    </w:p>
    <w:bookmarkEnd w:id="123"/>
    <w:p w14:paraId="015A3C42" w14:textId="5165024B" w:rsidR="0067677E" w:rsidRPr="00944D74" w:rsidRDefault="0067677E" w:rsidP="0067677E">
      <w:pPr>
        <w:pStyle w:val="Caption"/>
        <w:rPr>
          <w:lang w:val="vi-VN"/>
        </w:rPr>
      </w:pPr>
    </w:p>
    <w:p w14:paraId="7DC651D7" w14:textId="77777777" w:rsidR="0067677E" w:rsidRPr="00A60D75" w:rsidRDefault="0067677E" w:rsidP="00FE7FF7">
      <w:pPr>
        <w:pStyle w:val="ListParagraph"/>
        <w:numPr>
          <w:ilvl w:val="0"/>
          <w:numId w:val="88"/>
        </w:numPr>
        <w:spacing w:line="360" w:lineRule="auto"/>
        <w:rPr>
          <w:b/>
          <w:bCs/>
        </w:rPr>
      </w:pPr>
      <w:r w:rsidRPr="00A60D75">
        <w:rPr>
          <w:b/>
          <w:bCs/>
        </w:rPr>
        <w:t>Xóa danh mục sản phẩm</w:t>
      </w:r>
    </w:p>
    <w:p w14:paraId="3883EFA7" w14:textId="655F710B" w:rsidR="004759DC" w:rsidRPr="0014322E" w:rsidRDefault="004759DC" w:rsidP="00882B4B">
      <w:pPr>
        <w:pStyle w:val="Caption"/>
        <w:keepNext/>
        <w:spacing w:line="360" w:lineRule="auto"/>
        <w:rPr>
          <w:lang w:val="vi-VN"/>
        </w:rPr>
      </w:pPr>
      <w:bookmarkStart w:id="124" w:name="_Toc216254477"/>
      <w:r w:rsidRPr="0014322E">
        <w:rPr>
          <w:lang w:val="vi-VN"/>
        </w:rPr>
        <w:t xml:space="preserve">Bảng </w:t>
      </w:r>
      <w:r w:rsidR="007332FC">
        <w:rPr>
          <w:lang w:val="vi-VN"/>
        </w:rPr>
        <w:fldChar w:fldCharType="begin"/>
      </w:r>
      <w:r w:rsidR="007332FC">
        <w:rPr>
          <w:lang w:val="vi-VN"/>
        </w:rPr>
        <w:instrText xml:space="preserve"> STYLEREF 1 \s </w:instrText>
      </w:r>
      <w:r w:rsidR="007332FC">
        <w:rPr>
          <w:lang w:val="vi-VN"/>
        </w:rPr>
        <w:fldChar w:fldCharType="separate"/>
      </w:r>
      <w:r w:rsidR="00E629C6">
        <w:rPr>
          <w:noProof/>
          <w:lang w:val="vi-VN"/>
        </w:rPr>
        <w:t>2</w:t>
      </w:r>
      <w:r w:rsidR="007332FC">
        <w:rPr>
          <w:lang w:val="vi-VN"/>
        </w:rPr>
        <w:fldChar w:fldCharType="end"/>
      </w:r>
      <w:r w:rsidR="007332FC">
        <w:rPr>
          <w:lang w:val="vi-VN"/>
        </w:rPr>
        <w:noBreakHyphen/>
      </w:r>
      <w:r w:rsidR="007332FC">
        <w:rPr>
          <w:lang w:val="vi-VN"/>
        </w:rPr>
        <w:fldChar w:fldCharType="begin"/>
      </w:r>
      <w:r w:rsidR="007332FC">
        <w:rPr>
          <w:lang w:val="vi-VN"/>
        </w:rPr>
        <w:instrText xml:space="preserve"> SEQ Bảng \* ARABIC \s 1 </w:instrText>
      </w:r>
      <w:r w:rsidR="007332FC">
        <w:rPr>
          <w:lang w:val="vi-VN"/>
        </w:rPr>
        <w:fldChar w:fldCharType="separate"/>
      </w:r>
      <w:r w:rsidR="00E629C6">
        <w:rPr>
          <w:noProof/>
          <w:lang w:val="vi-VN"/>
        </w:rPr>
        <w:t>16</w:t>
      </w:r>
      <w:r w:rsidR="007332FC">
        <w:rPr>
          <w:lang w:val="vi-VN"/>
        </w:rPr>
        <w:fldChar w:fldCharType="end"/>
      </w:r>
      <w:r w:rsidRPr="004759DC">
        <w:rPr>
          <w:lang w:val="vi-VN"/>
        </w:rPr>
        <w:t xml:space="preserve"> </w:t>
      </w:r>
      <w:r w:rsidRPr="00AD0262">
        <w:rPr>
          <w:lang w:val="vi-VN"/>
        </w:rPr>
        <w:t>Đặc tả Use Case</w:t>
      </w:r>
      <w:r w:rsidRPr="00696AD4">
        <w:rPr>
          <w:lang w:val="vi-VN"/>
        </w:rPr>
        <w:t xml:space="preserve"> xóa danh mục sản phẩm</w:t>
      </w:r>
      <w:bookmarkEnd w:id="124"/>
    </w:p>
    <w:tbl>
      <w:tblPr>
        <w:tblStyle w:val="TableGrid1"/>
        <w:tblW w:w="0" w:type="auto"/>
        <w:jc w:val="center"/>
        <w:tblLook w:val="04A0" w:firstRow="1" w:lastRow="0" w:firstColumn="1" w:lastColumn="0" w:noHBand="0" w:noVBand="1"/>
      </w:tblPr>
      <w:tblGrid>
        <w:gridCol w:w="2830"/>
        <w:gridCol w:w="5240"/>
      </w:tblGrid>
      <w:tr w:rsidR="0067677E" w:rsidRPr="00890B20" w14:paraId="2C0BB92C" w14:textId="77777777" w:rsidTr="00F657C5">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3C3EA935" w14:textId="77777777" w:rsidR="0067677E" w:rsidRPr="00890B20" w:rsidRDefault="0067677E" w:rsidP="00F657C5">
            <w:pPr>
              <w:spacing w:before="0"/>
              <w:ind w:firstLine="0"/>
              <w:rPr>
                <w:rFonts w:ascii="Times New Roman" w:eastAsia="Times New Roman" w:hAnsi="Times New Roman"/>
                <w:bCs/>
              </w:rPr>
            </w:pPr>
            <w:r w:rsidRPr="00890B20">
              <w:rPr>
                <w:rFonts w:ascii="Times New Roman" w:eastAsia="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4AEE1E42" w14:textId="77777777" w:rsidR="0067677E" w:rsidRPr="00890B20" w:rsidRDefault="0067677E" w:rsidP="00F657C5">
            <w:pPr>
              <w:spacing w:before="0"/>
              <w:ind w:firstLine="0"/>
              <w:rPr>
                <w:rFonts w:ascii="Times New Roman" w:eastAsia="Times New Roman" w:hAnsi="Times New Roman"/>
                <w:bCs/>
              </w:rPr>
            </w:pPr>
            <w:r w:rsidRPr="00890B20">
              <w:rPr>
                <w:rFonts w:ascii="Times New Roman" w:eastAsia="Times New Roman" w:hAnsi="Times New Roman"/>
                <w:bCs/>
              </w:rPr>
              <w:t xml:space="preserve">Xóa danh mục sản phẩm </w:t>
            </w:r>
          </w:p>
        </w:tc>
      </w:tr>
      <w:tr w:rsidR="0067677E" w:rsidRPr="00890B20" w14:paraId="479B0078" w14:textId="77777777" w:rsidTr="00F657C5">
        <w:trPr>
          <w:trHeight w:val="408"/>
          <w:jc w:val="center"/>
        </w:trPr>
        <w:tc>
          <w:tcPr>
            <w:tcW w:w="2830" w:type="dxa"/>
            <w:tcBorders>
              <w:top w:val="single" w:sz="4" w:space="0" w:color="auto"/>
              <w:left w:val="single" w:sz="4" w:space="0" w:color="auto"/>
              <w:bottom w:val="single" w:sz="4" w:space="0" w:color="auto"/>
              <w:right w:val="single" w:sz="4" w:space="0" w:color="auto"/>
            </w:tcBorders>
            <w:hideMark/>
          </w:tcPr>
          <w:p w14:paraId="58CB95BD"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153C5BD0" w14:textId="24234C48" w:rsidR="0067677E" w:rsidRPr="00890B20" w:rsidRDefault="001A548D" w:rsidP="00F657C5">
            <w:pPr>
              <w:spacing w:before="0"/>
              <w:ind w:firstLine="0"/>
              <w:rPr>
                <w:rFonts w:ascii="Times New Roman" w:eastAsia="Times New Roman" w:hAnsi="Times New Roman"/>
              </w:rPr>
            </w:pPr>
            <w:r>
              <w:rPr>
                <w:rFonts w:ascii="Times New Roman" w:eastAsia="Times New Roman" w:hAnsi="Times New Roman"/>
                <w:lang w:val="en-US"/>
              </w:rPr>
              <w:t>Admin</w:t>
            </w:r>
            <w:r w:rsidR="0067677E" w:rsidRPr="00890B20">
              <w:rPr>
                <w:rFonts w:ascii="Times New Roman" w:eastAsia="Times New Roman" w:hAnsi="Times New Roman"/>
              </w:rPr>
              <w:t xml:space="preserve">, </w:t>
            </w:r>
            <w:r w:rsidR="001C392D">
              <w:rPr>
                <w:rFonts w:ascii="Times New Roman" w:eastAsia="Times New Roman" w:hAnsi="Times New Roman"/>
                <w:lang w:val="en-US"/>
              </w:rPr>
              <w:t>N</w:t>
            </w:r>
            <w:r w:rsidR="0067677E" w:rsidRPr="00890B20">
              <w:rPr>
                <w:rFonts w:ascii="Times New Roman" w:eastAsia="Times New Roman" w:hAnsi="Times New Roman"/>
              </w:rPr>
              <w:t>hân viên</w:t>
            </w:r>
          </w:p>
        </w:tc>
      </w:tr>
      <w:tr w:rsidR="0067677E" w:rsidRPr="00890B20" w14:paraId="1BBEC3AE"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206DE77E"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335695D4" w14:textId="230E4FB1" w:rsidR="0067677E" w:rsidRPr="00890B20" w:rsidRDefault="001A548D" w:rsidP="00F657C5">
            <w:pPr>
              <w:spacing w:before="0"/>
              <w:ind w:firstLine="0"/>
              <w:rPr>
                <w:rFonts w:ascii="Times New Roman" w:eastAsia="Times New Roman" w:hAnsi="Times New Roman"/>
              </w:rPr>
            </w:pPr>
            <w:r w:rsidRPr="0079580A">
              <w:rPr>
                <w:rFonts w:ascii="Times New Roman" w:eastAsia="Times New Roman" w:hAnsi="Times New Roman"/>
              </w:rPr>
              <w:t>Admin</w:t>
            </w:r>
            <w:r w:rsidR="0067677E" w:rsidRPr="00890B20">
              <w:rPr>
                <w:rFonts w:ascii="Times New Roman" w:eastAsia="Times New Roman" w:hAnsi="Times New Roman"/>
              </w:rPr>
              <w:t xml:space="preserve">, </w:t>
            </w:r>
            <w:r w:rsidR="0096732E" w:rsidRPr="00F45215">
              <w:rPr>
                <w:rFonts w:ascii="Times New Roman" w:eastAsia="Times New Roman" w:hAnsi="Times New Roman"/>
              </w:rPr>
              <w:t>N</w:t>
            </w:r>
            <w:r w:rsidR="0067677E" w:rsidRPr="00890B20">
              <w:rPr>
                <w:rFonts w:ascii="Times New Roman" w:eastAsia="Times New Roman" w:hAnsi="Times New Roman"/>
              </w:rPr>
              <w:t xml:space="preserve">hân viên </w:t>
            </w:r>
            <w:r w:rsidR="008673F9" w:rsidRPr="003D1A80">
              <w:rPr>
                <w:rFonts w:ascii="Times New Roman" w:eastAsia="Times New Roman" w:hAnsi="Times New Roman"/>
              </w:rPr>
              <w:t>đ</w:t>
            </w:r>
            <w:r w:rsidR="0067677E" w:rsidRPr="00890B20">
              <w:rPr>
                <w:rFonts w:ascii="Times New Roman" w:eastAsia="Times New Roman" w:hAnsi="Times New Roman"/>
              </w:rPr>
              <w:t>ăng nhập vào được trang quản trị.</w:t>
            </w:r>
          </w:p>
        </w:tc>
      </w:tr>
      <w:tr w:rsidR="0067677E" w:rsidRPr="00890B20" w14:paraId="747F0D38"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00659FA4"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55A9F73F"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 xml:space="preserve">Vào được trang quản lý danh mục </w:t>
            </w:r>
          </w:p>
        </w:tc>
      </w:tr>
      <w:tr w:rsidR="0067677E" w:rsidRPr="00890B20" w14:paraId="48142742"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492B03B2"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1239A24D"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Xóa danh mục thành công</w:t>
            </w:r>
          </w:p>
        </w:tc>
      </w:tr>
      <w:tr w:rsidR="0067677E" w:rsidRPr="00890B20" w14:paraId="6092A3A1"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4832ED29"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64C12418"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Kích hoạt button “Xóa”</w:t>
            </w:r>
          </w:p>
        </w:tc>
      </w:tr>
      <w:tr w:rsidR="0067677E" w:rsidRPr="00890B20" w14:paraId="1280E86C" w14:textId="77777777" w:rsidTr="00F657C5">
        <w:trPr>
          <w:trHeight w:val="648"/>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749C3B71" w14:textId="77777777" w:rsidR="0067677E" w:rsidRPr="006B6C6E" w:rsidRDefault="0067677E" w:rsidP="001435EC">
            <w:pPr>
              <w:spacing w:before="0" w:line="360" w:lineRule="auto"/>
              <w:ind w:firstLine="0"/>
              <w:rPr>
                <w:rFonts w:ascii="Times New Roman" w:eastAsia="Times New Roman" w:hAnsi="Times New Roman"/>
              </w:rPr>
            </w:pPr>
            <w:r w:rsidRPr="006B6C6E">
              <w:rPr>
                <w:rFonts w:ascii="Times New Roman" w:eastAsia="Times New Roman" w:hAnsi="Times New Roman"/>
              </w:rPr>
              <w:t>Chuỗi sự kiện chính:</w:t>
            </w:r>
          </w:p>
          <w:p w14:paraId="28A143BB" w14:textId="0142A1B9" w:rsidR="0067677E" w:rsidRPr="000E6914" w:rsidRDefault="0079580A" w:rsidP="00FE7FF7">
            <w:pPr>
              <w:pStyle w:val="ListParagraph"/>
              <w:numPr>
                <w:ilvl w:val="0"/>
                <w:numId w:val="75"/>
              </w:numPr>
              <w:spacing w:before="0" w:line="360" w:lineRule="auto"/>
              <w:rPr>
                <w:rFonts w:ascii="Times New Roman" w:hAnsi="Times New Roman"/>
              </w:rPr>
            </w:pPr>
            <w:r w:rsidRPr="005B583D">
              <w:rPr>
                <w:rFonts w:ascii="Times New Roman" w:eastAsia="Times New Roman" w:hAnsi="Times New Roman"/>
              </w:rPr>
              <w:lastRenderedPageBreak/>
              <w:t>Admin</w:t>
            </w:r>
            <w:r w:rsidR="0067677E" w:rsidRPr="000F6080">
              <w:rPr>
                <w:rFonts w:ascii="Times New Roman" w:hAnsi="Times New Roman"/>
              </w:rPr>
              <w:t xml:space="preserve">, </w:t>
            </w:r>
            <w:r w:rsidR="00905667" w:rsidRPr="00905667">
              <w:rPr>
                <w:rFonts w:ascii="Times New Roman" w:hAnsi="Times New Roman"/>
              </w:rPr>
              <w:t>N</w:t>
            </w:r>
            <w:r w:rsidR="0067677E" w:rsidRPr="000F6080">
              <w:rPr>
                <w:rFonts w:ascii="Times New Roman" w:hAnsi="Times New Roman"/>
              </w:rPr>
              <w:t>hân viên đăng nhập vào trang quản trị và vào menuItem “Quản lý danh mục”</w:t>
            </w:r>
          </w:p>
          <w:p w14:paraId="7F7FB931" w14:textId="4A218164" w:rsidR="000E6914" w:rsidRPr="000F6080" w:rsidRDefault="000E6914" w:rsidP="00FE7FF7">
            <w:pPr>
              <w:pStyle w:val="ListParagraph"/>
              <w:numPr>
                <w:ilvl w:val="0"/>
                <w:numId w:val="75"/>
              </w:numPr>
              <w:spacing w:before="0" w:line="360" w:lineRule="auto"/>
              <w:rPr>
                <w:rFonts w:ascii="Times New Roman" w:hAnsi="Times New Roman"/>
              </w:rPr>
            </w:pPr>
            <w:r w:rsidRPr="000E6914">
              <w:rPr>
                <w:rFonts w:ascii="Times New Roman" w:hAnsi="Times New Roman"/>
              </w:rPr>
              <w:t>Hiển thị danh sách danh mục</w:t>
            </w:r>
          </w:p>
          <w:p w14:paraId="4DB02324" w14:textId="42E114B8" w:rsidR="0067677E" w:rsidRPr="000F6080" w:rsidRDefault="005B583D" w:rsidP="00FE7FF7">
            <w:pPr>
              <w:pStyle w:val="ListParagraph"/>
              <w:numPr>
                <w:ilvl w:val="0"/>
                <w:numId w:val="75"/>
              </w:numPr>
              <w:spacing w:before="0" w:line="360" w:lineRule="auto"/>
              <w:rPr>
                <w:rFonts w:ascii="Times New Roman" w:hAnsi="Times New Roman"/>
              </w:rPr>
            </w:pPr>
            <w:r w:rsidRPr="0053445F">
              <w:rPr>
                <w:rFonts w:ascii="Times New Roman" w:eastAsia="Times New Roman" w:hAnsi="Times New Roman"/>
              </w:rPr>
              <w:t>Admin</w:t>
            </w:r>
            <w:r w:rsidR="0067677E" w:rsidRPr="000F6080">
              <w:rPr>
                <w:rFonts w:ascii="Times New Roman" w:hAnsi="Times New Roman"/>
              </w:rPr>
              <w:t xml:space="preserve">, </w:t>
            </w:r>
            <w:r w:rsidR="00905667" w:rsidRPr="00905667">
              <w:rPr>
                <w:rFonts w:ascii="Times New Roman" w:hAnsi="Times New Roman"/>
              </w:rPr>
              <w:t>N</w:t>
            </w:r>
            <w:r w:rsidR="0067677E" w:rsidRPr="000F6080">
              <w:rPr>
                <w:rFonts w:ascii="Times New Roman" w:hAnsi="Times New Roman"/>
              </w:rPr>
              <w:t>hân viên bấm vào nút xóa</w:t>
            </w:r>
          </w:p>
          <w:p w14:paraId="7940FD7B" w14:textId="10F3D6ED" w:rsidR="0067677E" w:rsidRPr="0014322E" w:rsidRDefault="0053445F" w:rsidP="00FE7FF7">
            <w:pPr>
              <w:pStyle w:val="ListParagraph"/>
              <w:numPr>
                <w:ilvl w:val="0"/>
                <w:numId w:val="75"/>
              </w:numPr>
              <w:spacing w:before="0" w:line="360" w:lineRule="auto"/>
              <w:rPr>
                <w:rFonts w:ascii="Times New Roman" w:hAnsi="Times New Roman"/>
              </w:rPr>
            </w:pPr>
            <w:r w:rsidRPr="00FE66A0">
              <w:rPr>
                <w:rFonts w:ascii="Times New Roman" w:eastAsia="Times New Roman" w:hAnsi="Times New Roman"/>
              </w:rPr>
              <w:t>Admin</w:t>
            </w:r>
            <w:r w:rsidR="0067677E" w:rsidRPr="000F6080">
              <w:rPr>
                <w:rFonts w:ascii="Times New Roman" w:hAnsi="Times New Roman"/>
              </w:rPr>
              <w:t xml:space="preserve">, </w:t>
            </w:r>
            <w:r w:rsidR="00905667" w:rsidRPr="001C392D">
              <w:rPr>
                <w:rFonts w:ascii="Times New Roman" w:hAnsi="Times New Roman"/>
              </w:rPr>
              <w:t>N</w:t>
            </w:r>
            <w:r w:rsidR="0067677E" w:rsidRPr="000F6080">
              <w:rPr>
                <w:rFonts w:ascii="Times New Roman" w:hAnsi="Times New Roman"/>
              </w:rPr>
              <w:t xml:space="preserve">hân viên xác nhận xóa danh mục </w:t>
            </w:r>
          </w:p>
          <w:p w14:paraId="3942F12D" w14:textId="20D1EC60" w:rsidR="0014322E" w:rsidRPr="000F6080" w:rsidRDefault="0014322E" w:rsidP="00FE7FF7">
            <w:pPr>
              <w:pStyle w:val="ListParagraph"/>
              <w:numPr>
                <w:ilvl w:val="0"/>
                <w:numId w:val="75"/>
              </w:numPr>
              <w:spacing w:before="0" w:line="360" w:lineRule="auto"/>
              <w:rPr>
                <w:rFonts w:ascii="Times New Roman" w:hAnsi="Times New Roman"/>
              </w:rPr>
            </w:pPr>
            <w:r>
              <w:rPr>
                <w:rFonts w:ascii="Times New Roman" w:hAnsi="Times New Roman"/>
              </w:rPr>
              <w:t>Hệ th</w:t>
            </w:r>
            <w:r w:rsidRPr="0014322E">
              <w:rPr>
                <w:rFonts w:ascii="Times New Roman" w:hAnsi="Times New Roman"/>
              </w:rPr>
              <w:t>ống kiểm tra danh mục c</w:t>
            </w:r>
            <w:r>
              <w:rPr>
                <w:rFonts w:ascii="Times New Roman" w:hAnsi="Times New Roman"/>
              </w:rPr>
              <w:t xml:space="preserve">ó </w:t>
            </w:r>
            <w:r w:rsidRPr="0014322E">
              <w:rPr>
                <w:rFonts w:ascii="Times New Roman" w:hAnsi="Times New Roman"/>
              </w:rPr>
              <w:t>sản phẩm liên kết không</w:t>
            </w:r>
          </w:p>
          <w:p w14:paraId="4D495CFB" w14:textId="77777777" w:rsidR="0067677E" w:rsidRPr="000F6080" w:rsidRDefault="0067677E" w:rsidP="00FE7FF7">
            <w:pPr>
              <w:pStyle w:val="ListParagraph"/>
              <w:numPr>
                <w:ilvl w:val="0"/>
                <w:numId w:val="75"/>
              </w:numPr>
              <w:spacing w:before="0" w:line="360" w:lineRule="auto"/>
            </w:pPr>
            <w:r w:rsidRPr="000F6080">
              <w:rPr>
                <w:rFonts w:ascii="Times New Roman" w:hAnsi="Times New Roman"/>
              </w:rPr>
              <w:t xml:space="preserve">Hệ thống thông báo đã xóa  thành công </w:t>
            </w:r>
          </w:p>
        </w:tc>
      </w:tr>
      <w:tr w:rsidR="0067677E" w:rsidRPr="00890B20" w14:paraId="67E48308" w14:textId="77777777" w:rsidTr="00F657C5">
        <w:trPr>
          <w:trHeight w:val="1068"/>
          <w:jc w:val="center"/>
        </w:trPr>
        <w:tc>
          <w:tcPr>
            <w:tcW w:w="8070" w:type="dxa"/>
            <w:gridSpan w:val="2"/>
            <w:tcBorders>
              <w:top w:val="single" w:sz="4" w:space="0" w:color="auto"/>
              <w:left w:val="single" w:sz="4" w:space="0" w:color="auto"/>
              <w:bottom w:val="single" w:sz="4" w:space="0" w:color="auto"/>
              <w:right w:val="single" w:sz="4" w:space="0" w:color="auto"/>
            </w:tcBorders>
          </w:tcPr>
          <w:p w14:paraId="76612589" w14:textId="77777777" w:rsidR="0067677E" w:rsidRPr="00571076" w:rsidRDefault="0067677E" w:rsidP="000E36AD">
            <w:pPr>
              <w:spacing w:before="0" w:line="360" w:lineRule="auto"/>
              <w:ind w:firstLine="0"/>
              <w:rPr>
                <w:rFonts w:ascii="Times New Roman" w:hAnsi="Times New Roman"/>
              </w:rPr>
            </w:pPr>
            <w:r w:rsidRPr="009D010F">
              <w:rPr>
                <w:rFonts w:ascii="Times New Roman" w:hAnsi="Times New Roman"/>
              </w:rPr>
              <w:lastRenderedPageBreak/>
              <w:t xml:space="preserve">Ngoại lệ: </w:t>
            </w:r>
          </w:p>
          <w:p w14:paraId="3F04464A" w14:textId="6EC220CC" w:rsidR="0014322E" w:rsidRPr="00571076" w:rsidRDefault="0014322E" w:rsidP="000E36AD">
            <w:pPr>
              <w:spacing w:before="0" w:line="360" w:lineRule="auto"/>
              <w:ind w:left="720" w:firstLine="0"/>
              <w:rPr>
                <w:rFonts w:ascii="Times New Roman" w:hAnsi="Times New Roman"/>
              </w:rPr>
            </w:pPr>
            <w:r w:rsidRPr="00571076">
              <w:rPr>
                <w:rFonts w:ascii="Times New Roman" w:hAnsi="Times New Roman"/>
              </w:rPr>
              <w:t>2.A) Admin, Nhân viên không xác nhận xóa</w:t>
            </w:r>
          </w:p>
          <w:p w14:paraId="6A7FCE11" w14:textId="1CD9F21D" w:rsidR="00A60D75" w:rsidRPr="005D2775" w:rsidRDefault="00A60D75" w:rsidP="000E36AD">
            <w:pPr>
              <w:spacing w:before="0" w:line="360" w:lineRule="auto"/>
              <w:ind w:left="720" w:firstLine="0"/>
              <w:rPr>
                <w:rFonts w:ascii="Times New Roman" w:hAnsi="Times New Roman"/>
              </w:rPr>
            </w:pPr>
            <w:r w:rsidRPr="00571076">
              <w:rPr>
                <w:rFonts w:ascii="Times New Roman" w:hAnsi="Times New Roman"/>
              </w:rPr>
              <w:t xml:space="preserve">2.A.1) </w:t>
            </w:r>
            <w:r w:rsidR="005D2775" w:rsidRPr="000E6398">
              <w:rPr>
                <w:rFonts w:ascii="Times New Roman" w:hAnsi="Times New Roman"/>
              </w:rPr>
              <w:t xml:space="preserve">Luồng sự </w:t>
            </w:r>
            <w:r w:rsidR="005D2775" w:rsidRPr="005D2775">
              <w:rPr>
                <w:rFonts w:ascii="Times New Roman" w:hAnsi="Times New Roman"/>
              </w:rPr>
              <w:t>kiện</w:t>
            </w:r>
            <w:r w:rsidR="005D2775" w:rsidRPr="000E6398">
              <w:rPr>
                <w:rFonts w:ascii="Times New Roman" w:hAnsi="Times New Roman"/>
              </w:rPr>
              <w:t xml:space="preserve"> quay lại bước </w:t>
            </w:r>
            <w:r w:rsidR="005D2775" w:rsidRPr="005D2775">
              <w:rPr>
                <w:rFonts w:ascii="Times New Roman" w:hAnsi="Times New Roman"/>
              </w:rPr>
              <w:t>2</w:t>
            </w:r>
          </w:p>
          <w:p w14:paraId="07EA02B7" w14:textId="4373E3F0" w:rsidR="0067677E" w:rsidRPr="003C0AF8" w:rsidRDefault="003C0AF8" w:rsidP="000E36AD">
            <w:pPr>
              <w:spacing w:before="0" w:line="360" w:lineRule="auto"/>
              <w:ind w:left="720" w:firstLine="0"/>
              <w:rPr>
                <w:rFonts w:ascii="Times New Roman" w:hAnsi="Times New Roman"/>
              </w:rPr>
            </w:pPr>
            <w:r w:rsidRPr="003C0AF8">
              <w:rPr>
                <w:rFonts w:ascii="Times New Roman" w:hAnsi="Times New Roman"/>
              </w:rPr>
              <w:t>5</w:t>
            </w:r>
            <w:r w:rsidR="0014322E" w:rsidRPr="00346AB9">
              <w:rPr>
                <w:rFonts w:ascii="Times New Roman" w:hAnsi="Times New Roman"/>
              </w:rPr>
              <w:t xml:space="preserve">.A) </w:t>
            </w:r>
            <w:r w:rsidR="000359E4" w:rsidRPr="000359E4">
              <w:rPr>
                <w:rFonts w:ascii="Times New Roman" w:hAnsi="Times New Roman"/>
              </w:rPr>
              <w:t>Danh mục hiện đang được liên kết với một hoặc nhiều sản phẩm</w:t>
            </w:r>
          </w:p>
          <w:p w14:paraId="34B78AB9" w14:textId="77777777" w:rsidR="00FE66A0" w:rsidRPr="000747EC" w:rsidRDefault="003C0AF8" w:rsidP="000359E4">
            <w:pPr>
              <w:keepNext/>
              <w:pBdr>
                <w:bottom w:val="single" w:sz="4" w:space="1" w:color="auto"/>
              </w:pBdr>
              <w:spacing w:before="0" w:line="360" w:lineRule="auto"/>
              <w:ind w:left="720" w:firstLine="0"/>
              <w:rPr>
                <w:rFonts w:ascii="Times New Roman" w:hAnsi="Times New Roman"/>
              </w:rPr>
            </w:pPr>
            <w:r w:rsidRPr="00DC5390">
              <w:rPr>
                <w:rFonts w:ascii="Times New Roman" w:hAnsi="Times New Roman"/>
              </w:rPr>
              <w:t>5</w:t>
            </w:r>
            <w:r w:rsidR="00346AB9" w:rsidRPr="00DC5390">
              <w:rPr>
                <w:rFonts w:ascii="Times New Roman" w:hAnsi="Times New Roman"/>
              </w:rPr>
              <w:t xml:space="preserve">.A.1) </w:t>
            </w:r>
            <w:r w:rsidR="00DC5390" w:rsidRPr="00DC5390">
              <w:rPr>
                <w:rFonts w:ascii="Times New Roman" w:hAnsi="Times New Roman"/>
              </w:rPr>
              <w:t>Hệ thống thông báo: “Danh mục đang được sử dụng. Không thể xóa.”</w:t>
            </w:r>
          </w:p>
          <w:p w14:paraId="6D751493" w14:textId="77777777" w:rsidR="00C2431E" w:rsidRPr="000747EC" w:rsidRDefault="00C2431E" w:rsidP="000359E4">
            <w:pPr>
              <w:keepNext/>
              <w:pBdr>
                <w:bottom w:val="single" w:sz="4" w:space="1" w:color="auto"/>
              </w:pBdr>
              <w:spacing w:before="0" w:line="360" w:lineRule="auto"/>
              <w:ind w:left="720" w:firstLine="0"/>
              <w:rPr>
                <w:rFonts w:ascii="Times New Roman" w:hAnsi="Times New Roman"/>
              </w:rPr>
            </w:pPr>
            <w:r w:rsidRPr="000747EC">
              <w:rPr>
                <w:rFonts w:ascii="Times New Roman" w:hAnsi="Times New Roman"/>
              </w:rPr>
              <w:t xml:space="preserve">5.A.2) </w:t>
            </w:r>
            <w:r w:rsidRPr="00C2431E">
              <w:rPr>
                <w:rFonts w:ascii="Times New Roman" w:hAnsi="Times New Roman"/>
              </w:rPr>
              <w:t>Admin/Nhân viên thực hiện gỡ danh mục khỏi các sản phẩm liên kết</w:t>
            </w:r>
          </w:p>
          <w:p w14:paraId="3776E964" w14:textId="2E9DC596" w:rsidR="00C2431E" w:rsidRPr="000747EC" w:rsidRDefault="00C2431E" w:rsidP="000359E4">
            <w:pPr>
              <w:keepNext/>
              <w:pBdr>
                <w:bottom w:val="single" w:sz="4" w:space="1" w:color="auto"/>
              </w:pBdr>
              <w:spacing w:before="0" w:line="360" w:lineRule="auto"/>
              <w:ind w:left="720" w:firstLine="0"/>
              <w:rPr>
                <w:rFonts w:ascii="Times New Roman" w:hAnsi="Times New Roman"/>
              </w:rPr>
            </w:pPr>
            <w:r w:rsidRPr="000747EC">
              <w:rPr>
                <w:rFonts w:ascii="Times New Roman" w:hAnsi="Times New Roman"/>
              </w:rPr>
              <w:t xml:space="preserve">5.A.3) </w:t>
            </w:r>
            <w:r w:rsidRPr="00C2431E">
              <w:rPr>
                <w:rFonts w:ascii="Times New Roman" w:hAnsi="Times New Roman"/>
              </w:rPr>
              <w:t>Admin/Nhân viên thực hiện lại thao tác xóa từ bước 2</w:t>
            </w:r>
          </w:p>
        </w:tc>
      </w:tr>
    </w:tbl>
    <w:p w14:paraId="14FB74E3" w14:textId="77777777" w:rsidR="005C37DC" w:rsidRPr="00696AD4" w:rsidRDefault="005C37DC" w:rsidP="00AD0262">
      <w:pPr>
        <w:pStyle w:val="Caption"/>
        <w:rPr>
          <w:lang w:val="vi-VN"/>
        </w:rPr>
      </w:pPr>
    </w:p>
    <w:p w14:paraId="4483C4B7" w14:textId="0A7718D7" w:rsidR="0067677E" w:rsidRPr="00696AD4" w:rsidRDefault="0067677E" w:rsidP="00AD0262">
      <w:pPr>
        <w:pStyle w:val="Caption"/>
        <w:rPr>
          <w:lang w:val="vi-VN"/>
        </w:rPr>
      </w:pPr>
    </w:p>
    <w:p w14:paraId="0E1E6F29" w14:textId="77777777" w:rsidR="0067677E" w:rsidRPr="005626CF" w:rsidRDefault="0067677E" w:rsidP="00FE7FF7">
      <w:pPr>
        <w:pStyle w:val="ListParagraph"/>
        <w:numPr>
          <w:ilvl w:val="0"/>
          <w:numId w:val="88"/>
        </w:numPr>
        <w:spacing w:line="360" w:lineRule="auto"/>
        <w:rPr>
          <w:b/>
          <w:bCs/>
        </w:rPr>
      </w:pPr>
      <w:r w:rsidRPr="005626CF">
        <w:rPr>
          <w:b/>
          <w:bCs/>
        </w:rPr>
        <w:t>Xem danh mục sản phẩm</w:t>
      </w:r>
    </w:p>
    <w:p w14:paraId="02B93D4D" w14:textId="630301DA" w:rsidR="00571076" w:rsidRPr="006554F2" w:rsidRDefault="00571076" w:rsidP="006554F2">
      <w:pPr>
        <w:pStyle w:val="Caption"/>
        <w:keepNext/>
        <w:spacing w:line="360" w:lineRule="auto"/>
        <w:rPr>
          <w:lang w:val="vi-VN"/>
        </w:rPr>
      </w:pPr>
      <w:bookmarkStart w:id="125" w:name="_Toc216254478"/>
      <w:r w:rsidRPr="006554F2">
        <w:rPr>
          <w:lang w:val="vi-VN"/>
        </w:rPr>
        <w:t xml:space="preserve">Bảng </w:t>
      </w:r>
      <w:r w:rsidR="007332FC">
        <w:rPr>
          <w:lang w:val="vi-VN"/>
        </w:rPr>
        <w:fldChar w:fldCharType="begin"/>
      </w:r>
      <w:r w:rsidR="007332FC">
        <w:rPr>
          <w:lang w:val="vi-VN"/>
        </w:rPr>
        <w:instrText xml:space="preserve"> STYLEREF 1 \s </w:instrText>
      </w:r>
      <w:r w:rsidR="007332FC">
        <w:rPr>
          <w:lang w:val="vi-VN"/>
        </w:rPr>
        <w:fldChar w:fldCharType="separate"/>
      </w:r>
      <w:r w:rsidR="00E629C6">
        <w:rPr>
          <w:noProof/>
          <w:lang w:val="vi-VN"/>
        </w:rPr>
        <w:t>2</w:t>
      </w:r>
      <w:r w:rsidR="007332FC">
        <w:rPr>
          <w:lang w:val="vi-VN"/>
        </w:rPr>
        <w:fldChar w:fldCharType="end"/>
      </w:r>
      <w:r w:rsidR="007332FC">
        <w:rPr>
          <w:lang w:val="vi-VN"/>
        </w:rPr>
        <w:noBreakHyphen/>
      </w:r>
      <w:r w:rsidR="007332FC">
        <w:rPr>
          <w:lang w:val="vi-VN"/>
        </w:rPr>
        <w:fldChar w:fldCharType="begin"/>
      </w:r>
      <w:r w:rsidR="007332FC">
        <w:rPr>
          <w:lang w:val="vi-VN"/>
        </w:rPr>
        <w:instrText xml:space="preserve"> SEQ Bảng \* ARABIC \s 1 </w:instrText>
      </w:r>
      <w:r w:rsidR="007332FC">
        <w:rPr>
          <w:lang w:val="vi-VN"/>
        </w:rPr>
        <w:fldChar w:fldCharType="separate"/>
      </w:r>
      <w:r w:rsidR="00E629C6">
        <w:rPr>
          <w:noProof/>
          <w:lang w:val="vi-VN"/>
        </w:rPr>
        <w:t>17</w:t>
      </w:r>
      <w:r w:rsidR="007332FC">
        <w:rPr>
          <w:lang w:val="vi-VN"/>
        </w:rPr>
        <w:fldChar w:fldCharType="end"/>
      </w:r>
      <w:r w:rsidRPr="006554F2">
        <w:rPr>
          <w:lang w:val="vi-VN"/>
        </w:rPr>
        <w:t xml:space="preserve"> Đặc tả Use Case xem danh mục sản phẩm</w:t>
      </w:r>
      <w:bookmarkEnd w:id="125"/>
    </w:p>
    <w:tbl>
      <w:tblPr>
        <w:tblStyle w:val="TableGrid1"/>
        <w:tblW w:w="0" w:type="auto"/>
        <w:jc w:val="center"/>
        <w:tblLook w:val="04A0" w:firstRow="1" w:lastRow="0" w:firstColumn="1" w:lastColumn="0" w:noHBand="0" w:noVBand="1"/>
      </w:tblPr>
      <w:tblGrid>
        <w:gridCol w:w="2830"/>
        <w:gridCol w:w="5240"/>
      </w:tblGrid>
      <w:tr w:rsidR="0067677E" w:rsidRPr="00890B20" w14:paraId="2A8100FE" w14:textId="77777777" w:rsidTr="00F657C5">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409B20BB" w14:textId="77777777" w:rsidR="0067677E" w:rsidRPr="00890B20" w:rsidRDefault="0067677E" w:rsidP="00F657C5">
            <w:pPr>
              <w:spacing w:before="0"/>
              <w:ind w:firstLine="0"/>
              <w:rPr>
                <w:rFonts w:ascii="Times New Roman" w:eastAsia="Times New Roman" w:hAnsi="Times New Roman"/>
                <w:bCs/>
              </w:rPr>
            </w:pPr>
            <w:r w:rsidRPr="00890B20">
              <w:rPr>
                <w:rFonts w:ascii="Times New Roman" w:eastAsia="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1A437F8D" w14:textId="77777777" w:rsidR="0067677E" w:rsidRPr="00890B20" w:rsidRDefault="0067677E" w:rsidP="00F657C5">
            <w:pPr>
              <w:spacing w:before="0"/>
              <w:ind w:firstLine="0"/>
              <w:rPr>
                <w:rFonts w:ascii="Times New Roman" w:eastAsia="Times New Roman" w:hAnsi="Times New Roman"/>
                <w:bCs/>
              </w:rPr>
            </w:pPr>
            <w:r w:rsidRPr="00890B20">
              <w:rPr>
                <w:rFonts w:ascii="Times New Roman" w:eastAsia="Times New Roman" w:hAnsi="Times New Roman"/>
                <w:bCs/>
              </w:rPr>
              <w:t xml:space="preserve">Xem danh mục sản phẩm </w:t>
            </w:r>
          </w:p>
        </w:tc>
      </w:tr>
      <w:tr w:rsidR="0067677E" w:rsidRPr="00890B20" w14:paraId="11B5C33E" w14:textId="77777777" w:rsidTr="00F657C5">
        <w:trPr>
          <w:trHeight w:val="408"/>
          <w:jc w:val="center"/>
        </w:trPr>
        <w:tc>
          <w:tcPr>
            <w:tcW w:w="2830" w:type="dxa"/>
            <w:tcBorders>
              <w:top w:val="single" w:sz="4" w:space="0" w:color="auto"/>
              <w:left w:val="single" w:sz="4" w:space="0" w:color="auto"/>
              <w:bottom w:val="single" w:sz="4" w:space="0" w:color="auto"/>
              <w:right w:val="single" w:sz="4" w:space="0" w:color="auto"/>
            </w:tcBorders>
            <w:hideMark/>
          </w:tcPr>
          <w:p w14:paraId="320FCFAA"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239E79DC" w14:textId="256E9651" w:rsidR="0067677E" w:rsidRPr="00890B20" w:rsidRDefault="00295184" w:rsidP="00F657C5">
            <w:pPr>
              <w:spacing w:before="0"/>
              <w:ind w:firstLine="0"/>
              <w:rPr>
                <w:rFonts w:ascii="Times New Roman" w:eastAsia="Times New Roman" w:hAnsi="Times New Roman"/>
              </w:rPr>
            </w:pPr>
            <w:r>
              <w:rPr>
                <w:rFonts w:ascii="Times New Roman" w:eastAsia="Times New Roman" w:hAnsi="Times New Roman"/>
                <w:lang w:val="en-US"/>
              </w:rPr>
              <w:t>Admin</w:t>
            </w:r>
            <w:r w:rsidR="0067677E" w:rsidRPr="00890B20">
              <w:rPr>
                <w:rFonts w:ascii="Times New Roman" w:eastAsia="Times New Roman" w:hAnsi="Times New Roman"/>
              </w:rPr>
              <w:t xml:space="preserve">, </w:t>
            </w:r>
            <w:r w:rsidR="00522FC3">
              <w:rPr>
                <w:rFonts w:ascii="Times New Roman" w:eastAsia="Times New Roman" w:hAnsi="Times New Roman"/>
                <w:lang w:val="en-US"/>
              </w:rPr>
              <w:t>N</w:t>
            </w:r>
            <w:r w:rsidR="0067677E" w:rsidRPr="00890B20">
              <w:rPr>
                <w:rFonts w:ascii="Times New Roman" w:eastAsia="Times New Roman" w:hAnsi="Times New Roman"/>
              </w:rPr>
              <w:t>hân viên</w:t>
            </w:r>
          </w:p>
        </w:tc>
      </w:tr>
      <w:tr w:rsidR="0067677E" w:rsidRPr="00890B20" w14:paraId="0DB8BBE2"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050FDE98"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4CDB221E" w14:textId="37EAB206" w:rsidR="0067677E" w:rsidRPr="005B5537" w:rsidRDefault="005C5200" w:rsidP="00F657C5">
            <w:pPr>
              <w:spacing w:before="0"/>
              <w:ind w:firstLine="0"/>
              <w:rPr>
                <w:rFonts w:ascii="Times New Roman" w:eastAsia="Times New Roman" w:hAnsi="Times New Roman"/>
              </w:rPr>
            </w:pPr>
            <w:r w:rsidRPr="00522FC3">
              <w:rPr>
                <w:rFonts w:ascii="Times New Roman" w:eastAsia="Times New Roman" w:hAnsi="Times New Roman"/>
              </w:rPr>
              <w:t>Admin</w:t>
            </w:r>
            <w:r w:rsidR="006663C7" w:rsidRPr="00522FC3">
              <w:rPr>
                <w:rFonts w:ascii="Times New Roman" w:eastAsia="Times New Roman" w:hAnsi="Times New Roman"/>
              </w:rPr>
              <w:t xml:space="preserve">, </w:t>
            </w:r>
            <w:r w:rsidR="004968F9" w:rsidRPr="00522FC3">
              <w:rPr>
                <w:rFonts w:ascii="Times New Roman" w:eastAsia="Times New Roman" w:hAnsi="Times New Roman"/>
              </w:rPr>
              <w:t>N</w:t>
            </w:r>
            <w:r w:rsidR="0067677E" w:rsidRPr="00890B20">
              <w:rPr>
                <w:rFonts w:ascii="Times New Roman" w:eastAsia="Times New Roman" w:hAnsi="Times New Roman"/>
              </w:rPr>
              <w:t>hân viên dăng nhập vào được trang quản trị</w:t>
            </w:r>
          </w:p>
        </w:tc>
      </w:tr>
      <w:tr w:rsidR="0067677E" w:rsidRPr="00890B20" w14:paraId="26919A09"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030C7E8F"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115FE2EF"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 xml:space="preserve">Vào được trang quản lý danh mục </w:t>
            </w:r>
          </w:p>
        </w:tc>
      </w:tr>
      <w:tr w:rsidR="0067677E" w:rsidRPr="00890B20" w14:paraId="729B9BFA"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3ACF0005"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324094DC"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Bảng hiển thị danh mục hiện ra</w:t>
            </w:r>
          </w:p>
        </w:tc>
      </w:tr>
      <w:tr w:rsidR="0067677E" w:rsidRPr="00890B20" w14:paraId="45B1611C"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56BBC0C7" w14:textId="77777777" w:rsidR="0067677E" w:rsidRPr="00890B20" w:rsidRDefault="0067677E" w:rsidP="00F657C5">
            <w:pPr>
              <w:spacing w:before="0"/>
              <w:ind w:firstLine="0"/>
              <w:rPr>
                <w:rFonts w:ascii="Times New Roman" w:eastAsia="Times New Roman" w:hAnsi="Times New Roman"/>
              </w:rPr>
            </w:pPr>
            <w:r w:rsidRPr="00890B20">
              <w:rPr>
                <w:rFonts w:ascii="Times New Roman" w:eastAsia="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7BDF6EFA" w14:textId="32FF6C0B" w:rsidR="0067677E" w:rsidRPr="002861C7" w:rsidRDefault="002861C7" w:rsidP="00F657C5">
            <w:pPr>
              <w:spacing w:before="0"/>
              <w:ind w:firstLine="0"/>
              <w:rPr>
                <w:rFonts w:ascii="Times New Roman" w:eastAsia="Times New Roman" w:hAnsi="Times New Roman"/>
              </w:rPr>
            </w:pPr>
            <w:r w:rsidRPr="002861C7">
              <w:rPr>
                <w:rFonts w:ascii="Times New Roman" w:eastAsia="Times New Roman" w:hAnsi="Times New Roman"/>
              </w:rPr>
              <w:t>Nút “quản lý danh m</w:t>
            </w:r>
            <w:r>
              <w:rPr>
                <w:rFonts w:ascii="Times New Roman" w:eastAsia="Times New Roman" w:hAnsi="Times New Roman"/>
              </w:rPr>
              <w:t>ụ</w:t>
            </w:r>
            <w:r w:rsidRPr="002861C7">
              <w:rPr>
                <w:rFonts w:ascii="Times New Roman" w:eastAsia="Times New Roman" w:hAnsi="Times New Roman"/>
              </w:rPr>
              <w:t>c”</w:t>
            </w:r>
          </w:p>
        </w:tc>
      </w:tr>
      <w:tr w:rsidR="0067677E" w:rsidRPr="00890B20" w14:paraId="675D3C7A" w14:textId="77777777" w:rsidTr="00EB54D8">
        <w:trPr>
          <w:trHeight w:val="1536"/>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40E7456A" w14:textId="77777777" w:rsidR="0067677E" w:rsidRPr="003468E3" w:rsidRDefault="0067677E" w:rsidP="00927817">
            <w:pPr>
              <w:spacing w:before="0" w:line="360" w:lineRule="auto"/>
              <w:ind w:firstLine="0"/>
              <w:rPr>
                <w:rFonts w:ascii="Times New Roman" w:eastAsia="Times New Roman" w:hAnsi="Times New Roman"/>
              </w:rPr>
            </w:pPr>
            <w:r w:rsidRPr="003468E3">
              <w:rPr>
                <w:rFonts w:ascii="Times New Roman" w:eastAsia="Times New Roman" w:hAnsi="Times New Roman"/>
              </w:rPr>
              <w:t>Chuỗi sự kiện chính:</w:t>
            </w:r>
          </w:p>
          <w:p w14:paraId="236F9361" w14:textId="77777777" w:rsidR="0067677E" w:rsidRPr="004C0DED" w:rsidRDefault="007B7321" w:rsidP="00FE7FF7">
            <w:pPr>
              <w:pStyle w:val="ListParagraph"/>
              <w:numPr>
                <w:ilvl w:val="0"/>
                <w:numId w:val="76"/>
              </w:numPr>
              <w:spacing w:before="0" w:line="360" w:lineRule="auto"/>
              <w:rPr>
                <w:rFonts w:ascii="Times New Roman" w:hAnsi="Times New Roman"/>
              </w:rPr>
            </w:pPr>
            <w:r w:rsidRPr="00522FC3">
              <w:rPr>
                <w:rFonts w:ascii="Times New Roman" w:eastAsia="Times New Roman" w:hAnsi="Times New Roman"/>
              </w:rPr>
              <w:t>Admin</w:t>
            </w:r>
            <w:r w:rsidR="0067677E" w:rsidRPr="00EC7CD7">
              <w:rPr>
                <w:rFonts w:ascii="Times New Roman" w:hAnsi="Times New Roman"/>
              </w:rPr>
              <w:t xml:space="preserve">, </w:t>
            </w:r>
            <w:r w:rsidR="00F45215" w:rsidRPr="00F45215">
              <w:rPr>
                <w:rFonts w:ascii="Times New Roman" w:hAnsi="Times New Roman"/>
              </w:rPr>
              <w:t>N</w:t>
            </w:r>
            <w:r w:rsidR="0067677E" w:rsidRPr="00EC7CD7">
              <w:rPr>
                <w:rFonts w:ascii="Times New Roman" w:hAnsi="Times New Roman"/>
              </w:rPr>
              <w:t xml:space="preserve">hân viên đăng nhập vào trang quản trị và vào menuItem “Quản lý danh mục” </w:t>
            </w:r>
          </w:p>
          <w:p w14:paraId="035ECFF9" w14:textId="382C55A6" w:rsidR="004C0DED" w:rsidRPr="00EC7CD7" w:rsidRDefault="004C0DED" w:rsidP="00FE7FF7">
            <w:pPr>
              <w:pStyle w:val="ListParagraph"/>
              <w:numPr>
                <w:ilvl w:val="0"/>
                <w:numId w:val="76"/>
              </w:numPr>
              <w:spacing w:before="0" w:line="360" w:lineRule="auto"/>
              <w:rPr>
                <w:rFonts w:ascii="Times New Roman" w:hAnsi="Times New Roman"/>
              </w:rPr>
            </w:pPr>
            <w:r w:rsidRPr="004C0DED">
              <w:rPr>
                <w:rFonts w:ascii="Times New Roman" w:hAnsi="Times New Roman"/>
              </w:rPr>
              <w:t>Hệ thống hiển thị danh sách danh mục</w:t>
            </w:r>
          </w:p>
        </w:tc>
      </w:tr>
    </w:tbl>
    <w:p w14:paraId="7EE5F6EC" w14:textId="77777777" w:rsidR="0067677E" w:rsidRPr="00890B20" w:rsidRDefault="0067677E" w:rsidP="0067677E">
      <w:pPr>
        <w:pStyle w:val="ListParagraph"/>
        <w:numPr>
          <w:ilvl w:val="0"/>
          <w:numId w:val="0"/>
        </w:numPr>
        <w:ind w:left="927"/>
      </w:pPr>
    </w:p>
    <w:p w14:paraId="259B48D0" w14:textId="0D8CA138" w:rsidR="008E4210" w:rsidRPr="00890B20" w:rsidRDefault="000F30FA" w:rsidP="008E4210">
      <w:pPr>
        <w:pStyle w:val="Heading3"/>
      </w:pPr>
      <w:bookmarkStart w:id="126" w:name="_Toc216254200"/>
      <w:bookmarkStart w:id="127" w:name="_Toc216255448"/>
      <w:r w:rsidRPr="00B259E4">
        <w:lastRenderedPageBreak/>
        <w:t>Sơ đồ phân rã</w:t>
      </w:r>
      <w:r w:rsidR="008E4210" w:rsidRPr="00890B20">
        <w:t xml:space="preserve"> quản lý sản phẩm</w:t>
      </w:r>
      <w:bookmarkEnd w:id="91"/>
      <w:bookmarkEnd w:id="126"/>
      <w:bookmarkEnd w:id="127"/>
    </w:p>
    <w:p w14:paraId="7707FEB2" w14:textId="77777777" w:rsidR="00AF50D5" w:rsidRPr="00890B20" w:rsidRDefault="00AF50D5" w:rsidP="002230F1">
      <w:pPr>
        <w:keepNext/>
        <w:ind w:firstLine="0"/>
        <w:jc w:val="center"/>
      </w:pPr>
      <w:r w:rsidRPr="00890B20">
        <w:rPr>
          <w:noProof/>
          <w:lang w:val="en-US"/>
        </w:rPr>
        <w:drawing>
          <wp:inline distT="0" distB="0" distL="0" distR="0" wp14:anchorId="0750C7BC" wp14:editId="0ACAE201">
            <wp:extent cx="5942335" cy="2647950"/>
            <wp:effectExtent l="0" t="0" r="1270" b="0"/>
            <wp:docPr id="3651100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10005" name="Picture 1" descr="A diagram of a diagram&#10;&#10;AI-generated content may be incorrect."/>
                    <pic:cNvPicPr/>
                  </pic:nvPicPr>
                  <pic:blipFill>
                    <a:blip r:embed="rId38"/>
                    <a:stretch>
                      <a:fillRect/>
                    </a:stretch>
                  </pic:blipFill>
                  <pic:spPr>
                    <a:xfrm>
                      <a:off x="0" y="0"/>
                      <a:ext cx="5944026" cy="2648704"/>
                    </a:xfrm>
                    <a:prstGeom prst="rect">
                      <a:avLst/>
                    </a:prstGeom>
                  </pic:spPr>
                </pic:pic>
              </a:graphicData>
            </a:graphic>
          </wp:inline>
        </w:drawing>
      </w:r>
    </w:p>
    <w:p w14:paraId="2A7BCE6C" w14:textId="2848798E" w:rsidR="00DA7865" w:rsidRPr="008A4FA5" w:rsidRDefault="00AF50D5" w:rsidP="008A4FA5">
      <w:pPr>
        <w:pStyle w:val="Caption"/>
      </w:pPr>
      <w:bookmarkStart w:id="128" w:name="_Toc21625431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8</w:t>
      </w:r>
      <w:r w:rsidR="00804794">
        <w:rPr>
          <w:lang w:val="vi-VN"/>
        </w:rPr>
        <w:fldChar w:fldCharType="end"/>
      </w:r>
      <w:r w:rsidR="00DF3043" w:rsidRPr="00890B20">
        <w:rPr>
          <w:lang w:val="vi-VN"/>
        </w:rPr>
        <w:t xml:space="preserve"> </w:t>
      </w:r>
      <w:r w:rsidR="001410FE" w:rsidRPr="00890B20">
        <w:rPr>
          <w:lang w:val="vi-VN"/>
        </w:rPr>
        <w:t xml:space="preserve">Sơ đồ </w:t>
      </w:r>
      <w:r w:rsidR="00236C5D" w:rsidRPr="00890B20">
        <w:rPr>
          <w:lang w:val="vi-VN"/>
        </w:rPr>
        <w:t xml:space="preserve">phân rã </w:t>
      </w:r>
      <w:r w:rsidR="001410FE" w:rsidRPr="00890B20">
        <w:rPr>
          <w:lang w:val="vi-VN"/>
        </w:rPr>
        <w:t>Use Case quản lý sản phẩm.</w:t>
      </w:r>
      <w:bookmarkEnd w:id="128"/>
    </w:p>
    <w:p w14:paraId="32466BD3" w14:textId="78071D1F" w:rsidR="00EE6BC7" w:rsidRPr="00E47E56" w:rsidRDefault="00EE6BC7" w:rsidP="00FE7FF7">
      <w:pPr>
        <w:pStyle w:val="ListParagraph"/>
        <w:numPr>
          <w:ilvl w:val="0"/>
          <w:numId w:val="89"/>
        </w:numPr>
        <w:spacing w:line="360" w:lineRule="auto"/>
        <w:rPr>
          <w:b/>
          <w:bCs/>
        </w:rPr>
      </w:pPr>
      <w:r w:rsidRPr="00DF26CB">
        <w:rPr>
          <w:b/>
          <w:bCs/>
        </w:rPr>
        <w:t>Thêm sản phẩm:</w:t>
      </w:r>
    </w:p>
    <w:p w14:paraId="55BD2923" w14:textId="63D625CF" w:rsidR="009D6AF2" w:rsidRDefault="009D6AF2" w:rsidP="00E47E56">
      <w:pPr>
        <w:pStyle w:val="Caption"/>
        <w:keepNext/>
        <w:spacing w:line="360" w:lineRule="auto"/>
      </w:pPr>
      <w:bookmarkStart w:id="129" w:name="_Toc216254479"/>
      <w:r>
        <w:t xml:space="preserve">Bảng </w:t>
      </w:r>
      <w:fldSimple w:instr=" STYLEREF 1 \s ">
        <w:r w:rsidR="00E629C6">
          <w:rPr>
            <w:noProof/>
          </w:rPr>
          <w:t>2</w:t>
        </w:r>
      </w:fldSimple>
      <w:r w:rsidR="007332FC">
        <w:noBreakHyphen/>
      </w:r>
      <w:fldSimple w:instr=" SEQ Bảng \* ARABIC \s 1 ">
        <w:r w:rsidR="00E629C6">
          <w:rPr>
            <w:noProof/>
          </w:rPr>
          <w:t>18</w:t>
        </w:r>
      </w:fldSimple>
      <w:r w:rsidRPr="009D6AF2">
        <w:rPr>
          <w:lang w:val="vi-VN"/>
        </w:rPr>
        <w:t xml:space="preserve"> </w:t>
      </w:r>
      <w:r w:rsidRPr="00144CBA">
        <w:rPr>
          <w:lang w:val="vi-VN"/>
        </w:rPr>
        <w:t xml:space="preserve">Đặc tả Use Case </w:t>
      </w:r>
      <w:r w:rsidRPr="00890B20">
        <w:rPr>
          <w:lang w:val="vi-VN"/>
        </w:rPr>
        <w:t>thêm sản phẩm</w:t>
      </w:r>
      <w:bookmarkEnd w:id="129"/>
    </w:p>
    <w:tbl>
      <w:tblPr>
        <w:tblStyle w:val="TableGrid1"/>
        <w:tblW w:w="0" w:type="auto"/>
        <w:jc w:val="center"/>
        <w:tblLook w:val="04A0" w:firstRow="1" w:lastRow="0" w:firstColumn="1" w:lastColumn="0" w:noHBand="0" w:noVBand="1"/>
      </w:tblPr>
      <w:tblGrid>
        <w:gridCol w:w="2830"/>
        <w:gridCol w:w="5240"/>
      </w:tblGrid>
      <w:tr w:rsidR="00EE6BC7" w:rsidRPr="00890B20" w14:paraId="691BFB7A" w14:textId="77777777" w:rsidTr="00FF0139">
        <w:trPr>
          <w:trHeight w:val="327"/>
          <w:jc w:val="center"/>
        </w:trPr>
        <w:tc>
          <w:tcPr>
            <w:tcW w:w="2830" w:type="dxa"/>
          </w:tcPr>
          <w:p w14:paraId="52A35C83" w14:textId="77777777" w:rsidR="00EE6BC7" w:rsidRPr="00890B20" w:rsidRDefault="00EE6BC7"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Pr>
          <w:p w14:paraId="6020E5C7" w14:textId="77777777" w:rsidR="00EE6BC7" w:rsidRPr="00890B20" w:rsidRDefault="00EE6BC7" w:rsidP="00FF0139">
            <w:pPr>
              <w:spacing w:before="0" w:line="240" w:lineRule="auto"/>
              <w:ind w:firstLine="0"/>
              <w:jc w:val="left"/>
              <w:rPr>
                <w:rFonts w:ascii="Times New Roman" w:hAnsi="Times New Roman"/>
                <w:bCs/>
              </w:rPr>
            </w:pPr>
            <w:r w:rsidRPr="00890B20">
              <w:rPr>
                <w:rFonts w:ascii="Times New Roman" w:hAnsi="Times New Roman"/>
                <w:bCs/>
              </w:rPr>
              <w:t>Thêm sản phẩm</w:t>
            </w:r>
          </w:p>
        </w:tc>
      </w:tr>
      <w:tr w:rsidR="00EE6BC7" w:rsidRPr="00890B20" w14:paraId="3B3BFF89" w14:textId="77777777" w:rsidTr="00FF0139">
        <w:trPr>
          <w:trHeight w:val="321"/>
          <w:jc w:val="center"/>
        </w:trPr>
        <w:tc>
          <w:tcPr>
            <w:tcW w:w="2830" w:type="dxa"/>
          </w:tcPr>
          <w:p w14:paraId="718B5EA5"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Pr>
          <w:p w14:paraId="0ABACC4B" w14:textId="536E7F08" w:rsidR="00EE6BC7" w:rsidRPr="00F5120C" w:rsidRDefault="009E4F34" w:rsidP="00FF0139">
            <w:pPr>
              <w:spacing w:before="0" w:line="240" w:lineRule="auto"/>
              <w:ind w:firstLine="0"/>
              <w:jc w:val="left"/>
              <w:rPr>
                <w:rFonts w:ascii="Times New Roman" w:hAnsi="Times New Roman"/>
                <w:lang w:val="en-US"/>
              </w:rPr>
            </w:pPr>
            <w:r>
              <w:rPr>
                <w:rFonts w:ascii="Times New Roman" w:eastAsia="Times New Roman" w:hAnsi="Times New Roman"/>
                <w:lang w:val="en-US"/>
              </w:rPr>
              <w:t>Admin</w:t>
            </w:r>
            <w:r w:rsidR="00834CFA" w:rsidRPr="00890B20">
              <w:rPr>
                <w:rFonts w:ascii="Times New Roman" w:hAnsi="Times New Roman"/>
              </w:rPr>
              <w:t xml:space="preserve">, </w:t>
            </w:r>
            <w:r w:rsidR="00221860">
              <w:rPr>
                <w:rFonts w:ascii="Times New Roman" w:hAnsi="Times New Roman"/>
                <w:lang w:val="en-US"/>
              </w:rPr>
              <w:t>N</w:t>
            </w:r>
            <w:r w:rsidR="00EE6BC7" w:rsidRPr="00890B20">
              <w:rPr>
                <w:rFonts w:ascii="Times New Roman" w:hAnsi="Times New Roman"/>
              </w:rPr>
              <w:t>hân viên</w:t>
            </w:r>
          </w:p>
        </w:tc>
      </w:tr>
      <w:tr w:rsidR="00EE6BC7" w:rsidRPr="00890B20" w14:paraId="4C4DDF87" w14:textId="77777777" w:rsidTr="00FF0139">
        <w:trPr>
          <w:trHeight w:val="423"/>
          <w:jc w:val="center"/>
        </w:trPr>
        <w:tc>
          <w:tcPr>
            <w:tcW w:w="2830" w:type="dxa"/>
          </w:tcPr>
          <w:p w14:paraId="07C6FDA5"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Pr>
          <w:p w14:paraId="77FD525E" w14:textId="1463CAF9" w:rsidR="00EE6BC7" w:rsidRPr="005B5537" w:rsidRDefault="00834CFA" w:rsidP="00FF0139">
            <w:pPr>
              <w:spacing w:before="0" w:line="240" w:lineRule="auto"/>
              <w:ind w:firstLine="0"/>
              <w:jc w:val="left"/>
              <w:rPr>
                <w:rFonts w:ascii="Times New Roman" w:hAnsi="Times New Roman"/>
              </w:rPr>
            </w:pPr>
            <w:r w:rsidRPr="00890B20">
              <w:rPr>
                <w:rFonts w:ascii="Times New Roman" w:hAnsi="Times New Roman"/>
              </w:rPr>
              <w:t>Quản trị viên, n</w:t>
            </w:r>
            <w:r w:rsidR="00EE6BC7" w:rsidRPr="00890B20">
              <w:rPr>
                <w:rFonts w:ascii="Times New Roman" w:hAnsi="Times New Roman"/>
              </w:rPr>
              <w:t>hân viên đăng nhập vào trang quản trị</w:t>
            </w:r>
          </w:p>
        </w:tc>
      </w:tr>
      <w:tr w:rsidR="00EE6BC7" w:rsidRPr="00890B20" w14:paraId="28DF7B21" w14:textId="77777777" w:rsidTr="00FF0139">
        <w:trPr>
          <w:trHeight w:val="842"/>
          <w:jc w:val="center"/>
        </w:trPr>
        <w:tc>
          <w:tcPr>
            <w:tcW w:w="2830" w:type="dxa"/>
          </w:tcPr>
          <w:p w14:paraId="62850FCA"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Pr>
          <w:p w14:paraId="25BB98BE" w14:textId="4C1D200F" w:rsidR="00EE6BC7" w:rsidRPr="005B5537" w:rsidRDefault="00834CFA" w:rsidP="00FF0139">
            <w:pPr>
              <w:spacing w:before="0" w:line="240" w:lineRule="auto"/>
              <w:ind w:firstLine="0"/>
              <w:jc w:val="left"/>
              <w:rPr>
                <w:rFonts w:ascii="Times New Roman" w:hAnsi="Times New Roman"/>
              </w:rPr>
            </w:pPr>
            <w:r w:rsidRPr="00890B20">
              <w:rPr>
                <w:rFonts w:ascii="Times New Roman" w:hAnsi="Times New Roman"/>
              </w:rPr>
              <w:t>Quản trị viên, n</w:t>
            </w:r>
            <w:r w:rsidR="00EE6BC7" w:rsidRPr="00890B20">
              <w:rPr>
                <w:rFonts w:ascii="Times New Roman" w:hAnsi="Times New Roman"/>
              </w:rPr>
              <w:t>hân viên truy cập được vào trang thêm sản phẩm và nhập được thông tin</w:t>
            </w:r>
          </w:p>
        </w:tc>
      </w:tr>
      <w:tr w:rsidR="00EE6BC7" w:rsidRPr="00890B20" w14:paraId="6294CF55" w14:textId="77777777" w:rsidTr="00FF0139">
        <w:trPr>
          <w:trHeight w:val="389"/>
          <w:jc w:val="center"/>
        </w:trPr>
        <w:tc>
          <w:tcPr>
            <w:tcW w:w="2830" w:type="dxa"/>
          </w:tcPr>
          <w:p w14:paraId="20836D1E"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Pr>
          <w:p w14:paraId="6CFDE05A" w14:textId="43EF3DA8" w:rsidR="00EE6BC7" w:rsidRPr="005B5537" w:rsidRDefault="00EE6BC7" w:rsidP="00FF0139">
            <w:pPr>
              <w:spacing w:before="0" w:line="240" w:lineRule="auto"/>
              <w:ind w:firstLine="0"/>
              <w:jc w:val="left"/>
              <w:rPr>
                <w:rFonts w:ascii="Times New Roman" w:hAnsi="Times New Roman"/>
              </w:rPr>
            </w:pPr>
            <w:r w:rsidRPr="00890B20">
              <w:rPr>
                <w:rFonts w:ascii="Times New Roman" w:hAnsi="Times New Roman"/>
              </w:rPr>
              <w:t>Đã thêm được sản phẩm</w:t>
            </w:r>
          </w:p>
        </w:tc>
      </w:tr>
      <w:tr w:rsidR="00EE6BC7" w:rsidRPr="00890B20" w14:paraId="70D35B2C" w14:textId="77777777" w:rsidTr="00FF0139">
        <w:trPr>
          <w:jc w:val="center"/>
        </w:trPr>
        <w:tc>
          <w:tcPr>
            <w:tcW w:w="2830" w:type="dxa"/>
          </w:tcPr>
          <w:p w14:paraId="01E2ECCA"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Pr>
          <w:p w14:paraId="79A2ACFD" w14:textId="0BCFF4CE" w:rsidR="00EE6BC7" w:rsidRPr="005B5537" w:rsidRDefault="00B63907" w:rsidP="00FF0139">
            <w:pPr>
              <w:spacing w:before="0" w:line="240" w:lineRule="auto"/>
              <w:ind w:firstLine="0"/>
              <w:jc w:val="left"/>
              <w:rPr>
                <w:rFonts w:ascii="Times New Roman" w:hAnsi="Times New Roman"/>
              </w:rPr>
            </w:pPr>
            <w:r w:rsidRPr="002861C7">
              <w:rPr>
                <w:rFonts w:ascii="Times New Roman" w:hAnsi="Times New Roman"/>
              </w:rPr>
              <w:t>Nút</w:t>
            </w:r>
            <w:r w:rsidR="00EE6BC7" w:rsidRPr="00890B20">
              <w:rPr>
                <w:rFonts w:ascii="Times New Roman" w:hAnsi="Times New Roman"/>
              </w:rPr>
              <w:t xml:space="preserve"> “Thêm sản phẩm” trên trang quản lý sản phẩm</w:t>
            </w:r>
          </w:p>
        </w:tc>
      </w:tr>
      <w:tr w:rsidR="00EE6BC7" w:rsidRPr="00890B20" w14:paraId="14D11266" w14:textId="77777777" w:rsidTr="00FF0139">
        <w:trPr>
          <w:trHeight w:val="2137"/>
          <w:jc w:val="center"/>
        </w:trPr>
        <w:tc>
          <w:tcPr>
            <w:tcW w:w="8070" w:type="dxa"/>
            <w:gridSpan w:val="2"/>
          </w:tcPr>
          <w:p w14:paraId="775DA217" w14:textId="77777777" w:rsidR="00EE6BC7" w:rsidRPr="00A837DD" w:rsidRDefault="00EE6BC7" w:rsidP="004E0485">
            <w:pPr>
              <w:spacing w:before="0" w:line="360" w:lineRule="auto"/>
              <w:ind w:firstLine="0"/>
              <w:jc w:val="left"/>
              <w:rPr>
                <w:rFonts w:ascii="Times New Roman" w:hAnsi="Times New Roman"/>
              </w:rPr>
            </w:pPr>
            <w:r w:rsidRPr="00A837DD">
              <w:rPr>
                <w:rFonts w:ascii="Times New Roman" w:hAnsi="Times New Roman"/>
              </w:rPr>
              <w:t>Chuỗi sự kiện chính:</w:t>
            </w:r>
          </w:p>
          <w:p w14:paraId="5E2036FA" w14:textId="6FEB25D6" w:rsidR="00EE6BC7" w:rsidRPr="00890B20" w:rsidRDefault="00EE6BC7" w:rsidP="00FE7FF7">
            <w:pPr>
              <w:numPr>
                <w:ilvl w:val="0"/>
                <w:numId w:val="25"/>
              </w:numPr>
              <w:spacing w:before="0" w:line="360" w:lineRule="auto"/>
              <w:jc w:val="left"/>
              <w:rPr>
                <w:rFonts w:ascii="Times New Roman" w:hAnsi="Times New Roman"/>
              </w:rPr>
            </w:pPr>
            <w:r w:rsidRPr="00890B20">
              <w:rPr>
                <w:rFonts w:ascii="Times New Roman" w:hAnsi="Times New Roman"/>
              </w:rPr>
              <w:t>Nhân viên đăng nhập vào trang quản trị sau đó vào sản phẩm</w:t>
            </w:r>
          </w:p>
          <w:p w14:paraId="14EA00F2" w14:textId="2B1768DF" w:rsidR="00EE6BC7" w:rsidRPr="00890B20" w:rsidRDefault="00EE6BC7" w:rsidP="00FE7FF7">
            <w:pPr>
              <w:numPr>
                <w:ilvl w:val="0"/>
                <w:numId w:val="25"/>
              </w:numPr>
              <w:spacing w:before="0" w:line="360" w:lineRule="auto"/>
              <w:jc w:val="left"/>
              <w:rPr>
                <w:rFonts w:ascii="Times New Roman" w:hAnsi="Times New Roman"/>
              </w:rPr>
            </w:pPr>
            <w:r w:rsidRPr="00890B20">
              <w:rPr>
                <w:rFonts w:ascii="Times New Roman" w:hAnsi="Times New Roman"/>
              </w:rPr>
              <w:t>Nhân viên kích hoạt form thêm sản phẩm</w:t>
            </w:r>
          </w:p>
          <w:p w14:paraId="7032FB82" w14:textId="77777777" w:rsidR="00EE6BC7" w:rsidRPr="00890B20" w:rsidRDefault="00EE6BC7" w:rsidP="00FE7FF7">
            <w:pPr>
              <w:numPr>
                <w:ilvl w:val="0"/>
                <w:numId w:val="25"/>
              </w:numPr>
              <w:spacing w:before="0" w:line="360" w:lineRule="auto"/>
              <w:jc w:val="left"/>
              <w:rPr>
                <w:rFonts w:ascii="Times New Roman" w:hAnsi="Times New Roman"/>
              </w:rPr>
            </w:pPr>
            <w:r w:rsidRPr="00890B20">
              <w:rPr>
                <w:rFonts w:ascii="Times New Roman" w:hAnsi="Times New Roman"/>
              </w:rPr>
              <w:t>Hệ thống hiển thị form để nhập các thông tin về sản phẩm như: tên sản phẩm, hình ảnh, giá thành, giá nhập…</w:t>
            </w:r>
          </w:p>
          <w:p w14:paraId="6EE7A1E2" w14:textId="3C1EFCAB" w:rsidR="00EE6BC7" w:rsidRPr="00890B20" w:rsidRDefault="00EE6BC7" w:rsidP="00FE7FF7">
            <w:pPr>
              <w:numPr>
                <w:ilvl w:val="0"/>
                <w:numId w:val="25"/>
              </w:numPr>
              <w:spacing w:before="0" w:line="360" w:lineRule="auto"/>
              <w:jc w:val="left"/>
              <w:rPr>
                <w:rFonts w:ascii="Times New Roman" w:hAnsi="Times New Roman"/>
              </w:rPr>
            </w:pPr>
            <w:r w:rsidRPr="00890B20">
              <w:rPr>
                <w:rFonts w:ascii="Times New Roman" w:hAnsi="Times New Roman"/>
              </w:rPr>
              <w:t>Nhân viên điền thông tin về sản phẩm và chọn nút “Thêm sản phẩm”</w:t>
            </w:r>
          </w:p>
          <w:p w14:paraId="473A5E73" w14:textId="3856CD25" w:rsidR="00EE6BC7" w:rsidRPr="00890B20" w:rsidRDefault="00EE6BC7" w:rsidP="00FE7FF7">
            <w:pPr>
              <w:numPr>
                <w:ilvl w:val="0"/>
                <w:numId w:val="25"/>
              </w:numPr>
              <w:spacing w:before="0" w:line="360" w:lineRule="auto"/>
              <w:jc w:val="left"/>
              <w:rPr>
                <w:rFonts w:ascii="Times New Roman" w:hAnsi="Times New Roman"/>
              </w:rPr>
            </w:pPr>
            <w:r w:rsidRPr="00890B20">
              <w:rPr>
                <w:rFonts w:ascii="Times New Roman" w:hAnsi="Times New Roman"/>
              </w:rPr>
              <w:t>Hệ thống kiểm tra thông tin và lưu sản phẩm vào cơ sở dữ liệu</w:t>
            </w:r>
          </w:p>
          <w:p w14:paraId="25464BA7" w14:textId="7508DBF4" w:rsidR="00EE6BC7" w:rsidRPr="00890B20" w:rsidRDefault="00EE6BC7" w:rsidP="00FE7FF7">
            <w:pPr>
              <w:numPr>
                <w:ilvl w:val="0"/>
                <w:numId w:val="25"/>
              </w:numPr>
              <w:spacing w:before="0" w:line="360" w:lineRule="auto"/>
              <w:jc w:val="left"/>
              <w:rPr>
                <w:rFonts w:ascii="Times New Roman" w:hAnsi="Times New Roman"/>
              </w:rPr>
            </w:pPr>
            <w:r w:rsidRPr="00890B20">
              <w:rPr>
                <w:rFonts w:ascii="Times New Roman" w:hAnsi="Times New Roman"/>
              </w:rPr>
              <w:t>Hệ thống báo thành công</w:t>
            </w:r>
          </w:p>
        </w:tc>
      </w:tr>
      <w:tr w:rsidR="00EE6BC7" w:rsidRPr="00890B20" w14:paraId="1C091C42" w14:textId="77777777" w:rsidTr="00FF0139">
        <w:trPr>
          <w:trHeight w:val="1074"/>
          <w:jc w:val="center"/>
        </w:trPr>
        <w:tc>
          <w:tcPr>
            <w:tcW w:w="8070" w:type="dxa"/>
            <w:gridSpan w:val="2"/>
          </w:tcPr>
          <w:p w14:paraId="33BB8688" w14:textId="77777777" w:rsidR="00EE6BC7" w:rsidRPr="004E4AEC" w:rsidRDefault="00EE6BC7" w:rsidP="00D44E2A">
            <w:pPr>
              <w:spacing w:before="0" w:line="360" w:lineRule="auto"/>
              <w:ind w:firstLine="0"/>
              <w:jc w:val="left"/>
              <w:rPr>
                <w:rFonts w:ascii="Times New Roman" w:hAnsi="Times New Roman"/>
              </w:rPr>
            </w:pPr>
            <w:r w:rsidRPr="004E4AEC">
              <w:rPr>
                <w:rFonts w:ascii="Times New Roman" w:hAnsi="Times New Roman"/>
              </w:rPr>
              <w:t>Ngoại lệ:</w:t>
            </w:r>
          </w:p>
          <w:p w14:paraId="3C24E114" w14:textId="1D0A81E3" w:rsidR="00EE6BC7" w:rsidRPr="005B5537" w:rsidRDefault="004E4AEC" w:rsidP="00D44E2A">
            <w:pPr>
              <w:spacing w:before="0" w:line="360" w:lineRule="auto"/>
              <w:ind w:left="360" w:firstLine="0"/>
              <w:jc w:val="left"/>
              <w:rPr>
                <w:rFonts w:ascii="Times New Roman" w:hAnsi="Times New Roman"/>
              </w:rPr>
            </w:pPr>
            <w:r w:rsidRPr="004E4AEC">
              <w:rPr>
                <w:rFonts w:ascii="Times New Roman" w:hAnsi="Times New Roman"/>
              </w:rPr>
              <w:t xml:space="preserve">5.A) </w:t>
            </w:r>
            <w:r w:rsidR="00EE6BC7" w:rsidRPr="004E4AEC">
              <w:rPr>
                <w:rFonts w:ascii="Times New Roman" w:hAnsi="Times New Roman"/>
              </w:rPr>
              <w:t>Nhân viên bỏ trống một trường bắt buộc</w:t>
            </w:r>
          </w:p>
          <w:p w14:paraId="6DDB95A7" w14:textId="6371EEFB" w:rsidR="00EE6BC7" w:rsidRPr="006C7D3A" w:rsidRDefault="004E4AEC" w:rsidP="00D44E2A">
            <w:pPr>
              <w:keepNext/>
              <w:spacing w:before="0" w:line="360" w:lineRule="auto"/>
              <w:ind w:left="360" w:firstLine="0"/>
              <w:jc w:val="left"/>
            </w:pPr>
            <w:r w:rsidRPr="004E4AEC">
              <w:rPr>
                <w:rFonts w:ascii="Times New Roman" w:hAnsi="Times New Roman"/>
              </w:rPr>
              <w:t xml:space="preserve">5.A.1) </w:t>
            </w:r>
            <w:r w:rsidR="003A1A32" w:rsidRPr="003A1A32">
              <w:rPr>
                <w:rFonts w:ascii="Times New Roman" w:hAnsi="Times New Roman"/>
              </w:rPr>
              <w:t xml:space="preserve">Luồng sự kiện quay lại bước </w:t>
            </w:r>
            <w:r w:rsidR="006C7D3A" w:rsidRPr="006C7D3A">
              <w:rPr>
                <w:rFonts w:ascii="Times New Roman" w:hAnsi="Times New Roman"/>
              </w:rPr>
              <w:t>4</w:t>
            </w:r>
          </w:p>
        </w:tc>
      </w:tr>
    </w:tbl>
    <w:p w14:paraId="6DB5528D" w14:textId="77777777" w:rsidR="00A837DD" w:rsidRPr="00FF4CA8" w:rsidRDefault="00A837DD">
      <w:pPr>
        <w:pStyle w:val="Caption"/>
        <w:rPr>
          <w:lang w:val="vi-VN"/>
        </w:rPr>
      </w:pPr>
    </w:p>
    <w:p w14:paraId="6A521A4B" w14:textId="482B862A" w:rsidR="00236EF7" w:rsidRPr="004E4AEC" w:rsidRDefault="00236EF7">
      <w:pPr>
        <w:spacing w:before="0" w:line="240" w:lineRule="auto"/>
        <w:ind w:firstLine="0"/>
        <w:jc w:val="left"/>
      </w:pPr>
    </w:p>
    <w:p w14:paraId="7D59E3F3" w14:textId="70A94025" w:rsidR="00236EF7" w:rsidRPr="00326840" w:rsidRDefault="00236EF7" w:rsidP="00FE7FF7">
      <w:pPr>
        <w:pStyle w:val="ListParagraph"/>
        <w:numPr>
          <w:ilvl w:val="0"/>
          <w:numId w:val="89"/>
        </w:numPr>
        <w:spacing w:line="360" w:lineRule="auto"/>
        <w:rPr>
          <w:b/>
          <w:bCs/>
        </w:rPr>
      </w:pPr>
      <w:r w:rsidRPr="00326840">
        <w:rPr>
          <w:b/>
          <w:bCs/>
        </w:rPr>
        <w:t>Sửa thông tin sản phẩm:</w:t>
      </w:r>
    </w:p>
    <w:p w14:paraId="29D1BCC5" w14:textId="343EA79B" w:rsidR="005C2FF8" w:rsidRDefault="005C2FF8" w:rsidP="006C16E0">
      <w:pPr>
        <w:pStyle w:val="Caption"/>
        <w:keepNext/>
        <w:spacing w:line="360" w:lineRule="auto"/>
      </w:pPr>
      <w:bookmarkStart w:id="130" w:name="_Toc216254480"/>
      <w:r>
        <w:t xml:space="preserve">Bảng </w:t>
      </w:r>
      <w:fldSimple w:instr=" STYLEREF 1 \s ">
        <w:r w:rsidR="00E629C6">
          <w:rPr>
            <w:noProof/>
          </w:rPr>
          <w:t>2</w:t>
        </w:r>
      </w:fldSimple>
      <w:r w:rsidR="007332FC">
        <w:noBreakHyphen/>
      </w:r>
      <w:fldSimple w:instr=" SEQ Bảng \* ARABIC \s 1 ">
        <w:r w:rsidR="00E629C6">
          <w:rPr>
            <w:noProof/>
          </w:rPr>
          <w:t>19</w:t>
        </w:r>
      </w:fldSimple>
      <w:r w:rsidRPr="005C2FF8">
        <w:rPr>
          <w:lang w:val="vi-VN"/>
        </w:rPr>
        <w:t xml:space="preserve"> </w:t>
      </w:r>
      <w:r w:rsidRPr="005524DB">
        <w:rPr>
          <w:lang w:val="vi-VN"/>
        </w:rPr>
        <w:t xml:space="preserve">Đặc tả Use Case </w:t>
      </w:r>
      <w:r w:rsidRPr="00890B20">
        <w:rPr>
          <w:lang w:val="vi-VN"/>
        </w:rPr>
        <w:t>sửa thông tin sản phẩm</w:t>
      </w:r>
      <w:bookmarkEnd w:id="130"/>
    </w:p>
    <w:tbl>
      <w:tblPr>
        <w:tblStyle w:val="TableGrid1"/>
        <w:tblW w:w="0" w:type="auto"/>
        <w:jc w:val="center"/>
        <w:tblLook w:val="04A0" w:firstRow="1" w:lastRow="0" w:firstColumn="1" w:lastColumn="0" w:noHBand="0" w:noVBand="1"/>
      </w:tblPr>
      <w:tblGrid>
        <w:gridCol w:w="2830"/>
        <w:gridCol w:w="5240"/>
      </w:tblGrid>
      <w:tr w:rsidR="00236EF7" w:rsidRPr="00890B20" w14:paraId="5F25F7ED" w14:textId="77777777" w:rsidTr="00FF0139">
        <w:trPr>
          <w:trHeight w:val="321"/>
          <w:jc w:val="center"/>
        </w:trPr>
        <w:tc>
          <w:tcPr>
            <w:tcW w:w="2830" w:type="dxa"/>
          </w:tcPr>
          <w:p w14:paraId="7C8AD351" w14:textId="77777777" w:rsidR="00236EF7" w:rsidRPr="00890B20" w:rsidRDefault="00236EF7"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Pr>
          <w:p w14:paraId="74D9B5F2" w14:textId="77777777" w:rsidR="00236EF7" w:rsidRPr="00890B20" w:rsidRDefault="00236EF7" w:rsidP="00FF0139">
            <w:pPr>
              <w:spacing w:before="0" w:line="240" w:lineRule="auto"/>
              <w:ind w:firstLine="0"/>
              <w:jc w:val="left"/>
              <w:rPr>
                <w:rFonts w:ascii="Times New Roman" w:hAnsi="Times New Roman"/>
                <w:bCs/>
              </w:rPr>
            </w:pPr>
            <w:r w:rsidRPr="00890B20">
              <w:rPr>
                <w:rFonts w:ascii="Times New Roman" w:hAnsi="Times New Roman"/>
                <w:bCs/>
              </w:rPr>
              <w:t>Sửa thông tin sản phẩm</w:t>
            </w:r>
          </w:p>
        </w:tc>
      </w:tr>
      <w:tr w:rsidR="00236EF7" w:rsidRPr="00890B20" w14:paraId="2F740B64" w14:textId="77777777" w:rsidTr="00FF0139">
        <w:trPr>
          <w:trHeight w:val="283"/>
          <w:jc w:val="center"/>
        </w:trPr>
        <w:tc>
          <w:tcPr>
            <w:tcW w:w="2830" w:type="dxa"/>
          </w:tcPr>
          <w:p w14:paraId="4EA53868" w14:textId="77777777" w:rsidR="00236EF7" w:rsidRPr="00890B20" w:rsidRDefault="00236EF7"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Pr>
          <w:p w14:paraId="3371CA8B" w14:textId="49CC56DD" w:rsidR="00236EF7" w:rsidRPr="00991AC7" w:rsidRDefault="00236EF7" w:rsidP="00FF0139">
            <w:pPr>
              <w:spacing w:before="0" w:line="240" w:lineRule="auto"/>
              <w:ind w:firstLine="0"/>
              <w:jc w:val="left"/>
              <w:rPr>
                <w:rFonts w:ascii="Times New Roman" w:hAnsi="Times New Roman"/>
                <w:lang w:val="en-US"/>
              </w:rPr>
            </w:pPr>
            <w:r w:rsidRPr="00890B20">
              <w:rPr>
                <w:rFonts w:ascii="Times New Roman" w:hAnsi="Times New Roman"/>
              </w:rPr>
              <w:t>Nhân viên</w:t>
            </w:r>
          </w:p>
        </w:tc>
      </w:tr>
      <w:tr w:rsidR="00236EF7" w:rsidRPr="00890B20" w14:paraId="156A0FE6" w14:textId="77777777" w:rsidTr="00FF0139">
        <w:trPr>
          <w:trHeight w:val="274"/>
          <w:jc w:val="center"/>
        </w:trPr>
        <w:tc>
          <w:tcPr>
            <w:tcW w:w="2830" w:type="dxa"/>
          </w:tcPr>
          <w:p w14:paraId="11E5CD74" w14:textId="77777777" w:rsidR="00236EF7" w:rsidRPr="00890B20" w:rsidRDefault="00236EF7"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Pr>
          <w:p w14:paraId="3807919D" w14:textId="20A11564" w:rsidR="00236EF7" w:rsidRPr="002E0E32" w:rsidRDefault="00236EF7" w:rsidP="00FF0139">
            <w:pPr>
              <w:spacing w:before="0" w:line="240" w:lineRule="auto"/>
              <w:ind w:firstLine="0"/>
              <w:jc w:val="left"/>
              <w:rPr>
                <w:rFonts w:ascii="Times New Roman" w:hAnsi="Times New Roman"/>
              </w:rPr>
            </w:pPr>
            <w:r w:rsidRPr="00890B20">
              <w:rPr>
                <w:rFonts w:ascii="Times New Roman" w:hAnsi="Times New Roman"/>
              </w:rPr>
              <w:t>Nhân viên đăng nhập vào trang quản trị</w:t>
            </w:r>
          </w:p>
        </w:tc>
      </w:tr>
      <w:tr w:rsidR="00236EF7" w:rsidRPr="00890B20" w14:paraId="64C2F673" w14:textId="77777777" w:rsidTr="00FF0139">
        <w:trPr>
          <w:trHeight w:val="625"/>
          <w:jc w:val="center"/>
        </w:trPr>
        <w:tc>
          <w:tcPr>
            <w:tcW w:w="2830" w:type="dxa"/>
          </w:tcPr>
          <w:p w14:paraId="20F0B88F" w14:textId="77777777" w:rsidR="00236EF7" w:rsidRPr="00890B20" w:rsidRDefault="00236EF7"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Pr>
          <w:p w14:paraId="4DE4FCCC" w14:textId="5EBE68EE" w:rsidR="00236EF7" w:rsidRPr="002E0E32" w:rsidRDefault="00236EF7" w:rsidP="00FF0139">
            <w:pPr>
              <w:spacing w:before="0" w:line="240" w:lineRule="auto"/>
              <w:ind w:firstLine="0"/>
              <w:jc w:val="left"/>
              <w:rPr>
                <w:rFonts w:ascii="Times New Roman" w:hAnsi="Times New Roman"/>
              </w:rPr>
            </w:pPr>
            <w:r w:rsidRPr="00890B20">
              <w:rPr>
                <w:rFonts w:ascii="Times New Roman" w:hAnsi="Times New Roman"/>
              </w:rPr>
              <w:t>Hệ thống loại bỏ các thông tin đã thêm và quay lại bước trước</w:t>
            </w:r>
          </w:p>
        </w:tc>
      </w:tr>
      <w:tr w:rsidR="00236EF7" w:rsidRPr="00890B20" w14:paraId="1F04A74B" w14:textId="77777777" w:rsidTr="00FF0139">
        <w:trPr>
          <w:trHeight w:val="389"/>
          <w:jc w:val="center"/>
        </w:trPr>
        <w:tc>
          <w:tcPr>
            <w:tcW w:w="2830" w:type="dxa"/>
          </w:tcPr>
          <w:p w14:paraId="2675798A" w14:textId="77777777" w:rsidR="00236EF7" w:rsidRPr="00890B20" w:rsidRDefault="00236EF7"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Pr>
          <w:p w14:paraId="03C45BDC" w14:textId="3BED7B54" w:rsidR="00236EF7" w:rsidRPr="002E0E32" w:rsidRDefault="00236EF7" w:rsidP="00FF0139">
            <w:pPr>
              <w:spacing w:before="0" w:line="240" w:lineRule="auto"/>
              <w:ind w:firstLine="0"/>
              <w:jc w:val="left"/>
              <w:rPr>
                <w:rFonts w:ascii="Times New Roman" w:hAnsi="Times New Roman"/>
              </w:rPr>
            </w:pPr>
            <w:r w:rsidRPr="00890B20">
              <w:rPr>
                <w:rFonts w:ascii="Times New Roman" w:hAnsi="Times New Roman"/>
              </w:rPr>
              <w:t>Đã sửa được thông tin sản phẩm</w:t>
            </w:r>
          </w:p>
        </w:tc>
      </w:tr>
      <w:tr w:rsidR="00236EF7" w:rsidRPr="00890B20" w14:paraId="43F2ABE3" w14:textId="77777777" w:rsidTr="00FF0139">
        <w:trPr>
          <w:trHeight w:val="715"/>
          <w:jc w:val="center"/>
        </w:trPr>
        <w:tc>
          <w:tcPr>
            <w:tcW w:w="2830" w:type="dxa"/>
          </w:tcPr>
          <w:p w14:paraId="1092ADB5" w14:textId="77777777" w:rsidR="00236EF7" w:rsidRPr="00890B20" w:rsidRDefault="00236EF7"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Pr>
          <w:p w14:paraId="661EBAD7" w14:textId="0C51DF3A" w:rsidR="00236EF7" w:rsidRPr="002E0E32" w:rsidRDefault="00236EF7" w:rsidP="00FF0139">
            <w:pPr>
              <w:spacing w:before="0" w:line="240" w:lineRule="auto"/>
              <w:ind w:firstLine="0"/>
              <w:jc w:val="left"/>
              <w:rPr>
                <w:rFonts w:ascii="Times New Roman" w:hAnsi="Times New Roman"/>
              </w:rPr>
            </w:pPr>
            <w:r w:rsidRPr="00890B20">
              <w:rPr>
                <w:rFonts w:ascii="Times New Roman" w:hAnsi="Times New Roman"/>
              </w:rPr>
              <w:t>Button “Sửa thông tin sản phẩm” trên từng sản phẩm</w:t>
            </w:r>
          </w:p>
        </w:tc>
      </w:tr>
      <w:tr w:rsidR="00236EF7" w:rsidRPr="00890B20" w14:paraId="47913657" w14:textId="77777777" w:rsidTr="00FF0139">
        <w:trPr>
          <w:trHeight w:val="2633"/>
          <w:jc w:val="center"/>
        </w:trPr>
        <w:tc>
          <w:tcPr>
            <w:tcW w:w="8070" w:type="dxa"/>
            <w:gridSpan w:val="2"/>
          </w:tcPr>
          <w:p w14:paraId="4FB8FEE0" w14:textId="77777777" w:rsidR="00236EF7" w:rsidRPr="00F04708" w:rsidRDefault="00236EF7" w:rsidP="007737C3">
            <w:pPr>
              <w:spacing w:before="0" w:line="360" w:lineRule="auto"/>
              <w:ind w:firstLine="0"/>
              <w:jc w:val="left"/>
              <w:rPr>
                <w:rFonts w:ascii="Times New Roman" w:hAnsi="Times New Roman"/>
              </w:rPr>
            </w:pPr>
            <w:r w:rsidRPr="00F04708">
              <w:rPr>
                <w:rFonts w:ascii="Times New Roman" w:hAnsi="Times New Roman"/>
              </w:rPr>
              <w:t>Chuỗi sự kiện chính:</w:t>
            </w:r>
          </w:p>
          <w:p w14:paraId="0716C84C" w14:textId="739DEB1E" w:rsidR="00236EF7" w:rsidRPr="00890B20" w:rsidRDefault="00236EF7" w:rsidP="00FE7FF7">
            <w:pPr>
              <w:numPr>
                <w:ilvl w:val="0"/>
                <w:numId w:val="27"/>
              </w:numPr>
              <w:spacing w:before="0" w:line="360" w:lineRule="auto"/>
              <w:jc w:val="left"/>
              <w:rPr>
                <w:rFonts w:ascii="Times New Roman" w:hAnsi="Times New Roman"/>
              </w:rPr>
            </w:pPr>
            <w:r w:rsidRPr="00890B20">
              <w:rPr>
                <w:rFonts w:ascii="Times New Roman" w:hAnsi="Times New Roman"/>
              </w:rPr>
              <w:t>Nhân viên đăng nhập vào trang quản trị sau đó vào sản phẩm</w:t>
            </w:r>
          </w:p>
          <w:p w14:paraId="100EB4D3" w14:textId="0F5965AA" w:rsidR="00236EF7" w:rsidRPr="00890B20" w:rsidRDefault="00236EF7" w:rsidP="00FE7FF7">
            <w:pPr>
              <w:numPr>
                <w:ilvl w:val="0"/>
                <w:numId w:val="27"/>
              </w:numPr>
              <w:spacing w:before="0" w:line="360" w:lineRule="auto"/>
              <w:jc w:val="left"/>
              <w:rPr>
                <w:rFonts w:ascii="Times New Roman" w:hAnsi="Times New Roman"/>
              </w:rPr>
            </w:pPr>
            <w:r w:rsidRPr="00890B20">
              <w:rPr>
                <w:rFonts w:ascii="Times New Roman" w:hAnsi="Times New Roman"/>
              </w:rPr>
              <w:t>Nhân viên kích hoạt nút sửa thông tin sản phẩm</w:t>
            </w:r>
          </w:p>
          <w:p w14:paraId="1F3BB262" w14:textId="77777777" w:rsidR="00236EF7" w:rsidRPr="00890B20" w:rsidRDefault="00236EF7" w:rsidP="00FE7FF7">
            <w:pPr>
              <w:numPr>
                <w:ilvl w:val="0"/>
                <w:numId w:val="27"/>
              </w:numPr>
              <w:spacing w:before="0" w:line="360" w:lineRule="auto"/>
              <w:jc w:val="left"/>
              <w:rPr>
                <w:rFonts w:ascii="Times New Roman" w:hAnsi="Times New Roman"/>
              </w:rPr>
            </w:pPr>
            <w:r w:rsidRPr="00890B20">
              <w:rPr>
                <w:rFonts w:ascii="Times New Roman" w:hAnsi="Times New Roman"/>
              </w:rPr>
              <w:t>Hệ thống hiển thị form để nhập các thông tin về sản phẩm như: tên sản phẩm, hình ảnh, giá thành…</w:t>
            </w:r>
          </w:p>
          <w:p w14:paraId="50372820" w14:textId="7491904A" w:rsidR="00236EF7" w:rsidRPr="00890B20" w:rsidRDefault="00236EF7" w:rsidP="00FE7FF7">
            <w:pPr>
              <w:numPr>
                <w:ilvl w:val="0"/>
                <w:numId w:val="27"/>
              </w:numPr>
              <w:spacing w:before="0" w:line="360" w:lineRule="auto"/>
              <w:jc w:val="left"/>
              <w:rPr>
                <w:rFonts w:ascii="Times New Roman" w:hAnsi="Times New Roman"/>
              </w:rPr>
            </w:pPr>
            <w:r w:rsidRPr="00890B20">
              <w:rPr>
                <w:rFonts w:ascii="Times New Roman" w:hAnsi="Times New Roman"/>
              </w:rPr>
              <w:t>Nhân viên nhập lại thông tin về sản phẩm và chọn nút “Lưu thông tin sản phẩm”</w:t>
            </w:r>
          </w:p>
          <w:p w14:paraId="6F0B3B40" w14:textId="12377509" w:rsidR="00236EF7" w:rsidRPr="00890B20" w:rsidRDefault="00236EF7" w:rsidP="00FE7FF7">
            <w:pPr>
              <w:numPr>
                <w:ilvl w:val="0"/>
                <w:numId w:val="27"/>
              </w:numPr>
              <w:spacing w:before="0" w:line="360" w:lineRule="auto"/>
              <w:jc w:val="left"/>
              <w:rPr>
                <w:rFonts w:ascii="Times New Roman" w:hAnsi="Times New Roman"/>
              </w:rPr>
            </w:pPr>
            <w:r w:rsidRPr="00890B20">
              <w:rPr>
                <w:rFonts w:ascii="Times New Roman" w:hAnsi="Times New Roman"/>
              </w:rPr>
              <w:t>Hệ thống kiểm tra thông tin và lưu sản phẩm vào cơ sở dữ liệu</w:t>
            </w:r>
          </w:p>
          <w:p w14:paraId="1CECE81C" w14:textId="413E6863" w:rsidR="00236EF7" w:rsidRPr="00890B20" w:rsidRDefault="00236EF7" w:rsidP="00FE7FF7">
            <w:pPr>
              <w:numPr>
                <w:ilvl w:val="0"/>
                <w:numId w:val="27"/>
              </w:numPr>
              <w:spacing w:before="0" w:line="360" w:lineRule="auto"/>
              <w:jc w:val="left"/>
              <w:rPr>
                <w:rFonts w:ascii="Times New Roman" w:hAnsi="Times New Roman"/>
              </w:rPr>
            </w:pPr>
            <w:r w:rsidRPr="00890B20">
              <w:rPr>
                <w:rFonts w:ascii="Times New Roman" w:hAnsi="Times New Roman"/>
              </w:rPr>
              <w:t>Hệ thống báo thành công</w:t>
            </w:r>
          </w:p>
        </w:tc>
      </w:tr>
      <w:tr w:rsidR="00236EF7" w:rsidRPr="00890B20" w14:paraId="0FD9F407" w14:textId="77777777" w:rsidTr="00FF0139">
        <w:trPr>
          <w:trHeight w:val="284"/>
          <w:jc w:val="center"/>
        </w:trPr>
        <w:tc>
          <w:tcPr>
            <w:tcW w:w="8070" w:type="dxa"/>
            <w:gridSpan w:val="2"/>
          </w:tcPr>
          <w:p w14:paraId="28DE7BFA" w14:textId="77777777" w:rsidR="00236EF7" w:rsidRPr="00D628A9" w:rsidRDefault="00236EF7" w:rsidP="004B337D">
            <w:pPr>
              <w:spacing w:before="0" w:line="360" w:lineRule="auto"/>
              <w:ind w:firstLine="0"/>
              <w:jc w:val="left"/>
              <w:rPr>
                <w:rFonts w:ascii="Times New Roman" w:hAnsi="Times New Roman"/>
              </w:rPr>
            </w:pPr>
            <w:r w:rsidRPr="00D628A9">
              <w:rPr>
                <w:rFonts w:ascii="Times New Roman" w:hAnsi="Times New Roman"/>
              </w:rPr>
              <w:t>Ngoại lệ:</w:t>
            </w:r>
          </w:p>
          <w:p w14:paraId="7A46ED86" w14:textId="099D770C" w:rsidR="00236EF7" w:rsidRPr="00D628A9" w:rsidRDefault="00D628A9" w:rsidP="004B337D">
            <w:pPr>
              <w:spacing w:before="0" w:line="360" w:lineRule="auto"/>
              <w:ind w:left="360" w:firstLine="0"/>
              <w:jc w:val="left"/>
              <w:rPr>
                <w:rFonts w:ascii="Times New Roman" w:hAnsi="Times New Roman"/>
              </w:rPr>
            </w:pPr>
            <w:r w:rsidRPr="00D628A9">
              <w:rPr>
                <w:rFonts w:ascii="Times New Roman" w:hAnsi="Times New Roman"/>
              </w:rPr>
              <w:t>5.A)</w:t>
            </w:r>
            <w:r w:rsidR="00236EF7" w:rsidRPr="00D628A9">
              <w:rPr>
                <w:rFonts w:ascii="Times New Roman" w:hAnsi="Times New Roman"/>
              </w:rPr>
              <w:t xml:space="preserve"> Nhân viên bỏ trống một trường bắt buộc</w:t>
            </w:r>
          </w:p>
          <w:p w14:paraId="0E13275E" w14:textId="42A322A7" w:rsidR="00236EF7" w:rsidRPr="006743DE" w:rsidRDefault="00D628A9" w:rsidP="004B337D">
            <w:pPr>
              <w:keepNext/>
              <w:spacing w:before="0" w:line="360" w:lineRule="auto"/>
              <w:ind w:left="360" w:firstLine="0"/>
              <w:jc w:val="left"/>
            </w:pPr>
            <w:r w:rsidRPr="00D628A9">
              <w:rPr>
                <w:rFonts w:ascii="Times New Roman" w:hAnsi="Times New Roman"/>
              </w:rPr>
              <w:t xml:space="preserve">5.A.1) </w:t>
            </w:r>
            <w:r w:rsidR="00664D11" w:rsidRPr="00664D11">
              <w:rPr>
                <w:rFonts w:ascii="Times New Roman" w:hAnsi="Times New Roman"/>
              </w:rPr>
              <w:t xml:space="preserve">Luồng sự kiện quay lại bước </w:t>
            </w:r>
            <w:r w:rsidR="006743DE" w:rsidRPr="006743DE">
              <w:rPr>
                <w:rFonts w:ascii="Times New Roman" w:hAnsi="Times New Roman"/>
              </w:rPr>
              <w:t>4</w:t>
            </w:r>
          </w:p>
        </w:tc>
      </w:tr>
    </w:tbl>
    <w:p w14:paraId="5450794F" w14:textId="77777777" w:rsidR="005524DB" w:rsidRPr="00FF4CA8" w:rsidRDefault="005524DB" w:rsidP="00236EF7">
      <w:pPr>
        <w:pStyle w:val="Caption"/>
        <w:rPr>
          <w:lang w:val="vi-VN"/>
        </w:rPr>
      </w:pPr>
    </w:p>
    <w:p w14:paraId="713360E9" w14:textId="7B3B0B7E" w:rsidR="00EE6BC7" w:rsidRPr="00556474" w:rsidRDefault="00EE6BC7" w:rsidP="00FE7FF7">
      <w:pPr>
        <w:pStyle w:val="ListParagraph"/>
        <w:numPr>
          <w:ilvl w:val="0"/>
          <w:numId w:val="89"/>
        </w:numPr>
        <w:spacing w:line="360" w:lineRule="auto"/>
        <w:rPr>
          <w:b/>
          <w:bCs/>
        </w:rPr>
      </w:pPr>
      <w:r w:rsidRPr="005B5537">
        <w:rPr>
          <w:b/>
          <w:bCs/>
        </w:rPr>
        <w:t>Xóa sản phẩm:</w:t>
      </w:r>
    </w:p>
    <w:p w14:paraId="59F221B4" w14:textId="54A9F301" w:rsidR="005B5537" w:rsidRDefault="005B5537" w:rsidP="00556474">
      <w:pPr>
        <w:pStyle w:val="Caption"/>
        <w:keepNext/>
        <w:spacing w:line="360" w:lineRule="auto"/>
      </w:pPr>
      <w:bookmarkStart w:id="131" w:name="_Toc216254481"/>
      <w:r>
        <w:t xml:space="preserve">Bảng </w:t>
      </w:r>
      <w:fldSimple w:instr=" STYLEREF 1 \s ">
        <w:r w:rsidR="00E629C6">
          <w:rPr>
            <w:noProof/>
          </w:rPr>
          <w:t>2</w:t>
        </w:r>
      </w:fldSimple>
      <w:r w:rsidR="007332FC">
        <w:noBreakHyphen/>
      </w:r>
      <w:fldSimple w:instr=" SEQ Bảng \* ARABIC \s 1 ">
        <w:r w:rsidR="00E629C6">
          <w:rPr>
            <w:noProof/>
          </w:rPr>
          <w:t>20</w:t>
        </w:r>
      </w:fldSimple>
      <w:r w:rsidRPr="005B5537">
        <w:rPr>
          <w:lang w:val="vi-VN"/>
        </w:rPr>
        <w:t xml:space="preserve"> </w:t>
      </w:r>
      <w:r w:rsidRPr="00754937">
        <w:rPr>
          <w:lang w:val="vi-VN"/>
        </w:rPr>
        <w:t xml:space="preserve">Đặc tả Use Case </w:t>
      </w:r>
      <w:r w:rsidRPr="00890B20">
        <w:rPr>
          <w:lang w:val="vi-VN"/>
        </w:rPr>
        <w:t>xóa sản phẩm</w:t>
      </w:r>
      <w:bookmarkEnd w:id="131"/>
    </w:p>
    <w:tbl>
      <w:tblPr>
        <w:tblStyle w:val="TableGrid1"/>
        <w:tblW w:w="0" w:type="auto"/>
        <w:jc w:val="center"/>
        <w:tblLook w:val="04A0" w:firstRow="1" w:lastRow="0" w:firstColumn="1" w:lastColumn="0" w:noHBand="0" w:noVBand="1"/>
      </w:tblPr>
      <w:tblGrid>
        <w:gridCol w:w="2830"/>
        <w:gridCol w:w="5240"/>
      </w:tblGrid>
      <w:tr w:rsidR="00EE6BC7" w:rsidRPr="00890B20" w14:paraId="6DC7FFD3" w14:textId="77777777" w:rsidTr="00FF0139">
        <w:trPr>
          <w:trHeight w:val="307"/>
          <w:jc w:val="center"/>
        </w:trPr>
        <w:tc>
          <w:tcPr>
            <w:tcW w:w="2830" w:type="dxa"/>
          </w:tcPr>
          <w:p w14:paraId="5B19AB87" w14:textId="77777777" w:rsidR="00EE6BC7" w:rsidRPr="00890B20" w:rsidRDefault="00EE6BC7"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Pr>
          <w:p w14:paraId="02D62EA4" w14:textId="77777777" w:rsidR="00EE6BC7" w:rsidRPr="00890B20" w:rsidRDefault="00EE6BC7" w:rsidP="00FF0139">
            <w:pPr>
              <w:spacing w:before="0" w:line="240" w:lineRule="auto"/>
              <w:ind w:firstLine="0"/>
              <w:jc w:val="left"/>
              <w:rPr>
                <w:rFonts w:ascii="Times New Roman" w:hAnsi="Times New Roman"/>
                <w:bCs/>
              </w:rPr>
            </w:pPr>
            <w:r w:rsidRPr="00890B20">
              <w:rPr>
                <w:rFonts w:ascii="Times New Roman" w:hAnsi="Times New Roman"/>
                <w:bCs/>
              </w:rPr>
              <w:t>Xoá sản phẩm</w:t>
            </w:r>
          </w:p>
        </w:tc>
      </w:tr>
      <w:tr w:rsidR="00EE6BC7" w:rsidRPr="00890B20" w14:paraId="70CC2CAC" w14:textId="77777777" w:rsidTr="00FF0139">
        <w:trPr>
          <w:trHeight w:val="299"/>
          <w:jc w:val="center"/>
        </w:trPr>
        <w:tc>
          <w:tcPr>
            <w:tcW w:w="2830" w:type="dxa"/>
          </w:tcPr>
          <w:p w14:paraId="2CAE2EFA"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Pr>
          <w:p w14:paraId="314CF7D3" w14:textId="14C20B94" w:rsidR="00EE6BC7" w:rsidRPr="00991AC7" w:rsidRDefault="00EE6BC7" w:rsidP="00FF0139">
            <w:pPr>
              <w:spacing w:before="0" w:line="240" w:lineRule="auto"/>
              <w:ind w:firstLine="0"/>
              <w:jc w:val="left"/>
              <w:rPr>
                <w:rFonts w:ascii="Times New Roman" w:hAnsi="Times New Roman"/>
                <w:lang w:val="en-US"/>
              </w:rPr>
            </w:pPr>
            <w:r w:rsidRPr="00890B20">
              <w:rPr>
                <w:rFonts w:ascii="Times New Roman" w:hAnsi="Times New Roman"/>
              </w:rPr>
              <w:t>Nhân viên</w:t>
            </w:r>
          </w:p>
        </w:tc>
      </w:tr>
      <w:tr w:rsidR="00EE6BC7" w:rsidRPr="00890B20" w14:paraId="3F210A7B" w14:textId="77777777" w:rsidTr="00FF0139">
        <w:trPr>
          <w:jc w:val="center"/>
        </w:trPr>
        <w:tc>
          <w:tcPr>
            <w:tcW w:w="2830" w:type="dxa"/>
          </w:tcPr>
          <w:p w14:paraId="63DAA636"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Pr>
          <w:p w14:paraId="56275CD4" w14:textId="6966739D" w:rsidR="00EE6BC7" w:rsidRPr="002E0E32" w:rsidRDefault="00EE6BC7" w:rsidP="00FF0139">
            <w:pPr>
              <w:spacing w:before="0" w:line="240" w:lineRule="auto"/>
              <w:ind w:firstLine="0"/>
              <w:jc w:val="left"/>
              <w:rPr>
                <w:rFonts w:ascii="Times New Roman" w:hAnsi="Times New Roman"/>
              </w:rPr>
            </w:pPr>
            <w:r w:rsidRPr="00890B20">
              <w:rPr>
                <w:rFonts w:ascii="Times New Roman" w:hAnsi="Times New Roman"/>
              </w:rPr>
              <w:t>Nhân viên đăng nhập vào trang quản trị</w:t>
            </w:r>
          </w:p>
        </w:tc>
      </w:tr>
      <w:tr w:rsidR="00EE6BC7" w:rsidRPr="00890B20" w14:paraId="0850F8DE" w14:textId="77777777" w:rsidTr="00FF0139">
        <w:trPr>
          <w:jc w:val="center"/>
        </w:trPr>
        <w:tc>
          <w:tcPr>
            <w:tcW w:w="2830" w:type="dxa"/>
          </w:tcPr>
          <w:p w14:paraId="719BE5E0"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Pr>
          <w:p w14:paraId="04CEB060" w14:textId="1A6E4E64" w:rsidR="00EE6BC7" w:rsidRPr="002E0E32" w:rsidRDefault="00EE6BC7" w:rsidP="00FF0139">
            <w:pPr>
              <w:spacing w:before="0" w:line="240" w:lineRule="auto"/>
              <w:ind w:firstLine="0"/>
              <w:jc w:val="left"/>
              <w:rPr>
                <w:rFonts w:ascii="Times New Roman" w:hAnsi="Times New Roman"/>
              </w:rPr>
            </w:pPr>
            <w:r w:rsidRPr="00890B20">
              <w:rPr>
                <w:rFonts w:ascii="Times New Roman" w:hAnsi="Times New Roman"/>
              </w:rPr>
              <w:t>Hệ thống hiện thị được các sản phẩm của cửa hàng</w:t>
            </w:r>
          </w:p>
        </w:tc>
      </w:tr>
      <w:tr w:rsidR="00EE6BC7" w:rsidRPr="00890B20" w14:paraId="6F3E46DC" w14:textId="77777777" w:rsidTr="00FF0139">
        <w:trPr>
          <w:jc w:val="center"/>
        </w:trPr>
        <w:tc>
          <w:tcPr>
            <w:tcW w:w="2830" w:type="dxa"/>
          </w:tcPr>
          <w:p w14:paraId="256813A6"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Pr>
          <w:p w14:paraId="24C68738" w14:textId="41976E12" w:rsidR="00EE6BC7" w:rsidRPr="002E0E32" w:rsidRDefault="00EE6BC7" w:rsidP="00FF0139">
            <w:pPr>
              <w:spacing w:before="0" w:line="240" w:lineRule="auto"/>
              <w:ind w:firstLine="0"/>
              <w:jc w:val="left"/>
              <w:rPr>
                <w:rFonts w:ascii="Times New Roman" w:hAnsi="Times New Roman"/>
              </w:rPr>
            </w:pPr>
            <w:r w:rsidRPr="00890B20">
              <w:rPr>
                <w:rFonts w:ascii="Times New Roman" w:hAnsi="Times New Roman"/>
              </w:rPr>
              <w:t>Đã xoá được sản phẩm</w:t>
            </w:r>
          </w:p>
        </w:tc>
      </w:tr>
      <w:tr w:rsidR="00EE6BC7" w:rsidRPr="00890B20" w14:paraId="4B138B1A" w14:textId="77777777" w:rsidTr="00FF0139">
        <w:trPr>
          <w:jc w:val="center"/>
        </w:trPr>
        <w:tc>
          <w:tcPr>
            <w:tcW w:w="2830" w:type="dxa"/>
          </w:tcPr>
          <w:p w14:paraId="433145C1"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Pr>
          <w:p w14:paraId="544DE33D" w14:textId="5706F951" w:rsidR="00EE6BC7" w:rsidRPr="002E0E32" w:rsidRDefault="00EE6BC7" w:rsidP="00FF0139">
            <w:pPr>
              <w:spacing w:before="0" w:line="240" w:lineRule="auto"/>
              <w:ind w:firstLine="0"/>
              <w:jc w:val="left"/>
              <w:rPr>
                <w:rFonts w:ascii="Times New Roman" w:hAnsi="Times New Roman"/>
              </w:rPr>
            </w:pPr>
            <w:r w:rsidRPr="00890B20">
              <w:rPr>
                <w:rFonts w:ascii="Times New Roman" w:hAnsi="Times New Roman"/>
              </w:rPr>
              <w:t>Button “</w:t>
            </w:r>
            <w:r w:rsidR="003C4B4F" w:rsidRPr="005A5492">
              <w:rPr>
                <w:rFonts w:ascii="Times New Roman" w:hAnsi="Times New Roman"/>
              </w:rPr>
              <w:t>x</w:t>
            </w:r>
            <w:r w:rsidRPr="00890B20">
              <w:rPr>
                <w:rFonts w:ascii="Times New Roman" w:hAnsi="Times New Roman"/>
              </w:rPr>
              <w:t>oá sản phẩm” trên từng sản phẩm của trang quản lý sản phẩm</w:t>
            </w:r>
          </w:p>
        </w:tc>
      </w:tr>
      <w:tr w:rsidR="00EE6BC7" w:rsidRPr="00890B20" w14:paraId="537EA03B" w14:textId="77777777" w:rsidTr="00FF0139">
        <w:trPr>
          <w:trHeight w:val="295"/>
          <w:jc w:val="center"/>
        </w:trPr>
        <w:tc>
          <w:tcPr>
            <w:tcW w:w="8070" w:type="dxa"/>
            <w:gridSpan w:val="2"/>
          </w:tcPr>
          <w:p w14:paraId="47CC4C85" w14:textId="77777777" w:rsidR="00EE6BC7" w:rsidRPr="0005745F" w:rsidRDefault="00EE6BC7" w:rsidP="00FF0139">
            <w:pPr>
              <w:spacing w:before="0" w:line="240" w:lineRule="auto"/>
              <w:ind w:firstLine="0"/>
              <w:jc w:val="left"/>
              <w:rPr>
                <w:rFonts w:ascii="Times New Roman" w:hAnsi="Times New Roman"/>
              </w:rPr>
            </w:pPr>
            <w:r w:rsidRPr="0005745F">
              <w:rPr>
                <w:rFonts w:ascii="Times New Roman" w:hAnsi="Times New Roman"/>
              </w:rPr>
              <w:t>Chuỗi sự kiện chính:</w:t>
            </w:r>
          </w:p>
          <w:p w14:paraId="03A06FA0" w14:textId="5375533C" w:rsidR="00EE6BC7" w:rsidRPr="00890B20" w:rsidRDefault="00EE6BC7" w:rsidP="00FE7FF7">
            <w:pPr>
              <w:numPr>
                <w:ilvl w:val="0"/>
                <w:numId w:val="26"/>
              </w:numPr>
              <w:spacing w:before="0" w:line="360" w:lineRule="auto"/>
              <w:jc w:val="left"/>
              <w:rPr>
                <w:rFonts w:ascii="Times New Roman" w:hAnsi="Times New Roman"/>
              </w:rPr>
            </w:pPr>
            <w:r w:rsidRPr="00890B20">
              <w:rPr>
                <w:rFonts w:ascii="Times New Roman" w:hAnsi="Times New Roman"/>
              </w:rPr>
              <w:t>Nhân viên đăng nhập vào trang quản trị sau đó vào sản phẩm</w:t>
            </w:r>
          </w:p>
          <w:p w14:paraId="3CE6F06B" w14:textId="55C72222" w:rsidR="00EE6BC7" w:rsidRPr="008F22AB" w:rsidRDefault="00EE6BC7" w:rsidP="00FE7FF7">
            <w:pPr>
              <w:numPr>
                <w:ilvl w:val="0"/>
                <w:numId w:val="26"/>
              </w:numPr>
              <w:spacing w:before="0" w:line="360" w:lineRule="auto"/>
              <w:jc w:val="left"/>
              <w:rPr>
                <w:rFonts w:ascii="Times New Roman" w:hAnsi="Times New Roman"/>
              </w:rPr>
            </w:pPr>
            <w:r w:rsidRPr="00890B20">
              <w:rPr>
                <w:rFonts w:ascii="Times New Roman" w:hAnsi="Times New Roman"/>
              </w:rPr>
              <w:lastRenderedPageBreak/>
              <w:t>Nhân viên kích hoạt trang quản lý sản phẩm</w:t>
            </w:r>
          </w:p>
          <w:p w14:paraId="5837AB9B" w14:textId="2FD1340D" w:rsidR="008F22AB" w:rsidRPr="00890B20" w:rsidRDefault="008F22AB" w:rsidP="00FE7FF7">
            <w:pPr>
              <w:numPr>
                <w:ilvl w:val="0"/>
                <w:numId w:val="26"/>
              </w:numPr>
              <w:spacing w:before="0" w:line="360" w:lineRule="auto"/>
              <w:jc w:val="left"/>
              <w:rPr>
                <w:rFonts w:ascii="Times New Roman" w:hAnsi="Times New Roman"/>
              </w:rPr>
            </w:pPr>
            <w:r w:rsidRPr="008F22AB">
              <w:rPr>
                <w:rFonts w:ascii="Times New Roman" w:hAnsi="Times New Roman"/>
              </w:rPr>
              <w:t>Hệ thống hiển thị danh sách sản phẩm</w:t>
            </w:r>
          </w:p>
          <w:p w14:paraId="02A2018E" w14:textId="6268490B" w:rsidR="00EE6BC7" w:rsidRPr="00890B20" w:rsidRDefault="00EE6BC7" w:rsidP="00FE7FF7">
            <w:pPr>
              <w:numPr>
                <w:ilvl w:val="0"/>
                <w:numId w:val="26"/>
              </w:numPr>
              <w:spacing w:before="0" w:line="360" w:lineRule="auto"/>
              <w:jc w:val="left"/>
              <w:rPr>
                <w:rFonts w:ascii="Times New Roman" w:hAnsi="Times New Roman"/>
              </w:rPr>
            </w:pPr>
            <w:r w:rsidRPr="00890B20">
              <w:rPr>
                <w:rFonts w:ascii="Times New Roman" w:hAnsi="Times New Roman"/>
              </w:rPr>
              <w:t>Hệ thống hiển thị nút xoá sản phẩm trên từng sản phẩm</w:t>
            </w:r>
          </w:p>
          <w:p w14:paraId="1C225F68" w14:textId="001FE386" w:rsidR="00EE6BC7" w:rsidRPr="00890B20" w:rsidRDefault="00EE6BC7" w:rsidP="00FE7FF7">
            <w:pPr>
              <w:numPr>
                <w:ilvl w:val="0"/>
                <w:numId w:val="26"/>
              </w:numPr>
              <w:spacing w:before="0" w:line="360" w:lineRule="auto"/>
              <w:jc w:val="left"/>
              <w:rPr>
                <w:rFonts w:ascii="Times New Roman" w:hAnsi="Times New Roman"/>
              </w:rPr>
            </w:pPr>
            <w:r w:rsidRPr="00890B20">
              <w:rPr>
                <w:rFonts w:ascii="Times New Roman" w:hAnsi="Times New Roman"/>
              </w:rPr>
              <w:t>Xác nhận sản phẩm cần xoá và đồng ý</w:t>
            </w:r>
          </w:p>
          <w:p w14:paraId="6DB2E2CF" w14:textId="5CF3A267" w:rsidR="00EE6BC7" w:rsidRPr="00890B20" w:rsidRDefault="00EE6BC7" w:rsidP="00FE7FF7">
            <w:pPr>
              <w:numPr>
                <w:ilvl w:val="0"/>
                <w:numId w:val="26"/>
              </w:numPr>
              <w:spacing w:before="0" w:line="360" w:lineRule="auto"/>
              <w:jc w:val="left"/>
              <w:rPr>
                <w:rFonts w:ascii="Times New Roman" w:hAnsi="Times New Roman"/>
              </w:rPr>
            </w:pPr>
            <w:r w:rsidRPr="00890B20">
              <w:rPr>
                <w:rFonts w:ascii="Times New Roman" w:hAnsi="Times New Roman"/>
              </w:rPr>
              <w:t>Hệ thống kiểm tra thông tin và cập nhật vào cơ sở dữ liệu</w:t>
            </w:r>
          </w:p>
          <w:p w14:paraId="02B421BA" w14:textId="24333E8E" w:rsidR="00EE6BC7" w:rsidRPr="00890B20" w:rsidRDefault="00EE6BC7" w:rsidP="00FE7FF7">
            <w:pPr>
              <w:keepNext/>
              <w:numPr>
                <w:ilvl w:val="0"/>
                <w:numId w:val="26"/>
              </w:numPr>
              <w:spacing w:before="0" w:line="360" w:lineRule="auto"/>
              <w:jc w:val="left"/>
              <w:rPr>
                <w:rFonts w:ascii="Times New Roman" w:hAnsi="Times New Roman"/>
              </w:rPr>
            </w:pPr>
            <w:r w:rsidRPr="00890B20">
              <w:rPr>
                <w:rFonts w:ascii="Times New Roman" w:hAnsi="Times New Roman"/>
              </w:rPr>
              <w:t>Hệ thống báo thành công</w:t>
            </w:r>
          </w:p>
        </w:tc>
      </w:tr>
      <w:tr w:rsidR="00312439" w:rsidRPr="00890B20" w14:paraId="3E30A1AE" w14:textId="77777777" w:rsidTr="00FF0139">
        <w:trPr>
          <w:trHeight w:val="295"/>
          <w:jc w:val="center"/>
        </w:trPr>
        <w:tc>
          <w:tcPr>
            <w:tcW w:w="8070" w:type="dxa"/>
            <w:gridSpan w:val="2"/>
          </w:tcPr>
          <w:p w14:paraId="5446EA31" w14:textId="77777777" w:rsidR="00312439" w:rsidRPr="002E0E32" w:rsidRDefault="00312439" w:rsidP="00777AFC">
            <w:pPr>
              <w:spacing w:before="0" w:line="360" w:lineRule="auto"/>
              <w:ind w:firstLine="0"/>
              <w:jc w:val="left"/>
              <w:rPr>
                <w:rFonts w:ascii="Times New Roman" w:hAnsi="Times New Roman"/>
              </w:rPr>
            </w:pPr>
            <w:r w:rsidRPr="002E0E32">
              <w:rPr>
                <w:rFonts w:ascii="Times New Roman" w:hAnsi="Times New Roman"/>
              </w:rPr>
              <w:lastRenderedPageBreak/>
              <w:t>Ngoại lệ:</w:t>
            </w:r>
          </w:p>
          <w:p w14:paraId="20E191FA" w14:textId="77777777" w:rsidR="00312439" w:rsidRPr="002E0E32" w:rsidRDefault="00312439" w:rsidP="00777AFC">
            <w:pPr>
              <w:spacing w:before="0" w:line="360" w:lineRule="auto"/>
              <w:ind w:left="720" w:firstLine="0"/>
              <w:jc w:val="left"/>
              <w:rPr>
                <w:rFonts w:ascii="Times New Roman" w:hAnsi="Times New Roman"/>
              </w:rPr>
            </w:pPr>
            <w:r w:rsidRPr="002E0E32">
              <w:rPr>
                <w:rFonts w:ascii="Times New Roman" w:hAnsi="Times New Roman"/>
              </w:rPr>
              <w:t>5.A) Sản phẩm đang được người dùng đặt hàng</w:t>
            </w:r>
          </w:p>
          <w:p w14:paraId="174E9ED9" w14:textId="15031CF9" w:rsidR="00312439" w:rsidRPr="008F22AB" w:rsidRDefault="00312439" w:rsidP="00777AFC">
            <w:pPr>
              <w:spacing w:before="0" w:line="360" w:lineRule="auto"/>
              <w:ind w:left="720" w:firstLine="0"/>
              <w:jc w:val="left"/>
            </w:pPr>
            <w:r w:rsidRPr="002E0E32">
              <w:rPr>
                <w:rFonts w:ascii="Times New Roman" w:hAnsi="Times New Roman"/>
              </w:rPr>
              <w:t xml:space="preserve">5.A.1) </w:t>
            </w:r>
            <w:r w:rsidR="00251569" w:rsidRPr="00251569">
              <w:rPr>
                <w:rFonts w:ascii="Times New Roman" w:hAnsi="Times New Roman"/>
              </w:rPr>
              <w:t xml:space="preserve">Luồng sự kiện quay lại bước </w:t>
            </w:r>
            <w:r w:rsidR="00C55DF1" w:rsidRPr="008F22AB">
              <w:rPr>
                <w:rFonts w:ascii="Times New Roman" w:hAnsi="Times New Roman"/>
              </w:rPr>
              <w:t>2</w:t>
            </w:r>
          </w:p>
        </w:tc>
      </w:tr>
    </w:tbl>
    <w:p w14:paraId="16F7174D" w14:textId="77777777" w:rsidR="00236EF7" w:rsidRPr="002E0E32" w:rsidRDefault="00236EF7" w:rsidP="00312439">
      <w:pPr>
        <w:pStyle w:val="Caption"/>
        <w:jc w:val="both"/>
        <w:rPr>
          <w:lang w:val="vi-VN"/>
        </w:rPr>
      </w:pPr>
    </w:p>
    <w:p w14:paraId="41B197CF" w14:textId="41A48E32" w:rsidR="00EE6BC7" w:rsidRPr="005C0602" w:rsidRDefault="00EE6BC7" w:rsidP="00FE7FF7">
      <w:pPr>
        <w:pStyle w:val="ListParagraph"/>
        <w:numPr>
          <w:ilvl w:val="0"/>
          <w:numId w:val="89"/>
        </w:numPr>
        <w:rPr>
          <w:b/>
          <w:bCs/>
        </w:rPr>
      </w:pPr>
      <w:r w:rsidRPr="00991AC7">
        <w:rPr>
          <w:b/>
          <w:bCs/>
        </w:rPr>
        <w:t>Tìm kiếm sản phẩm:</w:t>
      </w:r>
    </w:p>
    <w:p w14:paraId="0B87232E" w14:textId="1D6D4AD4" w:rsidR="00763B7F" w:rsidRDefault="00763B7F" w:rsidP="005C0602">
      <w:pPr>
        <w:pStyle w:val="Caption"/>
        <w:keepNext/>
        <w:spacing w:line="360" w:lineRule="auto"/>
      </w:pPr>
      <w:bookmarkStart w:id="132" w:name="_Toc216254482"/>
      <w:r>
        <w:t xml:space="preserve">Bảng </w:t>
      </w:r>
      <w:fldSimple w:instr=" STYLEREF 1 \s ">
        <w:r w:rsidR="00E629C6">
          <w:rPr>
            <w:noProof/>
          </w:rPr>
          <w:t>2</w:t>
        </w:r>
      </w:fldSimple>
      <w:r w:rsidR="007332FC">
        <w:noBreakHyphen/>
      </w:r>
      <w:fldSimple w:instr=" SEQ Bảng \* ARABIC \s 1 ">
        <w:r w:rsidR="00E629C6">
          <w:rPr>
            <w:noProof/>
          </w:rPr>
          <w:t>21</w:t>
        </w:r>
      </w:fldSimple>
      <w:r>
        <w:t xml:space="preserve"> </w:t>
      </w:r>
      <w:r w:rsidRPr="00017EF1">
        <w:rPr>
          <w:lang w:val="vi-VN"/>
        </w:rPr>
        <w:t xml:space="preserve">Đặc tả Use Case </w:t>
      </w:r>
      <w:r w:rsidRPr="00890B20">
        <w:rPr>
          <w:lang w:val="vi-VN"/>
        </w:rPr>
        <w:t>tìm kiếm sản phẩm</w:t>
      </w:r>
      <w:bookmarkEnd w:id="132"/>
    </w:p>
    <w:tbl>
      <w:tblPr>
        <w:tblStyle w:val="TableGrid1"/>
        <w:tblW w:w="0" w:type="auto"/>
        <w:jc w:val="center"/>
        <w:tblLook w:val="04A0" w:firstRow="1" w:lastRow="0" w:firstColumn="1" w:lastColumn="0" w:noHBand="0" w:noVBand="1"/>
      </w:tblPr>
      <w:tblGrid>
        <w:gridCol w:w="2830"/>
        <w:gridCol w:w="5240"/>
      </w:tblGrid>
      <w:tr w:rsidR="00EE6BC7" w:rsidRPr="00890B20" w14:paraId="28E30312"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5519B5B1" w14:textId="77777777" w:rsidR="00EE6BC7" w:rsidRPr="00890B20" w:rsidRDefault="00EE6BC7"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565C2ACE" w14:textId="77777777" w:rsidR="00EE6BC7" w:rsidRPr="00890B20" w:rsidRDefault="00EE6BC7" w:rsidP="00FF0139">
            <w:pPr>
              <w:spacing w:before="0" w:line="240" w:lineRule="auto"/>
              <w:ind w:firstLine="0"/>
              <w:jc w:val="left"/>
              <w:rPr>
                <w:rFonts w:ascii="Times New Roman" w:hAnsi="Times New Roman"/>
                <w:bCs/>
              </w:rPr>
            </w:pPr>
            <w:r w:rsidRPr="00890B20">
              <w:rPr>
                <w:rFonts w:ascii="Times New Roman" w:hAnsi="Times New Roman"/>
                <w:bCs/>
              </w:rPr>
              <w:t>Tìm kiếm sản phẩm</w:t>
            </w:r>
          </w:p>
        </w:tc>
      </w:tr>
      <w:tr w:rsidR="00EE6BC7" w:rsidRPr="00890B20" w14:paraId="206D5FB1" w14:textId="77777777" w:rsidTr="00FF0139">
        <w:trPr>
          <w:trHeight w:val="402"/>
          <w:jc w:val="center"/>
        </w:trPr>
        <w:tc>
          <w:tcPr>
            <w:tcW w:w="2830" w:type="dxa"/>
            <w:tcBorders>
              <w:top w:val="single" w:sz="4" w:space="0" w:color="auto"/>
              <w:left w:val="single" w:sz="4" w:space="0" w:color="auto"/>
              <w:bottom w:val="single" w:sz="4" w:space="0" w:color="auto"/>
              <w:right w:val="single" w:sz="4" w:space="0" w:color="auto"/>
            </w:tcBorders>
            <w:hideMark/>
          </w:tcPr>
          <w:p w14:paraId="27F98209"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29FE6B76" w14:textId="7D14CF10" w:rsidR="00EE6BC7" w:rsidRPr="00E02F6D" w:rsidRDefault="00EE6BC7" w:rsidP="00FF0139">
            <w:pPr>
              <w:spacing w:before="0" w:line="240" w:lineRule="auto"/>
              <w:ind w:firstLine="0"/>
              <w:jc w:val="left"/>
              <w:rPr>
                <w:rFonts w:ascii="Times New Roman" w:hAnsi="Times New Roman"/>
                <w:lang w:val="en-US"/>
              </w:rPr>
            </w:pPr>
            <w:r w:rsidRPr="00890B20">
              <w:rPr>
                <w:rFonts w:ascii="Times New Roman" w:hAnsi="Times New Roman"/>
              </w:rPr>
              <w:t>Nhân viên</w:t>
            </w:r>
          </w:p>
        </w:tc>
      </w:tr>
      <w:tr w:rsidR="00EE6BC7" w:rsidRPr="00890B20" w14:paraId="069F2471"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1EFCCA44"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62E858AF" w14:textId="50C6FE40" w:rsidR="00EE6BC7" w:rsidRPr="00BB222E" w:rsidRDefault="00EE6BC7" w:rsidP="00FF0139">
            <w:pPr>
              <w:spacing w:before="0" w:line="240" w:lineRule="auto"/>
              <w:ind w:firstLine="0"/>
              <w:jc w:val="left"/>
              <w:rPr>
                <w:rFonts w:ascii="Times New Roman" w:hAnsi="Times New Roman"/>
              </w:rPr>
            </w:pPr>
            <w:r w:rsidRPr="00890B20">
              <w:rPr>
                <w:rFonts w:ascii="Times New Roman" w:hAnsi="Times New Roman"/>
              </w:rPr>
              <w:t>Nhân viên đăng nhập vào trang quản trị</w:t>
            </w:r>
          </w:p>
        </w:tc>
      </w:tr>
      <w:tr w:rsidR="00EE6BC7" w:rsidRPr="00890B20" w14:paraId="6621E864"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245C7FD"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6A15EC94" w14:textId="71FB4D07" w:rsidR="00EE6BC7" w:rsidRPr="00BB222E" w:rsidRDefault="00EE6BC7" w:rsidP="00FF0139">
            <w:pPr>
              <w:spacing w:before="0" w:line="240" w:lineRule="auto"/>
              <w:ind w:firstLine="0"/>
              <w:jc w:val="left"/>
              <w:rPr>
                <w:rFonts w:ascii="Times New Roman" w:hAnsi="Times New Roman"/>
              </w:rPr>
            </w:pPr>
            <w:r w:rsidRPr="00890B20">
              <w:rPr>
                <w:rFonts w:ascii="Times New Roman" w:hAnsi="Times New Roman"/>
              </w:rPr>
              <w:t>Hệ thống hiển thị thông tin tất cả sản phẩm</w:t>
            </w:r>
          </w:p>
        </w:tc>
      </w:tr>
      <w:tr w:rsidR="00EE6BC7" w:rsidRPr="00890B20" w14:paraId="05C5F931"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3DDD437B"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6C72A8E3" w14:textId="6930034B" w:rsidR="00EE6BC7" w:rsidRPr="00BB222E" w:rsidRDefault="00EE6BC7" w:rsidP="00FF0139">
            <w:pPr>
              <w:spacing w:before="0" w:line="240" w:lineRule="auto"/>
              <w:ind w:firstLine="0"/>
              <w:jc w:val="left"/>
              <w:rPr>
                <w:rFonts w:ascii="Times New Roman" w:hAnsi="Times New Roman"/>
              </w:rPr>
            </w:pPr>
            <w:r w:rsidRPr="00890B20">
              <w:rPr>
                <w:rFonts w:ascii="Times New Roman" w:hAnsi="Times New Roman"/>
              </w:rPr>
              <w:t>Hiển thị được đúng sản phẩm cần tìm</w:t>
            </w:r>
          </w:p>
        </w:tc>
      </w:tr>
      <w:tr w:rsidR="00EE6BC7" w:rsidRPr="00890B20" w14:paraId="36A7081D"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16F56F7F"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60C3126F" w14:textId="4E19A03F" w:rsidR="00EE6BC7" w:rsidRPr="00E02F6D" w:rsidRDefault="00EE6BC7" w:rsidP="00FF0139">
            <w:pPr>
              <w:spacing w:before="0" w:line="240" w:lineRule="auto"/>
              <w:ind w:firstLine="0"/>
              <w:jc w:val="left"/>
              <w:rPr>
                <w:rFonts w:ascii="Times New Roman" w:hAnsi="Times New Roman"/>
                <w:lang w:val="en-US"/>
              </w:rPr>
            </w:pPr>
            <w:r w:rsidRPr="00890B20">
              <w:rPr>
                <w:rFonts w:ascii="Times New Roman" w:hAnsi="Times New Roman"/>
              </w:rPr>
              <w:t>Input nhập tìm kiếm</w:t>
            </w:r>
          </w:p>
        </w:tc>
      </w:tr>
      <w:tr w:rsidR="00EE6BC7" w:rsidRPr="00890B20" w14:paraId="53724D74" w14:textId="77777777" w:rsidTr="00FF0139">
        <w:trPr>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40EF0791" w14:textId="77777777" w:rsidR="00EE6BC7" w:rsidRPr="00240E92" w:rsidRDefault="00EE6BC7" w:rsidP="006A2A0F">
            <w:pPr>
              <w:spacing w:before="0" w:line="360" w:lineRule="auto"/>
              <w:ind w:firstLine="0"/>
              <w:jc w:val="left"/>
              <w:rPr>
                <w:rFonts w:ascii="Times New Roman" w:hAnsi="Times New Roman"/>
              </w:rPr>
            </w:pPr>
            <w:r w:rsidRPr="00240E92">
              <w:rPr>
                <w:rFonts w:ascii="Times New Roman" w:hAnsi="Times New Roman"/>
              </w:rPr>
              <w:t>Chuỗi sự kiện chính:</w:t>
            </w:r>
          </w:p>
          <w:p w14:paraId="2D022702" w14:textId="48257AE9" w:rsidR="00EE6BC7" w:rsidRPr="00890B20" w:rsidRDefault="00EE6BC7" w:rsidP="00FE7FF7">
            <w:pPr>
              <w:numPr>
                <w:ilvl w:val="0"/>
                <w:numId w:val="28"/>
              </w:numPr>
              <w:spacing w:before="0" w:line="360" w:lineRule="auto"/>
              <w:jc w:val="left"/>
              <w:rPr>
                <w:rFonts w:ascii="Times New Roman" w:hAnsi="Times New Roman"/>
              </w:rPr>
            </w:pPr>
            <w:r w:rsidRPr="00890B20">
              <w:rPr>
                <w:rFonts w:ascii="Times New Roman" w:hAnsi="Times New Roman"/>
              </w:rPr>
              <w:t>Nhân viên đăng nhập vào trang quản trị sau đó vào sản phẩm</w:t>
            </w:r>
          </w:p>
          <w:p w14:paraId="469F4FB1" w14:textId="43E86D3E" w:rsidR="00EE6BC7" w:rsidRPr="002E0E32" w:rsidRDefault="00EE6BC7" w:rsidP="00FE7FF7">
            <w:pPr>
              <w:numPr>
                <w:ilvl w:val="0"/>
                <w:numId w:val="28"/>
              </w:numPr>
              <w:spacing w:before="0" w:line="360" w:lineRule="auto"/>
              <w:jc w:val="left"/>
              <w:rPr>
                <w:rFonts w:ascii="Times New Roman" w:hAnsi="Times New Roman"/>
              </w:rPr>
            </w:pPr>
            <w:r w:rsidRPr="00890B20">
              <w:rPr>
                <w:rFonts w:ascii="Times New Roman" w:hAnsi="Times New Roman"/>
              </w:rPr>
              <w:t xml:space="preserve">Nhân viên </w:t>
            </w:r>
            <w:r w:rsidR="00215E2F" w:rsidRPr="00662F37">
              <w:rPr>
                <w:rFonts w:ascii="Times New Roman" w:hAnsi="Times New Roman"/>
              </w:rPr>
              <w:t>nhập dữ liệu vào ô</w:t>
            </w:r>
            <w:r w:rsidRPr="00890B20">
              <w:rPr>
                <w:rFonts w:ascii="Times New Roman" w:hAnsi="Times New Roman"/>
              </w:rPr>
              <w:t xml:space="preserve"> tìm kiếm</w:t>
            </w:r>
          </w:p>
          <w:p w14:paraId="00EB1602" w14:textId="231D61E2" w:rsidR="002E0E32" w:rsidRPr="00890B20" w:rsidRDefault="002E0E32" w:rsidP="00FE7FF7">
            <w:pPr>
              <w:numPr>
                <w:ilvl w:val="0"/>
                <w:numId w:val="28"/>
              </w:numPr>
              <w:spacing w:before="0" w:line="360" w:lineRule="auto"/>
              <w:jc w:val="left"/>
              <w:rPr>
                <w:rFonts w:ascii="Times New Roman" w:hAnsi="Times New Roman"/>
              </w:rPr>
            </w:pPr>
            <w:r w:rsidRPr="002E0E32">
              <w:rPr>
                <w:rFonts w:ascii="Times New Roman" w:hAnsi="Times New Roman"/>
              </w:rPr>
              <w:t>Hệ thống lọc bản ghi theo yêu cầu tìm kiếm</w:t>
            </w:r>
          </w:p>
          <w:p w14:paraId="68C11C94" w14:textId="60E9174E" w:rsidR="00EE6BC7" w:rsidRPr="00890B20" w:rsidRDefault="00EE6BC7" w:rsidP="00FE7FF7">
            <w:pPr>
              <w:numPr>
                <w:ilvl w:val="0"/>
                <w:numId w:val="28"/>
              </w:numPr>
              <w:spacing w:before="0" w:line="360" w:lineRule="auto"/>
              <w:jc w:val="left"/>
              <w:rPr>
                <w:rFonts w:ascii="Times New Roman" w:hAnsi="Times New Roman"/>
              </w:rPr>
            </w:pPr>
            <w:r w:rsidRPr="00890B20">
              <w:rPr>
                <w:rFonts w:ascii="Times New Roman" w:hAnsi="Times New Roman"/>
              </w:rPr>
              <w:t>Hệ thống hiển thị tất cả thông tin của sản phẩm được tìm kiếm</w:t>
            </w:r>
          </w:p>
        </w:tc>
      </w:tr>
      <w:tr w:rsidR="00EE6BC7" w:rsidRPr="00890B20" w14:paraId="6AF60B8B" w14:textId="77777777" w:rsidTr="00FF0139">
        <w:trPr>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6312465C" w14:textId="77777777" w:rsidR="00EE6BC7" w:rsidRPr="005C2BC3" w:rsidRDefault="00EE6BC7" w:rsidP="004B2ECF">
            <w:pPr>
              <w:spacing w:before="0" w:line="360" w:lineRule="auto"/>
              <w:ind w:firstLine="0"/>
              <w:jc w:val="left"/>
              <w:rPr>
                <w:rFonts w:ascii="Times New Roman" w:hAnsi="Times New Roman"/>
              </w:rPr>
            </w:pPr>
            <w:r w:rsidRPr="005C2BC3">
              <w:rPr>
                <w:rFonts w:ascii="Times New Roman" w:hAnsi="Times New Roman"/>
              </w:rPr>
              <w:t>Ngoại lệ:</w:t>
            </w:r>
          </w:p>
          <w:p w14:paraId="4F2234DA" w14:textId="0D306EA1" w:rsidR="00EE6BC7" w:rsidRPr="005C2BC3" w:rsidRDefault="005C2BC3" w:rsidP="004B2ECF">
            <w:pPr>
              <w:spacing w:before="0" w:line="360" w:lineRule="auto"/>
              <w:ind w:left="360" w:firstLine="0"/>
              <w:jc w:val="left"/>
              <w:rPr>
                <w:rFonts w:ascii="Times New Roman" w:hAnsi="Times New Roman"/>
              </w:rPr>
            </w:pPr>
            <w:r w:rsidRPr="005C2BC3">
              <w:rPr>
                <w:rFonts w:ascii="Times New Roman" w:hAnsi="Times New Roman"/>
              </w:rPr>
              <w:t xml:space="preserve">3.A) </w:t>
            </w:r>
            <w:r w:rsidR="00EE6BC7" w:rsidRPr="005C2BC3">
              <w:rPr>
                <w:rFonts w:ascii="Times New Roman" w:hAnsi="Times New Roman"/>
              </w:rPr>
              <w:t>Không có sản phẩm nào phù hợp vào sản phẩm được tìm kiếm.</w:t>
            </w:r>
          </w:p>
          <w:p w14:paraId="6E526B94" w14:textId="31F82AE2" w:rsidR="00EE6BC7" w:rsidRPr="00BB222E" w:rsidRDefault="005C2BC3" w:rsidP="004B2ECF">
            <w:pPr>
              <w:keepNext/>
              <w:spacing w:before="0" w:line="360" w:lineRule="auto"/>
              <w:ind w:left="360" w:firstLine="0"/>
              <w:jc w:val="left"/>
              <w:rPr>
                <w:b/>
                <w:bCs/>
              </w:rPr>
            </w:pPr>
            <w:r w:rsidRPr="005C2BC3">
              <w:rPr>
                <w:rFonts w:ascii="Times New Roman" w:hAnsi="Times New Roman"/>
              </w:rPr>
              <w:t xml:space="preserve">3.A.1) </w:t>
            </w:r>
            <w:r w:rsidR="00845D6B" w:rsidRPr="00845D6B">
              <w:rPr>
                <w:rFonts w:ascii="Times New Roman" w:hAnsi="Times New Roman"/>
              </w:rPr>
              <w:t>Luồng sự kiện quay lại bước 2</w:t>
            </w:r>
          </w:p>
        </w:tc>
      </w:tr>
    </w:tbl>
    <w:p w14:paraId="127BF1CC" w14:textId="77777777" w:rsidR="00DE211C" w:rsidRPr="000747EC" w:rsidRDefault="00DE211C">
      <w:pPr>
        <w:pStyle w:val="Caption"/>
        <w:rPr>
          <w:lang w:val="vi-VN"/>
        </w:rPr>
      </w:pPr>
    </w:p>
    <w:p w14:paraId="34B51EEE" w14:textId="77777777" w:rsidR="00E22227" w:rsidRPr="000747EC" w:rsidRDefault="00E22227" w:rsidP="00E22227"/>
    <w:p w14:paraId="2899F571" w14:textId="77777777" w:rsidR="00E22227" w:rsidRPr="000747EC" w:rsidRDefault="00E22227" w:rsidP="00E22227"/>
    <w:p w14:paraId="3508D1CC" w14:textId="77777777" w:rsidR="00E22227" w:rsidRPr="000747EC" w:rsidRDefault="00E22227" w:rsidP="00E22227"/>
    <w:p w14:paraId="7E54D380" w14:textId="3C733FC0" w:rsidR="00E22227" w:rsidRDefault="00E22227" w:rsidP="00E22227"/>
    <w:p w14:paraId="2C617BEC" w14:textId="2549EF2C" w:rsidR="009E15FB" w:rsidRDefault="009E15FB" w:rsidP="00E22227"/>
    <w:p w14:paraId="20692821" w14:textId="77777777" w:rsidR="009E15FB" w:rsidRPr="000747EC" w:rsidRDefault="009E15FB" w:rsidP="00E22227"/>
    <w:p w14:paraId="7B325EF1" w14:textId="77777777" w:rsidR="00E22227" w:rsidRPr="000747EC" w:rsidRDefault="00E22227" w:rsidP="00E22227"/>
    <w:p w14:paraId="36BF42AF" w14:textId="706FE7D6" w:rsidR="00FF4CA8" w:rsidRPr="00607B29" w:rsidRDefault="00EE6BC7" w:rsidP="00FE7FF7">
      <w:pPr>
        <w:pStyle w:val="ListParagraph"/>
        <w:numPr>
          <w:ilvl w:val="0"/>
          <w:numId w:val="89"/>
        </w:numPr>
        <w:spacing w:line="360" w:lineRule="auto"/>
        <w:rPr>
          <w:b/>
          <w:bCs/>
          <w:color w:val="000000" w:themeColor="text1"/>
          <w:lang w:val="en-US"/>
        </w:rPr>
      </w:pPr>
      <w:r w:rsidRPr="00607B29">
        <w:rPr>
          <w:b/>
          <w:bCs/>
          <w:color w:val="000000" w:themeColor="text1"/>
        </w:rPr>
        <w:t>Xem danh sách sản phẩm</w:t>
      </w:r>
    </w:p>
    <w:p w14:paraId="7C0AE3F1" w14:textId="44C8A551" w:rsidR="00607B29" w:rsidRDefault="00607B29" w:rsidP="00A631F9">
      <w:pPr>
        <w:pStyle w:val="Caption"/>
        <w:keepNext/>
        <w:spacing w:line="360" w:lineRule="auto"/>
      </w:pPr>
      <w:bookmarkStart w:id="133" w:name="_Toc216254483"/>
      <w:r>
        <w:t xml:space="preserve">Bảng </w:t>
      </w:r>
      <w:fldSimple w:instr=" STYLEREF 1 \s ">
        <w:r w:rsidR="00E629C6">
          <w:rPr>
            <w:noProof/>
          </w:rPr>
          <w:t>2</w:t>
        </w:r>
      </w:fldSimple>
      <w:r w:rsidR="007332FC">
        <w:noBreakHyphen/>
      </w:r>
      <w:fldSimple w:instr=" SEQ Bảng \* ARABIC \s 1 ">
        <w:r w:rsidR="00E629C6">
          <w:rPr>
            <w:noProof/>
          </w:rPr>
          <w:t>22</w:t>
        </w:r>
      </w:fldSimple>
      <w:r w:rsidR="00A618B5" w:rsidRPr="00A618B5">
        <w:rPr>
          <w:lang w:val="vi-VN"/>
        </w:rPr>
        <w:t xml:space="preserve"> </w:t>
      </w:r>
      <w:r w:rsidR="00A618B5" w:rsidRPr="009772BD">
        <w:rPr>
          <w:lang w:val="vi-VN"/>
        </w:rPr>
        <w:t>Đặc tả Use Case</w:t>
      </w:r>
      <w:r w:rsidR="00A618B5" w:rsidRPr="00FF4CA8">
        <w:rPr>
          <w:lang w:val="vi-VN"/>
        </w:rPr>
        <w:t xml:space="preserve"> xem danh sách sản phẩm</w:t>
      </w:r>
      <w:bookmarkEnd w:id="133"/>
    </w:p>
    <w:tbl>
      <w:tblPr>
        <w:tblStyle w:val="TableGrid1"/>
        <w:tblW w:w="0" w:type="auto"/>
        <w:jc w:val="center"/>
        <w:tblLook w:val="04A0" w:firstRow="1" w:lastRow="0" w:firstColumn="1" w:lastColumn="0" w:noHBand="0" w:noVBand="1"/>
      </w:tblPr>
      <w:tblGrid>
        <w:gridCol w:w="2830"/>
        <w:gridCol w:w="5240"/>
      </w:tblGrid>
      <w:tr w:rsidR="00EE6BC7" w:rsidRPr="00890B20" w14:paraId="3DC5FAEB"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4E65F7BF" w14:textId="77777777" w:rsidR="00EE6BC7" w:rsidRPr="00890B20" w:rsidRDefault="00EE6BC7"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38DE288A" w14:textId="77777777" w:rsidR="00EE6BC7" w:rsidRPr="00890B20" w:rsidRDefault="00EE6BC7" w:rsidP="00FF0139">
            <w:pPr>
              <w:spacing w:before="0" w:line="240" w:lineRule="auto"/>
              <w:ind w:firstLine="0"/>
              <w:jc w:val="left"/>
              <w:rPr>
                <w:rFonts w:ascii="Times New Roman" w:hAnsi="Times New Roman"/>
                <w:bCs/>
              </w:rPr>
            </w:pPr>
            <w:r w:rsidRPr="00890B20">
              <w:rPr>
                <w:rFonts w:ascii="Times New Roman" w:hAnsi="Times New Roman"/>
                <w:bCs/>
              </w:rPr>
              <w:t>Xem danh sách sản phẩm</w:t>
            </w:r>
          </w:p>
        </w:tc>
      </w:tr>
      <w:tr w:rsidR="00EE6BC7" w:rsidRPr="00890B20" w14:paraId="7EFD0A7C" w14:textId="77777777" w:rsidTr="00FF0139">
        <w:trPr>
          <w:trHeight w:val="425"/>
          <w:jc w:val="center"/>
        </w:trPr>
        <w:tc>
          <w:tcPr>
            <w:tcW w:w="2830" w:type="dxa"/>
            <w:tcBorders>
              <w:top w:val="single" w:sz="4" w:space="0" w:color="auto"/>
              <w:left w:val="single" w:sz="4" w:space="0" w:color="auto"/>
              <w:bottom w:val="single" w:sz="4" w:space="0" w:color="auto"/>
              <w:right w:val="single" w:sz="4" w:space="0" w:color="auto"/>
            </w:tcBorders>
            <w:hideMark/>
          </w:tcPr>
          <w:p w14:paraId="6F37D978"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4C9EB11A"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Nhân viên.</w:t>
            </w:r>
          </w:p>
        </w:tc>
      </w:tr>
      <w:tr w:rsidR="00EE6BC7" w:rsidRPr="00890B20" w14:paraId="3FC0BBE7"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4C88214B"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1D7229F7"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Nhân viên đăng nhập vào trang quản trị.</w:t>
            </w:r>
          </w:p>
        </w:tc>
      </w:tr>
      <w:tr w:rsidR="00EE6BC7" w:rsidRPr="00890B20" w14:paraId="3DC13668"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5FF55838"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62464B3C"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Vào được trang quản lý sản phẩm.</w:t>
            </w:r>
          </w:p>
        </w:tc>
      </w:tr>
      <w:tr w:rsidR="00EE6BC7" w:rsidRPr="00890B20" w14:paraId="275FDAC2"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3851060E"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17620B80"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Xem được tất cả thông tin của tất cả sản phẩm.</w:t>
            </w:r>
          </w:p>
        </w:tc>
      </w:tr>
      <w:tr w:rsidR="00EE6BC7" w:rsidRPr="00890B20" w14:paraId="171FEFA8"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358133A"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04E66E3E" w14:textId="77777777" w:rsidR="00EE6BC7" w:rsidRPr="00890B20" w:rsidRDefault="00EE6BC7" w:rsidP="00FF0139">
            <w:pPr>
              <w:spacing w:before="0" w:line="240" w:lineRule="auto"/>
              <w:ind w:firstLine="0"/>
              <w:jc w:val="left"/>
              <w:rPr>
                <w:rFonts w:ascii="Times New Roman" w:hAnsi="Times New Roman"/>
              </w:rPr>
            </w:pPr>
            <w:r w:rsidRPr="00890B20">
              <w:rPr>
                <w:rFonts w:ascii="Times New Roman" w:hAnsi="Times New Roman"/>
              </w:rPr>
              <w:t>Button sản phẩm.</w:t>
            </w:r>
          </w:p>
        </w:tc>
      </w:tr>
      <w:tr w:rsidR="00EE6BC7" w:rsidRPr="00890B20" w14:paraId="2DF5B06F" w14:textId="77777777" w:rsidTr="00236EF7">
        <w:trPr>
          <w:trHeight w:val="121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3F39BD2C" w14:textId="77777777" w:rsidR="00EE6BC7" w:rsidRPr="001D6C5E" w:rsidRDefault="00EE6BC7" w:rsidP="00CE7AF1">
            <w:pPr>
              <w:spacing w:before="0" w:line="360" w:lineRule="auto"/>
              <w:ind w:firstLine="0"/>
              <w:jc w:val="left"/>
              <w:rPr>
                <w:rFonts w:ascii="Times New Roman" w:hAnsi="Times New Roman"/>
              </w:rPr>
            </w:pPr>
            <w:r w:rsidRPr="001D6C5E">
              <w:rPr>
                <w:rFonts w:ascii="Times New Roman" w:hAnsi="Times New Roman"/>
              </w:rPr>
              <w:t>Chuỗi sự kiện chính:</w:t>
            </w:r>
          </w:p>
          <w:p w14:paraId="251B2338" w14:textId="77777777" w:rsidR="00EE6BC7" w:rsidRPr="00890B20" w:rsidRDefault="00EE6BC7" w:rsidP="00FE7FF7">
            <w:pPr>
              <w:numPr>
                <w:ilvl w:val="0"/>
                <w:numId w:val="29"/>
              </w:numPr>
              <w:spacing w:before="0" w:line="360" w:lineRule="auto"/>
              <w:jc w:val="left"/>
              <w:rPr>
                <w:rFonts w:ascii="Times New Roman" w:hAnsi="Times New Roman"/>
              </w:rPr>
            </w:pPr>
            <w:r w:rsidRPr="00890B20">
              <w:rPr>
                <w:rFonts w:ascii="Times New Roman" w:hAnsi="Times New Roman"/>
              </w:rPr>
              <w:t>Người quản trị đăng nhập vào trang quản trị sau đó vào sản phẩm.</w:t>
            </w:r>
          </w:p>
          <w:p w14:paraId="1D22D3D8" w14:textId="77777777" w:rsidR="00EE6BC7" w:rsidRPr="00BB222E" w:rsidRDefault="00EE6BC7" w:rsidP="00FE7FF7">
            <w:pPr>
              <w:numPr>
                <w:ilvl w:val="0"/>
                <w:numId w:val="29"/>
              </w:numPr>
              <w:spacing w:before="0" w:line="360" w:lineRule="auto"/>
              <w:jc w:val="left"/>
              <w:rPr>
                <w:rFonts w:ascii="Times New Roman" w:hAnsi="Times New Roman"/>
              </w:rPr>
            </w:pPr>
            <w:r w:rsidRPr="00890B20">
              <w:rPr>
                <w:rFonts w:ascii="Times New Roman" w:hAnsi="Times New Roman"/>
              </w:rPr>
              <w:t>Người quản trị vào trang quản lý sản phẩm.</w:t>
            </w:r>
          </w:p>
          <w:p w14:paraId="54BEA4C9" w14:textId="25ADDCC4" w:rsidR="00BB222E" w:rsidRPr="00890B20" w:rsidRDefault="00BB222E" w:rsidP="00FE7FF7">
            <w:pPr>
              <w:numPr>
                <w:ilvl w:val="0"/>
                <w:numId w:val="29"/>
              </w:numPr>
              <w:spacing w:before="0" w:line="360" w:lineRule="auto"/>
              <w:jc w:val="left"/>
              <w:rPr>
                <w:rFonts w:ascii="Times New Roman" w:hAnsi="Times New Roman"/>
              </w:rPr>
            </w:pPr>
            <w:r w:rsidRPr="00BB222E">
              <w:rPr>
                <w:rFonts w:ascii="Times New Roman" w:hAnsi="Times New Roman"/>
              </w:rPr>
              <w:t>Hệ thống lấy ra các sản phẩm trong bảng</w:t>
            </w:r>
          </w:p>
          <w:p w14:paraId="5C25B74B" w14:textId="77777777" w:rsidR="00EE6BC7" w:rsidRPr="00890B20" w:rsidRDefault="00EE6BC7" w:rsidP="00FE7FF7">
            <w:pPr>
              <w:numPr>
                <w:ilvl w:val="0"/>
                <w:numId w:val="29"/>
              </w:numPr>
              <w:spacing w:before="0" w:line="360" w:lineRule="auto"/>
              <w:jc w:val="left"/>
              <w:rPr>
                <w:rFonts w:ascii="Times New Roman" w:hAnsi="Times New Roman"/>
              </w:rPr>
            </w:pPr>
            <w:r w:rsidRPr="00890B20">
              <w:rPr>
                <w:rFonts w:ascii="Times New Roman" w:hAnsi="Times New Roman"/>
              </w:rPr>
              <w:t>Hệ thống hiển thị tất cả thông tin của tất cả sản phẩm hiện có.</w:t>
            </w:r>
          </w:p>
        </w:tc>
      </w:tr>
      <w:tr w:rsidR="00236EF7" w:rsidRPr="00890B20" w14:paraId="62EC03BC" w14:textId="77777777" w:rsidTr="00FF0139">
        <w:trPr>
          <w:trHeight w:val="1215"/>
          <w:jc w:val="center"/>
        </w:trPr>
        <w:tc>
          <w:tcPr>
            <w:tcW w:w="8070" w:type="dxa"/>
            <w:gridSpan w:val="2"/>
            <w:tcBorders>
              <w:top w:val="single" w:sz="4" w:space="0" w:color="auto"/>
              <w:left w:val="single" w:sz="4" w:space="0" w:color="auto"/>
              <w:right w:val="single" w:sz="4" w:space="0" w:color="auto"/>
            </w:tcBorders>
          </w:tcPr>
          <w:p w14:paraId="2E56C59B" w14:textId="77777777" w:rsidR="00236EF7" w:rsidRPr="008A3E0E" w:rsidRDefault="00236EF7" w:rsidP="00CE7AF1">
            <w:pPr>
              <w:spacing w:before="0" w:line="360" w:lineRule="auto"/>
              <w:ind w:firstLine="0"/>
              <w:jc w:val="left"/>
              <w:rPr>
                <w:rFonts w:ascii="Times New Roman" w:hAnsi="Times New Roman"/>
              </w:rPr>
            </w:pPr>
            <w:r w:rsidRPr="008A3E0E">
              <w:rPr>
                <w:rFonts w:ascii="Times New Roman" w:hAnsi="Times New Roman"/>
              </w:rPr>
              <w:t>Ngoại lệ:</w:t>
            </w:r>
          </w:p>
          <w:p w14:paraId="77E448BE" w14:textId="77777777" w:rsidR="00236EF7" w:rsidRPr="008A3E0E" w:rsidRDefault="008A3E0E" w:rsidP="00CE7AF1">
            <w:pPr>
              <w:keepNext/>
              <w:spacing w:before="0" w:line="360" w:lineRule="auto"/>
              <w:ind w:left="360" w:firstLine="0"/>
              <w:jc w:val="left"/>
              <w:rPr>
                <w:rFonts w:ascii="Times New Roman" w:hAnsi="Times New Roman"/>
              </w:rPr>
            </w:pPr>
            <w:r w:rsidRPr="008A3E0E">
              <w:rPr>
                <w:rFonts w:ascii="Times New Roman" w:hAnsi="Times New Roman"/>
              </w:rPr>
              <w:t xml:space="preserve">3.A) </w:t>
            </w:r>
            <w:r w:rsidR="00236EF7" w:rsidRPr="008A3E0E">
              <w:rPr>
                <w:rFonts w:ascii="Times New Roman" w:hAnsi="Times New Roman"/>
              </w:rPr>
              <w:t>Không có sản phẩm nào trên trang web</w:t>
            </w:r>
          </w:p>
          <w:p w14:paraId="118CD5A0" w14:textId="1DBD9400" w:rsidR="008A3E0E" w:rsidRPr="008C3860" w:rsidRDefault="008A3E0E" w:rsidP="00CE7AF1">
            <w:pPr>
              <w:keepNext/>
              <w:spacing w:before="0" w:line="360" w:lineRule="auto"/>
              <w:ind w:left="360" w:firstLine="0"/>
              <w:jc w:val="left"/>
            </w:pPr>
            <w:r w:rsidRPr="008A3E0E">
              <w:rPr>
                <w:rFonts w:ascii="Times New Roman" w:hAnsi="Times New Roman"/>
              </w:rPr>
              <w:t>3.A.1) Nhân viên thêm mới các sản phẩm</w:t>
            </w:r>
            <w:r w:rsidR="008C3860" w:rsidRPr="008C3860">
              <w:rPr>
                <w:rFonts w:ascii="Times New Roman" w:hAnsi="Times New Roman"/>
              </w:rPr>
              <w:t xml:space="preserve"> trước khi xem danh sách</w:t>
            </w:r>
          </w:p>
        </w:tc>
      </w:tr>
    </w:tbl>
    <w:p w14:paraId="6A935002" w14:textId="77777777" w:rsidR="00FD16B9" w:rsidRPr="00FF4CA8" w:rsidRDefault="00FD16B9" w:rsidP="009772BD">
      <w:pPr>
        <w:pStyle w:val="Caption"/>
        <w:rPr>
          <w:lang w:val="vi-VN"/>
        </w:rPr>
      </w:pPr>
    </w:p>
    <w:p w14:paraId="52FFE710" w14:textId="5209F9E1" w:rsidR="00BC2F89" w:rsidRPr="00890B20" w:rsidRDefault="007266B7" w:rsidP="00BC2F89">
      <w:pPr>
        <w:pStyle w:val="Heading3"/>
      </w:pPr>
      <w:bookmarkStart w:id="134" w:name="_Toc216254201"/>
      <w:bookmarkStart w:id="135" w:name="_Toc216255449"/>
      <w:bookmarkStart w:id="136" w:name="_Toc211805860"/>
      <w:r w:rsidRPr="00830F9A">
        <w:t>S</w:t>
      </w:r>
      <w:r w:rsidR="0021113D" w:rsidRPr="00B259E4">
        <w:t>ơ đồ phân rã</w:t>
      </w:r>
      <w:r w:rsidR="00BC2F89" w:rsidRPr="00890B20">
        <w:t xml:space="preserve"> Giảm giá (Flash</w:t>
      </w:r>
      <w:r w:rsidR="00401F78" w:rsidRPr="00540D9C">
        <w:t xml:space="preserve"> </w:t>
      </w:r>
      <w:r w:rsidR="00BC2F89" w:rsidRPr="00890B20">
        <w:t>Sale)</w:t>
      </w:r>
      <w:bookmarkEnd w:id="134"/>
      <w:bookmarkEnd w:id="135"/>
    </w:p>
    <w:p w14:paraId="3E502B67" w14:textId="77777777" w:rsidR="00BC2F89" w:rsidRPr="00890B20" w:rsidRDefault="00BC2F89" w:rsidP="00926A43">
      <w:pPr>
        <w:keepNext/>
        <w:jc w:val="center"/>
      </w:pPr>
      <w:r w:rsidRPr="00890B20">
        <w:rPr>
          <w:noProof/>
          <w:lang w:val="en-US"/>
        </w:rPr>
        <w:drawing>
          <wp:inline distT="0" distB="0" distL="0" distR="0" wp14:anchorId="5706C822" wp14:editId="0CB4E325">
            <wp:extent cx="6180517" cy="3067050"/>
            <wp:effectExtent l="0" t="0" r="0" b="0"/>
            <wp:docPr id="19357943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94362" name="Picture 1" descr="A diagram of a diagram&#10;&#10;AI-generated content may be incorrect."/>
                    <pic:cNvPicPr/>
                  </pic:nvPicPr>
                  <pic:blipFill>
                    <a:blip r:embed="rId39"/>
                    <a:stretch>
                      <a:fillRect/>
                    </a:stretch>
                  </pic:blipFill>
                  <pic:spPr>
                    <a:xfrm>
                      <a:off x="0" y="0"/>
                      <a:ext cx="6184234" cy="3068895"/>
                    </a:xfrm>
                    <a:prstGeom prst="rect">
                      <a:avLst/>
                    </a:prstGeom>
                  </pic:spPr>
                </pic:pic>
              </a:graphicData>
            </a:graphic>
          </wp:inline>
        </w:drawing>
      </w:r>
    </w:p>
    <w:p w14:paraId="249DD90C" w14:textId="54C4AC30" w:rsidR="00BC2F89" w:rsidRPr="00890B20" w:rsidRDefault="00BC2F89" w:rsidP="00BC2F89">
      <w:pPr>
        <w:pStyle w:val="Caption"/>
        <w:rPr>
          <w:lang w:val="vi-VN"/>
        </w:rPr>
      </w:pPr>
      <w:bookmarkStart w:id="137" w:name="_Toc21625431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9</w:t>
      </w:r>
      <w:r w:rsidR="00804794">
        <w:rPr>
          <w:lang w:val="vi-VN"/>
        </w:rPr>
        <w:fldChar w:fldCharType="end"/>
      </w:r>
      <w:r w:rsidRPr="00890B20">
        <w:rPr>
          <w:lang w:val="vi-VN"/>
        </w:rPr>
        <w:t xml:space="preserve"> Sơ đồ </w:t>
      </w:r>
      <w:r w:rsidR="009A669C" w:rsidRPr="00890B20">
        <w:rPr>
          <w:lang w:val="vi-VN"/>
        </w:rPr>
        <w:t>p</w:t>
      </w:r>
      <w:r w:rsidRPr="00890B20">
        <w:rPr>
          <w:lang w:val="vi-VN"/>
        </w:rPr>
        <w:t>hân rã quản lý gi</w:t>
      </w:r>
      <w:r w:rsidR="009F7E3F" w:rsidRPr="009F7E3F">
        <w:rPr>
          <w:lang w:val="vi-VN"/>
        </w:rPr>
        <w:t>ả</w:t>
      </w:r>
      <w:r w:rsidRPr="00890B20">
        <w:rPr>
          <w:lang w:val="vi-VN"/>
        </w:rPr>
        <w:t>m giá (Flash</w:t>
      </w:r>
      <w:r w:rsidR="000B13B7" w:rsidRPr="000B13B7">
        <w:rPr>
          <w:lang w:val="vi-VN"/>
        </w:rPr>
        <w:t xml:space="preserve"> </w:t>
      </w:r>
      <w:r w:rsidRPr="00890B20">
        <w:rPr>
          <w:lang w:val="vi-VN"/>
        </w:rPr>
        <w:t>Sale)</w:t>
      </w:r>
      <w:bookmarkEnd w:id="137"/>
    </w:p>
    <w:p w14:paraId="569C77E7" w14:textId="7E4B665E" w:rsidR="00BC2F89" w:rsidRPr="000747EC" w:rsidRDefault="00BC2F89" w:rsidP="00BC2F89">
      <w:pPr>
        <w:spacing w:before="0" w:line="240" w:lineRule="auto"/>
        <w:ind w:firstLine="0"/>
        <w:jc w:val="left"/>
        <w:rPr>
          <w:bCs/>
          <w:sz w:val="26"/>
          <w:szCs w:val="20"/>
        </w:rPr>
      </w:pPr>
    </w:p>
    <w:p w14:paraId="78AC4FBF" w14:textId="77777777" w:rsidR="003F5D60" w:rsidRPr="000747EC" w:rsidRDefault="003F5D60" w:rsidP="00BC2F89">
      <w:pPr>
        <w:spacing w:before="0" w:line="240" w:lineRule="auto"/>
        <w:ind w:firstLine="0"/>
        <w:jc w:val="left"/>
        <w:rPr>
          <w:bCs/>
          <w:sz w:val="26"/>
          <w:szCs w:val="20"/>
        </w:rPr>
      </w:pPr>
    </w:p>
    <w:p w14:paraId="0CC144E2" w14:textId="77777777" w:rsidR="003F5D60" w:rsidRPr="000747EC" w:rsidRDefault="003F5D60" w:rsidP="00BC2F89">
      <w:pPr>
        <w:spacing w:before="0" w:line="240" w:lineRule="auto"/>
        <w:ind w:firstLine="0"/>
        <w:jc w:val="left"/>
        <w:rPr>
          <w:bCs/>
          <w:sz w:val="26"/>
          <w:szCs w:val="20"/>
        </w:rPr>
      </w:pPr>
    </w:p>
    <w:p w14:paraId="53C82D76" w14:textId="77777777" w:rsidR="003F5D60" w:rsidRPr="000747EC" w:rsidRDefault="003F5D60" w:rsidP="00BC2F89">
      <w:pPr>
        <w:spacing w:before="0" w:line="240" w:lineRule="auto"/>
        <w:ind w:firstLine="0"/>
        <w:jc w:val="left"/>
        <w:rPr>
          <w:bCs/>
          <w:sz w:val="26"/>
          <w:szCs w:val="20"/>
        </w:rPr>
      </w:pPr>
    </w:p>
    <w:p w14:paraId="24D04C07" w14:textId="77777777" w:rsidR="003F5D60" w:rsidRPr="000747EC" w:rsidRDefault="003F5D60" w:rsidP="00BC2F89">
      <w:pPr>
        <w:spacing w:before="0" w:line="240" w:lineRule="auto"/>
        <w:ind w:firstLine="0"/>
        <w:jc w:val="left"/>
        <w:rPr>
          <w:bCs/>
          <w:sz w:val="26"/>
          <w:szCs w:val="20"/>
        </w:rPr>
      </w:pPr>
    </w:p>
    <w:p w14:paraId="5398BBBA" w14:textId="787FB313" w:rsidR="00BC2F89" w:rsidRPr="00594B7A" w:rsidRDefault="00BC2F89" w:rsidP="00FE7FF7">
      <w:pPr>
        <w:pStyle w:val="Caption"/>
        <w:numPr>
          <w:ilvl w:val="0"/>
          <w:numId w:val="90"/>
        </w:numPr>
        <w:spacing w:line="360" w:lineRule="auto"/>
        <w:jc w:val="both"/>
        <w:rPr>
          <w:b/>
          <w:bCs w:val="0"/>
          <w:lang w:val="vi-VN"/>
        </w:rPr>
      </w:pPr>
      <w:r w:rsidRPr="00BD5200">
        <w:rPr>
          <w:b/>
          <w:bCs w:val="0"/>
          <w:lang w:val="vi-VN"/>
        </w:rPr>
        <w:t>Thêm mới chương trình giảm giá (Flash</w:t>
      </w:r>
      <w:r w:rsidR="00B75CCE" w:rsidRPr="00FD15B7">
        <w:rPr>
          <w:b/>
          <w:bCs w:val="0"/>
          <w:lang w:val="vi-VN"/>
        </w:rPr>
        <w:t xml:space="preserve"> </w:t>
      </w:r>
      <w:r w:rsidRPr="00BD5200">
        <w:rPr>
          <w:b/>
          <w:bCs w:val="0"/>
          <w:lang w:val="vi-VN"/>
        </w:rPr>
        <w:t>Sale)</w:t>
      </w:r>
    </w:p>
    <w:p w14:paraId="7EA949C1" w14:textId="300C437B" w:rsidR="00594B7A" w:rsidRPr="009C393C" w:rsidRDefault="00594B7A" w:rsidP="00594B7A">
      <w:pPr>
        <w:pStyle w:val="Caption"/>
        <w:keepNext/>
        <w:spacing w:line="360" w:lineRule="auto"/>
        <w:rPr>
          <w:lang w:val="vi-VN"/>
        </w:rPr>
      </w:pPr>
      <w:bookmarkStart w:id="138" w:name="_Toc216254484"/>
      <w:r w:rsidRPr="009C393C">
        <w:rPr>
          <w:lang w:val="vi-VN"/>
        </w:rPr>
        <w:t xml:space="preserve">Bảng </w:t>
      </w:r>
      <w:r w:rsidR="007332FC">
        <w:rPr>
          <w:lang w:val="vi-VN"/>
        </w:rPr>
        <w:fldChar w:fldCharType="begin"/>
      </w:r>
      <w:r w:rsidR="007332FC">
        <w:rPr>
          <w:lang w:val="vi-VN"/>
        </w:rPr>
        <w:instrText xml:space="preserve"> STYLEREF 1 \s </w:instrText>
      </w:r>
      <w:r w:rsidR="007332FC">
        <w:rPr>
          <w:lang w:val="vi-VN"/>
        </w:rPr>
        <w:fldChar w:fldCharType="separate"/>
      </w:r>
      <w:r w:rsidR="00E629C6">
        <w:rPr>
          <w:noProof/>
          <w:lang w:val="vi-VN"/>
        </w:rPr>
        <w:t>2</w:t>
      </w:r>
      <w:r w:rsidR="007332FC">
        <w:rPr>
          <w:lang w:val="vi-VN"/>
        </w:rPr>
        <w:fldChar w:fldCharType="end"/>
      </w:r>
      <w:r w:rsidR="007332FC">
        <w:rPr>
          <w:lang w:val="vi-VN"/>
        </w:rPr>
        <w:noBreakHyphen/>
      </w:r>
      <w:r w:rsidR="007332FC">
        <w:rPr>
          <w:lang w:val="vi-VN"/>
        </w:rPr>
        <w:fldChar w:fldCharType="begin"/>
      </w:r>
      <w:r w:rsidR="007332FC">
        <w:rPr>
          <w:lang w:val="vi-VN"/>
        </w:rPr>
        <w:instrText xml:space="preserve"> SEQ Bảng \* ARABIC \s 1 </w:instrText>
      </w:r>
      <w:r w:rsidR="007332FC">
        <w:rPr>
          <w:lang w:val="vi-VN"/>
        </w:rPr>
        <w:fldChar w:fldCharType="separate"/>
      </w:r>
      <w:r w:rsidR="00E629C6">
        <w:rPr>
          <w:noProof/>
          <w:lang w:val="vi-VN"/>
        </w:rPr>
        <w:t>23</w:t>
      </w:r>
      <w:r w:rsidR="007332FC">
        <w:rPr>
          <w:lang w:val="vi-VN"/>
        </w:rPr>
        <w:fldChar w:fldCharType="end"/>
      </w:r>
      <w:r w:rsidRPr="00594B7A">
        <w:rPr>
          <w:lang w:val="vi-VN"/>
        </w:rPr>
        <w:t xml:space="preserve"> </w:t>
      </w:r>
      <w:r w:rsidRPr="00471F4F">
        <w:rPr>
          <w:lang w:val="vi-VN"/>
        </w:rPr>
        <w:t>Đặc tả Use Case thêm mới chương trình giảm giá (Flash</w:t>
      </w:r>
      <w:r w:rsidRPr="009C393C">
        <w:rPr>
          <w:lang w:val="vi-VN"/>
        </w:rPr>
        <w:t xml:space="preserve"> </w:t>
      </w:r>
      <w:r w:rsidRPr="00471F4F">
        <w:rPr>
          <w:lang w:val="vi-VN"/>
        </w:rPr>
        <w:t>Sale)</w:t>
      </w:r>
      <w:bookmarkEnd w:id="138"/>
    </w:p>
    <w:tbl>
      <w:tblPr>
        <w:tblStyle w:val="TableGrid1"/>
        <w:tblW w:w="0" w:type="auto"/>
        <w:jc w:val="center"/>
        <w:tblLook w:val="04A0" w:firstRow="1" w:lastRow="0" w:firstColumn="1" w:lastColumn="0" w:noHBand="0" w:noVBand="1"/>
      </w:tblPr>
      <w:tblGrid>
        <w:gridCol w:w="2830"/>
        <w:gridCol w:w="5240"/>
      </w:tblGrid>
      <w:tr w:rsidR="00BC2F89" w:rsidRPr="00890B20" w14:paraId="34C9F756" w14:textId="77777777" w:rsidTr="00FF0139">
        <w:trPr>
          <w:trHeight w:val="327"/>
          <w:jc w:val="center"/>
        </w:trPr>
        <w:tc>
          <w:tcPr>
            <w:tcW w:w="2830" w:type="dxa"/>
            <w:tcBorders>
              <w:top w:val="single" w:sz="4" w:space="0" w:color="auto"/>
              <w:left w:val="single" w:sz="4" w:space="0" w:color="auto"/>
              <w:bottom w:val="single" w:sz="4" w:space="0" w:color="auto"/>
              <w:right w:val="single" w:sz="4" w:space="0" w:color="auto"/>
            </w:tcBorders>
            <w:hideMark/>
          </w:tcPr>
          <w:p w14:paraId="2566B2AD"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6FE16419" w14:textId="60076F05" w:rsidR="00BC2F89" w:rsidRPr="005969A4" w:rsidRDefault="00BC2F89" w:rsidP="00FF0139">
            <w:pPr>
              <w:spacing w:before="0" w:line="240" w:lineRule="auto"/>
              <w:ind w:firstLine="0"/>
              <w:jc w:val="left"/>
              <w:rPr>
                <w:rFonts w:ascii="Times New Roman" w:hAnsi="Times New Roman"/>
                <w:bCs/>
              </w:rPr>
            </w:pPr>
            <w:r w:rsidRPr="00890B20">
              <w:rPr>
                <w:rFonts w:ascii="Times New Roman" w:hAnsi="Times New Roman"/>
                <w:bCs/>
              </w:rPr>
              <w:t xml:space="preserve">Thêm mới </w:t>
            </w:r>
            <w:r w:rsidR="005969A4" w:rsidRPr="005969A4">
              <w:rPr>
                <w:rFonts w:ascii="Times New Roman" w:hAnsi="Times New Roman"/>
                <w:bCs/>
              </w:rPr>
              <w:t>chương trình giảm giá</w:t>
            </w:r>
          </w:p>
        </w:tc>
      </w:tr>
      <w:tr w:rsidR="00BC2F89" w:rsidRPr="00890B20" w14:paraId="1CB79C2E" w14:textId="77777777" w:rsidTr="00FF0139">
        <w:trPr>
          <w:trHeight w:val="321"/>
          <w:jc w:val="center"/>
        </w:trPr>
        <w:tc>
          <w:tcPr>
            <w:tcW w:w="2830" w:type="dxa"/>
            <w:tcBorders>
              <w:top w:val="single" w:sz="4" w:space="0" w:color="auto"/>
              <w:left w:val="single" w:sz="4" w:space="0" w:color="auto"/>
              <w:bottom w:val="single" w:sz="4" w:space="0" w:color="auto"/>
              <w:right w:val="single" w:sz="4" w:space="0" w:color="auto"/>
            </w:tcBorders>
            <w:hideMark/>
          </w:tcPr>
          <w:p w14:paraId="43227994"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1C9F0CB7" w14:textId="7C331FEE" w:rsidR="00BC2F89" w:rsidRPr="00DF57B8" w:rsidRDefault="00466EFC" w:rsidP="00FF0139">
            <w:pPr>
              <w:spacing w:before="0" w:line="240" w:lineRule="auto"/>
              <w:ind w:firstLine="0"/>
              <w:jc w:val="left"/>
              <w:rPr>
                <w:rFonts w:ascii="Times New Roman" w:hAnsi="Times New Roman"/>
                <w:lang w:val="en-US"/>
              </w:rPr>
            </w:pPr>
            <w:r>
              <w:rPr>
                <w:rFonts w:ascii="Times New Roman" w:hAnsi="Times New Roman"/>
                <w:lang w:val="en-US"/>
              </w:rPr>
              <w:t>Admin</w:t>
            </w:r>
          </w:p>
        </w:tc>
      </w:tr>
      <w:tr w:rsidR="00BC2F89" w:rsidRPr="00890B20" w14:paraId="6FB7C693" w14:textId="77777777" w:rsidTr="00FF0139">
        <w:trPr>
          <w:trHeight w:val="423"/>
          <w:jc w:val="center"/>
        </w:trPr>
        <w:tc>
          <w:tcPr>
            <w:tcW w:w="2830" w:type="dxa"/>
            <w:tcBorders>
              <w:top w:val="single" w:sz="4" w:space="0" w:color="auto"/>
              <w:left w:val="single" w:sz="4" w:space="0" w:color="auto"/>
              <w:bottom w:val="single" w:sz="4" w:space="0" w:color="auto"/>
              <w:right w:val="single" w:sz="4" w:space="0" w:color="auto"/>
            </w:tcBorders>
            <w:hideMark/>
          </w:tcPr>
          <w:p w14:paraId="4AEF4011"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57799E39" w14:textId="456CDBA5" w:rsidR="00BC2F89" w:rsidRPr="00DF57B8" w:rsidRDefault="00466EFC" w:rsidP="00FF0139">
            <w:pPr>
              <w:spacing w:before="0" w:line="240" w:lineRule="auto"/>
              <w:ind w:firstLine="0"/>
              <w:jc w:val="left"/>
              <w:rPr>
                <w:rFonts w:ascii="Times New Roman" w:hAnsi="Times New Roman"/>
                <w:lang w:val="en-US"/>
              </w:rPr>
            </w:pPr>
            <w:r>
              <w:rPr>
                <w:rFonts w:ascii="Times New Roman" w:hAnsi="Times New Roman"/>
                <w:lang w:val="en-US"/>
              </w:rPr>
              <w:t>Admin</w:t>
            </w:r>
            <w:r w:rsidRPr="00890B20">
              <w:rPr>
                <w:rFonts w:ascii="Times New Roman" w:hAnsi="Times New Roman"/>
              </w:rPr>
              <w:t xml:space="preserve"> </w:t>
            </w:r>
            <w:r w:rsidR="00BC2F89" w:rsidRPr="00890B20">
              <w:rPr>
                <w:rFonts w:ascii="Times New Roman" w:hAnsi="Times New Roman"/>
              </w:rPr>
              <w:t>đăng nhập vào trang quản trị</w:t>
            </w:r>
          </w:p>
        </w:tc>
      </w:tr>
      <w:tr w:rsidR="00BC2F89" w:rsidRPr="00890B20" w14:paraId="6D9BD588" w14:textId="77777777" w:rsidTr="00FF0139">
        <w:trPr>
          <w:trHeight w:val="842"/>
          <w:jc w:val="center"/>
        </w:trPr>
        <w:tc>
          <w:tcPr>
            <w:tcW w:w="2830" w:type="dxa"/>
            <w:tcBorders>
              <w:top w:val="single" w:sz="4" w:space="0" w:color="auto"/>
              <w:left w:val="single" w:sz="4" w:space="0" w:color="auto"/>
              <w:bottom w:val="single" w:sz="4" w:space="0" w:color="auto"/>
              <w:right w:val="single" w:sz="4" w:space="0" w:color="auto"/>
            </w:tcBorders>
            <w:hideMark/>
          </w:tcPr>
          <w:p w14:paraId="7849D562"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438C04AA" w14:textId="6CF6717E" w:rsidR="00BC2F89" w:rsidRPr="00A81AB5" w:rsidRDefault="00A77CEE" w:rsidP="00FF0139">
            <w:pPr>
              <w:spacing w:before="0" w:line="240" w:lineRule="auto"/>
              <w:ind w:firstLine="0"/>
              <w:jc w:val="left"/>
              <w:rPr>
                <w:rFonts w:ascii="Times New Roman" w:hAnsi="Times New Roman"/>
              </w:rPr>
            </w:pPr>
            <w:r w:rsidRPr="00585878">
              <w:rPr>
                <w:rFonts w:ascii="Times New Roman" w:hAnsi="Times New Roman"/>
              </w:rPr>
              <w:t>Admin</w:t>
            </w:r>
            <w:r w:rsidRPr="00890B20">
              <w:rPr>
                <w:rFonts w:ascii="Times New Roman" w:hAnsi="Times New Roman"/>
              </w:rPr>
              <w:t xml:space="preserve"> </w:t>
            </w:r>
            <w:r w:rsidR="00BC2F89" w:rsidRPr="00890B20">
              <w:rPr>
                <w:rFonts w:ascii="Times New Roman" w:hAnsi="Times New Roman"/>
              </w:rPr>
              <w:t xml:space="preserve">truy cập được vào trang thêm </w:t>
            </w:r>
            <w:r w:rsidR="005969A4" w:rsidRPr="005969A4">
              <w:rPr>
                <w:rFonts w:ascii="Times New Roman" w:hAnsi="Times New Roman"/>
                <w:bCs/>
              </w:rPr>
              <w:t>chương trình giảm giá</w:t>
            </w:r>
            <w:r w:rsidR="005969A4" w:rsidRPr="00890B20">
              <w:rPr>
                <w:rFonts w:ascii="Times New Roman" w:hAnsi="Times New Roman"/>
              </w:rPr>
              <w:t xml:space="preserve"> </w:t>
            </w:r>
            <w:r w:rsidR="00BC2F89" w:rsidRPr="00890B20">
              <w:rPr>
                <w:rFonts w:ascii="Times New Roman" w:hAnsi="Times New Roman"/>
              </w:rPr>
              <w:t>và nhập được thông tin</w:t>
            </w:r>
          </w:p>
        </w:tc>
      </w:tr>
      <w:tr w:rsidR="00BC2F89" w:rsidRPr="00890B20" w14:paraId="42B4EF4E" w14:textId="77777777" w:rsidTr="00FF0139">
        <w:trPr>
          <w:trHeight w:val="389"/>
          <w:jc w:val="center"/>
        </w:trPr>
        <w:tc>
          <w:tcPr>
            <w:tcW w:w="2830" w:type="dxa"/>
            <w:tcBorders>
              <w:top w:val="single" w:sz="4" w:space="0" w:color="auto"/>
              <w:left w:val="single" w:sz="4" w:space="0" w:color="auto"/>
              <w:bottom w:val="single" w:sz="4" w:space="0" w:color="auto"/>
              <w:right w:val="single" w:sz="4" w:space="0" w:color="auto"/>
            </w:tcBorders>
            <w:hideMark/>
          </w:tcPr>
          <w:p w14:paraId="0E5BB234"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6ED028AA" w14:textId="11E93A23"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 xml:space="preserve">Đã thêm mới được </w:t>
            </w:r>
            <w:r w:rsidR="008B72B1" w:rsidRPr="005969A4">
              <w:rPr>
                <w:rFonts w:ascii="Times New Roman" w:hAnsi="Times New Roman"/>
                <w:bCs/>
              </w:rPr>
              <w:t>chương trình giảm giá</w:t>
            </w:r>
          </w:p>
        </w:tc>
      </w:tr>
      <w:tr w:rsidR="00BC2F89" w:rsidRPr="00890B20" w14:paraId="5A5346B2"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324D4C64"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5A7875FD" w14:textId="43DD41CD" w:rsidR="00BC2F89" w:rsidRPr="00DF57B8" w:rsidRDefault="00585878" w:rsidP="00FF0139">
            <w:pPr>
              <w:spacing w:before="0" w:line="240" w:lineRule="auto"/>
              <w:ind w:firstLine="0"/>
              <w:jc w:val="left"/>
              <w:rPr>
                <w:rFonts w:ascii="Times New Roman" w:hAnsi="Times New Roman"/>
              </w:rPr>
            </w:pPr>
            <w:r w:rsidRPr="0050674A">
              <w:rPr>
                <w:rFonts w:ascii="Times New Roman" w:hAnsi="Times New Roman"/>
              </w:rPr>
              <w:t>Nút</w:t>
            </w:r>
            <w:r w:rsidR="00BC2F89" w:rsidRPr="00890B20">
              <w:rPr>
                <w:rFonts w:ascii="Times New Roman" w:hAnsi="Times New Roman"/>
              </w:rPr>
              <w:t xml:space="preserve"> “Tạo mới”  trên trang quản lý </w:t>
            </w:r>
            <w:r w:rsidR="00DF57B8" w:rsidRPr="005969A4">
              <w:rPr>
                <w:rFonts w:ascii="Times New Roman" w:hAnsi="Times New Roman"/>
                <w:bCs/>
              </w:rPr>
              <w:t>chương trình giảm giá</w:t>
            </w:r>
          </w:p>
        </w:tc>
      </w:tr>
      <w:tr w:rsidR="00BC2F89" w:rsidRPr="00890B20" w14:paraId="2F4E7EF4" w14:textId="77777777" w:rsidTr="00FF0139">
        <w:trPr>
          <w:trHeight w:val="2137"/>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47CC080F" w14:textId="77777777" w:rsidR="00BC2F89" w:rsidRPr="0050674A" w:rsidRDefault="00BC2F89" w:rsidP="00CE7AF1">
            <w:pPr>
              <w:spacing w:before="0" w:line="360" w:lineRule="auto"/>
              <w:ind w:firstLine="0"/>
              <w:jc w:val="left"/>
              <w:rPr>
                <w:rFonts w:ascii="Times New Roman" w:hAnsi="Times New Roman"/>
              </w:rPr>
            </w:pPr>
            <w:r w:rsidRPr="0050674A">
              <w:rPr>
                <w:rFonts w:ascii="Times New Roman" w:hAnsi="Times New Roman"/>
              </w:rPr>
              <w:t>Chuỗi sự kiện chính:</w:t>
            </w:r>
          </w:p>
          <w:p w14:paraId="795E08C7" w14:textId="3BD78F27" w:rsidR="00BC2F89" w:rsidRPr="00890B20" w:rsidRDefault="006856BA" w:rsidP="00FE7FF7">
            <w:pPr>
              <w:numPr>
                <w:ilvl w:val="0"/>
                <w:numId w:val="43"/>
              </w:numPr>
              <w:spacing w:before="0" w:line="360" w:lineRule="auto"/>
              <w:jc w:val="left"/>
              <w:rPr>
                <w:rFonts w:ascii="Times New Roman" w:hAnsi="Times New Roman"/>
              </w:rPr>
            </w:pPr>
            <w:r w:rsidRPr="006856BA">
              <w:rPr>
                <w:rFonts w:ascii="Times New Roman" w:hAnsi="Times New Roman"/>
              </w:rPr>
              <w:t>Admin</w:t>
            </w:r>
            <w:r w:rsidRPr="00890B20">
              <w:rPr>
                <w:rFonts w:ascii="Times New Roman" w:hAnsi="Times New Roman"/>
              </w:rPr>
              <w:t xml:space="preserve"> </w:t>
            </w:r>
            <w:r w:rsidR="00BC2F89" w:rsidRPr="00890B20">
              <w:rPr>
                <w:rFonts w:ascii="Times New Roman" w:hAnsi="Times New Roman"/>
              </w:rPr>
              <w:t xml:space="preserve">đăng nhập vào trang quản trị sau đó vào </w:t>
            </w:r>
            <w:r w:rsidR="00013B73" w:rsidRPr="005969A4">
              <w:rPr>
                <w:rFonts w:ascii="Times New Roman" w:hAnsi="Times New Roman"/>
                <w:bCs/>
              </w:rPr>
              <w:t>chương trình giảm giá</w:t>
            </w:r>
          </w:p>
          <w:p w14:paraId="2783B8A0" w14:textId="0803D01F" w:rsidR="00BC2F89" w:rsidRPr="00890B20" w:rsidRDefault="006856BA" w:rsidP="00FE7FF7">
            <w:pPr>
              <w:numPr>
                <w:ilvl w:val="0"/>
                <w:numId w:val="43"/>
              </w:numPr>
              <w:spacing w:before="0" w:line="360" w:lineRule="auto"/>
              <w:jc w:val="left"/>
              <w:rPr>
                <w:rFonts w:ascii="Times New Roman" w:hAnsi="Times New Roman"/>
              </w:rPr>
            </w:pPr>
            <w:r w:rsidRPr="00026648">
              <w:rPr>
                <w:rFonts w:ascii="Times New Roman" w:hAnsi="Times New Roman"/>
              </w:rPr>
              <w:t>Admin</w:t>
            </w:r>
            <w:r w:rsidRPr="00890B20">
              <w:rPr>
                <w:rFonts w:ascii="Times New Roman" w:hAnsi="Times New Roman"/>
              </w:rPr>
              <w:t xml:space="preserve"> </w:t>
            </w:r>
            <w:r w:rsidR="00BC2F89" w:rsidRPr="00890B20">
              <w:rPr>
                <w:rFonts w:ascii="Times New Roman" w:hAnsi="Times New Roman"/>
              </w:rPr>
              <w:t xml:space="preserve">kích hoạt form thêm </w:t>
            </w:r>
            <w:r w:rsidR="00026648" w:rsidRPr="005969A4">
              <w:rPr>
                <w:rFonts w:ascii="Times New Roman" w:hAnsi="Times New Roman"/>
                <w:bCs/>
              </w:rPr>
              <w:t>chương trình giảm giá</w:t>
            </w:r>
          </w:p>
          <w:p w14:paraId="034E8F32" w14:textId="74D61F64" w:rsidR="00BC2F89" w:rsidRPr="00890B20" w:rsidRDefault="00BC2F89" w:rsidP="00FE7FF7">
            <w:pPr>
              <w:numPr>
                <w:ilvl w:val="0"/>
                <w:numId w:val="43"/>
              </w:numPr>
              <w:spacing w:before="0" w:line="360" w:lineRule="auto"/>
              <w:jc w:val="left"/>
              <w:rPr>
                <w:rFonts w:ascii="Times New Roman" w:hAnsi="Times New Roman"/>
              </w:rPr>
            </w:pPr>
            <w:r w:rsidRPr="00890B20">
              <w:rPr>
                <w:rFonts w:ascii="Times New Roman" w:hAnsi="Times New Roman"/>
              </w:rPr>
              <w:t xml:space="preserve">Hệ thống hiển thị form để nhập các thông tin về </w:t>
            </w:r>
            <w:r w:rsidR="008168D9" w:rsidRPr="005969A4">
              <w:rPr>
                <w:rFonts w:ascii="Times New Roman" w:hAnsi="Times New Roman"/>
                <w:bCs/>
              </w:rPr>
              <w:t>chương trình giảm giá</w:t>
            </w:r>
            <w:r w:rsidR="008168D9" w:rsidRPr="00890B20">
              <w:rPr>
                <w:rFonts w:ascii="Times New Roman" w:hAnsi="Times New Roman"/>
              </w:rPr>
              <w:t xml:space="preserve"> </w:t>
            </w:r>
            <w:r w:rsidRPr="00890B20">
              <w:rPr>
                <w:rFonts w:ascii="Times New Roman" w:hAnsi="Times New Roman"/>
              </w:rPr>
              <w:t>như: Tên chương trình, thời gian diễn ra, thời gian kết thúc.</w:t>
            </w:r>
          </w:p>
          <w:p w14:paraId="77D8260F" w14:textId="4937F3C3" w:rsidR="00BC2F89" w:rsidRPr="00890B20" w:rsidRDefault="00516DBF" w:rsidP="00FE7FF7">
            <w:pPr>
              <w:numPr>
                <w:ilvl w:val="0"/>
                <w:numId w:val="43"/>
              </w:numPr>
              <w:spacing w:before="0" w:line="360" w:lineRule="auto"/>
              <w:jc w:val="left"/>
              <w:rPr>
                <w:rFonts w:ascii="Times New Roman" w:hAnsi="Times New Roman"/>
              </w:rPr>
            </w:pPr>
            <w:r w:rsidRPr="005E7D94">
              <w:rPr>
                <w:rFonts w:ascii="Times New Roman" w:hAnsi="Times New Roman"/>
              </w:rPr>
              <w:t>Admin</w:t>
            </w:r>
            <w:r w:rsidRPr="00890B20">
              <w:rPr>
                <w:rFonts w:ascii="Times New Roman" w:hAnsi="Times New Roman"/>
              </w:rPr>
              <w:t xml:space="preserve"> </w:t>
            </w:r>
            <w:r w:rsidR="00BC2F89" w:rsidRPr="00890B20">
              <w:rPr>
                <w:rFonts w:ascii="Times New Roman" w:hAnsi="Times New Roman"/>
              </w:rPr>
              <w:t xml:space="preserve">điền thông tin về </w:t>
            </w:r>
            <w:r w:rsidR="0014696D" w:rsidRPr="005969A4">
              <w:rPr>
                <w:rFonts w:ascii="Times New Roman" w:hAnsi="Times New Roman"/>
                <w:bCs/>
              </w:rPr>
              <w:t>chương trình giảm giá</w:t>
            </w:r>
            <w:r w:rsidR="0014696D" w:rsidRPr="00890B20">
              <w:rPr>
                <w:rFonts w:ascii="Times New Roman" w:hAnsi="Times New Roman"/>
              </w:rPr>
              <w:t xml:space="preserve"> </w:t>
            </w:r>
            <w:r w:rsidR="00BC2F89" w:rsidRPr="00890B20">
              <w:rPr>
                <w:rFonts w:ascii="Times New Roman" w:hAnsi="Times New Roman"/>
              </w:rPr>
              <w:t>và chọn nút “Lưu”.</w:t>
            </w:r>
          </w:p>
          <w:p w14:paraId="3A3916CC" w14:textId="1AFE287B" w:rsidR="00BC2F89" w:rsidRPr="00890B20" w:rsidRDefault="00BC2F89" w:rsidP="00FE7FF7">
            <w:pPr>
              <w:numPr>
                <w:ilvl w:val="0"/>
                <w:numId w:val="43"/>
              </w:numPr>
              <w:spacing w:before="0" w:line="360" w:lineRule="auto"/>
              <w:jc w:val="left"/>
              <w:rPr>
                <w:rFonts w:ascii="Times New Roman" w:hAnsi="Times New Roman"/>
              </w:rPr>
            </w:pPr>
            <w:r w:rsidRPr="00890B20">
              <w:rPr>
                <w:rFonts w:ascii="Times New Roman" w:hAnsi="Times New Roman"/>
              </w:rPr>
              <w:t xml:space="preserve">Hệ thống kiểm tra thông tin và lưu </w:t>
            </w:r>
            <w:r w:rsidR="00860B7B" w:rsidRPr="005969A4">
              <w:rPr>
                <w:rFonts w:ascii="Times New Roman" w:hAnsi="Times New Roman"/>
                <w:bCs/>
              </w:rPr>
              <w:t>chương trình giảm giá</w:t>
            </w:r>
            <w:r w:rsidR="00860B7B" w:rsidRPr="00890B20">
              <w:rPr>
                <w:rFonts w:ascii="Times New Roman" w:hAnsi="Times New Roman"/>
              </w:rPr>
              <w:t xml:space="preserve"> </w:t>
            </w:r>
            <w:r w:rsidRPr="00890B20">
              <w:rPr>
                <w:rFonts w:ascii="Times New Roman" w:hAnsi="Times New Roman"/>
              </w:rPr>
              <w:t>vào cơ sở dữ liệu.</w:t>
            </w:r>
          </w:p>
          <w:p w14:paraId="3B2C5891" w14:textId="77777777" w:rsidR="00BC2F89" w:rsidRPr="00890B20" w:rsidRDefault="00BC2F89" w:rsidP="00FE7FF7">
            <w:pPr>
              <w:numPr>
                <w:ilvl w:val="0"/>
                <w:numId w:val="43"/>
              </w:numPr>
              <w:spacing w:before="0" w:line="360" w:lineRule="auto"/>
              <w:jc w:val="left"/>
              <w:rPr>
                <w:rFonts w:ascii="Times New Roman" w:hAnsi="Times New Roman"/>
              </w:rPr>
            </w:pPr>
            <w:r w:rsidRPr="00890B20">
              <w:rPr>
                <w:rFonts w:ascii="Times New Roman" w:hAnsi="Times New Roman"/>
              </w:rPr>
              <w:t>Hệ thống báo thành công.</w:t>
            </w:r>
          </w:p>
        </w:tc>
      </w:tr>
      <w:tr w:rsidR="00BC2F89" w:rsidRPr="00890B20" w14:paraId="5CC5DCC0" w14:textId="77777777" w:rsidTr="00FF0139">
        <w:trPr>
          <w:trHeight w:val="1074"/>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71692D08" w14:textId="77777777" w:rsidR="00BC2F89" w:rsidRPr="009C393C" w:rsidRDefault="00BC2F89" w:rsidP="00922D83">
            <w:pPr>
              <w:spacing w:before="0" w:line="360" w:lineRule="auto"/>
              <w:ind w:firstLine="0"/>
              <w:jc w:val="left"/>
              <w:rPr>
                <w:rFonts w:ascii="Times New Roman" w:hAnsi="Times New Roman"/>
              </w:rPr>
            </w:pPr>
            <w:r w:rsidRPr="009C393C">
              <w:rPr>
                <w:rFonts w:ascii="Times New Roman" w:hAnsi="Times New Roman"/>
              </w:rPr>
              <w:t>Ngoại lệ:</w:t>
            </w:r>
          </w:p>
          <w:p w14:paraId="6AF1764D" w14:textId="514AD60E" w:rsidR="00BC2F89" w:rsidRPr="009C393C" w:rsidRDefault="00526549" w:rsidP="00922D83">
            <w:pPr>
              <w:spacing w:before="0" w:line="360" w:lineRule="auto"/>
              <w:ind w:left="360" w:firstLine="0"/>
              <w:jc w:val="left"/>
              <w:rPr>
                <w:rFonts w:ascii="Times New Roman" w:hAnsi="Times New Roman"/>
              </w:rPr>
            </w:pPr>
            <w:r w:rsidRPr="009C393C">
              <w:rPr>
                <w:rFonts w:ascii="Times New Roman" w:hAnsi="Times New Roman"/>
              </w:rPr>
              <w:t xml:space="preserve">5.A) </w:t>
            </w:r>
            <w:r w:rsidR="005E7D94" w:rsidRPr="009C393C">
              <w:rPr>
                <w:rFonts w:ascii="Times New Roman" w:hAnsi="Times New Roman"/>
              </w:rPr>
              <w:t xml:space="preserve">Admin </w:t>
            </w:r>
            <w:r w:rsidR="00BC2F89" w:rsidRPr="009C393C">
              <w:rPr>
                <w:rFonts w:ascii="Times New Roman" w:hAnsi="Times New Roman"/>
              </w:rPr>
              <w:t>bỏ trống một trường bắt buộc.</w:t>
            </w:r>
          </w:p>
          <w:p w14:paraId="4C54657A" w14:textId="438D77CC" w:rsidR="00BC2F89" w:rsidRPr="00250CB7" w:rsidRDefault="00526549" w:rsidP="00922D83">
            <w:pPr>
              <w:keepNext/>
              <w:spacing w:before="0" w:line="360" w:lineRule="auto"/>
              <w:ind w:left="360" w:firstLine="0"/>
              <w:jc w:val="left"/>
            </w:pPr>
            <w:r w:rsidRPr="00D76845">
              <w:rPr>
                <w:rFonts w:ascii="Times New Roman" w:hAnsi="Times New Roman"/>
              </w:rPr>
              <w:t xml:space="preserve">5.A.1) </w:t>
            </w:r>
            <w:r w:rsidR="00D76845" w:rsidRPr="00D76845">
              <w:rPr>
                <w:rFonts w:ascii="Times New Roman" w:hAnsi="Times New Roman"/>
              </w:rPr>
              <w:t xml:space="preserve">Luồng sự kiện quay lại bước </w:t>
            </w:r>
            <w:r w:rsidR="00250CB7" w:rsidRPr="00250CB7">
              <w:rPr>
                <w:rFonts w:ascii="Times New Roman" w:hAnsi="Times New Roman"/>
              </w:rPr>
              <w:t>4</w:t>
            </w:r>
          </w:p>
        </w:tc>
      </w:tr>
    </w:tbl>
    <w:p w14:paraId="3AE0754C" w14:textId="77777777" w:rsidR="00AC21A3" w:rsidRPr="00D76845" w:rsidRDefault="00AC21A3" w:rsidP="00471F4F">
      <w:pPr>
        <w:pStyle w:val="Caption"/>
        <w:rPr>
          <w:lang w:val="vi-VN"/>
        </w:rPr>
      </w:pPr>
    </w:p>
    <w:p w14:paraId="4FF57D5B" w14:textId="2962FD0B" w:rsidR="00BC2F89" w:rsidRPr="00D76845" w:rsidRDefault="00BC2F89" w:rsidP="00B75018">
      <w:pPr>
        <w:pStyle w:val="Caption"/>
        <w:rPr>
          <w:lang w:val="vi-VN"/>
        </w:rPr>
      </w:pPr>
      <w:r w:rsidRPr="00D76845">
        <w:rPr>
          <w:lang w:val="vi-VN"/>
        </w:rPr>
        <w:br w:type="page"/>
      </w:r>
    </w:p>
    <w:p w14:paraId="5E2C968B" w14:textId="01F1DCF7" w:rsidR="00732FC6" w:rsidRPr="005D380E" w:rsidRDefault="00BC2F89" w:rsidP="00FE7FF7">
      <w:pPr>
        <w:pStyle w:val="ListParagraph"/>
        <w:numPr>
          <w:ilvl w:val="0"/>
          <w:numId w:val="90"/>
        </w:numPr>
        <w:spacing w:line="360" w:lineRule="auto"/>
        <w:rPr>
          <w:b/>
          <w:bCs/>
        </w:rPr>
      </w:pPr>
      <w:r w:rsidRPr="00DB4AFC">
        <w:rPr>
          <w:b/>
          <w:bCs/>
        </w:rPr>
        <w:lastRenderedPageBreak/>
        <w:t>Sửa chương trình giảm giá (Flash</w:t>
      </w:r>
      <w:r w:rsidR="00601505" w:rsidRPr="00DB4AFC">
        <w:rPr>
          <w:b/>
          <w:bCs/>
          <w:lang w:val="en-US"/>
        </w:rPr>
        <w:t xml:space="preserve"> </w:t>
      </w:r>
      <w:r w:rsidRPr="00DB4AFC">
        <w:rPr>
          <w:b/>
          <w:bCs/>
        </w:rPr>
        <w:t>Sale)</w:t>
      </w:r>
    </w:p>
    <w:p w14:paraId="017FE98D" w14:textId="0BE9A382" w:rsidR="00DB4AFC" w:rsidRDefault="00DB4AFC" w:rsidP="005D380E">
      <w:pPr>
        <w:pStyle w:val="Caption"/>
        <w:keepNext/>
        <w:spacing w:line="360" w:lineRule="auto"/>
      </w:pPr>
      <w:bookmarkStart w:id="139" w:name="_Toc216254485"/>
      <w:r>
        <w:t xml:space="preserve">Bảng </w:t>
      </w:r>
      <w:fldSimple w:instr=" STYLEREF 1 \s ">
        <w:r w:rsidR="00E629C6">
          <w:rPr>
            <w:noProof/>
          </w:rPr>
          <w:t>2</w:t>
        </w:r>
      </w:fldSimple>
      <w:r w:rsidR="007332FC">
        <w:noBreakHyphen/>
      </w:r>
      <w:fldSimple w:instr=" SEQ Bảng \* ARABIC \s 1 ">
        <w:r w:rsidR="00E629C6">
          <w:rPr>
            <w:noProof/>
          </w:rPr>
          <w:t>24</w:t>
        </w:r>
      </w:fldSimple>
      <w:r w:rsidRPr="00DB4AFC">
        <w:rPr>
          <w:lang w:val="vi-VN"/>
        </w:rPr>
        <w:t xml:space="preserve"> </w:t>
      </w:r>
      <w:r w:rsidRPr="00D4110C">
        <w:rPr>
          <w:lang w:val="vi-VN"/>
        </w:rPr>
        <w:t xml:space="preserve">Đặc tả Use Case sửa </w:t>
      </w:r>
      <w:r w:rsidRPr="00890B20">
        <w:rPr>
          <w:lang w:val="vi-VN"/>
        </w:rPr>
        <w:t>chương trình giảm giá (Flash</w:t>
      </w:r>
      <w:r>
        <w:t xml:space="preserve"> </w:t>
      </w:r>
      <w:r w:rsidRPr="00890B20">
        <w:rPr>
          <w:lang w:val="vi-VN"/>
        </w:rPr>
        <w:t>Sale)</w:t>
      </w:r>
      <w:bookmarkEnd w:id="139"/>
    </w:p>
    <w:tbl>
      <w:tblPr>
        <w:tblStyle w:val="TableGrid1"/>
        <w:tblW w:w="0" w:type="auto"/>
        <w:jc w:val="center"/>
        <w:tblLook w:val="04A0" w:firstRow="1" w:lastRow="0" w:firstColumn="1" w:lastColumn="0" w:noHBand="0" w:noVBand="1"/>
      </w:tblPr>
      <w:tblGrid>
        <w:gridCol w:w="2830"/>
        <w:gridCol w:w="5240"/>
      </w:tblGrid>
      <w:tr w:rsidR="00BC2F89" w:rsidRPr="00890B20" w14:paraId="2FAA9CED" w14:textId="77777777" w:rsidTr="00FF0139">
        <w:trPr>
          <w:trHeight w:val="327"/>
          <w:jc w:val="center"/>
        </w:trPr>
        <w:tc>
          <w:tcPr>
            <w:tcW w:w="2830" w:type="dxa"/>
            <w:tcBorders>
              <w:top w:val="single" w:sz="4" w:space="0" w:color="auto"/>
              <w:left w:val="single" w:sz="4" w:space="0" w:color="auto"/>
              <w:bottom w:val="single" w:sz="4" w:space="0" w:color="auto"/>
              <w:right w:val="single" w:sz="4" w:space="0" w:color="auto"/>
            </w:tcBorders>
            <w:hideMark/>
          </w:tcPr>
          <w:p w14:paraId="299201FD"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61630B05" w14:textId="4C4B5452"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 xml:space="preserve">Sửa </w:t>
            </w:r>
            <w:r w:rsidR="00E33BE9" w:rsidRPr="005969A4">
              <w:rPr>
                <w:rFonts w:ascii="Times New Roman" w:hAnsi="Times New Roman"/>
                <w:bCs/>
              </w:rPr>
              <w:t>chương trình giảm giá</w:t>
            </w:r>
          </w:p>
        </w:tc>
      </w:tr>
      <w:tr w:rsidR="00BC2F89" w:rsidRPr="00890B20" w14:paraId="7A3B5270" w14:textId="77777777" w:rsidTr="00FF0139">
        <w:trPr>
          <w:trHeight w:val="321"/>
          <w:jc w:val="center"/>
        </w:trPr>
        <w:tc>
          <w:tcPr>
            <w:tcW w:w="2830" w:type="dxa"/>
            <w:tcBorders>
              <w:top w:val="single" w:sz="4" w:space="0" w:color="auto"/>
              <w:left w:val="single" w:sz="4" w:space="0" w:color="auto"/>
              <w:bottom w:val="single" w:sz="4" w:space="0" w:color="auto"/>
              <w:right w:val="single" w:sz="4" w:space="0" w:color="auto"/>
            </w:tcBorders>
            <w:hideMark/>
          </w:tcPr>
          <w:p w14:paraId="3F530F55"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7080048C" w14:textId="434F91B3" w:rsidR="00BC2F89" w:rsidRPr="00890B20" w:rsidRDefault="004F2E4A" w:rsidP="00FF0139">
            <w:pPr>
              <w:spacing w:before="0" w:line="240" w:lineRule="auto"/>
              <w:ind w:firstLine="0"/>
              <w:jc w:val="left"/>
              <w:rPr>
                <w:rFonts w:ascii="Times New Roman" w:hAnsi="Times New Roman"/>
              </w:rPr>
            </w:pPr>
            <w:r w:rsidRPr="004F2E4A">
              <w:rPr>
                <w:rFonts w:ascii="Times New Roman" w:hAnsi="Times New Roman"/>
                <w:lang w:val="en-US"/>
              </w:rPr>
              <w:t>Admin</w:t>
            </w:r>
          </w:p>
        </w:tc>
      </w:tr>
      <w:tr w:rsidR="00BC2F89" w:rsidRPr="00890B20" w14:paraId="74B48337" w14:textId="77777777" w:rsidTr="00FF0139">
        <w:trPr>
          <w:trHeight w:val="423"/>
          <w:jc w:val="center"/>
        </w:trPr>
        <w:tc>
          <w:tcPr>
            <w:tcW w:w="2830" w:type="dxa"/>
            <w:tcBorders>
              <w:top w:val="single" w:sz="4" w:space="0" w:color="auto"/>
              <w:left w:val="single" w:sz="4" w:space="0" w:color="auto"/>
              <w:bottom w:val="single" w:sz="4" w:space="0" w:color="auto"/>
              <w:right w:val="single" w:sz="4" w:space="0" w:color="auto"/>
            </w:tcBorders>
            <w:hideMark/>
          </w:tcPr>
          <w:p w14:paraId="50D67BF6"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4F5E6E26" w14:textId="0DFF8575" w:rsidR="00BC2F89" w:rsidRPr="009D1286" w:rsidRDefault="009D1286" w:rsidP="00FF0139">
            <w:pPr>
              <w:spacing w:before="0" w:line="240" w:lineRule="auto"/>
              <w:ind w:firstLine="0"/>
              <w:jc w:val="left"/>
              <w:rPr>
                <w:rFonts w:ascii="Times New Roman" w:hAnsi="Times New Roman"/>
                <w:lang w:val="en-US"/>
              </w:rPr>
            </w:pPr>
            <w:r w:rsidRPr="009D1286">
              <w:rPr>
                <w:rFonts w:ascii="Times New Roman" w:hAnsi="Times New Roman"/>
                <w:lang w:val="en-US"/>
              </w:rPr>
              <w:t>Admin</w:t>
            </w:r>
            <w:r w:rsidRPr="009D1286">
              <w:rPr>
                <w:rFonts w:ascii="Times New Roman" w:hAnsi="Times New Roman"/>
              </w:rPr>
              <w:t xml:space="preserve"> </w:t>
            </w:r>
            <w:r w:rsidR="00BC2F89" w:rsidRPr="00890B20">
              <w:rPr>
                <w:rFonts w:ascii="Times New Roman" w:hAnsi="Times New Roman"/>
              </w:rPr>
              <w:t>đăng nhập vào trang quản trị</w:t>
            </w:r>
          </w:p>
        </w:tc>
      </w:tr>
      <w:tr w:rsidR="00BC2F89" w:rsidRPr="00890B20" w14:paraId="7F411FF3" w14:textId="77777777" w:rsidTr="00FF0139">
        <w:trPr>
          <w:trHeight w:val="842"/>
          <w:jc w:val="center"/>
        </w:trPr>
        <w:tc>
          <w:tcPr>
            <w:tcW w:w="2830" w:type="dxa"/>
            <w:tcBorders>
              <w:top w:val="single" w:sz="4" w:space="0" w:color="auto"/>
              <w:left w:val="single" w:sz="4" w:space="0" w:color="auto"/>
              <w:bottom w:val="single" w:sz="4" w:space="0" w:color="auto"/>
              <w:right w:val="single" w:sz="4" w:space="0" w:color="auto"/>
            </w:tcBorders>
            <w:hideMark/>
          </w:tcPr>
          <w:p w14:paraId="4C1AC5E6"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3A26D834" w14:textId="653298AD" w:rsidR="00BC2F89" w:rsidRPr="008C11CB" w:rsidRDefault="009524EA" w:rsidP="00FF0139">
            <w:pPr>
              <w:spacing w:before="0" w:line="240" w:lineRule="auto"/>
              <w:ind w:firstLine="0"/>
              <w:jc w:val="left"/>
              <w:rPr>
                <w:rFonts w:ascii="Times New Roman" w:hAnsi="Times New Roman"/>
              </w:rPr>
            </w:pPr>
            <w:r w:rsidRPr="008C11CB">
              <w:rPr>
                <w:rFonts w:ascii="Times New Roman" w:hAnsi="Times New Roman"/>
              </w:rPr>
              <w:t>Admin</w:t>
            </w:r>
            <w:r w:rsidRPr="009524EA">
              <w:rPr>
                <w:rFonts w:ascii="Times New Roman" w:hAnsi="Times New Roman"/>
              </w:rPr>
              <w:t xml:space="preserve"> </w:t>
            </w:r>
            <w:r w:rsidR="00BC2F89" w:rsidRPr="00890B20">
              <w:rPr>
                <w:rFonts w:ascii="Times New Roman" w:hAnsi="Times New Roman"/>
              </w:rPr>
              <w:t xml:space="preserve">truy cập được vào form sửa </w:t>
            </w:r>
            <w:r w:rsidR="009E0C0F" w:rsidRPr="005969A4">
              <w:rPr>
                <w:rFonts w:ascii="Times New Roman" w:hAnsi="Times New Roman"/>
                <w:bCs/>
              </w:rPr>
              <w:t>chương trình giảm giá</w:t>
            </w:r>
            <w:r w:rsidR="009E0C0F" w:rsidRPr="00890B20">
              <w:rPr>
                <w:rFonts w:ascii="Times New Roman" w:hAnsi="Times New Roman"/>
              </w:rPr>
              <w:t xml:space="preserve"> </w:t>
            </w:r>
            <w:r w:rsidR="00BC2F89" w:rsidRPr="00890B20">
              <w:rPr>
                <w:rFonts w:ascii="Times New Roman" w:hAnsi="Times New Roman"/>
              </w:rPr>
              <w:t>và nhập được thông tin</w:t>
            </w:r>
          </w:p>
        </w:tc>
      </w:tr>
      <w:tr w:rsidR="00BC2F89" w:rsidRPr="00890B20" w14:paraId="30DA3BD8" w14:textId="77777777" w:rsidTr="00FF0139">
        <w:trPr>
          <w:trHeight w:val="389"/>
          <w:jc w:val="center"/>
        </w:trPr>
        <w:tc>
          <w:tcPr>
            <w:tcW w:w="2830" w:type="dxa"/>
            <w:tcBorders>
              <w:top w:val="single" w:sz="4" w:space="0" w:color="auto"/>
              <w:left w:val="single" w:sz="4" w:space="0" w:color="auto"/>
              <w:bottom w:val="single" w:sz="4" w:space="0" w:color="auto"/>
              <w:right w:val="single" w:sz="4" w:space="0" w:color="auto"/>
            </w:tcBorders>
            <w:hideMark/>
          </w:tcPr>
          <w:p w14:paraId="00739E0C"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6E82F412" w14:textId="7C974076" w:rsidR="00BC2F89" w:rsidRPr="003E7115" w:rsidRDefault="00BC2F89" w:rsidP="00FF0139">
            <w:pPr>
              <w:spacing w:before="0" w:line="240" w:lineRule="auto"/>
              <w:ind w:firstLine="0"/>
              <w:jc w:val="left"/>
              <w:rPr>
                <w:rFonts w:ascii="Times New Roman" w:hAnsi="Times New Roman"/>
              </w:rPr>
            </w:pPr>
            <w:r w:rsidRPr="00890B20">
              <w:rPr>
                <w:rFonts w:ascii="Times New Roman" w:hAnsi="Times New Roman"/>
              </w:rPr>
              <w:t xml:space="preserve">Chỉnh sửa được </w:t>
            </w:r>
            <w:r w:rsidR="003E7115" w:rsidRPr="005969A4">
              <w:rPr>
                <w:rFonts w:ascii="Times New Roman" w:hAnsi="Times New Roman"/>
                <w:bCs/>
              </w:rPr>
              <w:t>chương trình giảm giá</w:t>
            </w:r>
          </w:p>
        </w:tc>
      </w:tr>
      <w:tr w:rsidR="00BC2F89" w:rsidRPr="00890B20" w14:paraId="7B2697AD"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3F36A2AA"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2E0B1B64" w14:textId="4264542F" w:rsidR="00BC2F89" w:rsidRPr="009743AF" w:rsidRDefault="008C11CB" w:rsidP="00FF0139">
            <w:pPr>
              <w:spacing w:before="0" w:line="240" w:lineRule="auto"/>
              <w:ind w:firstLine="0"/>
              <w:jc w:val="left"/>
              <w:rPr>
                <w:rFonts w:ascii="Times New Roman" w:hAnsi="Times New Roman"/>
              </w:rPr>
            </w:pPr>
            <w:r w:rsidRPr="009743AF">
              <w:rPr>
                <w:rFonts w:ascii="Times New Roman" w:hAnsi="Times New Roman"/>
              </w:rPr>
              <w:t>Nút</w:t>
            </w:r>
            <w:r w:rsidR="00BC2F89" w:rsidRPr="00890B20">
              <w:rPr>
                <w:rFonts w:ascii="Times New Roman" w:hAnsi="Times New Roman"/>
              </w:rPr>
              <w:t xml:space="preserve"> “Sửa </w:t>
            </w:r>
            <w:r w:rsidR="0072148D" w:rsidRPr="005969A4">
              <w:rPr>
                <w:rFonts w:ascii="Times New Roman" w:hAnsi="Times New Roman"/>
                <w:bCs/>
              </w:rPr>
              <w:t>chương trình giảm giá</w:t>
            </w:r>
            <w:r w:rsidR="00BC2F89" w:rsidRPr="00890B20">
              <w:rPr>
                <w:rFonts w:ascii="Times New Roman" w:hAnsi="Times New Roman"/>
              </w:rPr>
              <w:t xml:space="preserve">”  trên trang quản lý </w:t>
            </w:r>
            <w:r w:rsidR="009743AF" w:rsidRPr="005969A4">
              <w:rPr>
                <w:rFonts w:ascii="Times New Roman" w:hAnsi="Times New Roman"/>
                <w:bCs/>
              </w:rPr>
              <w:t>chương trình giảm giá</w:t>
            </w:r>
          </w:p>
        </w:tc>
      </w:tr>
      <w:tr w:rsidR="00BC2F89" w:rsidRPr="00890B20" w14:paraId="727FD92A" w14:textId="77777777" w:rsidTr="00FF0139">
        <w:trPr>
          <w:trHeight w:val="2137"/>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1295CB93" w14:textId="77777777" w:rsidR="00BC2F89" w:rsidRPr="003D1F1E" w:rsidRDefault="00BC2F89" w:rsidP="00FF0139">
            <w:pPr>
              <w:spacing w:before="0" w:line="240" w:lineRule="auto"/>
              <w:ind w:firstLine="0"/>
              <w:jc w:val="left"/>
              <w:rPr>
                <w:rFonts w:ascii="Times New Roman" w:hAnsi="Times New Roman"/>
              </w:rPr>
            </w:pPr>
            <w:r w:rsidRPr="003D1F1E">
              <w:rPr>
                <w:rFonts w:ascii="Times New Roman" w:hAnsi="Times New Roman"/>
              </w:rPr>
              <w:t>Chuỗi sự kiện chính:</w:t>
            </w:r>
          </w:p>
          <w:p w14:paraId="17AF8678" w14:textId="54AFACD0" w:rsidR="00BC2F89" w:rsidRPr="00890B20" w:rsidRDefault="003D01D0" w:rsidP="00FE7FF7">
            <w:pPr>
              <w:numPr>
                <w:ilvl w:val="0"/>
                <w:numId w:val="44"/>
              </w:numPr>
              <w:spacing w:before="0" w:line="240" w:lineRule="auto"/>
              <w:jc w:val="left"/>
              <w:rPr>
                <w:rFonts w:ascii="Times New Roman" w:hAnsi="Times New Roman"/>
              </w:rPr>
            </w:pPr>
            <w:r w:rsidRPr="003D01D0">
              <w:rPr>
                <w:rFonts w:ascii="Times New Roman" w:hAnsi="Times New Roman"/>
              </w:rPr>
              <w:t xml:space="preserve">Admin </w:t>
            </w:r>
            <w:r w:rsidR="00BC2F89" w:rsidRPr="00890B20">
              <w:rPr>
                <w:rFonts w:ascii="Times New Roman" w:hAnsi="Times New Roman"/>
              </w:rPr>
              <w:t xml:space="preserve">đăng nhập vào trang quản trị sau đó vào </w:t>
            </w:r>
            <w:r w:rsidR="00C4031B" w:rsidRPr="005969A4">
              <w:rPr>
                <w:rFonts w:ascii="Times New Roman" w:hAnsi="Times New Roman"/>
                <w:bCs/>
              </w:rPr>
              <w:t>chương trình giảm giá</w:t>
            </w:r>
            <w:r w:rsidR="00BC2F89" w:rsidRPr="00890B20">
              <w:rPr>
                <w:rFonts w:ascii="Times New Roman" w:hAnsi="Times New Roman"/>
              </w:rPr>
              <w:t>.</w:t>
            </w:r>
          </w:p>
          <w:p w14:paraId="43C668AF" w14:textId="54AFCAC5" w:rsidR="00BC2F89" w:rsidRPr="00890B20" w:rsidRDefault="003D01D0" w:rsidP="00FE7FF7">
            <w:pPr>
              <w:numPr>
                <w:ilvl w:val="0"/>
                <w:numId w:val="44"/>
              </w:numPr>
              <w:spacing w:before="0" w:line="240" w:lineRule="auto"/>
              <w:jc w:val="left"/>
              <w:rPr>
                <w:rFonts w:ascii="Times New Roman" w:hAnsi="Times New Roman"/>
              </w:rPr>
            </w:pPr>
            <w:r w:rsidRPr="00C4031B">
              <w:rPr>
                <w:rFonts w:ascii="Times New Roman" w:hAnsi="Times New Roman"/>
              </w:rPr>
              <w:t>Admin</w:t>
            </w:r>
            <w:r w:rsidRPr="003D01D0">
              <w:rPr>
                <w:rFonts w:ascii="Times New Roman" w:hAnsi="Times New Roman"/>
              </w:rPr>
              <w:t xml:space="preserve"> </w:t>
            </w:r>
            <w:r w:rsidR="00BC2F89" w:rsidRPr="00890B20">
              <w:rPr>
                <w:rFonts w:ascii="Times New Roman" w:hAnsi="Times New Roman"/>
              </w:rPr>
              <w:t xml:space="preserve">kích hoạt form sửa thông tin </w:t>
            </w:r>
            <w:r w:rsidR="00C4031B" w:rsidRPr="005969A4">
              <w:rPr>
                <w:rFonts w:ascii="Times New Roman" w:hAnsi="Times New Roman"/>
                <w:bCs/>
              </w:rPr>
              <w:t>chương trình giảm giá</w:t>
            </w:r>
            <w:r w:rsidR="00BC2F89" w:rsidRPr="00890B20">
              <w:rPr>
                <w:rFonts w:ascii="Times New Roman" w:hAnsi="Times New Roman"/>
              </w:rPr>
              <w:t>.</w:t>
            </w:r>
          </w:p>
          <w:p w14:paraId="2DAAD92B" w14:textId="0AE24F56" w:rsidR="00BC2F89" w:rsidRPr="00890B20" w:rsidRDefault="00BC2F89" w:rsidP="00FE7FF7">
            <w:pPr>
              <w:numPr>
                <w:ilvl w:val="0"/>
                <w:numId w:val="44"/>
              </w:numPr>
              <w:spacing w:before="0" w:line="240" w:lineRule="auto"/>
              <w:jc w:val="left"/>
              <w:rPr>
                <w:rFonts w:ascii="Times New Roman" w:hAnsi="Times New Roman"/>
              </w:rPr>
            </w:pPr>
            <w:r w:rsidRPr="00890B20">
              <w:rPr>
                <w:rFonts w:ascii="Times New Roman" w:hAnsi="Times New Roman"/>
              </w:rPr>
              <w:t xml:space="preserve">Hệ thống hiển thị form để chỉnh sửa các thông tin về </w:t>
            </w:r>
            <w:r w:rsidR="00C4031B" w:rsidRPr="005969A4">
              <w:rPr>
                <w:rFonts w:ascii="Times New Roman" w:hAnsi="Times New Roman"/>
                <w:bCs/>
              </w:rPr>
              <w:t>chương trình giảm giá</w:t>
            </w:r>
            <w:r w:rsidR="00C4031B" w:rsidRPr="00890B20">
              <w:rPr>
                <w:rFonts w:ascii="Times New Roman" w:hAnsi="Times New Roman"/>
              </w:rPr>
              <w:t xml:space="preserve"> </w:t>
            </w:r>
            <w:r w:rsidRPr="00890B20">
              <w:rPr>
                <w:rFonts w:ascii="Times New Roman" w:hAnsi="Times New Roman"/>
              </w:rPr>
              <w:t>như: Tên chương trình, thời gian diễn ra, thời gian kết thúc.</w:t>
            </w:r>
          </w:p>
          <w:p w14:paraId="0E5A0710" w14:textId="3B86B762" w:rsidR="00BC2F89" w:rsidRPr="00890B20" w:rsidRDefault="00FA4385" w:rsidP="00FE7FF7">
            <w:pPr>
              <w:numPr>
                <w:ilvl w:val="0"/>
                <w:numId w:val="44"/>
              </w:numPr>
              <w:spacing w:before="0" w:line="240" w:lineRule="auto"/>
              <w:jc w:val="left"/>
              <w:rPr>
                <w:rFonts w:ascii="Times New Roman" w:hAnsi="Times New Roman"/>
              </w:rPr>
            </w:pPr>
            <w:r w:rsidRPr="00E1619F">
              <w:rPr>
                <w:rFonts w:ascii="Times New Roman" w:hAnsi="Times New Roman"/>
              </w:rPr>
              <w:t>Admin</w:t>
            </w:r>
            <w:r w:rsidRPr="00FA4385">
              <w:rPr>
                <w:rFonts w:ascii="Times New Roman" w:hAnsi="Times New Roman"/>
              </w:rPr>
              <w:t xml:space="preserve"> </w:t>
            </w:r>
            <w:r w:rsidR="00BC2F89" w:rsidRPr="00890B20">
              <w:rPr>
                <w:rFonts w:ascii="Times New Roman" w:hAnsi="Times New Roman"/>
              </w:rPr>
              <w:t xml:space="preserve">chỉnh sửa thông tin về </w:t>
            </w:r>
            <w:r w:rsidR="00C4031B" w:rsidRPr="005969A4">
              <w:rPr>
                <w:rFonts w:ascii="Times New Roman" w:hAnsi="Times New Roman"/>
                <w:bCs/>
              </w:rPr>
              <w:t>chương trình giảm giá</w:t>
            </w:r>
            <w:r w:rsidR="00C4031B" w:rsidRPr="00890B20">
              <w:rPr>
                <w:rFonts w:ascii="Times New Roman" w:hAnsi="Times New Roman"/>
              </w:rPr>
              <w:t xml:space="preserve"> </w:t>
            </w:r>
            <w:r w:rsidR="00BC2F89" w:rsidRPr="00890B20">
              <w:rPr>
                <w:rFonts w:ascii="Times New Roman" w:hAnsi="Times New Roman"/>
              </w:rPr>
              <w:t>và chọn nút “Lưu”.</w:t>
            </w:r>
          </w:p>
          <w:p w14:paraId="2ECDAC62" w14:textId="4ED04978" w:rsidR="00BC2F89" w:rsidRPr="00890B20" w:rsidRDefault="00BC2F89" w:rsidP="00FE7FF7">
            <w:pPr>
              <w:numPr>
                <w:ilvl w:val="0"/>
                <w:numId w:val="44"/>
              </w:numPr>
              <w:spacing w:before="0" w:line="240" w:lineRule="auto"/>
              <w:jc w:val="left"/>
              <w:rPr>
                <w:rFonts w:ascii="Times New Roman" w:hAnsi="Times New Roman"/>
              </w:rPr>
            </w:pPr>
            <w:r w:rsidRPr="00890B20">
              <w:rPr>
                <w:rFonts w:ascii="Times New Roman" w:hAnsi="Times New Roman"/>
              </w:rPr>
              <w:t xml:space="preserve">Hệ thống kiểm tra thông tin và lưu </w:t>
            </w:r>
            <w:r w:rsidR="00C4031B" w:rsidRPr="005969A4">
              <w:rPr>
                <w:rFonts w:ascii="Times New Roman" w:hAnsi="Times New Roman"/>
                <w:bCs/>
              </w:rPr>
              <w:t>chương trình giảm giá</w:t>
            </w:r>
            <w:r w:rsidR="00C4031B" w:rsidRPr="00890B20">
              <w:rPr>
                <w:rFonts w:ascii="Times New Roman" w:hAnsi="Times New Roman"/>
              </w:rPr>
              <w:t xml:space="preserve"> </w:t>
            </w:r>
            <w:r w:rsidRPr="00890B20">
              <w:rPr>
                <w:rFonts w:ascii="Times New Roman" w:hAnsi="Times New Roman"/>
              </w:rPr>
              <w:t>vào cơ sở dữ liệu.</w:t>
            </w:r>
          </w:p>
          <w:p w14:paraId="235AEE97" w14:textId="77777777" w:rsidR="00BC2F89" w:rsidRPr="00890B20" w:rsidRDefault="00BC2F89" w:rsidP="00FE7FF7">
            <w:pPr>
              <w:numPr>
                <w:ilvl w:val="0"/>
                <w:numId w:val="44"/>
              </w:numPr>
              <w:spacing w:before="0" w:line="240" w:lineRule="auto"/>
              <w:jc w:val="left"/>
              <w:rPr>
                <w:rFonts w:ascii="Times New Roman" w:hAnsi="Times New Roman"/>
              </w:rPr>
            </w:pPr>
            <w:r w:rsidRPr="00890B20">
              <w:rPr>
                <w:rFonts w:ascii="Times New Roman" w:hAnsi="Times New Roman"/>
              </w:rPr>
              <w:t>Hệ thống báo thành công.</w:t>
            </w:r>
          </w:p>
        </w:tc>
      </w:tr>
      <w:tr w:rsidR="00BC2F89" w:rsidRPr="00890B20" w14:paraId="1297444E" w14:textId="77777777" w:rsidTr="00FF0139">
        <w:trPr>
          <w:trHeight w:val="1074"/>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2DBB16F2" w14:textId="77777777" w:rsidR="00BC2F89" w:rsidRPr="00CA568B" w:rsidRDefault="00BC2F89" w:rsidP="00851082">
            <w:pPr>
              <w:spacing w:before="0" w:line="360" w:lineRule="auto"/>
              <w:ind w:firstLine="0"/>
              <w:jc w:val="left"/>
              <w:rPr>
                <w:rFonts w:ascii="Times New Roman" w:hAnsi="Times New Roman"/>
              </w:rPr>
            </w:pPr>
            <w:r w:rsidRPr="00CA568B">
              <w:rPr>
                <w:rFonts w:ascii="Times New Roman" w:hAnsi="Times New Roman"/>
              </w:rPr>
              <w:t>Ngoại lệ:</w:t>
            </w:r>
          </w:p>
          <w:p w14:paraId="7D6C10F6" w14:textId="212D78AC" w:rsidR="00BC2F89" w:rsidRPr="00CA568B" w:rsidRDefault="00E363FC" w:rsidP="00851082">
            <w:pPr>
              <w:spacing w:before="0" w:line="360" w:lineRule="auto"/>
              <w:ind w:left="360" w:firstLine="0"/>
              <w:jc w:val="left"/>
              <w:rPr>
                <w:rFonts w:ascii="Times New Roman" w:hAnsi="Times New Roman"/>
              </w:rPr>
            </w:pPr>
            <w:r w:rsidRPr="00CA568B">
              <w:rPr>
                <w:rFonts w:ascii="Times New Roman" w:hAnsi="Times New Roman"/>
              </w:rPr>
              <w:t xml:space="preserve">5.A) </w:t>
            </w:r>
            <w:r w:rsidR="0092261C" w:rsidRPr="00CA568B">
              <w:rPr>
                <w:rFonts w:ascii="Times New Roman" w:hAnsi="Times New Roman"/>
              </w:rPr>
              <w:t xml:space="preserve">Admin </w:t>
            </w:r>
            <w:r w:rsidR="00BC2F89" w:rsidRPr="00CA568B">
              <w:rPr>
                <w:rFonts w:ascii="Times New Roman" w:hAnsi="Times New Roman"/>
              </w:rPr>
              <w:t>bỏ trống một trường bắt buộc.</w:t>
            </w:r>
          </w:p>
          <w:p w14:paraId="35D39F69" w14:textId="67984F2A" w:rsidR="00BC2F89" w:rsidRPr="00E363FC" w:rsidRDefault="00E363FC" w:rsidP="00851082">
            <w:pPr>
              <w:keepNext/>
              <w:spacing w:before="0" w:line="360" w:lineRule="auto"/>
              <w:ind w:left="360" w:firstLine="0"/>
              <w:jc w:val="left"/>
            </w:pPr>
            <w:r w:rsidRPr="00CA568B">
              <w:rPr>
                <w:rFonts w:ascii="Times New Roman" w:hAnsi="Times New Roman"/>
                <w:lang w:val="en-US"/>
              </w:rPr>
              <w:t xml:space="preserve">5.A.1) </w:t>
            </w:r>
            <w:r w:rsidR="00296F45" w:rsidRPr="00CA568B">
              <w:rPr>
                <w:rFonts w:ascii="Times New Roman" w:hAnsi="Times New Roman"/>
                <w:lang w:val="en-US"/>
              </w:rPr>
              <w:t>Admin</w:t>
            </w:r>
            <w:r w:rsidR="00296F45" w:rsidRPr="00CA568B">
              <w:rPr>
                <w:rFonts w:ascii="Times New Roman" w:hAnsi="Times New Roman"/>
              </w:rPr>
              <w:t xml:space="preserve"> </w:t>
            </w:r>
            <w:r w:rsidR="00BC2F89" w:rsidRPr="00CA568B">
              <w:rPr>
                <w:rFonts w:ascii="Times New Roman" w:hAnsi="Times New Roman"/>
              </w:rPr>
              <w:t>tiến hành nhập lại.</w:t>
            </w:r>
          </w:p>
        </w:tc>
      </w:tr>
    </w:tbl>
    <w:p w14:paraId="48179941" w14:textId="77777777" w:rsidR="003D1F1E" w:rsidRDefault="003D1F1E" w:rsidP="00BC2F89">
      <w:pPr>
        <w:pStyle w:val="Caption"/>
      </w:pPr>
    </w:p>
    <w:p w14:paraId="1C9CC91E" w14:textId="0CC362ED" w:rsidR="00382A32" w:rsidRPr="000F78A9" w:rsidRDefault="00BC2F89" w:rsidP="00FE7FF7">
      <w:pPr>
        <w:pStyle w:val="ListParagraph"/>
        <w:numPr>
          <w:ilvl w:val="0"/>
          <w:numId w:val="90"/>
        </w:numPr>
        <w:spacing w:line="360" w:lineRule="auto"/>
        <w:rPr>
          <w:b/>
          <w:bCs/>
          <w:lang w:val="en-US"/>
        </w:rPr>
      </w:pPr>
      <w:r w:rsidRPr="00CA568B">
        <w:rPr>
          <w:b/>
          <w:bCs/>
        </w:rPr>
        <w:t>Xóa chương trình giảm giá (Flash</w:t>
      </w:r>
      <w:r w:rsidR="009E4609" w:rsidRPr="00CA568B">
        <w:rPr>
          <w:b/>
          <w:bCs/>
          <w:lang w:val="en-US"/>
        </w:rPr>
        <w:t xml:space="preserve"> </w:t>
      </w:r>
      <w:r w:rsidRPr="00CA568B">
        <w:rPr>
          <w:b/>
          <w:bCs/>
        </w:rPr>
        <w:t>Sale)</w:t>
      </w:r>
    </w:p>
    <w:p w14:paraId="0A51BC0C" w14:textId="63C1C499" w:rsidR="00CA568B" w:rsidRDefault="00CA568B" w:rsidP="00727C0D">
      <w:pPr>
        <w:pStyle w:val="Caption"/>
        <w:keepNext/>
        <w:spacing w:line="360" w:lineRule="auto"/>
      </w:pPr>
      <w:bookmarkStart w:id="140" w:name="_Toc216254486"/>
      <w:r>
        <w:t xml:space="preserve">Bảng </w:t>
      </w:r>
      <w:fldSimple w:instr=" STYLEREF 1 \s ">
        <w:r w:rsidR="00E629C6">
          <w:rPr>
            <w:noProof/>
          </w:rPr>
          <w:t>2</w:t>
        </w:r>
      </w:fldSimple>
      <w:r w:rsidR="007332FC">
        <w:noBreakHyphen/>
      </w:r>
      <w:fldSimple w:instr=" SEQ Bảng \* ARABIC \s 1 ">
        <w:r w:rsidR="00E629C6">
          <w:rPr>
            <w:noProof/>
          </w:rPr>
          <w:t>25</w:t>
        </w:r>
      </w:fldSimple>
      <w:r w:rsidRPr="00CA568B">
        <w:rPr>
          <w:lang w:val="vi-VN"/>
        </w:rPr>
        <w:t xml:space="preserve"> </w:t>
      </w:r>
      <w:r w:rsidRPr="009402B7">
        <w:rPr>
          <w:lang w:val="vi-VN"/>
        </w:rPr>
        <w:t xml:space="preserve">Đặc tả Use Case </w:t>
      </w:r>
      <w:r w:rsidRPr="00890B20">
        <w:rPr>
          <w:lang w:val="vi-VN"/>
        </w:rPr>
        <w:t>xóa chương trình giảm giá (Flash</w:t>
      </w:r>
      <w:r w:rsidRPr="009E4609">
        <w:rPr>
          <w:lang w:val="vi-VN"/>
        </w:rPr>
        <w:t xml:space="preserve"> </w:t>
      </w:r>
      <w:r w:rsidRPr="00890B20">
        <w:rPr>
          <w:lang w:val="vi-VN"/>
        </w:rPr>
        <w:t>Sale)</w:t>
      </w:r>
      <w:bookmarkEnd w:id="140"/>
    </w:p>
    <w:tbl>
      <w:tblPr>
        <w:tblStyle w:val="TableGrid1"/>
        <w:tblW w:w="0" w:type="auto"/>
        <w:jc w:val="center"/>
        <w:tblLook w:val="04A0" w:firstRow="1" w:lastRow="0" w:firstColumn="1" w:lastColumn="0" w:noHBand="0" w:noVBand="1"/>
      </w:tblPr>
      <w:tblGrid>
        <w:gridCol w:w="2830"/>
        <w:gridCol w:w="5240"/>
      </w:tblGrid>
      <w:tr w:rsidR="00BC2F89" w:rsidRPr="00890B20" w14:paraId="21DA4420"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0A146090"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4AC92697" w14:textId="2C22595B"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 xml:space="preserve">Xoá </w:t>
            </w:r>
            <w:r w:rsidR="0006639A" w:rsidRPr="005969A4">
              <w:rPr>
                <w:rFonts w:ascii="Times New Roman" w:hAnsi="Times New Roman"/>
                <w:bCs/>
              </w:rPr>
              <w:t>chương trình giảm giá</w:t>
            </w:r>
          </w:p>
        </w:tc>
      </w:tr>
      <w:tr w:rsidR="00BC2F89" w:rsidRPr="00890B20" w14:paraId="01C29AB6" w14:textId="77777777" w:rsidTr="00FF0139">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4D744E39"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01E9CF4E" w14:textId="1B89C6DF" w:rsidR="00BC2F89" w:rsidRPr="00890B20" w:rsidRDefault="00055382" w:rsidP="00FF0139">
            <w:pPr>
              <w:spacing w:before="0" w:line="240" w:lineRule="auto"/>
              <w:ind w:firstLine="0"/>
              <w:jc w:val="left"/>
              <w:rPr>
                <w:rFonts w:ascii="Times New Roman" w:hAnsi="Times New Roman"/>
              </w:rPr>
            </w:pPr>
            <w:r w:rsidRPr="00055382">
              <w:rPr>
                <w:rFonts w:ascii="Times New Roman" w:hAnsi="Times New Roman"/>
                <w:lang w:val="en-US"/>
              </w:rPr>
              <w:t>Admin</w:t>
            </w:r>
          </w:p>
        </w:tc>
      </w:tr>
      <w:tr w:rsidR="00BC2F89" w:rsidRPr="00890B20" w14:paraId="212F4280"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1B5F484"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5C721F7F" w14:textId="363B0B16" w:rsidR="00BC2F89" w:rsidRPr="00890B20" w:rsidRDefault="00055382" w:rsidP="00FF0139">
            <w:pPr>
              <w:spacing w:before="0" w:line="240" w:lineRule="auto"/>
              <w:ind w:firstLine="0"/>
              <w:jc w:val="left"/>
              <w:rPr>
                <w:rFonts w:ascii="Times New Roman" w:hAnsi="Times New Roman"/>
              </w:rPr>
            </w:pPr>
            <w:r w:rsidRPr="00055382">
              <w:rPr>
                <w:rFonts w:ascii="Times New Roman" w:hAnsi="Times New Roman"/>
                <w:lang w:val="en-US"/>
              </w:rPr>
              <w:t>Admin</w:t>
            </w:r>
            <w:r w:rsidRPr="00055382">
              <w:rPr>
                <w:rFonts w:ascii="Times New Roman" w:hAnsi="Times New Roman"/>
              </w:rPr>
              <w:t xml:space="preserve"> </w:t>
            </w:r>
            <w:r w:rsidR="00BC2F89" w:rsidRPr="00890B20">
              <w:rPr>
                <w:rFonts w:ascii="Times New Roman" w:hAnsi="Times New Roman"/>
              </w:rPr>
              <w:t>đăng nhập vào trang quản trị</w:t>
            </w:r>
          </w:p>
        </w:tc>
      </w:tr>
      <w:tr w:rsidR="00BC2F89" w:rsidRPr="00890B20" w14:paraId="167DB460"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D16E98A"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630A2015" w14:textId="4CECD77B"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 xml:space="preserve">Hệ thống hiện thị được các </w:t>
            </w:r>
            <w:r w:rsidR="0006639A" w:rsidRPr="005969A4">
              <w:rPr>
                <w:rFonts w:ascii="Times New Roman" w:hAnsi="Times New Roman"/>
                <w:bCs/>
              </w:rPr>
              <w:t>chương trình giảm giá</w:t>
            </w:r>
            <w:r w:rsidR="0006639A" w:rsidRPr="00890B20">
              <w:rPr>
                <w:rFonts w:ascii="Times New Roman" w:hAnsi="Times New Roman"/>
              </w:rPr>
              <w:t xml:space="preserve"> </w:t>
            </w:r>
            <w:r w:rsidRPr="00890B20">
              <w:rPr>
                <w:rFonts w:ascii="Times New Roman" w:hAnsi="Times New Roman"/>
              </w:rPr>
              <w:t>của cửa hàng</w:t>
            </w:r>
          </w:p>
        </w:tc>
      </w:tr>
      <w:tr w:rsidR="00BC2F89" w:rsidRPr="00890B20" w14:paraId="134A8185"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6F7D8C2E"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3E77C197" w14:textId="6C1CA6EB"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 xml:space="preserve">Đã xoá được </w:t>
            </w:r>
            <w:r w:rsidR="0006639A" w:rsidRPr="005969A4">
              <w:rPr>
                <w:rFonts w:ascii="Times New Roman" w:hAnsi="Times New Roman"/>
                <w:bCs/>
              </w:rPr>
              <w:t>chương trình giảm giá</w:t>
            </w:r>
          </w:p>
        </w:tc>
      </w:tr>
      <w:tr w:rsidR="00BC2F89" w:rsidRPr="00890B20" w14:paraId="0C9E8610"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C577F9E"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33C7A1FF" w14:textId="61DA509D" w:rsidR="00BC2F89" w:rsidRPr="00890B20" w:rsidRDefault="00055382" w:rsidP="00FF0139">
            <w:pPr>
              <w:spacing w:before="0" w:line="240" w:lineRule="auto"/>
              <w:ind w:firstLine="0"/>
              <w:jc w:val="left"/>
              <w:rPr>
                <w:rFonts w:ascii="Times New Roman" w:hAnsi="Times New Roman"/>
              </w:rPr>
            </w:pPr>
            <w:r w:rsidRPr="0006639A">
              <w:rPr>
                <w:rFonts w:ascii="Times New Roman" w:hAnsi="Times New Roman"/>
              </w:rPr>
              <w:t>Nút</w:t>
            </w:r>
            <w:r w:rsidR="00BC2F89" w:rsidRPr="00890B20">
              <w:rPr>
                <w:rFonts w:ascii="Times New Roman" w:hAnsi="Times New Roman"/>
              </w:rPr>
              <w:t xml:space="preserve"> “Xoá </w:t>
            </w:r>
            <w:r w:rsidR="0006639A" w:rsidRPr="005969A4">
              <w:rPr>
                <w:rFonts w:ascii="Times New Roman" w:hAnsi="Times New Roman"/>
                <w:bCs/>
              </w:rPr>
              <w:t>chương trình giảm giá</w:t>
            </w:r>
            <w:r w:rsidR="00BC2F89" w:rsidRPr="00890B20">
              <w:rPr>
                <w:rFonts w:ascii="Times New Roman" w:hAnsi="Times New Roman"/>
              </w:rPr>
              <w:t xml:space="preserve">” với từng item </w:t>
            </w:r>
            <w:r w:rsidR="0006639A" w:rsidRPr="005969A4">
              <w:rPr>
                <w:rFonts w:ascii="Times New Roman" w:hAnsi="Times New Roman"/>
                <w:bCs/>
              </w:rPr>
              <w:t>chương trình giảm giá</w:t>
            </w:r>
            <w:r w:rsidR="00BC2F89" w:rsidRPr="00890B20">
              <w:rPr>
                <w:rFonts w:ascii="Times New Roman" w:hAnsi="Times New Roman"/>
              </w:rPr>
              <w:t>.</w:t>
            </w:r>
          </w:p>
        </w:tc>
      </w:tr>
      <w:tr w:rsidR="00BC2F89" w:rsidRPr="00890B20" w14:paraId="46F15DD3" w14:textId="77777777" w:rsidTr="00FF0139">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3889BFCC" w14:textId="77777777" w:rsidR="00BC2F89" w:rsidRPr="00837475" w:rsidRDefault="00BC2F89" w:rsidP="002E0EAE">
            <w:pPr>
              <w:spacing w:before="0" w:line="360" w:lineRule="auto"/>
              <w:ind w:firstLine="0"/>
              <w:jc w:val="left"/>
              <w:rPr>
                <w:rFonts w:ascii="Times New Roman" w:hAnsi="Times New Roman"/>
              </w:rPr>
            </w:pPr>
            <w:r w:rsidRPr="00837475">
              <w:rPr>
                <w:rFonts w:ascii="Times New Roman" w:hAnsi="Times New Roman"/>
              </w:rPr>
              <w:t>Chuỗi sự kiện chính:</w:t>
            </w:r>
          </w:p>
          <w:p w14:paraId="178FC07D" w14:textId="72B67C5D" w:rsidR="00BC2F89" w:rsidRPr="00890B20" w:rsidRDefault="009E3A2F" w:rsidP="00FE7FF7">
            <w:pPr>
              <w:numPr>
                <w:ilvl w:val="0"/>
                <w:numId w:val="45"/>
              </w:numPr>
              <w:spacing w:before="0" w:line="360" w:lineRule="auto"/>
              <w:jc w:val="left"/>
              <w:rPr>
                <w:rFonts w:ascii="Times New Roman" w:hAnsi="Times New Roman"/>
              </w:rPr>
            </w:pPr>
            <w:r w:rsidRPr="009E3A2F">
              <w:rPr>
                <w:rFonts w:ascii="Times New Roman" w:hAnsi="Times New Roman"/>
              </w:rPr>
              <w:t xml:space="preserve">Admin </w:t>
            </w:r>
            <w:r w:rsidR="00BC2F89" w:rsidRPr="00890B20">
              <w:rPr>
                <w:rFonts w:ascii="Times New Roman" w:hAnsi="Times New Roman"/>
              </w:rPr>
              <w:t xml:space="preserve">đăng nhập vào trang quản trị sau đó vào </w:t>
            </w:r>
            <w:r w:rsidR="00BB76E3" w:rsidRPr="005969A4">
              <w:rPr>
                <w:rFonts w:ascii="Times New Roman" w:hAnsi="Times New Roman"/>
                <w:bCs/>
              </w:rPr>
              <w:t>chương trình giảm giá</w:t>
            </w:r>
            <w:r w:rsidR="00BC2F89" w:rsidRPr="00890B20">
              <w:rPr>
                <w:rFonts w:ascii="Times New Roman" w:hAnsi="Times New Roman"/>
              </w:rPr>
              <w:t>.</w:t>
            </w:r>
          </w:p>
          <w:p w14:paraId="00D84AEA" w14:textId="16B54EF0" w:rsidR="00BC2F89" w:rsidRPr="004C6712" w:rsidRDefault="009E3A2F" w:rsidP="00FE7FF7">
            <w:pPr>
              <w:numPr>
                <w:ilvl w:val="0"/>
                <w:numId w:val="45"/>
              </w:numPr>
              <w:spacing w:before="0" w:line="360" w:lineRule="auto"/>
              <w:jc w:val="left"/>
              <w:rPr>
                <w:rFonts w:ascii="Times New Roman" w:hAnsi="Times New Roman"/>
              </w:rPr>
            </w:pPr>
            <w:r w:rsidRPr="00BB76E3">
              <w:rPr>
                <w:rFonts w:ascii="Times New Roman" w:hAnsi="Times New Roman"/>
              </w:rPr>
              <w:t>Admin</w:t>
            </w:r>
            <w:r w:rsidRPr="009E3A2F">
              <w:rPr>
                <w:rFonts w:ascii="Times New Roman" w:hAnsi="Times New Roman"/>
              </w:rPr>
              <w:t xml:space="preserve"> </w:t>
            </w:r>
            <w:r w:rsidR="00BC2F89" w:rsidRPr="00890B20">
              <w:rPr>
                <w:rFonts w:ascii="Times New Roman" w:hAnsi="Times New Roman"/>
              </w:rPr>
              <w:t xml:space="preserve">kích hoạt trang quản lý </w:t>
            </w:r>
            <w:r w:rsidR="00BB76E3" w:rsidRPr="005969A4">
              <w:rPr>
                <w:rFonts w:ascii="Times New Roman" w:hAnsi="Times New Roman"/>
                <w:bCs/>
              </w:rPr>
              <w:t>chương trình giảm giá</w:t>
            </w:r>
            <w:r w:rsidR="00BC2F89" w:rsidRPr="00890B20">
              <w:rPr>
                <w:rFonts w:ascii="Times New Roman" w:hAnsi="Times New Roman"/>
              </w:rPr>
              <w:t>.</w:t>
            </w:r>
          </w:p>
          <w:p w14:paraId="7108B1BA" w14:textId="406B323E" w:rsidR="004C6712" w:rsidRPr="00890B20" w:rsidRDefault="004C6712" w:rsidP="00FE7FF7">
            <w:pPr>
              <w:numPr>
                <w:ilvl w:val="0"/>
                <w:numId w:val="45"/>
              </w:numPr>
              <w:spacing w:before="0" w:line="360" w:lineRule="auto"/>
              <w:jc w:val="left"/>
              <w:rPr>
                <w:rFonts w:ascii="Times New Roman" w:hAnsi="Times New Roman"/>
              </w:rPr>
            </w:pPr>
            <w:r w:rsidRPr="004C6712">
              <w:rPr>
                <w:rFonts w:ascii="Times New Roman" w:hAnsi="Times New Roman"/>
              </w:rPr>
              <w:t>Hệ thống hiển thị danh sách chương trình giảm giá</w:t>
            </w:r>
          </w:p>
          <w:p w14:paraId="04BE9BC6" w14:textId="66E84C0C" w:rsidR="00BC2F89" w:rsidRPr="00890B20" w:rsidRDefault="00BC2F89" w:rsidP="00FE7FF7">
            <w:pPr>
              <w:numPr>
                <w:ilvl w:val="0"/>
                <w:numId w:val="45"/>
              </w:numPr>
              <w:spacing w:before="0" w:line="360" w:lineRule="auto"/>
              <w:jc w:val="left"/>
              <w:rPr>
                <w:rFonts w:ascii="Times New Roman" w:hAnsi="Times New Roman"/>
              </w:rPr>
            </w:pPr>
            <w:r w:rsidRPr="00890B20">
              <w:rPr>
                <w:rFonts w:ascii="Times New Roman" w:hAnsi="Times New Roman"/>
              </w:rPr>
              <w:lastRenderedPageBreak/>
              <w:t xml:space="preserve">Hệ thống hiển thị nút xoá </w:t>
            </w:r>
            <w:r w:rsidR="00BB76E3" w:rsidRPr="005969A4">
              <w:rPr>
                <w:rFonts w:ascii="Times New Roman" w:hAnsi="Times New Roman"/>
                <w:bCs/>
              </w:rPr>
              <w:t>chương trình giảm giá</w:t>
            </w:r>
            <w:r w:rsidR="00BB76E3" w:rsidRPr="00890B20">
              <w:rPr>
                <w:rFonts w:ascii="Times New Roman" w:hAnsi="Times New Roman"/>
              </w:rPr>
              <w:t xml:space="preserve"> </w:t>
            </w:r>
            <w:r w:rsidRPr="00890B20">
              <w:rPr>
                <w:rFonts w:ascii="Times New Roman" w:hAnsi="Times New Roman"/>
              </w:rPr>
              <w:t xml:space="preserve">trên từng </w:t>
            </w:r>
            <w:r w:rsidR="007E4864" w:rsidRPr="00767C79">
              <w:rPr>
                <w:rFonts w:ascii="Times New Roman" w:hAnsi="Times New Roman"/>
              </w:rPr>
              <w:t>bản ghi</w:t>
            </w:r>
            <w:r w:rsidRPr="00890B20">
              <w:rPr>
                <w:rFonts w:ascii="Times New Roman" w:hAnsi="Times New Roman"/>
              </w:rPr>
              <w:t xml:space="preserve"> </w:t>
            </w:r>
            <w:r w:rsidR="00BB76E3" w:rsidRPr="005969A4">
              <w:rPr>
                <w:rFonts w:ascii="Times New Roman" w:hAnsi="Times New Roman"/>
                <w:bCs/>
              </w:rPr>
              <w:t>chương trình giảm giá</w:t>
            </w:r>
            <w:r w:rsidRPr="00890B20">
              <w:rPr>
                <w:rFonts w:ascii="Times New Roman" w:hAnsi="Times New Roman"/>
              </w:rPr>
              <w:t>.</w:t>
            </w:r>
          </w:p>
          <w:p w14:paraId="1F6AA737" w14:textId="31F072C0" w:rsidR="00BC2F89" w:rsidRPr="00890B20" w:rsidRDefault="00BC2F89" w:rsidP="00FE7FF7">
            <w:pPr>
              <w:numPr>
                <w:ilvl w:val="0"/>
                <w:numId w:val="45"/>
              </w:numPr>
              <w:spacing w:before="0" w:line="360" w:lineRule="auto"/>
              <w:jc w:val="left"/>
              <w:rPr>
                <w:rFonts w:ascii="Times New Roman" w:hAnsi="Times New Roman"/>
              </w:rPr>
            </w:pPr>
            <w:r w:rsidRPr="00890B20">
              <w:rPr>
                <w:rFonts w:ascii="Times New Roman" w:hAnsi="Times New Roman"/>
              </w:rPr>
              <w:t xml:space="preserve">Xác nhận </w:t>
            </w:r>
            <w:r w:rsidR="00BB76E3" w:rsidRPr="005969A4">
              <w:rPr>
                <w:rFonts w:ascii="Times New Roman" w:hAnsi="Times New Roman"/>
                <w:bCs/>
              </w:rPr>
              <w:t>chương trình giảm giá</w:t>
            </w:r>
            <w:r w:rsidR="00BB76E3" w:rsidRPr="00890B20">
              <w:rPr>
                <w:rFonts w:ascii="Times New Roman" w:hAnsi="Times New Roman"/>
              </w:rPr>
              <w:t xml:space="preserve"> </w:t>
            </w:r>
            <w:r w:rsidRPr="00890B20">
              <w:rPr>
                <w:rFonts w:ascii="Times New Roman" w:hAnsi="Times New Roman"/>
              </w:rPr>
              <w:t>cần xoá và đồng ý.</w:t>
            </w:r>
          </w:p>
          <w:p w14:paraId="599DB55D" w14:textId="6B024D9D" w:rsidR="00BC2F89" w:rsidRPr="00890B20" w:rsidRDefault="00BC2F89" w:rsidP="00FE7FF7">
            <w:pPr>
              <w:numPr>
                <w:ilvl w:val="0"/>
                <w:numId w:val="45"/>
              </w:numPr>
              <w:spacing w:before="0" w:line="360" w:lineRule="auto"/>
              <w:jc w:val="left"/>
              <w:rPr>
                <w:rFonts w:ascii="Times New Roman" w:hAnsi="Times New Roman"/>
              </w:rPr>
            </w:pPr>
            <w:r w:rsidRPr="00890B20">
              <w:rPr>
                <w:rFonts w:ascii="Times New Roman" w:hAnsi="Times New Roman"/>
              </w:rPr>
              <w:t xml:space="preserve">Hệ thống </w:t>
            </w:r>
            <w:r w:rsidR="000C6FC3" w:rsidRPr="000C6FC3">
              <w:rPr>
                <w:rFonts w:ascii="Times New Roman" w:hAnsi="Times New Roman"/>
              </w:rPr>
              <w:t xml:space="preserve"> </w:t>
            </w:r>
            <w:r w:rsidRPr="00890B20">
              <w:rPr>
                <w:rFonts w:ascii="Times New Roman" w:hAnsi="Times New Roman"/>
              </w:rPr>
              <w:t>kiểm tra thông tin và cập nhật vào cơ sở dữ liệu.</w:t>
            </w:r>
          </w:p>
          <w:p w14:paraId="12439D2C" w14:textId="77777777" w:rsidR="00BC2F89" w:rsidRPr="00890B20" w:rsidRDefault="00BC2F89" w:rsidP="00FE7FF7">
            <w:pPr>
              <w:keepNext/>
              <w:numPr>
                <w:ilvl w:val="0"/>
                <w:numId w:val="45"/>
              </w:numPr>
              <w:spacing w:before="0" w:line="360" w:lineRule="auto"/>
              <w:jc w:val="left"/>
              <w:rPr>
                <w:rFonts w:ascii="Times New Roman" w:hAnsi="Times New Roman"/>
              </w:rPr>
            </w:pPr>
            <w:r w:rsidRPr="00890B20">
              <w:rPr>
                <w:rFonts w:ascii="Times New Roman" w:hAnsi="Times New Roman"/>
              </w:rPr>
              <w:t>Hệ thống báo thành công.</w:t>
            </w:r>
          </w:p>
        </w:tc>
      </w:tr>
      <w:tr w:rsidR="004C6712" w:rsidRPr="00890B20" w14:paraId="7FC21286" w14:textId="77777777" w:rsidTr="00FF0139">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tcPr>
          <w:p w14:paraId="38E3FD1C" w14:textId="77777777" w:rsidR="004C6712" w:rsidRPr="000747EC" w:rsidRDefault="002A2EF8" w:rsidP="002E0EAE">
            <w:pPr>
              <w:spacing w:before="0" w:line="360" w:lineRule="auto"/>
              <w:ind w:firstLine="0"/>
              <w:jc w:val="left"/>
              <w:rPr>
                <w:rFonts w:ascii="Times New Roman" w:hAnsi="Times New Roman"/>
              </w:rPr>
            </w:pPr>
            <w:r w:rsidRPr="000747EC">
              <w:rPr>
                <w:rFonts w:ascii="Times New Roman" w:hAnsi="Times New Roman"/>
              </w:rPr>
              <w:lastRenderedPageBreak/>
              <w:t>Ngoại lệ:</w:t>
            </w:r>
          </w:p>
          <w:p w14:paraId="455476EC" w14:textId="77777777" w:rsidR="002A2EF8" w:rsidRPr="000747EC" w:rsidRDefault="002A2EF8" w:rsidP="002A2EF8">
            <w:pPr>
              <w:spacing w:before="0" w:line="360" w:lineRule="auto"/>
              <w:ind w:left="720" w:firstLine="0"/>
              <w:jc w:val="left"/>
              <w:rPr>
                <w:rFonts w:ascii="Times New Roman" w:hAnsi="Times New Roman"/>
              </w:rPr>
            </w:pPr>
            <w:r w:rsidRPr="000747EC">
              <w:rPr>
                <w:rFonts w:ascii="Times New Roman" w:hAnsi="Times New Roman"/>
              </w:rPr>
              <w:t>5.A) Admin không xác nhận xóa chương trình giảm giá.</w:t>
            </w:r>
          </w:p>
          <w:p w14:paraId="54630AB5" w14:textId="77777777" w:rsidR="002A2EF8" w:rsidRPr="000747EC" w:rsidRDefault="002A2EF8" w:rsidP="002A2EF8">
            <w:pPr>
              <w:spacing w:before="0" w:line="360" w:lineRule="auto"/>
              <w:ind w:left="720" w:firstLine="0"/>
              <w:jc w:val="left"/>
              <w:rPr>
                <w:rFonts w:ascii="Times New Roman" w:hAnsi="Times New Roman"/>
              </w:rPr>
            </w:pPr>
            <w:r w:rsidRPr="000747EC">
              <w:rPr>
                <w:rFonts w:ascii="Times New Roman" w:hAnsi="Times New Roman"/>
              </w:rPr>
              <w:t>5.A.1) Hệ thống đóng hộp thoại xác nhận.</w:t>
            </w:r>
          </w:p>
          <w:p w14:paraId="46B1A455" w14:textId="426E1037" w:rsidR="007111D0" w:rsidRPr="000747EC" w:rsidRDefault="002A2EF8" w:rsidP="007111D0">
            <w:pPr>
              <w:spacing w:before="0" w:line="360" w:lineRule="auto"/>
              <w:ind w:left="720" w:firstLine="0"/>
              <w:jc w:val="left"/>
              <w:rPr>
                <w:rFonts w:ascii="Times New Roman" w:hAnsi="Times New Roman"/>
              </w:rPr>
            </w:pPr>
            <w:r w:rsidRPr="000747EC">
              <w:rPr>
                <w:rFonts w:ascii="Times New Roman" w:hAnsi="Times New Roman"/>
              </w:rPr>
              <w:t xml:space="preserve">5.A.2) </w:t>
            </w:r>
            <w:r w:rsidR="007111D0" w:rsidRPr="00CC5B0F">
              <w:rPr>
                <w:rFonts w:ascii="Times New Roman" w:hAnsi="Times New Roman"/>
              </w:rPr>
              <w:t xml:space="preserve">Luồng sự kiện quay lại bước </w:t>
            </w:r>
            <w:r w:rsidR="007111D0" w:rsidRPr="000747EC">
              <w:rPr>
                <w:rFonts w:ascii="Times New Roman" w:hAnsi="Times New Roman"/>
              </w:rPr>
              <w:t>4</w:t>
            </w:r>
          </w:p>
          <w:p w14:paraId="193C363A" w14:textId="05D49054" w:rsidR="007111D0" w:rsidRPr="000747EC" w:rsidRDefault="007111D0" w:rsidP="007111D0">
            <w:pPr>
              <w:spacing w:before="0" w:line="360" w:lineRule="auto"/>
              <w:ind w:left="720" w:firstLine="0"/>
              <w:jc w:val="left"/>
              <w:rPr>
                <w:rFonts w:ascii="Times New Roman" w:hAnsi="Times New Roman"/>
              </w:rPr>
            </w:pPr>
            <w:r w:rsidRPr="000747EC">
              <w:rPr>
                <w:rFonts w:ascii="Times New Roman" w:hAnsi="Times New Roman"/>
              </w:rPr>
              <w:t>6.A) Chương trình giảm giá không tồn tại hoặc đã bị xóa trước đó.</w:t>
            </w:r>
          </w:p>
          <w:p w14:paraId="35F8FCC7" w14:textId="77777777" w:rsidR="007111D0" w:rsidRPr="000747EC" w:rsidRDefault="007111D0" w:rsidP="007111D0">
            <w:pPr>
              <w:spacing w:before="0" w:line="360" w:lineRule="auto"/>
              <w:ind w:left="720" w:firstLine="0"/>
              <w:jc w:val="left"/>
              <w:rPr>
                <w:rFonts w:ascii="Times New Roman" w:hAnsi="Times New Roman"/>
              </w:rPr>
            </w:pPr>
            <w:r w:rsidRPr="000747EC">
              <w:rPr>
                <w:rFonts w:ascii="Times New Roman" w:hAnsi="Times New Roman"/>
              </w:rPr>
              <w:t>6.A.1) Hệ thống hiển thị thông báo: “Chương trình giảm giá không tồn tại.”</w:t>
            </w:r>
          </w:p>
          <w:p w14:paraId="2BEEB5D2" w14:textId="0C88DECF" w:rsidR="007111D0" w:rsidRPr="000747EC" w:rsidRDefault="007111D0" w:rsidP="007111D0">
            <w:pPr>
              <w:spacing w:before="0" w:line="360" w:lineRule="auto"/>
              <w:ind w:left="720" w:firstLine="0"/>
              <w:jc w:val="left"/>
            </w:pPr>
            <w:r w:rsidRPr="000747EC">
              <w:rPr>
                <w:rFonts w:ascii="Times New Roman" w:hAnsi="Times New Roman"/>
              </w:rPr>
              <w:t xml:space="preserve">6.A.2) </w:t>
            </w:r>
            <w:r w:rsidR="00602B41" w:rsidRPr="00CC5B0F">
              <w:rPr>
                <w:rFonts w:ascii="Times New Roman" w:hAnsi="Times New Roman"/>
              </w:rPr>
              <w:t xml:space="preserve">Luồng sự kiện quay lại bước </w:t>
            </w:r>
            <w:r w:rsidR="00602B41" w:rsidRPr="000747EC">
              <w:rPr>
                <w:rFonts w:ascii="Times New Roman" w:hAnsi="Times New Roman"/>
              </w:rPr>
              <w:t>4</w:t>
            </w:r>
          </w:p>
        </w:tc>
      </w:tr>
    </w:tbl>
    <w:p w14:paraId="66D9147D" w14:textId="77777777" w:rsidR="009402B7" w:rsidRPr="00615363" w:rsidRDefault="009402B7" w:rsidP="00BC2F89">
      <w:pPr>
        <w:pStyle w:val="Caption"/>
        <w:rPr>
          <w:lang w:val="vi-VN"/>
        </w:rPr>
      </w:pPr>
    </w:p>
    <w:p w14:paraId="6A0B61F4" w14:textId="5C75FF63" w:rsidR="000B7D1E" w:rsidRPr="0024212D" w:rsidRDefault="00BC2F89" w:rsidP="00FE7FF7">
      <w:pPr>
        <w:pStyle w:val="ListParagraph"/>
        <w:numPr>
          <w:ilvl w:val="0"/>
          <w:numId w:val="90"/>
        </w:numPr>
        <w:spacing w:line="360" w:lineRule="auto"/>
        <w:rPr>
          <w:b/>
          <w:bCs/>
        </w:rPr>
      </w:pPr>
      <w:r w:rsidRPr="009A6DD3">
        <w:rPr>
          <w:b/>
          <w:bCs/>
        </w:rPr>
        <w:t>Áp dụng chương trình giảm giá cho sản phẩm</w:t>
      </w:r>
    </w:p>
    <w:p w14:paraId="25EC8429" w14:textId="12B54CE4" w:rsidR="009A6DD3" w:rsidRPr="00B85C34" w:rsidRDefault="009A6DD3" w:rsidP="00987CC0">
      <w:pPr>
        <w:pStyle w:val="Caption"/>
        <w:keepNext/>
        <w:spacing w:line="360" w:lineRule="auto"/>
        <w:rPr>
          <w:lang w:val="vi-VN"/>
        </w:rPr>
      </w:pPr>
      <w:bookmarkStart w:id="141" w:name="_Toc216254487"/>
      <w:r w:rsidRPr="00B85C34">
        <w:rPr>
          <w:lang w:val="vi-VN"/>
        </w:rPr>
        <w:t xml:space="preserve">Bảng </w:t>
      </w:r>
      <w:r w:rsidR="007332FC">
        <w:rPr>
          <w:lang w:val="vi-VN"/>
        </w:rPr>
        <w:fldChar w:fldCharType="begin"/>
      </w:r>
      <w:r w:rsidR="007332FC">
        <w:rPr>
          <w:lang w:val="vi-VN"/>
        </w:rPr>
        <w:instrText xml:space="preserve"> STYLEREF 1 \s </w:instrText>
      </w:r>
      <w:r w:rsidR="007332FC">
        <w:rPr>
          <w:lang w:val="vi-VN"/>
        </w:rPr>
        <w:fldChar w:fldCharType="separate"/>
      </w:r>
      <w:r w:rsidR="00E629C6">
        <w:rPr>
          <w:noProof/>
          <w:lang w:val="vi-VN"/>
        </w:rPr>
        <w:t>2</w:t>
      </w:r>
      <w:r w:rsidR="007332FC">
        <w:rPr>
          <w:lang w:val="vi-VN"/>
        </w:rPr>
        <w:fldChar w:fldCharType="end"/>
      </w:r>
      <w:r w:rsidR="007332FC">
        <w:rPr>
          <w:lang w:val="vi-VN"/>
        </w:rPr>
        <w:noBreakHyphen/>
      </w:r>
      <w:r w:rsidR="007332FC">
        <w:rPr>
          <w:lang w:val="vi-VN"/>
        </w:rPr>
        <w:fldChar w:fldCharType="begin"/>
      </w:r>
      <w:r w:rsidR="007332FC">
        <w:rPr>
          <w:lang w:val="vi-VN"/>
        </w:rPr>
        <w:instrText xml:space="preserve"> SEQ Bảng \* ARABIC \s 1 </w:instrText>
      </w:r>
      <w:r w:rsidR="007332FC">
        <w:rPr>
          <w:lang w:val="vi-VN"/>
        </w:rPr>
        <w:fldChar w:fldCharType="separate"/>
      </w:r>
      <w:r w:rsidR="00E629C6">
        <w:rPr>
          <w:noProof/>
          <w:lang w:val="vi-VN"/>
        </w:rPr>
        <w:t>26</w:t>
      </w:r>
      <w:r w:rsidR="007332FC">
        <w:rPr>
          <w:lang w:val="vi-VN"/>
        </w:rPr>
        <w:fldChar w:fldCharType="end"/>
      </w:r>
      <w:r w:rsidRPr="009A6DD3">
        <w:rPr>
          <w:lang w:val="vi-VN"/>
        </w:rPr>
        <w:t xml:space="preserve"> </w:t>
      </w:r>
      <w:r w:rsidRPr="0096250F">
        <w:rPr>
          <w:lang w:val="vi-VN"/>
        </w:rPr>
        <w:t>Đặc tả Use Case</w:t>
      </w:r>
      <w:r w:rsidRPr="00615363">
        <w:rPr>
          <w:lang w:val="vi-VN"/>
        </w:rPr>
        <w:t xml:space="preserve"> </w:t>
      </w:r>
      <w:r w:rsidRPr="00890B20">
        <w:rPr>
          <w:lang w:val="vi-VN"/>
        </w:rPr>
        <w:t>áp chương trình giảm giá cho sản phẩm</w:t>
      </w:r>
      <w:bookmarkEnd w:id="141"/>
    </w:p>
    <w:tbl>
      <w:tblPr>
        <w:tblStyle w:val="TableGrid1"/>
        <w:tblW w:w="0" w:type="auto"/>
        <w:jc w:val="center"/>
        <w:tblLook w:val="04A0" w:firstRow="1" w:lastRow="0" w:firstColumn="1" w:lastColumn="0" w:noHBand="0" w:noVBand="1"/>
      </w:tblPr>
      <w:tblGrid>
        <w:gridCol w:w="2830"/>
        <w:gridCol w:w="5240"/>
      </w:tblGrid>
      <w:tr w:rsidR="00BC2F89" w:rsidRPr="00890B20" w14:paraId="6C73F49F"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7CF0798C"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3073FB14" w14:textId="47750C8C"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 xml:space="preserve">Áp dụng </w:t>
            </w:r>
            <w:r w:rsidR="00FC2D22" w:rsidRPr="005969A4">
              <w:rPr>
                <w:rFonts w:ascii="Times New Roman" w:hAnsi="Times New Roman"/>
                <w:bCs/>
              </w:rPr>
              <w:t>chương trình giảm giá</w:t>
            </w:r>
          </w:p>
        </w:tc>
      </w:tr>
      <w:tr w:rsidR="00BC2F89" w:rsidRPr="00890B20" w14:paraId="338BC727" w14:textId="77777777" w:rsidTr="00FF0139">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377C671B"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3A8C4DA7" w14:textId="0EF4A856" w:rsidR="00BC2F89" w:rsidRPr="001F5C81" w:rsidRDefault="001F5C81" w:rsidP="00FF0139">
            <w:pPr>
              <w:spacing w:before="0" w:line="240" w:lineRule="auto"/>
              <w:ind w:firstLine="0"/>
              <w:jc w:val="left"/>
              <w:rPr>
                <w:rFonts w:ascii="Times New Roman" w:hAnsi="Times New Roman"/>
                <w:lang w:val="en-US"/>
              </w:rPr>
            </w:pPr>
            <w:r>
              <w:rPr>
                <w:rFonts w:ascii="Times New Roman" w:hAnsi="Times New Roman"/>
                <w:lang w:val="en-US"/>
              </w:rPr>
              <w:t>Admin</w:t>
            </w:r>
          </w:p>
        </w:tc>
      </w:tr>
      <w:tr w:rsidR="00BC2F89" w:rsidRPr="00890B20" w14:paraId="4FF34976"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1463E196"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56D1F6BB" w14:textId="77AB4C5C" w:rsidR="00BC2F89" w:rsidRPr="00890B20" w:rsidRDefault="001F5C81" w:rsidP="00FF0139">
            <w:pPr>
              <w:spacing w:before="0" w:line="240" w:lineRule="auto"/>
              <w:ind w:firstLine="0"/>
              <w:jc w:val="left"/>
              <w:rPr>
                <w:rFonts w:ascii="Times New Roman" w:hAnsi="Times New Roman"/>
              </w:rPr>
            </w:pPr>
            <w:r>
              <w:rPr>
                <w:rFonts w:ascii="Times New Roman" w:hAnsi="Times New Roman"/>
                <w:lang w:val="en-US"/>
              </w:rPr>
              <w:t>Admin</w:t>
            </w:r>
            <w:r w:rsidRPr="00890B20">
              <w:rPr>
                <w:rFonts w:ascii="Times New Roman" w:hAnsi="Times New Roman"/>
              </w:rPr>
              <w:t xml:space="preserve"> </w:t>
            </w:r>
            <w:r w:rsidR="00BC2F89" w:rsidRPr="00890B20">
              <w:rPr>
                <w:rFonts w:ascii="Times New Roman" w:hAnsi="Times New Roman"/>
              </w:rPr>
              <w:t>đăng nhập vào trang quản trị</w:t>
            </w:r>
          </w:p>
        </w:tc>
      </w:tr>
      <w:tr w:rsidR="00BC2F89" w:rsidRPr="00890B20" w14:paraId="22E3001A"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4356126D"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580DC247" w14:textId="0B0EDEC8"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 xml:space="preserve">Hệ thống hiện thị được các </w:t>
            </w:r>
            <w:r w:rsidR="003A48BB" w:rsidRPr="005969A4">
              <w:rPr>
                <w:rFonts w:ascii="Times New Roman" w:hAnsi="Times New Roman"/>
                <w:bCs/>
              </w:rPr>
              <w:t>chương trình giảm giá</w:t>
            </w:r>
            <w:r w:rsidR="003A48BB" w:rsidRPr="00890B20">
              <w:rPr>
                <w:rFonts w:ascii="Times New Roman" w:hAnsi="Times New Roman"/>
              </w:rPr>
              <w:t xml:space="preserve"> </w:t>
            </w:r>
            <w:r w:rsidRPr="00890B20">
              <w:rPr>
                <w:rFonts w:ascii="Times New Roman" w:hAnsi="Times New Roman"/>
              </w:rPr>
              <w:t>của cửa hàng</w:t>
            </w:r>
          </w:p>
        </w:tc>
      </w:tr>
      <w:tr w:rsidR="00BC2F89" w:rsidRPr="00890B20" w14:paraId="7D4808D3"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7987A4E8"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63CE52B6" w14:textId="2E978C85"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 xml:space="preserve">Áp dụng được </w:t>
            </w:r>
            <w:r w:rsidR="003A48BB" w:rsidRPr="005969A4">
              <w:rPr>
                <w:rFonts w:ascii="Times New Roman" w:hAnsi="Times New Roman"/>
                <w:bCs/>
              </w:rPr>
              <w:t>chương trình giảm giá</w:t>
            </w:r>
          </w:p>
        </w:tc>
      </w:tr>
      <w:tr w:rsidR="00BC2F89" w:rsidRPr="00890B20" w14:paraId="172208AB"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4F877865"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1B228A58" w14:textId="191BBD05" w:rsidR="00BC2F89" w:rsidRPr="00890B20" w:rsidRDefault="003960D3" w:rsidP="00FF0139">
            <w:pPr>
              <w:spacing w:before="0" w:line="240" w:lineRule="auto"/>
              <w:ind w:firstLine="0"/>
              <w:jc w:val="left"/>
              <w:rPr>
                <w:rFonts w:ascii="Times New Roman" w:hAnsi="Times New Roman"/>
              </w:rPr>
            </w:pPr>
            <w:r w:rsidRPr="003960D3">
              <w:rPr>
                <w:rFonts w:ascii="Times New Roman" w:hAnsi="Times New Roman"/>
              </w:rPr>
              <w:t>Nú</w:t>
            </w:r>
            <w:r w:rsidRPr="002D72D7">
              <w:rPr>
                <w:rFonts w:ascii="Times New Roman" w:hAnsi="Times New Roman"/>
              </w:rPr>
              <w:t>t</w:t>
            </w:r>
            <w:r w:rsidR="00BC2F89" w:rsidRPr="00890B20">
              <w:rPr>
                <w:rFonts w:ascii="Times New Roman" w:hAnsi="Times New Roman"/>
              </w:rPr>
              <w:t xml:space="preserve"> “Áp dụng </w:t>
            </w:r>
            <w:r w:rsidR="009A0DED" w:rsidRPr="005969A4">
              <w:rPr>
                <w:rFonts w:ascii="Times New Roman" w:hAnsi="Times New Roman"/>
                <w:bCs/>
              </w:rPr>
              <w:t>chương trình giảm giá</w:t>
            </w:r>
            <w:r w:rsidR="00BC2F89" w:rsidRPr="00890B20">
              <w:rPr>
                <w:rFonts w:ascii="Times New Roman" w:hAnsi="Times New Roman"/>
              </w:rPr>
              <w:t xml:space="preserve">” với từng </w:t>
            </w:r>
            <w:r w:rsidR="00E47E70" w:rsidRPr="00E47E70">
              <w:rPr>
                <w:rFonts w:ascii="Times New Roman" w:hAnsi="Times New Roman"/>
              </w:rPr>
              <w:t>bản g</w:t>
            </w:r>
            <w:r w:rsidR="00E47E70" w:rsidRPr="00947FC8">
              <w:rPr>
                <w:rFonts w:ascii="Times New Roman" w:hAnsi="Times New Roman"/>
              </w:rPr>
              <w:t>hi</w:t>
            </w:r>
            <w:r w:rsidR="00BC2F89" w:rsidRPr="00890B20">
              <w:rPr>
                <w:rFonts w:ascii="Times New Roman" w:hAnsi="Times New Roman"/>
              </w:rPr>
              <w:t xml:space="preserve"> </w:t>
            </w:r>
            <w:r w:rsidR="003A48BB" w:rsidRPr="005969A4">
              <w:rPr>
                <w:rFonts w:ascii="Times New Roman" w:hAnsi="Times New Roman"/>
                <w:bCs/>
              </w:rPr>
              <w:t>chương trình giảm giá</w:t>
            </w:r>
            <w:r w:rsidR="00BC2F89" w:rsidRPr="00890B20">
              <w:rPr>
                <w:rFonts w:ascii="Times New Roman" w:hAnsi="Times New Roman"/>
              </w:rPr>
              <w:t>.</w:t>
            </w:r>
          </w:p>
        </w:tc>
      </w:tr>
      <w:tr w:rsidR="00BC2F89" w:rsidRPr="00890B20" w14:paraId="7FE5D1CB" w14:textId="77777777" w:rsidTr="00FF0139">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0FB35287" w14:textId="77777777" w:rsidR="00BC2F89" w:rsidRPr="006E3092" w:rsidRDefault="00BC2F89" w:rsidP="00263211">
            <w:pPr>
              <w:spacing w:before="0" w:line="360" w:lineRule="auto"/>
              <w:ind w:firstLine="0"/>
              <w:jc w:val="left"/>
              <w:rPr>
                <w:rFonts w:ascii="Times New Roman" w:hAnsi="Times New Roman"/>
              </w:rPr>
            </w:pPr>
            <w:r w:rsidRPr="006E3092">
              <w:rPr>
                <w:rFonts w:ascii="Times New Roman" w:hAnsi="Times New Roman"/>
              </w:rPr>
              <w:t>Chuỗi sự kiện chính:</w:t>
            </w:r>
          </w:p>
          <w:p w14:paraId="6D71C6AD" w14:textId="6D405D90" w:rsidR="00BC2F89" w:rsidRPr="00890B20" w:rsidRDefault="002D72D7" w:rsidP="00FE7FF7">
            <w:pPr>
              <w:numPr>
                <w:ilvl w:val="0"/>
                <w:numId w:val="46"/>
              </w:numPr>
              <w:spacing w:before="0" w:line="360" w:lineRule="auto"/>
              <w:jc w:val="left"/>
              <w:rPr>
                <w:rFonts w:ascii="Times New Roman" w:hAnsi="Times New Roman"/>
              </w:rPr>
            </w:pPr>
            <w:r w:rsidRPr="00BC75F2">
              <w:rPr>
                <w:rFonts w:ascii="Times New Roman" w:hAnsi="Times New Roman"/>
              </w:rPr>
              <w:t>Admin</w:t>
            </w:r>
            <w:r w:rsidRPr="00890B20">
              <w:rPr>
                <w:rFonts w:ascii="Times New Roman" w:hAnsi="Times New Roman"/>
              </w:rPr>
              <w:t xml:space="preserve"> </w:t>
            </w:r>
            <w:r w:rsidR="00BC2F89" w:rsidRPr="00890B20">
              <w:rPr>
                <w:rFonts w:ascii="Times New Roman" w:hAnsi="Times New Roman"/>
              </w:rPr>
              <w:t xml:space="preserve">đăng nhập vào trang quản trị sau đó vào </w:t>
            </w:r>
            <w:r w:rsidR="00FA177E" w:rsidRPr="005969A4">
              <w:rPr>
                <w:rFonts w:ascii="Times New Roman" w:hAnsi="Times New Roman"/>
                <w:bCs/>
              </w:rPr>
              <w:t>chương trình giảm giá</w:t>
            </w:r>
            <w:r w:rsidR="00BC2F89" w:rsidRPr="00890B20">
              <w:rPr>
                <w:rFonts w:ascii="Times New Roman" w:hAnsi="Times New Roman"/>
              </w:rPr>
              <w:t>.</w:t>
            </w:r>
          </w:p>
          <w:p w14:paraId="40DFDF8C" w14:textId="539092CB" w:rsidR="00BC2F89" w:rsidRPr="00CC5B0F" w:rsidRDefault="00BC75F2" w:rsidP="00FE7FF7">
            <w:pPr>
              <w:numPr>
                <w:ilvl w:val="0"/>
                <w:numId w:val="46"/>
              </w:numPr>
              <w:spacing w:before="0" w:line="360" w:lineRule="auto"/>
              <w:jc w:val="left"/>
              <w:rPr>
                <w:rFonts w:ascii="Times New Roman" w:hAnsi="Times New Roman"/>
              </w:rPr>
            </w:pPr>
            <w:r w:rsidRPr="00943943">
              <w:rPr>
                <w:rFonts w:ascii="Times New Roman" w:hAnsi="Times New Roman"/>
              </w:rPr>
              <w:t>Admin</w:t>
            </w:r>
            <w:r w:rsidRPr="00890B20">
              <w:rPr>
                <w:rFonts w:ascii="Times New Roman" w:hAnsi="Times New Roman"/>
              </w:rPr>
              <w:t xml:space="preserve"> </w:t>
            </w:r>
            <w:r w:rsidR="00BC2F89" w:rsidRPr="00890B20">
              <w:rPr>
                <w:rFonts w:ascii="Times New Roman" w:hAnsi="Times New Roman"/>
              </w:rPr>
              <w:t xml:space="preserve">kích hoạt trang quản lý </w:t>
            </w:r>
            <w:r w:rsidR="00FA177E" w:rsidRPr="005969A4">
              <w:rPr>
                <w:rFonts w:ascii="Times New Roman" w:hAnsi="Times New Roman"/>
                <w:bCs/>
              </w:rPr>
              <w:t>chương trình giảm giá</w:t>
            </w:r>
          </w:p>
          <w:p w14:paraId="21DD594C" w14:textId="2EBF9A88" w:rsidR="00CC5B0F" w:rsidRPr="00890B20" w:rsidRDefault="00CC5B0F" w:rsidP="00FE7FF7">
            <w:pPr>
              <w:numPr>
                <w:ilvl w:val="0"/>
                <w:numId w:val="46"/>
              </w:numPr>
              <w:spacing w:before="0" w:line="360" w:lineRule="auto"/>
              <w:jc w:val="left"/>
              <w:rPr>
                <w:rFonts w:ascii="Times New Roman" w:hAnsi="Times New Roman"/>
              </w:rPr>
            </w:pPr>
            <w:r w:rsidRPr="00CC5B0F">
              <w:rPr>
                <w:rFonts w:ascii="Times New Roman" w:hAnsi="Times New Roman"/>
              </w:rPr>
              <w:t>Hệ thống hiển thị danh sách chương trình giảm giá</w:t>
            </w:r>
          </w:p>
          <w:p w14:paraId="678FCBB5" w14:textId="16A1CB3A" w:rsidR="00BC2F89" w:rsidRPr="00890B20" w:rsidRDefault="00BC2F89" w:rsidP="00FE7FF7">
            <w:pPr>
              <w:numPr>
                <w:ilvl w:val="0"/>
                <w:numId w:val="46"/>
              </w:numPr>
              <w:spacing w:before="0" w:line="360" w:lineRule="auto"/>
              <w:jc w:val="left"/>
              <w:rPr>
                <w:rFonts w:ascii="Times New Roman" w:hAnsi="Times New Roman"/>
              </w:rPr>
            </w:pPr>
            <w:r w:rsidRPr="00890B20">
              <w:rPr>
                <w:rFonts w:ascii="Times New Roman" w:hAnsi="Times New Roman"/>
              </w:rPr>
              <w:t xml:space="preserve">Hệ thống hiển thị nút áp dụng </w:t>
            </w:r>
            <w:r w:rsidR="00FC4637" w:rsidRPr="005969A4">
              <w:rPr>
                <w:rFonts w:ascii="Times New Roman" w:hAnsi="Times New Roman"/>
                <w:bCs/>
              </w:rPr>
              <w:t>chương trình giảm giá</w:t>
            </w:r>
            <w:r w:rsidR="00FC4637" w:rsidRPr="00890B20">
              <w:rPr>
                <w:rFonts w:ascii="Times New Roman" w:hAnsi="Times New Roman"/>
              </w:rPr>
              <w:t xml:space="preserve"> </w:t>
            </w:r>
            <w:r w:rsidRPr="00890B20">
              <w:rPr>
                <w:rFonts w:ascii="Times New Roman" w:hAnsi="Times New Roman"/>
              </w:rPr>
              <w:t xml:space="preserve">trên từng </w:t>
            </w:r>
            <w:r w:rsidR="00947FC8" w:rsidRPr="00947FC8">
              <w:rPr>
                <w:rFonts w:ascii="Times New Roman" w:hAnsi="Times New Roman"/>
              </w:rPr>
              <w:t>bản gh</w:t>
            </w:r>
            <w:r w:rsidR="00947FC8" w:rsidRPr="00B63907">
              <w:rPr>
                <w:rFonts w:ascii="Times New Roman" w:hAnsi="Times New Roman"/>
              </w:rPr>
              <w:t>i</w:t>
            </w:r>
            <w:r w:rsidRPr="00890B20">
              <w:rPr>
                <w:rFonts w:ascii="Times New Roman" w:hAnsi="Times New Roman"/>
              </w:rPr>
              <w:t xml:space="preserve"> </w:t>
            </w:r>
            <w:r w:rsidR="004E59CC" w:rsidRPr="005969A4">
              <w:rPr>
                <w:rFonts w:ascii="Times New Roman" w:hAnsi="Times New Roman"/>
                <w:bCs/>
              </w:rPr>
              <w:t>chương trình giảm giá</w:t>
            </w:r>
          </w:p>
          <w:p w14:paraId="1286D465" w14:textId="57FE3E26" w:rsidR="00BC2F89" w:rsidRPr="00943943" w:rsidRDefault="00BC2F89" w:rsidP="00FE7FF7">
            <w:pPr>
              <w:numPr>
                <w:ilvl w:val="0"/>
                <w:numId w:val="46"/>
              </w:numPr>
              <w:spacing w:before="0" w:line="360" w:lineRule="auto"/>
              <w:jc w:val="left"/>
              <w:rPr>
                <w:rFonts w:ascii="Times New Roman" w:hAnsi="Times New Roman"/>
              </w:rPr>
            </w:pPr>
            <w:r w:rsidRPr="00890B20">
              <w:rPr>
                <w:rFonts w:ascii="Times New Roman" w:hAnsi="Times New Roman"/>
              </w:rPr>
              <w:t xml:space="preserve">Xác nhận các mặt hàng áp dụng cho đợt </w:t>
            </w:r>
            <w:r w:rsidR="00E27A4C" w:rsidRPr="005969A4">
              <w:rPr>
                <w:rFonts w:ascii="Times New Roman" w:hAnsi="Times New Roman"/>
                <w:bCs/>
              </w:rPr>
              <w:t>chương trình giảm giá</w:t>
            </w:r>
            <w:r w:rsidR="00E27A4C" w:rsidRPr="00890B20">
              <w:rPr>
                <w:rFonts w:ascii="Times New Roman" w:hAnsi="Times New Roman"/>
              </w:rPr>
              <w:t xml:space="preserve"> </w:t>
            </w:r>
            <w:r w:rsidRPr="00890B20">
              <w:rPr>
                <w:rFonts w:ascii="Times New Roman" w:hAnsi="Times New Roman"/>
              </w:rPr>
              <w:t>và giá giảm</w:t>
            </w:r>
          </w:p>
          <w:p w14:paraId="0A895CE1" w14:textId="37056C14" w:rsidR="00943943" w:rsidRPr="00302114" w:rsidRDefault="00943943" w:rsidP="00FE7FF7">
            <w:pPr>
              <w:numPr>
                <w:ilvl w:val="0"/>
                <w:numId w:val="46"/>
              </w:numPr>
              <w:spacing w:before="0" w:line="360" w:lineRule="auto"/>
              <w:jc w:val="left"/>
              <w:rPr>
                <w:rFonts w:ascii="Times New Roman" w:hAnsi="Times New Roman"/>
              </w:rPr>
            </w:pPr>
            <w:r w:rsidRPr="00943943">
              <w:rPr>
                <w:rFonts w:ascii="Times New Roman" w:hAnsi="Times New Roman"/>
              </w:rPr>
              <w:t>Hệ thống kiểm tra danh sách mặt hàng có trống không</w:t>
            </w:r>
          </w:p>
          <w:p w14:paraId="7397D948" w14:textId="7238BE92" w:rsidR="00302114" w:rsidRPr="00302114" w:rsidRDefault="00302114" w:rsidP="00FE7FF7">
            <w:pPr>
              <w:numPr>
                <w:ilvl w:val="0"/>
                <w:numId w:val="46"/>
              </w:numPr>
              <w:spacing w:before="0" w:line="360" w:lineRule="auto"/>
              <w:jc w:val="left"/>
              <w:rPr>
                <w:rFonts w:ascii="Times New Roman" w:hAnsi="Times New Roman"/>
              </w:rPr>
            </w:pPr>
            <w:r w:rsidRPr="00302114">
              <w:rPr>
                <w:rFonts w:ascii="Times New Roman" w:hAnsi="Times New Roman"/>
              </w:rPr>
              <w:t>Hệ thống kiểm tra mức giá giảm có hợp lệ không</w:t>
            </w:r>
          </w:p>
          <w:p w14:paraId="602C835A" w14:textId="2CFB61C3" w:rsidR="00302114" w:rsidRPr="00890B20" w:rsidRDefault="00302114" w:rsidP="00FE7FF7">
            <w:pPr>
              <w:numPr>
                <w:ilvl w:val="0"/>
                <w:numId w:val="46"/>
              </w:numPr>
              <w:spacing w:before="0" w:line="360" w:lineRule="auto"/>
              <w:jc w:val="left"/>
              <w:rPr>
                <w:rFonts w:ascii="Times New Roman" w:hAnsi="Times New Roman"/>
              </w:rPr>
            </w:pPr>
            <w:r w:rsidRPr="00302114">
              <w:rPr>
                <w:rFonts w:ascii="Times New Roman" w:hAnsi="Times New Roman"/>
              </w:rPr>
              <w:lastRenderedPageBreak/>
              <w:t>Hệ thống kiểm tra chương trình giảm giá có còn hiệu lực không</w:t>
            </w:r>
          </w:p>
          <w:p w14:paraId="598EE0E9" w14:textId="7C869C6E" w:rsidR="00BC2F89" w:rsidRPr="00890B20" w:rsidRDefault="00BC2F89" w:rsidP="00FE7FF7">
            <w:pPr>
              <w:numPr>
                <w:ilvl w:val="0"/>
                <w:numId w:val="46"/>
              </w:numPr>
              <w:spacing w:before="0" w:line="360" w:lineRule="auto"/>
              <w:jc w:val="left"/>
              <w:rPr>
                <w:rFonts w:ascii="Times New Roman" w:hAnsi="Times New Roman"/>
              </w:rPr>
            </w:pPr>
            <w:r w:rsidRPr="00890B20">
              <w:rPr>
                <w:rFonts w:ascii="Times New Roman" w:hAnsi="Times New Roman"/>
              </w:rPr>
              <w:t>Hệ thống</w:t>
            </w:r>
            <w:r w:rsidR="00FD7089" w:rsidRPr="00FD7089">
              <w:rPr>
                <w:rFonts w:ascii="Times New Roman" w:hAnsi="Times New Roman"/>
              </w:rPr>
              <w:t xml:space="preserve"> </w:t>
            </w:r>
            <w:r w:rsidRPr="00890B20">
              <w:rPr>
                <w:rFonts w:ascii="Times New Roman" w:hAnsi="Times New Roman"/>
              </w:rPr>
              <w:t>cập nhật vào cơ sở dữ liệu</w:t>
            </w:r>
          </w:p>
          <w:p w14:paraId="595729A7" w14:textId="2CD92E70" w:rsidR="00BC2F89" w:rsidRPr="00890B20" w:rsidRDefault="00847EF5" w:rsidP="00FE7FF7">
            <w:pPr>
              <w:keepNext/>
              <w:numPr>
                <w:ilvl w:val="0"/>
                <w:numId w:val="46"/>
              </w:numPr>
              <w:spacing w:before="0" w:line="360" w:lineRule="auto"/>
              <w:jc w:val="left"/>
              <w:rPr>
                <w:rFonts w:ascii="Times New Roman" w:hAnsi="Times New Roman"/>
              </w:rPr>
            </w:pPr>
            <w:r w:rsidRPr="00847EF5">
              <w:rPr>
                <w:rFonts w:ascii="Times New Roman" w:hAnsi="Times New Roman"/>
              </w:rPr>
              <w:t>Hệ thống thông báo áp dụng thành công</w:t>
            </w:r>
          </w:p>
        </w:tc>
      </w:tr>
      <w:tr w:rsidR="00B85C34" w:rsidRPr="00890B20" w14:paraId="1D955DC2" w14:textId="77777777" w:rsidTr="00FF0139">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tcPr>
          <w:p w14:paraId="7295933B" w14:textId="77777777" w:rsidR="00B85C34" w:rsidRPr="00AF4AE9" w:rsidRDefault="00B85C34" w:rsidP="00871323">
            <w:pPr>
              <w:spacing w:before="0" w:line="360" w:lineRule="auto"/>
              <w:ind w:firstLine="0"/>
              <w:jc w:val="left"/>
              <w:rPr>
                <w:rFonts w:ascii="Times New Roman" w:hAnsi="Times New Roman"/>
              </w:rPr>
            </w:pPr>
            <w:r w:rsidRPr="00AF4AE9">
              <w:rPr>
                <w:rFonts w:ascii="Times New Roman" w:hAnsi="Times New Roman"/>
              </w:rPr>
              <w:lastRenderedPageBreak/>
              <w:t>Ngoại lệ:</w:t>
            </w:r>
          </w:p>
          <w:p w14:paraId="6D177699" w14:textId="20B7457E" w:rsidR="00B85C34" w:rsidRPr="001750FA" w:rsidRDefault="00B85C34" w:rsidP="00871323">
            <w:pPr>
              <w:spacing w:before="0" w:line="360" w:lineRule="auto"/>
              <w:ind w:left="720" w:firstLine="0"/>
              <w:jc w:val="left"/>
              <w:rPr>
                <w:rFonts w:ascii="Times New Roman" w:hAnsi="Times New Roman"/>
              </w:rPr>
            </w:pPr>
            <w:r w:rsidRPr="001750FA">
              <w:rPr>
                <w:rFonts w:ascii="Times New Roman" w:hAnsi="Times New Roman"/>
              </w:rPr>
              <w:t xml:space="preserve">5.A) </w:t>
            </w:r>
            <w:r w:rsidR="001E7283" w:rsidRPr="001750FA">
              <w:rPr>
                <w:rFonts w:ascii="Times New Roman" w:hAnsi="Times New Roman"/>
              </w:rPr>
              <w:t>Danh sách mặt hàng trống</w:t>
            </w:r>
          </w:p>
          <w:p w14:paraId="7572F83D" w14:textId="77777777" w:rsidR="00B85C34" w:rsidRPr="000747EC" w:rsidRDefault="00B85C34" w:rsidP="00871323">
            <w:pPr>
              <w:spacing w:before="0" w:line="360" w:lineRule="auto"/>
              <w:ind w:left="720" w:firstLine="0"/>
              <w:jc w:val="left"/>
              <w:rPr>
                <w:rFonts w:ascii="Times New Roman" w:hAnsi="Times New Roman"/>
              </w:rPr>
            </w:pPr>
            <w:r w:rsidRPr="001750FA">
              <w:rPr>
                <w:rFonts w:ascii="Times New Roman" w:hAnsi="Times New Roman"/>
              </w:rPr>
              <w:t xml:space="preserve">5.A.1) </w:t>
            </w:r>
            <w:r w:rsidR="00274081" w:rsidRPr="001750FA">
              <w:rPr>
                <w:rFonts w:ascii="Times New Roman" w:hAnsi="Times New Roman"/>
              </w:rPr>
              <w:t>Hệ thống thông báo: “Không có mặt hàng nào được chọn.”</w:t>
            </w:r>
          </w:p>
          <w:p w14:paraId="7F4AF10D" w14:textId="77777777" w:rsidR="00274081" w:rsidRPr="000747EC" w:rsidRDefault="00274081" w:rsidP="00871323">
            <w:pPr>
              <w:spacing w:before="0" w:line="360" w:lineRule="auto"/>
              <w:ind w:left="720" w:firstLine="0"/>
              <w:jc w:val="left"/>
              <w:rPr>
                <w:rFonts w:ascii="Times New Roman" w:hAnsi="Times New Roman"/>
              </w:rPr>
            </w:pPr>
            <w:r w:rsidRPr="000747EC">
              <w:rPr>
                <w:rFonts w:ascii="Times New Roman" w:hAnsi="Times New Roman"/>
              </w:rPr>
              <w:t>5.A.2) Luồng sự kiện quay lại bước 4</w:t>
            </w:r>
          </w:p>
          <w:p w14:paraId="2E9BF01E" w14:textId="36503F56" w:rsidR="001750FA" w:rsidRPr="001750FA" w:rsidRDefault="001750FA" w:rsidP="001750FA">
            <w:pPr>
              <w:spacing w:before="0" w:line="360" w:lineRule="auto"/>
              <w:ind w:left="720" w:firstLine="0"/>
              <w:jc w:val="left"/>
              <w:rPr>
                <w:rFonts w:ascii="Times New Roman" w:hAnsi="Times New Roman"/>
                <w:lang w:val="en-US"/>
              </w:rPr>
            </w:pPr>
            <w:r w:rsidRPr="001750FA">
              <w:rPr>
                <w:rFonts w:ascii="Times New Roman" w:hAnsi="Times New Roman"/>
                <w:lang w:val="en-US"/>
              </w:rPr>
              <w:t>6.A) Giá giảm không hợp lệ</w:t>
            </w:r>
          </w:p>
          <w:p w14:paraId="2F577B8D" w14:textId="77777777" w:rsidR="001750FA" w:rsidRPr="001750FA" w:rsidRDefault="001750FA" w:rsidP="001750FA">
            <w:pPr>
              <w:spacing w:before="0" w:line="360" w:lineRule="auto"/>
              <w:ind w:left="720" w:firstLine="0"/>
              <w:jc w:val="left"/>
              <w:rPr>
                <w:rFonts w:ascii="Times New Roman" w:hAnsi="Times New Roman"/>
                <w:lang w:val="en-US"/>
              </w:rPr>
            </w:pPr>
            <w:r w:rsidRPr="001750FA">
              <w:rPr>
                <w:rFonts w:ascii="Times New Roman" w:hAnsi="Times New Roman"/>
                <w:lang w:val="en-US"/>
              </w:rPr>
              <w:t>6.A.1) Hệ thống thông báo: “Mức giá giảm không hợp lệ.”</w:t>
            </w:r>
          </w:p>
          <w:p w14:paraId="071CA584" w14:textId="24BE74E3" w:rsidR="001750FA" w:rsidRPr="001750FA" w:rsidRDefault="001750FA" w:rsidP="001750FA">
            <w:pPr>
              <w:spacing w:before="0" w:line="360" w:lineRule="auto"/>
              <w:ind w:left="720" w:firstLine="0"/>
              <w:jc w:val="left"/>
              <w:rPr>
                <w:rFonts w:ascii="Times New Roman" w:hAnsi="Times New Roman"/>
                <w:lang w:val="en-US"/>
              </w:rPr>
            </w:pPr>
            <w:r w:rsidRPr="001750FA">
              <w:rPr>
                <w:rFonts w:ascii="Times New Roman" w:hAnsi="Times New Roman"/>
                <w:lang w:val="en-US"/>
              </w:rPr>
              <w:t>6.A.2) Luồng sự kiện quay lại bước 4</w:t>
            </w:r>
          </w:p>
          <w:p w14:paraId="1E5AEB0F" w14:textId="27727488" w:rsidR="001750FA" w:rsidRPr="001750FA" w:rsidRDefault="001750FA" w:rsidP="001750FA">
            <w:pPr>
              <w:spacing w:before="0" w:line="360" w:lineRule="auto"/>
              <w:ind w:left="720" w:firstLine="0"/>
              <w:jc w:val="left"/>
              <w:rPr>
                <w:rFonts w:ascii="Times New Roman" w:hAnsi="Times New Roman"/>
                <w:lang w:val="en-US"/>
              </w:rPr>
            </w:pPr>
            <w:r w:rsidRPr="001750FA">
              <w:rPr>
                <w:rFonts w:ascii="Times New Roman" w:hAnsi="Times New Roman"/>
                <w:lang w:val="en-US"/>
              </w:rPr>
              <w:t>7.A) Chương trình giảm giá đã hết hạn hoặc không còn hiệu lực</w:t>
            </w:r>
          </w:p>
          <w:p w14:paraId="20F85885" w14:textId="77777777" w:rsidR="001750FA" w:rsidRPr="001750FA" w:rsidRDefault="001750FA" w:rsidP="001750FA">
            <w:pPr>
              <w:spacing w:before="0" w:line="360" w:lineRule="auto"/>
              <w:ind w:left="720" w:firstLine="0"/>
              <w:jc w:val="left"/>
              <w:rPr>
                <w:rFonts w:ascii="Times New Roman" w:hAnsi="Times New Roman"/>
                <w:lang w:val="en-US"/>
              </w:rPr>
            </w:pPr>
            <w:r w:rsidRPr="001750FA">
              <w:rPr>
                <w:rFonts w:ascii="Times New Roman" w:hAnsi="Times New Roman"/>
                <w:lang w:val="en-US"/>
              </w:rPr>
              <w:t>7.A.1) Hệ thống thông báo: “Chương trình giảm giá đã hết hạn hoặc không còn hiệu lực.”</w:t>
            </w:r>
          </w:p>
          <w:p w14:paraId="19599AD3" w14:textId="16C0C67A" w:rsidR="001750FA" w:rsidRPr="00274081" w:rsidRDefault="001750FA" w:rsidP="001750FA">
            <w:pPr>
              <w:spacing w:before="0" w:line="360" w:lineRule="auto"/>
              <w:ind w:left="720" w:firstLine="0"/>
              <w:jc w:val="left"/>
              <w:rPr>
                <w:lang w:val="en-US"/>
              </w:rPr>
            </w:pPr>
            <w:r w:rsidRPr="001750FA">
              <w:rPr>
                <w:rFonts w:ascii="Times New Roman" w:hAnsi="Times New Roman"/>
                <w:lang w:val="en-US"/>
              </w:rPr>
              <w:t xml:space="preserve">7.A.2) </w:t>
            </w:r>
            <w:r w:rsidR="008778A6" w:rsidRPr="001750FA">
              <w:rPr>
                <w:rFonts w:ascii="Times New Roman" w:hAnsi="Times New Roman"/>
                <w:lang w:val="en-US"/>
              </w:rPr>
              <w:t>Luồng sự kiện quay lại bước 4</w:t>
            </w:r>
          </w:p>
        </w:tc>
      </w:tr>
    </w:tbl>
    <w:p w14:paraId="07D44EB0" w14:textId="77777777" w:rsidR="0096250F" w:rsidRPr="00615363" w:rsidRDefault="0096250F" w:rsidP="00BC2F89">
      <w:pPr>
        <w:pStyle w:val="Caption"/>
        <w:rPr>
          <w:lang w:val="vi-VN"/>
        </w:rPr>
      </w:pPr>
    </w:p>
    <w:p w14:paraId="18338B71" w14:textId="31D7965F" w:rsidR="00510EC3" w:rsidRPr="00890B20" w:rsidRDefault="00C64DB3" w:rsidP="00510EC3">
      <w:pPr>
        <w:pStyle w:val="Heading3"/>
      </w:pPr>
      <w:bookmarkStart w:id="142" w:name="_Toc216254202"/>
      <w:bookmarkStart w:id="143" w:name="_Toc216255450"/>
      <w:r w:rsidRPr="00B259E4">
        <w:t>Sơ đồ phân rã</w:t>
      </w:r>
      <w:r w:rsidR="00510EC3" w:rsidRPr="00890B20">
        <w:t xml:space="preserve"> quản lý giỏ hàng</w:t>
      </w:r>
      <w:bookmarkEnd w:id="136"/>
      <w:bookmarkEnd w:id="142"/>
      <w:bookmarkEnd w:id="143"/>
    </w:p>
    <w:p w14:paraId="69E14E2B" w14:textId="77777777" w:rsidR="00DC104A" w:rsidRPr="00890B20" w:rsidRDefault="00DC104A" w:rsidP="00926A43">
      <w:pPr>
        <w:keepNext/>
        <w:jc w:val="center"/>
      </w:pPr>
      <w:r w:rsidRPr="00890B20">
        <w:rPr>
          <w:noProof/>
          <w:lang w:val="en-US"/>
        </w:rPr>
        <w:drawing>
          <wp:inline distT="0" distB="0" distL="0" distR="0" wp14:anchorId="7663C282" wp14:editId="29D3B745">
            <wp:extent cx="5627832" cy="3238500"/>
            <wp:effectExtent l="0" t="0" r="0" b="0"/>
            <wp:docPr id="79862624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26248" name="Picture 1" descr="A diagram of a diagram&#10;&#10;AI-generated content may be incorrect."/>
                    <pic:cNvPicPr/>
                  </pic:nvPicPr>
                  <pic:blipFill>
                    <a:blip r:embed="rId40"/>
                    <a:stretch>
                      <a:fillRect/>
                    </a:stretch>
                  </pic:blipFill>
                  <pic:spPr>
                    <a:xfrm>
                      <a:off x="0" y="0"/>
                      <a:ext cx="5637573" cy="3244105"/>
                    </a:xfrm>
                    <a:prstGeom prst="rect">
                      <a:avLst/>
                    </a:prstGeom>
                  </pic:spPr>
                </pic:pic>
              </a:graphicData>
            </a:graphic>
          </wp:inline>
        </w:drawing>
      </w:r>
    </w:p>
    <w:p w14:paraId="026A4994" w14:textId="4DFFC6B8" w:rsidR="00BC2F89" w:rsidRPr="00890B20" w:rsidRDefault="00DC104A" w:rsidP="00730B81">
      <w:pPr>
        <w:pStyle w:val="Caption"/>
        <w:rPr>
          <w:lang w:val="vi-VN"/>
        </w:rPr>
      </w:pPr>
      <w:bookmarkStart w:id="144" w:name="_Toc21625431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10</w:t>
      </w:r>
      <w:r w:rsidR="00804794">
        <w:rPr>
          <w:lang w:val="vi-VN"/>
        </w:rPr>
        <w:fldChar w:fldCharType="end"/>
      </w:r>
      <w:r w:rsidR="00730B81" w:rsidRPr="00890B20">
        <w:rPr>
          <w:lang w:val="vi-VN"/>
        </w:rPr>
        <w:t xml:space="preserve"> Sơ đồ</w:t>
      </w:r>
      <w:r w:rsidR="00EA5493" w:rsidRPr="00890B20">
        <w:rPr>
          <w:lang w:val="vi-VN"/>
        </w:rPr>
        <w:t xml:space="preserve"> phân rã</w:t>
      </w:r>
      <w:r w:rsidR="00730B81" w:rsidRPr="00890B20">
        <w:rPr>
          <w:lang w:val="vi-VN"/>
        </w:rPr>
        <w:t xml:space="preserve"> Use Case quản lý giỏ hàng</w:t>
      </w:r>
      <w:bookmarkEnd w:id="144"/>
    </w:p>
    <w:p w14:paraId="058B1508" w14:textId="45727B80" w:rsidR="00BC2F89" w:rsidRDefault="00BC2F89">
      <w:pPr>
        <w:spacing w:before="0" w:line="240" w:lineRule="auto"/>
        <w:ind w:firstLine="0"/>
        <w:jc w:val="left"/>
        <w:rPr>
          <w:bCs/>
          <w:sz w:val="26"/>
          <w:szCs w:val="20"/>
          <w:lang w:val="en-US"/>
        </w:rPr>
      </w:pPr>
    </w:p>
    <w:p w14:paraId="0EECD92B" w14:textId="77777777" w:rsidR="00926A43" w:rsidRDefault="00926A43">
      <w:pPr>
        <w:spacing w:before="0" w:line="240" w:lineRule="auto"/>
        <w:ind w:firstLine="0"/>
        <w:jc w:val="left"/>
        <w:rPr>
          <w:bCs/>
          <w:sz w:val="26"/>
          <w:szCs w:val="20"/>
          <w:lang w:val="en-US"/>
        </w:rPr>
      </w:pPr>
    </w:p>
    <w:p w14:paraId="2B965FD8" w14:textId="77777777" w:rsidR="00926A43" w:rsidRDefault="00926A43">
      <w:pPr>
        <w:spacing w:before="0" w:line="240" w:lineRule="auto"/>
        <w:ind w:firstLine="0"/>
        <w:jc w:val="left"/>
        <w:rPr>
          <w:bCs/>
          <w:sz w:val="26"/>
          <w:szCs w:val="20"/>
          <w:lang w:val="en-US"/>
        </w:rPr>
      </w:pPr>
    </w:p>
    <w:p w14:paraId="4CA2730C" w14:textId="77777777" w:rsidR="00926A43" w:rsidRPr="00926A43" w:rsidRDefault="00926A43">
      <w:pPr>
        <w:spacing w:before="0" w:line="240" w:lineRule="auto"/>
        <w:ind w:firstLine="0"/>
        <w:jc w:val="left"/>
        <w:rPr>
          <w:bCs/>
          <w:sz w:val="26"/>
          <w:szCs w:val="20"/>
          <w:lang w:val="en-US"/>
        </w:rPr>
      </w:pPr>
    </w:p>
    <w:p w14:paraId="2B61FAC4" w14:textId="60BE221A" w:rsidR="003B4E96" w:rsidRPr="00ED4754" w:rsidRDefault="00BC2F89" w:rsidP="00FE7FF7">
      <w:pPr>
        <w:pStyle w:val="ListParagraph"/>
        <w:numPr>
          <w:ilvl w:val="1"/>
          <w:numId w:val="45"/>
        </w:numPr>
        <w:spacing w:before="0" w:line="360" w:lineRule="auto"/>
        <w:jc w:val="left"/>
        <w:rPr>
          <w:b/>
          <w:bCs/>
          <w:lang w:val="en-US"/>
        </w:rPr>
      </w:pPr>
      <w:r w:rsidRPr="00ED4754">
        <w:rPr>
          <w:b/>
          <w:bCs/>
        </w:rPr>
        <w:lastRenderedPageBreak/>
        <w:t>Thêm vào giỏ hàng</w:t>
      </w:r>
    </w:p>
    <w:p w14:paraId="446FE9DA" w14:textId="589E6983" w:rsidR="000E5AF0" w:rsidRDefault="000E5AF0" w:rsidP="00C42A98">
      <w:pPr>
        <w:pStyle w:val="Caption"/>
        <w:keepNext/>
        <w:spacing w:line="360" w:lineRule="auto"/>
      </w:pPr>
      <w:bookmarkStart w:id="145" w:name="_Toc216254488"/>
      <w:r>
        <w:t xml:space="preserve">Bảng </w:t>
      </w:r>
      <w:fldSimple w:instr=" STYLEREF 1 \s ">
        <w:r w:rsidR="00E629C6">
          <w:rPr>
            <w:noProof/>
          </w:rPr>
          <w:t>2</w:t>
        </w:r>
      </w:fldSimple>
      <w:r w:rsidR="007332FC">
        <w:noBreakHyphen/>
      </w:r>
      <w:fldSimple w:instr=" SEQ Bảng \* ARABIC \s 1 ">
        <w:r w:rsidR="00E629C6">
          <w:rPr>
            <w:noProof/>
          </w:rPr>
          <w:t>27</w:t>
        </w:r>
      </w:fldSimple>
      <w:r w:rsidRPr="000E5AF0">
        <w:rPr>
          <w:lang w:val="vi-VN"/>
        </w:rPr>
        <w:t xml:space="preserve"> </w:t>
      </w:r>
      <w:r w:rsidRPr="00BA5391">
        <w:rPr>
          <w:lang w:val="vi-VN"/>
        </w:rPr>
        <w:t>Đặc tả Use Case</w:t>
      </w:r>
      <w:r>
        <w:t xml:space="preserve"> t</w:t>
      </w:r>
      <w:r w:rsidRPr="00890B20">
        <w:rPr>
          <w:lang w:val="vi-VN"/>
        </w:rPr>
        <w:t>hêm giỏ hàng</w:t>
      </w:r>
      <w:bookmarkEnd w:id="145"/>
    </w:p>
    <w:tbl>
      <w:tblPr>
        <w:tblStyle w:val="TableGrid1"/>
        <w:tblW w:w="0" w:type="auto"/>
        <w:jc w:val="center"/>
        <w:tblLook w:val="04A0" w:firstRow="1" w:lastRow="0" w:firstColumn="1" w:lastColumn="0" w:noHBand="0" w:noVBand="1"/>
      </w:tblPr>
      <w:tblGrid>
        <w:gridCol w:w="2961"/>
        <w:gridCol w:w="5256"/>
      </w:tblGrid>
      <w:tr w:rsidR="00BC2F89" w:rsidRPr="00890B20" w14:paraId="06BC13EE" w14:textId="77777777" w:rsidTr="00FF0139">
        <w:trPr>
          <w:trHeight w:val="50"/>
          <w:jc w:val="center"/>
        </w:trPr>
        <w:tc>
          <w:tcPr>
            <w:tcW w:w="2961" w:type="dxa"/>
          </w:tcPr>
          <w:p w14:paraId="30A3F11D"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56" w:type="dxa"/>
          </w:tcPr>
          <w:p w14:paraId="1C65C17A"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Thêm sản phẩm vào giỏ hàng</w:t>
            </w:r>
          </w:p>
        </w:tc>
      </w:tr>
      <w:tr w:rsidR="00BC2F89" w:rsidRPr="00890B20" w14:paraId="14FCBA68" w14:textId="77777777" w:rsidTr="00FF0139">
        <w:trPr>
          <w:trHeight w:val="53"/>
          <w:jc w:val="center"/>
        </w:trPr>
        <w:tc>
          <w:tcPr>
            <w:tcW w:w="2961" w:type="dxa"/>
          </w:tcPr>
          <w:p w14:paraId="7855442F"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56" w:type="dxa"/>
          </w:tcPr>
          <w:p w14:paraId="7A25BE26" w14:textId="470AD074"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Khách hàng.</w:t>
            </w:r>
          </w:p>
        </w:tc>
      </w:tr>
      <w:tr w:rsidR="00BC2F89" w:rsidRPr="00890B20" w14:paraId="4854D405" w14:textId="77777777" w:rsidTr="00FF0139">
        <w:trPr>
          <w:trHeight w:val="61"/>
          <w:jc w:val="center"/>
        </w:trPr>
        <w:tc>
          <w:tcPr>
            <w:tcW w:w="2961" w:type="dxa"/>
          </w:tcPr>
          <w:p w14:paraId="3E87F256"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56" w:type="dxa"/>
          </w:tcPr>
          <w:p w14:paraId="00689CD2" w14:textId="33EF4606"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Khách hàng vào được website.</w:t>
            </w:r>
          </w:p>
        </w:tc>
      </w:tr>
      <w:tr w:rsidR="00BC2F89" w:rsidRPr="00890B20" w14:paraId="6C32CF88" w14:textId="77777777" w:rsidTr="00FF0139">
        <w:trPr>
          <w:trHeight w:val="80"/>
          <w:jc w:val="center"/>
        </w:trPr>
        <w:tc>
          <w:tcPr>
            <w:tcW w:w="2961" w:type="dxa"/>
          </w:tcPr>
          <w:p w14:paraId="79569257"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56" w:type="dxa"/>
          </w:tcPr>
          <w:p w14:paraId="0939099F" w14:textId="0C0BDBF6"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Khách hàng xem được các sản phẩm ở trang Web.</w:t>
            </w:r>
          </w:p>
        </w:tc>
      </w:tr>
      <w:tr w:rsidR="00BC2F89" w:rsidRPr="00890B20" w14:paraId="66256987" w14:textId="77777777" w:rsidTr="00FF0139">
        <w:trPr>
          <w:trHeight w:val="52"/>
          <w:jc w:val="center"/>
        </w:trPr>
        <w:tc>
          <w:tcPr>
            <w:tcW w:w="2961" w:type="dxa"/>
          </w:tcPr>
          <w:p w14:paraId="74508C24"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56" w:type="dxa"/>
          </w:tcPr>
          <w:p w14:paraId="511D251B"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Thêm được sản phẩm vào giỏ hàng.</w:t>
            </w:r>
          </w:p>
        </w:tc>
      </w:tr>
      <w:tr w:rsidR="00BC2F89" w:rsidRPr="00890B20" w14:paraId="728A8FF0" w14:textId="77777777" w:rsidTr="00FF0139">
        <w:trPr>
          <w:trHeight w:val="72"/>
          <w:jc w:val="center"/>
        </w:trPr>
        <w:tc>
          <w:tcPr>
            <w:tcW w:w="2961" w:type="dxa"/>
          </w:tcPr>
          <w:p w14:paraId="444E4F63"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56" w:type="dxa"/>
          </w:tcPr>
          <w:p w14:paraId="0B485FA9"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Button “Thêm vào giỏ” ở phần chi tiết sản phẩm</w:t>
            </w:r>
          </w:p>
        </w:tc>
      </w:tr>
      <w:tr w:rsidR="00BC2F89" w:rsidRPr="00890B20" w14:paraId="6516D827" w14:textId="77777777" w:rsidTr="00FF0139">
        <w:trPr>
          <w:trHeight w:val="141"/>
          <w:jc w:val="center"/>
        </w:trPr>
        <w:tc>
          <w:tcPr>
            <w:tcW w:w="8217" w:type="dxa"/>
            <w:gridSpan w:val="2"/>
          </w:tcPr>
          <w:p w14:paraId="48C0D735" w14:textId="77777777" w:rsidR="00BC2F89" w:rsidRPr="009946E1" w:rsidRDefault="00BC2F89" w:rsidP="00C362CB">
            <w:pPr>
              <w:spacing w:before="0" w:line="360" w:lineRule="auto"/>
              <w:ind w:firstLine="0"/>
              <w:jc w:val="left"/>
              <w:rPr>
                <w:rFonts w:ascii="Times New Roman" w:hAnsi="Times New Roman"/>
              </w:rPr>
            </w:pPr>
            <w:r w:rsidRPr="009946E1">
              <w:rPr>
                <w:rFonts w:ascii="Times New Roman" w:hAnsi="Times New Roman"/>
              </w:rPr>
              <w:t>Chuỗi sự kiện chính:</w:t>
            </w:r>
          </w:p>
          <w:p w14:paraId="290CF12F" w14:textId="77777777" w:rsidR="00BC2F89" w:rsidRPr="00890B20" w:rsidRDefault="00BC2F89" w:rsidP="00FE7FF7">
            <w:pPr>
              <w:numPr>
                <w:ilvl w:val="0"/>
                <w:numId w:val="47"/>
              </w:numPr>
              <w:spacing w:before="0" w:line="360" w:lineRule="auto"/>
              <w:jc w:val="left"/>
              <w:rPr>
                <w:rFonts w:ascii="Times New Roman" w:hAnsi="Times New Roman"/>
              </w:rPr>
            </w:pPr>
            <w:r w:rsidRPr="00890B20">
              <w:rPr>
                <w:rFonts w:ascii="Times New Roman" w:hAnsi="Times New Roman"/>
              </w:rPr>
              <w:t>User đăng nhập vào hệ thống.</w:t>
            </w:r>
          </w:p>
          <w:p w14:paraId="708D653F" w14:textId="77777777" w:rsidR="00BC2F89" w:rsidRPr="00AF4AE9" w:rsidRDefault="00BC2F89" w:rsidP="00FE7FF7">
            <w:pPr>
              <w:numPr>
                <w:ilvl w:val="0"/>
                <w:numId w:val="47"/>
              </w:numPr>
              <w:spacing w:before="0" w:line="360" w:lineRule="auto"/>
              <w:jc w:val="left"/>
              <w:rPr>
                <w:rFonts w:ascii="Times New Roman" w:hAnsi="Times New Roman"/>
              </w:rPr>
            </w:pPr>
            <w:r w:rsidRPr="00890B20">
              <w:rPr>
                <w:rFonts w:ascii="Times New Roman" w:hAnsi="Times New Roman"/>
              </w:rPr>
              <w:t>User kích hoạt button “Thêm vào giỏ”.</w:t>
            </w:r>
          </w:p>
          <w:p w14:paraId="1008BF07" w14:textId="671050E2" w:rsidR="00AF4AE9" w:rsidRPr="00D50637" w:rsidRDefault="00AF4AE9" w:rsidP="00FE7FF7">
            <w:pPr>
              <w:numPr>
                <w:ilvl w:val="0"/>
                <w:numId w:val="47"/>
              </w:numPr>
              <w:spacing w:before="0" w:line="360" w:lineRule="auto"/>
              <w:jc w:val="left"/>
              <w:rPr>
                <w:rFonts w:ascii="Times New Roman" w:hAnsi="Times New Roman"/>
              </w:rPr>
            </w:pPr>
            <w:r w:rsidRPr="00AF4AE9">
              <w:rPr>
                <w:rFonts w:ascii="Times New Roman" w:hAnsi="Times New Roman"/>
              </w:rPr>
              <w:t>Hệ thống kiểm tra số lượng sản phẩm</w:t>
            </w:r>
          </w:p>
          <w:p w14:paraId="522C4134" w14:textId="40E9D35F" w:rsidR="00D50637" w:rsidRPr="00890B20" w:rsidRDefault="00D50637" w:rsidP="00FE7FF7">
            <w:pPr>
              <w:numPr>
                <w:ilvl w:val="0"/>
                <w:numId w:val="47"/>
              </w:numPr>
              <w:spacing w:before="0" w:line="360" w:lineRule="auto"/>
              <w:jc w:val="left"/>
              <w:rPr>
                <w:rFonts w:ascii="Times New Roman" w:hAnsi="Times New Roman"/>
              </w:rPr>
            </w:pPr>
            <w:r w:rsidRPr="00D50637">
              <w:rPr>
                <w:rFonts w:ascii="Times New Roman" w:hAnsi="Times New Roman"/>
              </w:rPr>
              <w:t>Hệ thống kiểm tra sản phẩm đã có trong giỏ hàng hay chưa</w:t>
            </w:r>
          </w:p>
          <w:p w14:paraId="1C90B820" w14:textId="77777777" w:rsidR="00BC2F89" w:rsidRPr="00112A16" w:rsidRDefault="00BC2F89" w:rsidP="00FE7FF7">
            <w:pPr>
              <w:numPr>
                <w:ilvl w:val="0"/>
                <w:numId w:val="47"/>
              </w:numPr>
              <w:spacing w:before="0" w:line="360" w:lineRule="auto"/>
              <w:jc w:val="left"/>
              <w:rPr>
                <w:rFonts w:ascii="Times New Roman" w:hAnsi="Times New Roman"/>
              </w:rPr>
            </w:pPr>
            <w:r w:rsidRPr="00890B20">
              <w:rPr>
                <w:rFonts w:ascii="Times New Roman" w:hAnsi="Times New Roman"/>
              </w:rPr>
              <w:t>Hệ thống hiển thị thông tin về sản phẩm trong giỏ hàng như: hình ảnh, tên sản phẩm, giá thành, số lượng…</w:t>
            </w:r>
          </w:p>
          <w:p w14:paraId="7B722588" w14:textId="243108D8" w:rsidR="00112A16" w:rsidRPr="00890B20" w:rsidRDefault="00112A16" w:rsidP="00FE7FF7">
            <w:pPr>
              <w:numPr>
                <w:ilvl w:val="0"/>
                <w:numId w:val="47"/>
              </w:numPr>
              <w:spacing w:before="0" w:line="360" w:lineRule="auto"/>
              <w:jc w:val="left"/>
              <w:rPr>
                <w:rFonts w:ascii="Times New Roman" w:hAnsi="Times New Roman"/>
              </w:rPr>
            </w:pPr>
            <w:r w:rsidRPr="00112A16">
              <w:rPr>
                <w:rFonts w:ascii="Times New Roman" w:hAnsi="Times New Roman"/>
              </w:rPr>
              <w:t>Hệ thống thông báo "Thêm vào giỏ hàng thành công"</w:t>
            </w:r>
          </w:p>
        </w:tc>
      </w:tr>
      <w:tr w:rsidR="00BC2F89" w:rsidRPr="00890B20" w14:paraId="05FD9592" w14:textId="77777777" w:rsidTr="00FF0139">
        <w:trPr>
          <w:trHeight w:val="126"/>
          <w:jc w:val="center"/>
        </w:trPr>
        <w:tc>
          <w:tcPr>
            <w:tcW w:w="8217" w:type="dxa"/>
            <w:gridSpan w:val="2"/>
          </w:tcPr>
          <w:p w14:paraId="386F32D9" w14:textId="77777777" w:rsidR="00BC2F89" w:rsidRPr="00AF4AE9" w:rsidRDefault="00BC2F89" w:rsidP="00796EB1">
            <w:pPr>
              <w:spacing w:before="0" w:line="360" w:lineRule="auto"/>
              <w:ind w:firstLine="0"/>
              <w:jc w:val="left"/>
              <w:rPr>
                <w:rFonts w:ascii="Times New Roman" w:hAnsi="Times New Roman"/>
              </w:rPr>
            </w:pPr>
            <w:r w:rsidRPr="00AF4AE9">
              <w:rPr>
                <w:rFonts w:ascii="Times New Roman" w:hAnsi="Times New Roman"/>
              </w:rPr>
              <w:t>Ngoại lệ:</w:t>
            </w:r>
          </w:p>
          <w:p w14:paraId="7160C904" w14:textId="2AC5A368" w:rsidR="00600FBC" w:rsidRPr="000747EC" w:rsidRDefault="00600FBC" w:rsidP="00600FBC">
            <w:pPr>
              <w:spacing w:before="0" w:line="360" w:lineRule="auto"/>
              <w:ind w:left="360" w:firstLine="0"/>
              <w:jc w:val="left"/>
              <w:rPr>
                <w:rFonts w:ascii="Times New Roman" w:hAnsi="Times New Roman"/>
              </w:rPr>
            </w:pPr>
            <w:r w:rsidRPr="00600FBC">
              <w:rPr>
                <w:rFonts w:ascii="Times New Roman" w:hAnsi="Times New Roman"/>
              </w:rPr>
              <w:t>3.A) Số lượng tồn kho không đủ</w:t>
            </w:r>
          </w:p>
          <w:p w14:paraId="290C8315" w14:textId="64763355" w:rsidR="00600FBC" w:rsidRPr="000747EC" w:rsidRDefault="00600FBC" w:rsidP="00600FBC">
            <w:pPr>
              <w:spacing w:before="0" w:line="360" w:lineRule="auto"/>
              <w:ind w:left="360" w:firstLine="0"/>
              <w:jc w:val="left"/>
              <w:rPr>
                <w:rFonts w:ascii="Times New Roman" w:hAnsi="Times New Roman"/>
              </w:rPr>
            </w:pPr>
            <w:r w:rsidRPr="00600FBC">
              <w:rPr>
                <w:rFonts w:ascii="Times New Roman" w:hAnsi="Times New Roman"/>
              </w:rPr>
              <w:t>3.A.1) Hệ thống thông báo: “Sản phẩm không đủ số lượng trong kho</w:t>
            </w:r>
          </w:p>
          <w:p w14:paraId="0401CEE4" w14:textId="5A396BB7" w:rsidR="00600FBC" w:rsidRPr="00917975" w:rsidRDefault="00600FBC" w:rsidP="00600FBC">
            <w:pPr>
              <w:spacing w:before="0" w:line="360" w:lineRule="auto"/>
              <w:ind w:left="360" w:firstLine="0"/>
              <w:jc w:val="left"/>
              <w:rPr>
                <w:rFonts w:ascii="Times New Roman" w:hAnsi="Times New Roman"/>
              </w:rPr>
            </w:pPr>
            <w:r w:rsidRPr="00600FBC">
              <w:rPr>
                <w:rFonts w:ascii="Times New Roman" w:hAnsi="Times New Roman"/>
              </w:rPr>
              <w:t xml:space="preserve">3.A.2) Luồng sự kiện quay lại bước </w:t>
            </w:r>
            <w:r w:rsidRPr="00917975">
              <w:rPr>
                <w:rFonts w:ascii="Times New Roman" w:hAnsi="Times New Roman"/>
              </w:rPr>
              <w:t>2</w:t>
            </w:r>
          </w:p>
          <w:p w14:paraId="1C8E2645" w14:textId="4335AFF5" w:rsidR="00600FBC" w:rsidRPr="000747EC" w:rsidRDefault="00600FBC" w:rsidP="00600FBC">
            <w:pPr>
              <w:spacing w:before="0" w:line="360" w:lineRule="auto"/>
              <w:ind w:left="360" w:firstLine="0"/>
              <w:jc w:val="left"/>
              <w:rPr>
                <w:rFonts w:ascii="Times New Roman" w:hAnsi="Times New Roman"/>
              </w:rPr>
            </w:pPr>
            <w:r w:rsidRPr="00600FBC">
              <w:rPr>
                <w:rFonts w:ascii="Times New Roman" w:hAnsi="Times New Roman"/>
              </w:rPr>
              <w:t>4.A) Sản phẩm đã đạt số lượng tối đa cho phép trong giỏ</w:t>
            </w:r>
          </w:p>
          <w:p w14:paraId="16D110B9" w14:textId="7AF8C569" w:rsidR="00600FBC" w:rsidRPr="000747EC" w:rsidRDefault="00600FBC" w:rsidP="00600FBC">
            <w:pPr>
              <w:spacing w:before="0" w:line="360" w:lineRule="auto"/>
              <w:ind w:left="360" w:firstLine="0"/>
              <w:jc w:val="left"/>
              <w:rPr>
                <w:rFonts w:ascii="Times New Roman" w:hAnsi="Times New Roman"/>
              </w:rPr>
            </w:pPr>
            <w:r w:rsidRPr="00600FBC">
              <w:rPr>
                <w:rFonts w:ascii="Times New Roman" w:hAnsi="Times New Roman"/>
              </w:rPr>
              <w:t>4.A.1) Hệ thống thông báo: “Bạn đã đạt số lượng tối đa cho sản phẩm này.</w:t>
            </w:r>
            <w:r w:rsidR="00887183" w:rsidRPr="000747EC">
              <w:rPr>
                <w:rFonts w:ascii="Times New Roman" w:hAnsi="Times New Roman"/>
              </w:rPr>
              <w:t>”</w:t>
            </w:r>
          </w:p>
          <w:p w14:paraId="6D12D18A" w14:textId="4DFFC5D7" w:rsidR="00BC2F89" w:rsidRPr="00190420" w:rsidRDefault="00600FBC" w:rsidP="00600FBC">
            <w:pPr>
              <w:keepNext/>
              <w:spacing w:before="0" w:line="360" w:lineRule="auto"/>
              <w:ind w:left="360" w:firstLine="0"/>
              <w:jc w:val="left"/>
              <w:rPr>
                <w:b/>
                <w:bCs/>
              </w:rPr>
            </w:pPr>
            <w:r w:rsidRPr="00600FBC">
              <w:rPr>
                <w:rFonts w:ascii="Times New Roman" w:hAnsi="Times New Roman"/>
              </w:rPr>
              <w:t xml:space="preserve">4.A.2) </w:t>
            </w:r>
            <w:r w:rsidR="00190420" w:rsidRPr="00190420">
              <w:rPr>
                <w:rFonts w:ascii="Times New Roman" w:hAnsi="Times New Roman"/>
              </w:rPr>
              <w:t>Luồng sự kiện quay lại bước 2</w:t>
            </w:r>
          </w:p>
        </w:tc>
      </w:tr>
    </w:tbl>
    <w:p w14:paraId="4B912031" w14:textId="77777777" w:rsidR="00C362CB" w:rsidRPr="00600FBC" w:rsidRDefault="00C362CB" w:rsidP="00C362CB">
      <w:bookmarkStart w:id="146" w:name="_Toc212341108"/>
    </w:p>
    <w:bookmarkEnd w:id="146"/>
    <w:p w14:paraId="2AFD08A5" w14:textId="641E3C9B" w:rsidR="00AA2DC3" w:rsidRPr="00ED4754" w:rsidRDefault="00AF4AE9" w:rsidP="00FE7FF7">
      <w:pPr>
        <w:pStyle w:val="ListParagraph"/>
        <w:numPr>
          <w:ilvl w:val="1"/>
          <w:numId w:val="45"/>
        </w:numPr>
        <w:spacing w:before="0" w:line="360" w:lineRule="auto"/>
        <w:jc w:val="left"/>
        <w:rPr>
          <w:b/>
          <w:bCs/>
          <w:lang w:val="en-US"/>
        </w:rPr>
      </w:pPr>
      <w:r w:rsidRPr="00ED4754">
        <w:rPr>
          <w:b/>
          <w:bCs/>
          <w:lang w:val="en-US"/>
        </w:rPr>
        <w:t>X</w:t>
      </w:r>
      <w:r w:rsidR="00BC2F89" w:rsidRPr="00ED4754">
        <w:rPr>
          <w:b/>
          <w:bCs/>
        </w:rPr>
        <w:t>em giỏ hàng</w:t>
      </w:r>
    </w:p>
    <w:p w14:paraId="4D6C3F2D" w14:textId="2E6CE2CF" w:rsidR="001B1047" w:rsidRDefault="001B1047" w:rsidP="00981DB4">
      <w:pPr>
        <w:pStyle w:val="Caption"/>
        <w:keepNext/>
        <w:spacing w:line="360" w:lineRule="auto"/>
      </w:pPr>
      <w:bookmarkStart w:id="147" w:name="_Toc216254489"/>
      <w:r>
        <w:t xml:space="preserve">Bảng </w:t>
      </w:r>
      <w:fldSimple w:instr=" STYLEREF 1 \s ">
        <w:r w:rsidR="00E629C6">
          <w:rPr>
            <w:noProof/>
          </w:rPr>
          <w:t>2</w:t>
        </w:r>
      </w:fldSimple>
      <w:r w:rsidR="007332FC">
        <w:noBreakHyphen/>
      </w:r>
      <w:fldSimple w:instr=" SEQ Bảng \* ARABIC \s 1 ">
        <w:r w:rsidR="00E629C6">
          <w:rPr>
            <w:noProof/>
          </w:rPr>
          <w:t>28</w:t>
        </w:r>
      </w:fldSimple>
      <w:r>
        <w:t xml:space="preserve"> </w:t>
      </w:r>
      <w:r w:rsidRPr="00C66AF4">
        <w:rPr>
          <w:lang w:val="vi-VN"/>
        </w:rPr>
        <w:t>Đặc tả Use Case</w:t>
      </w:r>
      <w:r w:rsidRPr="00615363">
        <w:rPr>
          <w:lang w:val="vi-VN"/>
        </w:rPr>
        <w:t xml:space="preserve"> </w:t>
      </w:r>
      <w:r>
        <w:t>xem</w:t>
      </w:r>
      <w:r w:rsidRPr="00890B20">
        <w:rPr>
          <w:lang w:val="vi-VN"/>
        </w:rPr>
        <w:t xml:space="preserve"> giỏ hàng</w:t>
      </w:r>
      <w:bookmarkEnd w:id="147"/>
    </w:p>
    <w:tbl>
      <w:tblPr>
        <w:tblStyle w:val="TableGrid1"/>
        <w:tblW w:w="0" w:type="auto"/>
        <w:jc w:val="center"/>
        <w:tblLook w:val="04A0" w:firstRow="1" w:lastRow="0" w:firstColumn="1" w:lastColumn="0" w:noHBand="0" w:noVBand="1"/>
      </w:tblPr>
      <w:tblGrid>
        <w:gridCol w:w="2888"/>
        <w:gridCol w:w="5349"/>
      </w:tblGrid>
      <w:tr w:rsidR="00BC2F89" w:rsidRPr="00890B20" w14:paraId="34B84E59" w14:textId="77777777" w:rsidTr="00FF0139">
        <w:trPr>
          <w:trHeight w:val="238"/>
          <w:jc w:val="center"/>
        </w:trPr>
        <w:tc>
          <w:tcPr>
            <w:tcW w:w="2888" w:type="dxa"/>
            <w:tcBorders>
              <w:top w:val="single" w:sz="4" w:space="0" w:color="auto"/>
              <w:left w:val="single" w:sz="4" w:space="0" w:color="auto"/>
              <w:bottom w:val="single" w:sz="4" w:space="0" w:color="auto"/>
              <w:right w:val="single" w:sz="4" w:space="0" w:color="auto"/>
            </w:tcBorders>
            <w:hideMark/>
          </w:tcPr>
          <w:p w14:paraId="03F7289A"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349" w:type="dxa"/>
            <w:tcBorders>
              <w:top w:val="single" w:sz="4" w:space="0" w:color="auto"/>
              <w:left w:val="single" w:sz="4" w:space="0" w:color="auto"/>
              <w:bottom w:val="single" w:sz="4" w:space="0" w:color="auto"/>
              <w:right w:val="single" w:sz="4" w:space="0" w:color="auto"/>
            </w:tcBorders>
            <w:hideMark/>
          </w:tcPr>
          <w:p w14:paraId="3BDD52A5"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Xem giỏ hàng</w:t>
            </w:r>
          </w:p>
        </w:tc>
      </w:tr>
      <w:tr w:rsidR="00BC2F89" w:rsidRPr="00890B20" w14:paraId="6B7AC6BC" w14:textId="77777777" w:rsidTr="00FF0139">
        <w:trPr>
          <w:trHeight w:val="477"/>
          <w:jc w:val="center"/>
        </w:trPr>
        <w:tc>
          <w:tcPr>
            <w:tcW w:w="2888" w:type="dxa"/>
            <w:tcBorders>
              <w:top w:val="single" w:sz="4" w:space="0" w:color="auto"/>
              <w:left w:val="single" w:sz="4" w:space="0" w:color="auto"/>
              <w:bottom w:val="single" w:sz="4" w:space="0" w:color="auto"/>
              <w:right w:val="single" w:sz="4" w:space="0" w:color="auto"/>
            </w:tcBorders>
            <w:hideMark/>
          </w:tcPr>
          <w:p w14:paraId="1DA26DF9"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349" w:type="dxa"/>
            <w:tcBorders>
              <w:top w:val="single" w:sz="4" w:space="0" w:color="auto"/>
              <w:left w:val="single" w:sz="4" w:space="0" w:color="auto"/>
              <w:bottom w:val="single" w:sz="4" w:space="0" w:color="auto"/>
              <w:right w:val="single" w:sz="4" w:space="0" w:color="auto"/>
            </w:tcBorders>
            <w:hideMark/>
          </w:tcPr>
          <w:p w14:paraId="7B61A16D" w14:textId="053C34AC" w:rsidR="00BC2F89" w:rsidRPr="0075528B" w:rsidRDefault="00BC2F89" w:rsidP="00FF0139">
            <w:pPr>
              <w:spacing w:before="0" w:line="240" w:lineRule="auto"/>
              <w:ind w:firstLine="0"/>
              <w:jc w:val="left"/>
              <w:rPr>
                <w:rFonts w:ascii="Times New Roman" w:hAnsi="Times New Roman"/>
                <w:lang w:val="en-US"/>
              </w:rPr>
            </w:pPr>
            <w:r w:rsidRPr="00890B20">
              <w:rPr>
                <w:rFonts w:ascii="Times New Roman" w:hAnsi="Times New Roman"/>
              </w:rPr>
              <w:t>Khách hàng</w:t>
            </w:r>
          </w:p>
        </w:tc>
      </w:tr>
      <w:tr w:rsidR="00BC2F89" w:rsidRPr="00890B20" w14:paraId="08CBC49D" w14:textId="77777777" w:rsidTr="00FF0139">
        <w:trPr>
          <w:trHeight w:val="208"/>
          <w:jc w:val="center"/>
        </w:trPr>
        <w:tc>
          <w:tcPr>
            <w:tcW w:w="2888" w:type="dxa"/>
            <w:tcBorders>
              <w:top w:val="single" w:sz="4" w:space="0" w:color="auto"/>
              <w:left w:val="single" w:sz="4" w:space="0" w:color="auto"/>
              <w:bottom w:val="single" w:sz="4" w:space="0" w:color="auto"/>
              <w:right w:val="single" w:sz="4" w:space="0" w:color="auto"/>
            </w:tcBorders>
            <w:hideMark/>
          </w:tcPr>
          <w:p w14:paraId="6027091D"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349" w:type="dxa"/>
            <w:tcBorders>
              <w:top w:val="single" w:sz="4" w:space="0" w:color="auto"/>
              <w:left w:val="single" w:sz="4" w:space="0" w:color="auto"/>
              <w:bottom w:val="single" w:sz="4" w:space="0" w:color="auto"/>
              <w:right w:val="single" w:sz="4" w:space="0" w:color="auto"/>
            </w:tcBorders>
            <w:hideMark/>
          </w:tcPr>
          <w:p w14:paraId="54959040" w14:textId="26076862" w:rsidR="00BC2F89" w:rsidRPr="00E22D07" w:rsidRDefault="00BC2F89" w:rsidP="00FF0139">
            <w:pPr>
              <w:spacing w:before="0" w:line="240" w:lineRule="auto"/>
              <w:ind w:firstLine="0"/>
              <w:jc w:val="left"/>
              <w:rPr>
                <w:rFonts w:ascii="Times New Roman" w:hAnsi="Times New Roman"/>
              </w:rPr>
            </w:pPr>
            <w:r w:rsidRPr="00890B20">
              <w:rPr>
                <w:rFonts w:ascii="Times New Roman" w:hAnsi="Times New Roman"/>
              </w:rPr>
              <w:t>Khách hàng vào được website</w:t>
            </w:r>
          </w:p>
        </w:tc>
      </w:tr>
      <w:tr w:rsidR="00BC2F89" w:rsidRPr="00890B20" w14:paraId="05F9B295" w14:textId="77777777" w:rsidTr="00FF0139">
        <w:trPr>
          <w:trHeight w:val="208"/>
          <w:jc w:val="center"/>
        </w:trPr>
        <w:tc>
          <w:tcPr>
            <w:tcW w:w="2888" w:type="dxa"/>
            <w:tcBorders>
              <w:top w:val="single" w:sz="4" w:space="0" w:color="auto"/>
              <w:left w:val="single" w:sz="4" w:space="0" w:color="auto"/>
              <w:bottom w:val="single" w:sz="4" w:space="0" w:color="auto"/>
              <w:right w:val="single" w:sz="4" w:space="0" w:color="auto"/>
            </w:tcBorders>
            <w:hideMark/>
          </w:tcPr>
          <w:p w14:paraId="0C427AF4"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349" w:type="dxa"/>
            <w:tcBorders>
              <w:top w:val="single" w:sz="4" w:space="0" w:color="auto"/>
              <w:left w:val="single" w:sz="4" w:space="0" w:color="auto"/>
              <w:bottom w:val="single" w:sz="4" w:space="0" w:color="auto"/>
              <w:right w:val="single" w:sz="4" w:space="0" w:color="auto"/>
            </w:tcBorders>
            <w:hideMark/>
          </w:tcPr>
          <w:p w14:paraId="6D7393CB" w14:textId="61F5994F" w:rsidR="00BC2F89" w:rsidRPr="00E22D07" w:rsidRDefault="00BC2F89" w:rsidP="00FF0139">
            <w:pPr>
              <w:spacing w:before="0" w:line="240" w:lineRule="auto"/>
              <w:ind w:firstLine="0"/>
              <w:jc w:val="left"/>
              <w:rPr>
                <w:rFonts w:ascii="Times New Roman" w:hAnsi="Times New Roman"/>
              </w:rPr>
            </w:pPr>
            <w:r w:rsidRPr="00890B20">
              <w:rPr>
                <w:rFonts w:ascii="Times New Roman" w:hAnsi="Times New Roman"/>
              </w:rPr>
              <w:t>Khách hàng đã thêm sản phẩm giỏ hàng</w:t>
            </w:r>
          </w:p>
        </w:tc>
      </w:tr>
      <w:tr w:rsidR="00BC2F89" w:rsidRPr="00890B20" w14:paraId="40A444A4" w14:textId="77777777" w:rsidTr="00FF0139">
        <w:trPr>
          <w:trHeight w:val="431"/>
          <w:jc w:val="center"/>
        </w:trPr>
        <w:tc>
          <w:tcPr>
            <w:tcW w:w="2888" w:type="dxa"/>
            <w:tcBorders>
              <w:top w:val="single" w:sz="4" w:space="0" w:color="auto"/>
              <w:left w:val="single" w:sz="4" w:space="0" w:color="auto"/>
              <w:bottom w:val="single" w:sz="4" w:space="0" w:color="auto"/>
              <w:right w:val="single" w:sz="4" w:space="0" w:color="auto"/>
            </w:tcBorders>
            <w:hideMark/>
          </w:tcPr>
          <w:p w14:paraId="5744BDE4"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349" w:type="dxa"/>
            <w:tcBorders>
              <w:top w:val="single" w:sz="4" w:space="0" w:color="auto"/>
              <w:left w:val="single" w:sz="4" w:space="0" w:color="auto"/>
              <w:bottom w:val="single" w:sz="4" w:space="0" w:color="auto"/>
              <w:right w:val="single" w:sz="4" w:space="0" w:color="auto"/>
            </w:tcBorders>
            <w:hideMark/>
          </w:tcPr>
          <w:p w14:paraId="0335C3C6" w14:textId="71BD5F62" w:rsidR="00BC2F89" w:rsidRPr="00E22D07" w:rsidRDefault="00BC2F89" w:rsidP="00FF0139">
            <w:pPr>
              <w:spacing w:before="0" w:line="240" w:lineRule="auto"/>
              <w:ind w:firstLine="0"/>
              <w:jc w:val="left"/>
              <w:rPr>
                <w:rFonts w:ascii="Times New Roman" w:hAnsi="Times New Roman"/>
              </w:rPr>
            </w:pPr>
            <w:r w:rsidRPr="00890B20">
              <w:rPr>
                <w:rFonts w:ascii="Times New Roman" w:hAnsi="Times New Roman"/>
              </w:rPr>
              <w:t>Khách hàng xem được tất cả sản phẩm đã thêm vào giỏ hàng</w:t>
            </w:r>
          </w:p>
        </w:tc>
      </w:tr>
      <w:tr w:rsidR="00BC2F89" w:rsidRPr="00890B20" w14:paraId="11B18A9B" w14:textId="77777777" w:rsidTr="00FF0139">
        <w:trPr>
          <w:trHeight w:val="208"/>
          <w:jc w:val="center"/>
        </w:trPr>
        <w:tc>
          <w:tcPr>
            <w:tcW w:w="2888" w:type="dxa"/>
            <w:tcBorders>
              <w:top w:val="single" w:sz="4" w:space="0" w:color="auto"/>
              <w:left w:val="single" w:sz="4" w:space="0" w:color="auto"/>
              <w:bottom w:val="single" w:sz="4" w:space="0" w:color="auto"/>
              <w:right w:val="single" w:sz="4" w:space="0" w:color="auto"/>
            </w:tcBorders>
            <w:hideMark/>
          </w:tcPr>
          <w:p w14:paraId="78EA2CE1"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349" w:type="dxa"/>
            <w:tcBorders>
              <w:top w:val="single" w:sz="4" w:space="0" w:color="auto"/>
              <w:left w:val="single" w:sz="4" w:space="0" w:color="auto"/>
              <w:bottom w:val="single" w:sz="4" w:space="0" w:color="auto"/>
              <w:right w:val="single" w:sz="4" w:space="0" w:color="auto"/>
            </w:tcBorders>
            <w:hideMark/>
          </w:tcPr>
          <w:p w14:paraId="4AC8BAC2" w14:textId="0ACE74C7" w:rsidR="00BC2F89" w:rsidRPr="0075528B" w:rsidRDefault="00BC2F89" w:rsidP="00FF0139">
            <w:pPr>
              <w:spacing w:before="0" w:line="240" w:lineRule="auto"/>
              <w:ind w:firstLine="0"/>
              <w:jc w:val="left"/>
              <w:rPr>
                <w:rFonts w:ascii="Times New Roman" w:hAnsi="Times New Roman"/>
              </w:rPr>
            </w:pPr>
            <w:r w:rsidRPr="00890B20">
              <w:rPr>
                <w:rFonts w:ascii="Times New Roman" w:hAnsi="Times New Roman"/>
              </w:rPr>
              <w:t xml:space="preserve">Logo “giỏ hàng” ở trên </w:t>
            </w:r>
            <w:r w:rsidR="0075528B" w:rsidRPr="0075528B">
              <w:rPr>
                <w:rFonts w:ascii="Times New Roman" w:hAnsi="Times New Roman"/>
              </w:rPr>
              <w:t>thanh đầu trang</w:t>
            </w:r>
          </w:p>
        </w:tc>
      </w:tr>
      <w:tr w:rsidR="00BC2F89" w:rsidRPr="00890B20" w14:paraId="65023EA6" w14:textId="77777777" w:rsidTr="00FF0139">
        <w:trPr>
          <w:trHeight w:val="1050"/>
          <w:jc w:val="center"/>
        </w:trPr>
        <w:tc>
          <w:tcPr>
            <w:tcW w:w="8237" w:type="dxa"/>
            <w:gridSpan w:val="2"/>
            <w:tcBorders>
              <w:top w:val="single" w:sz="4" w:space="0" w:color="auto"/>
              <w:left w:val="single" w:sz="4" w:space="0" w:color="auto"/>
              <w:bottom w:val="single" w:sz="4" w:space="0" w:color="auto"/>
              <w:right w:val="single" w:sz="4" w:space="0" w:color="auto"/>
            </w:tcBorders>
            <w:hideMark/>
          </w:tcPr>
          <w:p w14:paraId="631F25E3" w14:textId="77777777" w:rsidR="00BC2F89" w:rsidRPr="009B4C26" w:rsidRDefault="00BC2F89" w:rsidP="003A5C35">
            <w:pPr>
              <w:spacing w:before="0" w:line="360" w:lineRule="auto"/>
              <w:ind w:firstLine="0"/>
              <w:jc w:val="left"/>
              <w:rPr>
                <w:rFonts w:ascii="Times New Roman" w:hAnsi="Times New Roman"/>
              </w:rPr>
            </w:pPr>
            <w:r w:rsidRPr="009B4C26">
              <w:rPr>
                <w:rFonts w:ascii="Times New Roman" w:hAnsi="Times New Roman"/>
              </w:rPr>
              <w:t>Chuỗi sự kiện chính:</w:t>
            </w:r>
          </w:p>
          <w:p w14:paraId="3CFD5D8A" w14:textId="1E8C224F" w:rsidR="00BC2F89" w:rsidRPr="009B4C26" w:rsidRDefault="00BC2F89" w:rsidP="00FE7FF7">
            <w:pPr>
              <w:numPr>
                <w:ilvl w:val="0"/>
                <w:numId w:val="48"/>
              </w:numPr>
              <w:spacing w:before="0" w:line="360" w:lineRule="auto"/>
              <w:jc w:val="left"/>
              <w:rPr>
                <w:rFonts w:ascii="Times New Roman" w:hAnsi="Times New Roman"/>
              </w:rPr>
            </w:pPr>
            <w:r w:rsidRPr="009B4C26">
              <w:rPr>
                <w:rFonts w:ascii="Times New Roman" w:hAnsi="Times New Roman"/>
              </w:rPr>
              <w:t>Khách hàng đăng nhập vào hệ thống.</w:t>
            </w:r>
          </w:p>
          <w:p w14:paraId="5EFA5C6F" w14:textId="6DE9428A" w:rsidR="00BC2F89" w:rsidRPr="009B4C26" w:rsidRDefault="00BC2F89" w:rsidP="00FE7FF7">
            <w:pPr>
              <w:numPr>
                <w:ilvl w:val="0"/>
                <w:numId w:val="48"/>
              </w:numPr>
              <w:spacing w:before="0" w:line="360" w:lineRule="auto"/>
              <w:jc w:val="left"/>
              <w:rPr>
                <w:rFonts w:ascii="Times New Roman" w:hAnsi="Times New Roman"/>
              </w:rPr>
            </w:pPr>
            <w:r w:rsidRPr="009B4C26">
              <w:rPr>
                <w:rFonts w:ascii="Times New Roman" w:hAnsi="Times New Roman"/>
              </w:rPr>
              <w:lastRenderedPageBreak/>
              <w:t>Khách mở menu giỏ hàng</w:t>
            </w:r>
          </w:p>
          <w:p w14:paraId="103DE02F" w14:textId="278CA737" w:rsidR="002D719B" w:rsidRPr="009B4C26" w:rsidRDefault="002D719B" w:rsidP="00FE7FF7">
            <w:pPr>
              <w:numPr>
                <w:ilvl w:val="0"/>
                <w:numId w:val="48"/>
              </w:numPr>
              <w:spacing w:before="0" w:line="360" w:lineRule="auto"/>
              <w:jc w:val="left"/>
              <w:rPr>
                <w:rFonts w:ascii="Times New Roman" w:hAnsi="Times New Roman"/>
              </w:rPr>
            </w:pPr>
            <w:r w:rsidRPr="009B4C26">
              <w:rPr>
                <w:rFonts w:ascii="Times New Roman" w:hAnsi="Times New Roman"/>
              </w:rPr>
              <w:t>Hệ thống kiểm tra giỏ hàng của Khách hàng</w:t>
            </w:r>
          </w:p>
          <w:p w14:paraId="45B8FE58" w14:textId="46F98828" w:rsidR="00BC2F89" w:rsidRPr="009B4C26" w:rsidRDefault="00BC2F89" w:rsidP="00FE7FF7">
            <w:pPr>
              <w:numPr>
                <w:ilvl w:val="0"/>
                <w:numId w:val="48"/>
              </w:numPr>
              <w:spacing w:before="0" w:line="360" w:lineRule="auto"/>
              <w:jc w:val="left"/>
              <w:rPr>
                <w:rFonts w:ascii="Times New Roman" w:hAnsi="Times New Roman"/>
              </w:rPr>
            </w:pPr>
            <w:r w:rsidRPr="009B4C26">
              <w:rPr>
                <w:rFonts w:ascii="Times New Roman" w:hAnsi="Times New Roman"/>
              </w:rPr>
              <w:t>Khách hàng xem được tất cả sản phẩm đã thêm vào giỏ hàng</w:t>
            </w:r>
          </w:p>
        </w:tc>
      </w:tr>
      <w:tr w:rsidR="00BC2F89" w:rsidRPr="00890B20" w14:paraId="25EBC436" w14:textId="77777777" w:rsidTr="00FF0139">
        <w:trPr>
          <w:trHeight w:val="599"/>
          <w:jc w:val="center"/>
        </w:trPr>
        <w:tc>
          <w:tcPr>
            <w:tcW w:w="8237" w:type="dxa"/>
            <w:gridSpan w:val="2"/>
            <w:tcBorders>
              <w:top w:val="single" w:sz="4" w:space="0" w:color="auto"/>
              <w:left w:val="single" w:sz="4" w:space="0" w:color="auto"/>
              <w:right w:val="single" w:sz="4" w:space="0" w:color="auto"/>
            </w:tcBorders>
          </w:tcPr>
          <w:p w14:paraId="222A477D" w14:textId="77777777" w:rsidR="00BC2F89" w:rsidRPr="009B4C26" w:rsidRDefault="00BC2F89" w:rsidP="003A5C35">
            <w:pPr>
              <w:spacing w:before="0" w:line="360" w:lineRule="auto"/>
              <w:ind w:firstLine="0"/>
              <w:jc w:val="left"/>
              <w:rPr>
                <w:rFonts w:ascii="Times New Roman" w:hAnsi="Times New Roman"/>
              </w:rPr>
            </w:pPr>
            <w:r w:rsidRPr="009B4C26">
              <w:rPr>
                <w:rFonts w:ascii="Times New Roman" w:hAnsi="Times New Roman"/>
              </w:rPr>
              <w:lastRenderedPageBreak/>
              <w:t>Ngoại lệ:</w:t>
            </w:r>
          </w:p>
          <w:p w14:paraId="1616F395" w14:textId="2A89BA8C" w:rsidR="00555FB2" w:rsidRPr="00555FB2" w:rsidRDefault="00555FB2" w:rsidP="00555FB2">
            <w:pPr>
              <w:keepNext/>
              <w:spacing w:before="0" w:line="360" w:lineRule="auto"/>
              <w:ind w:left="360" w:firstLine="0"/>
              <w:jc w:val="left"/>
              <w:rPr>
                <w:rFonts w:ascii="Times New Roman" w:hAnsi="Times New Roman"/>
                <w:lang w:val="en-US"/>
              </w:rPr>
            </w:pPr>
            <w:r w:rsidRPr="00555FB2">
              <w:rPr>
                <w:rFonts w:ascii="Times New Roman" w:hAnsi="Times New Roman"/>
              </w:rPr>
              <w:t>3.A) Giỏ hàng trống</w:t>
            </w:r>
          </w:p>
          <w:p w14:paraId="098B520E" w14:textId="77777777" w:rsidR="00555FB2" w:rsidRPr="00555FB2" w:rsidRDefault="00555FB2" w:rsidP="00555FB2">
            <w:pPr>
              <w:keepNext/>
              <w:spacing w:before="0" w:line="360" w:lineRule="auto"/>
              <w:ind w:left="360" w:firstLine="0"/>
              <w:jc w:val="left"/>
              <w:rPr>
                <w:rFonts w:ascii="Times New Roman" w:hAnsi="Times New Roman"/>
              </w:rPr>
            </w:pPr>
            <w:r w:rsidRPr="00555FB2">
              <w:rPr>
                <w:rFonts w:ascii="Times New Roman" w:hAnsi="Times New Roman"/>
              </w:rPr>
              <w:t>3.A.1) Hệ thống thông báo: “Giỏ hàng của bạn đang trống.”</w:t>
            </w:r>
          </w:p>
          <w:p w14:paraId="4B055070" w14:textId="40D79C08" w:rsidR="004276F2" w:rsidRPr="00555FB2" w:rsidRDefault="00555FB2" w:rsidP="00555FB2">
            <w:pPr>
              <w:keepNext/>
              <w:spacing w:before="0" w:line="360" w:lineRule="auto"/>
              <w:ind w:left="360" w:firstLine="0"/>
              <w:jc w:val="left"/>
              <w:rPr>
                <w:rFonts w:ascii="Times New Roman" w:hAnsi="Times New Roman"/>
              </w:rPr>
            </w:pPr>
            <w:r w:rsidRPr="00555FB2">
              <w:rPr>
                <w:rFonts w:ascii="Times New Roman" w:hAnsi="Times New Roman"/>
              </w:rPr>
              <w:t>3.A.2) Hệ thống vẫn hiển thị trang giỏ hàng nhưng không có sản phẩm.</w:t>
            </w:r>
          </w:p>
        </w:tc>
      </w:tr>
    </w:tbl>
    <w:p w14:paraId="27ED3911" w14:textId="77777777" w:rsidR="005D0199" w:rsidRPr="00615363" w:rsidRDefault="005D0199">
      <w:pPr>
        <w:pStyle w:val="Caption"/>
        <w:rPr>
          <w:lang w:val="vi-VN"/>
        </w:rPr>
      </w:pPr>
      <w:bookmarkStart w:id="148" w:name="_Toc212341109"/>
    </w:p>
    <w:bookmarkEnd w:id="148"/>
    <w:p w14:paraId="7D028EE8" w14:textId="40F23A7D" w:rsidR="00B119D2" w:rsidRPr="00ED4754" w:rsidRDefault="00BC2F89" w:rsidP="00FE7FF7">
      <w:pPr>
        <w:pStyle w:val="ListParagraph"/>
        <w:numPr>
          <w:ilvl w:val="1"/>
          <w:numId w:val="45"/>
        </w:numPr>
        <w:spacing w:before="0" w:line="360" w:lineRule="auto"/>
        <w:jc w:val="left"/>
        <w:rPr>
          <w:b/>
          <w:bCs/>
          <w:lang w:val="en-US"/>
        </w:rPr>
      </w:pPr>
      <w:r w:rsidRPr="00ED4754">
        <w:rPr>
          <w:b/>
          <w:bCs/>
        </w:rPr>
        <w:t>Xoá giỏ hàng</w:t>
      </w:r>
    </w:p>
    <w:p w14:paraId="4DE38B17" w14:textId="30AFE80A" w:rsidR="00481350" w:rsidRDefault="00481350" w:rsidP="00E748D1">
      <w:pPr>
        <w:pStyle w:val="Caption"/>
        <w:keepNext/>
        <w:spacing w:line="360" w:lineRule="auto"/>
      </w:pPr>
      <w:bookmarkStart w:id="149" w:name="_Toc216254490"/>
      <w:r>
        <w:t xml:space="preserve">Bảng </w:t>
      </w:r>
      <w:fldSimple w:instr=" STYLEREF 1 \s ">
        <w:r w:rsidR="00E629C6">
          <w:rPr>
            <w:noProof/>
          </w:rPr>
          <w:t>2</w:t>
        </w:r>
      </w:fldSimple>
      <w:r w:rsidR="007332FC">
        <w:noBreakHyphen/>
      </w:r>
      <w:fldSimple w:instr=" SEQ Bảng \* ARABIC \s 1 ">
        <w:r w:rsidR="00E629C6">
          <w:rPr>
            <w:noProof/>
          </w:rPr>
          <w:t>29</w:t>
        </w:r>
      </w:fldSimple>
      <w:r>
        <w:t xml:space="preserve"> </w:t>
      </w:r>
      <w:r w:rsidRPr="0039449B">
        <w:rPr>
          <w:lang w:val="vi-VN"/>
        </w:rPr>
        <w:t>Đặc tả Use Case</w:t>
      </w:r>
      <w:r w:rsidRPr="00615363">
        <w:rPr>
          <w:lang w:val="vi-VN"/>
        </w:rPr>
        <w:t xml:space="preserve"> </w:t>
      </w:r>
      <w:r>
        <w:t>xóa</w:t>
      </w:r>
      <w:r w:rsidRPr="00890B20">
        <w:rPr>
          <w:lang w:val="vi-VN"/>
        </w:rPr>
        <w:t xml:space="preserve"> giỏ hàng</w:t>
      </w:r>
      <w:bookmarkEnd w:id="149"/>
    </w:p>
    <w:tbl>
      <w:tblPr>
        <w:tblStyle w:val="TableGrid1"/>
        <w:tblW w:w="0" w:type="auto"/>
        <w:jc w:val="center"/>
        <w:tblLook w:val="04A0" w:firstRow="1" w:lastRow="0" w:firstColumn="1" w:lastColumn="0" w:noHBand="0" w:noVBand="1"/>
      </w:tblPr>
      <w:tblGrid>
        <w:gridCol w:w="2830"/>
        <w:gridCol w:w="5240"/>
      </w:tblGrid>
      <w:tr w:rsidR="00BC2F89" w:rsidRPr="00890B20" w14:paraId="6CB30DE7" w14:textId="77777777" w:rsidTr="00FF0139">
        <w:trPr>
          <w:trHeight w:val="307"/>
          <w:jc w:val="center"/>
        </w:trPr>
        <w:tc>
          <w:tcPr>
            <w:tcW w:w="2830" w:type="dxa"/>
          </w:tcPr>
          <w:p w14:paraId="3AE02017"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Pr>
          <w:p w14:paraId="433BEAFF"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Xoá giỏ hàng</w:t>
            </w:r>
          </w:p>
        </w:tc>
      </w:tr>
      <w:tr w:rsidR="00BC2F89" w:rsidRPr="00890B20" w14:paraId="057DAB7D" w14:textId="77777777" w:rsidTr="00FF0139">
        <w:trPr>
          <w:trHeight w:val="613"/>
          <w:jc w:val="center"/>
        </w:trPr>
        <w:tc>
          <w:tcPr>
            <w:tcW w:w="2830" w:type="dxa"/>
          </w:tcPr>
          <w:p w14:paraId="2C294BE2"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Pr>
          <w:p w14:paraId="4750E568" w14:textId="7A4119B5"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Khách hàng.</w:t>
            </w:r>
          </w:p>
        </w:tc>
      </w:tr>
      <w:tr w:rsidR="00BC2F89" w:rsidRPr="00890B20" w14:paraId="4C64041B" w14:textId="77777777" w:rsidTr="00FF0139">
        <w:trPr>
          <w:jc w:val="center"/>
        </w:trPr>
        <w:tc>
          <w:tcPr>
            <w:tcW w:w="2830" w:type="dxa"/>
          </w:tcPr>
          <w:p w14:paraId="412892AE"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Pr>
          <w:p w14:paraId="4C9006DC" w14:textId="54BBA2D1"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Khách hàng vào được website.</w:t>
            </w:r>
          </w:p>
        </w:tc>
      </w:tr>
      <w:tr w:rsidR="00BC2F89" w:rsidRPr="00890B20" w14:paraId="24F4BE2C" w14:textId="77777777" w:rsidTr="00FF0139">
        <w:trPr>
          <w:jc w:val="center"/>
        </w:trPr>
        <w:tc>
          <w:tcPr>
            <w:tcW w:w="2830" w:type="dxa"/>
          </w:tcPr>
          <w:p w14:paraId="33FE6603"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Pr>
          <w:p w14:paraId="419C51A3"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Hệ thống hiện thị được các sản phẩm có trong giỏ hàng.</w:t>
            </w:r>
          </w:p>
        </w:tc>
      </w:tr>
      <w:tr w:rsidR="00BC2F89" w:rsidRPr="00890B20" w14:paraId="0867FB40" w14:textId="77777777" w:rsidTr="00FF0139">
        <w:trPr>
          <w:jc w:val="center"/>
        </w:trPr>
        <w:tc>
          <w:tcPr>
            <w:tcW w:w="2830" w:type="dxa"/>
          </w:tcPr>
          <w:p w14:paraId="5C305D4C"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Pr>
          <w:p w14:paraId="4678191B"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Đã xoá được sản phẩm khỏi giỏ hàng.</w:t>
            </w:r>
          </w:p>
        </w:tc>
      </w:tr>
      <w:tr w:rsidR="00BC2F89" w:rsidRPr="00890B20" w14:paraId="353B5277" w14:textId="77777777" w:rsidTr="00FF0139">
        <w:trPr>
          <w:trHeight w:val="706"/>
          <w:jc w:val="center"/>
        </w:trPr>
        <w:tc>
          <w:tcPr>
            <w:tcW w:w="2830" w:type="dxa"/>
          </w:tcPr>
          <w:p w14:paraId="181E82F2"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Pr>
          <w:p w14:paraId="65923655" w14:textId="28225D00" w:rsidR="00BC2F89" w:rsidRPr="00890B20" w:rsidRDefault="00C2028A" w:rsidP="00FF0139">
            <w:pPr>
              <w:spacing w:before="0" w:line="240" w:lineRule="auto"/>
              <w:ind w:firstLine="0"/>
              <w:jc w:val="left"/>
              <w:rPr>
                <w:rFonts w:ascii="Times New Roman" w:hAnsi="Times New Roman"/>
              </w:rPr>
            </w:pPr>
            <w:r w:rsidRPr="008A217B">
              <w:rPr>
                <w:rFonts w:ascii="Times New Roman" w:hAnsi="Times New Roman"/>
              </w:rPr>
              <w:t>Nút</w:t>
            </w:r>
            <w:r w:rsidR="00BC2F89" w:rsidRPr="00890B20">
              <w:rPr>
                <w:rFonts w:ascii="Times New Roman" w:hAnsi="Times New Roman"/>
              </w:rPr>
              <w:t xml:space="preserve"> “X” trên từng sản phẩm trong giỏ hàng.</w:t>
            </w:r>
          </w:p>
        </w:tc>
      </w:tr>
      <w:tr w:rsidR="00BC2F89" w:rsidRPr="00890B20" w14:paraId="385F731F" w14:textId="77777777" w:rsidTr="00FF0139">
        <w:trPr>
          <w:trHeight w:val="1187"/>
          <w:jc w:val="center"/>
        </w:trPr>
        <w:tc>
          <w:tcPr>
            <w:tcW w:w="8070" w:type="dxa"/>
            <w:gridSpan w:val="2"/>
          </w:tcPr>
          <w:p w14:paraId="3FD7752C" w14:textId="77777777" w:rsidR="00BC2F89" w:rsidRPr="00C014B2" w:rsidRDefault="00BC2F89" w:rsidP="00762C2C">
            <w:pPr>
              <w:spacing w:before="0" w:line="360" w:lineRule="auto"/>
              <w:ind w:firstLine="0"/>
              <w:jc w:val="left"/>
              <w:rPr>
                <w:rFonts w:ascii="Times New Roman" w:hAnsi="Times New Roman"/>
              </w:rPr>
            </w:pPr>
            <w:r w:rsidRPr="00C014B2">
              <w:rPr>
                <w:rFonts w:ascii="Times New Roman" w:hAnsi="Times New Roman"/>
              </w:rPr>
              <w:t>Chuỗi sự kiện chính:</w:t>
            </w:r>
          </w:p>
          <w:p w14:paraId="47B6FFF0" w14:textId="449E50BC" w:rsidR="00BC2F89" w:rsidRPr="00890B20" w:rsidRDefault="00BC2F89" w:rsidP="00FE7FF7">
            <w:pPr>
              <w:numPr>
                <w:ilvl w:val="0"/>
                <w:numId w:val="49"/>
              </w:numPr>
              <w:spacing w:before="0" w:line="360" w:lineRule="auto"/>
              <w:jc w:val="left"/>
              <w:rPr>
                <w:rFonts w:ascii="Times New Roman" w:hAnsi="Times New Roman"/>
              </w:rPr>
            </w:pPr>
            <w:r w:rsidRPr="00890B20">
              <w:rPr>
                <w:rFonts w:ascii="Times New Roman" w:hAnsi="Times New Roman"/>
              </w:rPr>
              <w:t>Khách hàng đăng nhập vào hệ thống</w:t>
            </w:r>
          </w:p>
          <w:p w14:paraId="528563B1" w14:textId="6A1F0F64" w:rsidR="00BC2F89" w:rsidRPr="00EF212C" w:rsidRDefault="00BC2F89" w:rsidP="00FE7FF7">
            <w:pPr>
              <w:numPr>
                <w:ilvl w:val="0"/>
                <w:numId w:val="49"/>
              </w:numPr>
              <w:spacing w:before="0" w:line="360" w:lineRule="auto"/>
              <w:jc w:val="left"/>
              <w:rPr>
                <w:rFonts w:ascii="Times New Roman" w:hAnsi="Times New Roman"/>
              </w:rPr>
            </w:pPr>
            <w:r w:rsidRPr="00890B20">
              <w:rPr>
                <w:rFonts w:ascii="Times New Roman" w:hAnsi="Times New Roman"/>
              </w:rPr>
              <w:t>Khách hàng kích hoạt hiển thị giỏ hàng</w:t>
            </w:r>
          </w:p>
          <w:p w14:paraId="3702E405" w14:textId="64C29884" w:rsidR="00EF212C" w:rsidRPr="00890B20" w:rsidRDefault="00EF212C" w:rsidP="00FE7FF7">
            <w:pPr>
              <w:numPr>
                <w:ilvl w:val="0"/>
                <w:numId w:val="49"/>
              </w:numPr>
              <w:spacing w:before="0" w:line="360" w:lineRule="auto"/>
              <w:jc w:val="left"/>
              <w:rPr>
                <w:rFonts w:ascii="Times New Roman" w:hAnsi="Times New Roman"/>
              </w:rPr>
            </w:pPr>
            <w:r w:rsidRPr="00EF212C">
              <w:rPr>
                <w:rFonts w:ascii="Times New Roman" w:hAnsi="Times New Roman"/>
              </w:rPr>
              <w:t xml:space="preserve">Hệ thống hiển thị danh sách sản phẩm cùng nút </w:t>
            </w:r>
            <w:r w:rsidR="00FF37E0" w:rsidRPr="00FF37E0">
              <w:rPr>
                <w:rFonts w:ascii="Times New Roman" w:hAnsi="Times New Roman"/>
              </w:rPr>
              <w:t>“X</w:t>
            </w:r>
            <w:r w:rsidRPr="00EF212C">
              <w:rPr>
                <w:rFonts w:ascii="Times New Roman" w:hAnsi="Times New Roman"/>
              </w:rPr>
              <w:t>oá</w:t>
            </w:r>
            <w:r w:rsidR="00FF37E0" w:rsidRPr="00FF37E0">
              <w:rPr>
                <w:rFonts w:ascii="Times New Roman" w:hAnsi="Times New Roman"/>
              </w:rPr>
              <w:t>”</w:t>
            </w:r>
            <w:r w:rsidRPr="00EF212C">
              <w:rPr>
                <w:rFonts w:ascii="Times New Roman" w:hAnsi="Times New Roman"/>
              </w:rPr>
              <w:t xml:space="preserve"> trên từng sản phẩm</w:t>
            </w:r>
          </w:p>
          <w:p w14:paraId="624E5E68" w14:textId="087ED6A1" w:rsidR="00BC2F89" w:rsidRPr="00890B20" w:rsidRDefault="00BC2F89" w:rsidP="00FE7FF7">
            <w:pPr>
              <w:numPr>
                <w:ilvl w:val="0"/>
                <w:numId w:val="49"/>
              </w:numPr>
              <w:spacing w:before="0" w:line="360" w:lineRule="auto"/>
              <w:jc w:val="left"/>
              <w:rPr>
                <w:rFonts w:ascii="Times New Roman" w:hAnsi="Times New Roman"/>
              </w:rPr>
            </w:pPr>
            <w:r w:rsidRPr="00890B20">
              <w:rPr>
                <w:rFonts w:ascii="Times New Roman" w:hAnsi="Times New Roman"/>
              </w:rPr>
              <w:t>Hệ thống hiển thị nút xoá trên từng sản phẩm ở giỏ hàng</w:t>
            </w:r>
          </w:p>
          <w:p w14:paraId="7388A534" w14:textId="26EA6058" w:rsidR="00BC2F89" w:rsidRPr="00890B20" w:rsidRDefault="00BC2F89" w:rsidP="00FE7FF7">
            <w:pPr>
              <w:numPr>
                <w:ilvl w:val="0"/>
                <w:numId w:val="49"/>
              </w:numPr>
              <w:spacing w:before="0" w:line="360" w:lineRule="auto"/>
              <w:jc w:val="left"/>
              <w:rPr>
                <w:rFonts w:ascii="Times New Roman" w:hAnsi="Times New Roman"/>
              </w:rPr>
            </w:pPr>
            <w:r w:rsidRPr="00890B20">
              <w:rPr>
                <w:rFonts w:ascii="Times New Roman" w:hAnsi="Times New Roman"/>
              </w:rPr>
              <w:t>Xác nhận lại chắc chắn và đồng ý</w:t>
            </w:r>
          </w:p>
          <w:p w14:paraId="5C36AB88" w14:textId="04FC9CFB" w:rsidR="00BC2F89" w:rsidRPr="00890B20" w:rsidRDefault="00BC2F89" w:rsidP="00FE7FF7">
            <w:pPr>
              <w:numPr>
                <w:ilvl w:val="0"/>
                <w:numId w:val="49"/>
              </w:numPr>
              <w:spacing w:before="0" w:line="360" w:lineRule="auto"/>
              <w:jc w:val="left"/>
              <w:rPr>
                <w:rFonts w:ascii="Times New Roman" w:hAnsi="Times New Roman"/>
              </w:rPr>
            </w:pPr>
            <w:r w:rsidRPr="00890B20">
              <w:rPr>
                <w:rFonts w:ascii="Times New Roman" w:hAnsi="Times New Roman"/>
              </w:rPr>
              <w:t>Hệ thống kiểm tra và thông báo cho User</w:t>
            </w:r>
          </w:p>
        </w:tc>
      </w:tr>
      <w:tr w:rsidR="00BC2F89" w:rsidRPr="00890B20" w14:paraId="0B703A27" w14:textId="77777777" w:rsidTr="00FF0139">
        <w:trPr>
          <w:trHeight w:val="736"/>
          <w:jc w:val="center"/>
        </w:trPr>
        <w:tc>
          <w:tcPr>
            <w:tcW w:w="8070" w:type="dxa"/>
            <w:gridSpan w:val="2"/>
          </w:tcPr>
          <w:p w14:paraId="40D0499F" w14:textId="77777777" w:rsidR="00BC2F89" w:rsidRPr="00416012" w:rsidRDefault="00BC2F89" w:rsidP="00390783">
            <w:pPr>
              <w:spacing w:before="0" w:line="360" w:lineRule="auto"/>
              <w:ind w:firstLine="0"/>
              <w:jc w:val="left"/>
              <w:rPr>
                <w:rFonts w:ascii="Times New Roman" w:hAnsi="Times New Roman"/>
              </w:rPr>
            </w:pPr>
            <w:r w:rsidRPr="00416012">
              <w:rPr>
                <w:rFonts w:ascii="Times New Roman" w:hAnsi="Times New Roman"/>
              </w:rPr>
              <w:t>Ngoại lệ:</w:t>
            </w:r>
          </w:p>
          <w:p w14:paraId="16D4A190" w14:textId="70790950" w:rsidR="00416012" w:rsidRPr="00416012" w:rsidRDefault="00416012" w:rsidP="00416012">
            <w:pPr>
              <w:keepNext/>
              <w:spacing w:before="0" w:line="360" w:lineRule="auto"/>
              <w:ind w:left="360" w:firstLine="0"/>
              <w:jc w:val="left"/>
              <w:rPr>
                <w:rFonts w:ascii="Times New Roman" w:hAnsi="Times New Roman"/>
              </w:rPr>
            </w:pPr>
            <w:r w:rsidRPr="00416012">
              <w:rPr>
                <w:rFonts w:ascii="Times New Roman" w:hAnsi="Times New Roman"/>
              </w:rPr>
              <w:lastRenderedPageBreak/>
              <w:t>4.A) Khách hàng không đồng ý xoá</w:t>
            </w:r>
          </w:p>
          <w:p w14:paraId="7646C1A3" w14:textId="6B3213FC" w:rsidR="00416012" w:rsidRPr="000747EC" w:rsidRDefault="00416012" w:rsidP="00416012">
            <w:pPr>
              <w:keepNext/>
              <w:spacing w:before="0" w:line="360" w:lineRule="auto"/>
              <w:ind w:left="360" w:firstLine="0"/>
              <w:jc w:val="left"/>
              <w:rPr>
                <w:rFonts w:ascii="Times New Roman" w:hAnsi="Times New Roman"/>
              </w:rPr>
            </w:pPr>
            <w:r w:rsidRPr="00416012">
              <w:rPr>
                <w:rFonts w:ascii="Times New Roman" w:hAnsi="Times New Roman"/>
              </w:rPr>
              <w:t>4.A.1) Hệ thống giữ nguyên sản phẩm trong giỏ hàng</w:t>
            </w:r>
          </w:p>
          <w:p w14:paraId="288AB994" w14:textId="6CFE19D6" w:rsidR="00BC2F89" w:rsidRPr="00416012" w:rsidRDefault="00416012" w:rsidP="00416012">
            <w:pPr>
              <w:keepNext/>
              <w:spacing w:before="0" w:line="360" w:lineRule="auto"/>
              <w:ind w:left="360" w:firstLine="0"/>
              <w:jc w:val="left"/>
              <w:rPr>
                <w:rFonts w:ascii="Times New Roman" w:hAnsi="Times New Roman"/>
                <w:lang w:val="en-US"/>
              </w:rPr>
            </w:pPr>
            <w:r w:rsidRPr="00416012">
              <w:rPr>
                <w:rFonts w:ascii="Times New Roman" w:hAnsi="Times New Roman"/>
              </w:rPr>
              <w:t>4.A.2) Luồng quay lại bước 3</w:t>
            </w:r>
          </w:p>
          <w:p w14:paraId="4C8A05B9" w14:textId="692179C7" w:rsidR="00416012" w:rsidRPr="00416012" w:rsidRDefault="00416012" w:rsidP="00416012">
            <w:pPr>
              <w:keepNext/>
              <w:spacing w:before="0" w:line="360" w:lineRule="auto"/>
              <w:ind w:left="360" w:firstLine="0"/>
              <w:jc w:val="left"/>
              <w:rPr>
                <w:rFonts w:ascii="Times New Roman" w:hAnsi="Times New Roman"/>
                <w:lang w:val="en-US"/>
              </w:rPr>
            </w:pPr>
            <w:r w:rsidRPr="00416012">
              <w:rPr>
                <w:rFonts w:ascii="Times New Roman" w:hAnsi="Times New Roman"/>
                <w:lang w:val="en-US"/>
              </w:rPr>
              <w:t>5.A) Sản phẩm không còn tồn tại trong giỏ hàng (đã bị xoá hoặc thay đổi trước đó)</w:t>
            </w:r>
          </w:p>
          <w:p w14:paraId="660A65C4" w14:textId="1E129FA0" w:rsidR="00416012" w:rsidRPr="00416012" w:rsidRDefault="00416012" w:rsidP="00416012">
            <w:pPr>
              <w:keepNext/>
              <w:spacing w:before="0" w:line="360" w:lineRule="auto"/>
              <w:ind w:left="360" w:firstLine="0"/>
              <w:jc w:val="left"/>
              <w:rPr>
                <w:rFonts w:ascii="Times New Roman" w:hAnsi="Times New Roman"/>
                <w:lang w:val="en-US"/>
              </w:rPr>
            </w:pPr>
            <w:r w:rsidRPr="00416012">
              <w:rPr>
                <w:rFonts w:ascii="Times New Roman" w:hAnsi="Times New Roman"/>
                <w:lang w:val="en-US"/>
              </w:rPr>
              <w:t>5.A.1) Hệ thống thông báo: “Sản phẩm không tồn tại trong giỏ hàng.”</w:t>
            </w:r>
          </w:p>
          <w:p w14:paraId="087FE3EE" w14:textId="77777777" w:rsidR="00416012" w:rsidRDefault="00416012" w:rsidP="00416012">
            <w:pPr>
              <w:keepNext/>
              <w:spacing w:before="0" w:line="360" w:lineRule="auto"/>
              <w:ind w:left="360" w:firstLine="0"/>
              <w:jc w:val="left"/>
              <w:rPr>
                <w:rFonts w:ascii="Times New Roman" w:hAnsi="Times New Roman"/>
                <w:lang w:val="en-US"/>
              </w:rPr>
            </w:pPr>
            <w:r w:rsidRPr="00416012">
              <w:rPr>
                <w:rFonts w:ascii="Times New Roman" w:hAnsi="Times New Roman"/>
                <w:lang w:val="en-US"/>
              </w:rPr>
              <w:t>5.A.2) Hệ thống tải lại giỏ hàng</w:t>
            </w:r>
          </w:p>
          <w:p w14:paraId="11A53F0B" w14:textId="05AA27DD" w:rsidR="00A34F87" w:rsidRPr="00416012" w:rsidRDefault="00A34F87" w:rsidP="00416012">
            <w:pPr>
              <w:keepNext/>
              <w:spacing w:before="0" w:line="360" w:lineRule="auto"/>
              <w:ind w:left="360" w:firstLine="0"/>
              <w:jc w:val="left"/>
              <w:rPr>
                <w:lang w:val="en-US"/>
              </w:rPr>
            </w:pPr>
            <w:r>
              <w:rPr>
                <w:lang w:val="en-US"/>
              </w:rPr>
              <w:t xml:space="preserve">5.A.3) </w:t>
            </w:r>
            <w:r w:rsidRPr="00A34F87">
              <w:rPr>
                <w:lang w:val="en-US"/>
              </w:rPr>
              <w:t xml:space="preserve">Luồng sự kiện quay lại bước </w:t>
            </w:r>
            <w:r w:rsidR="00AA2CEE">
              <w:rPr>
                <w:lang w:val="en-US"/>
              </w:rPr>
              <w:t>4</w:t>
            </w:r>
          </w:p>
        </w:tc>
      </w:tr>
    </w:tbl>
    <w:p w14:paraId="3CB78B1F" w14:textId="77777777" w:rsidR="00BA5391" w:rsidRPr="00615363" w:rsidRDefault="00BA5391">
      <w:pPr>
        <w:pStyle w:val="Caption"/>
        <w:rPr>
          <w:lang w:val="vi-VN"/>
        </w:rPr>
      </w:pPr>
      <w:bookmarkStart w:id="150" w:name="_Toc212341110"/>
    </w:p>
    <w:p w14:paraId="1076786E" w14:textId="61A6F707" w:rsidR="00BC2F89" w:rsidRDefault="00BC2F89" w:rsidP="00BC2F89"/>
    <w:p w14:paraId="5D5FA9C6" w14:textId="7E6C8550" w:rsidR="009E15FB" w:rsidRDefault="009E15FB" w:rsidP="00BC2F89"/>
    <w:p w14:paraId="24433E9B" w14:textId="77777777" w:rsidR="009E15FB" w:rsidRPr="00890B20" w:rsidRDefault="009E15FB" w:rsidP="00BC2F89"/>
    <w:bookmarkEnd w:id="150"/>
    <w:p w14:paraId="6AACFD9E" w14:textId="61FED301" w:rsidR="004F59BF" w:rsidRPr="00BF5403" w:rsidRDefault="00BC2F89" w:rsidP="00FE7FF7">
      <w:pPr>
        <w:pStyle w:val="ListParagraph"/>
        <w:numPr>
          <w:ilvl w:val="1"/>
          <w:numId w:val="45"/>
        </w:numPr>
        <w:spacing w:before="0" w:line="360" w:lineRule="auto"/>
        <w:jc w:val="left"/>
        <w:rPr>
          <w:b/>
          <w:bCs/>
        </w:rPr>
      </w:pPr>
      <w:r w:rsidRPr="00BF5403">
        <w:rPr>
          <w:b/>
          <w:bCs/>
        </w:rPr>
        <w:t>Cập nhật số lượng số lượng sản phẩm trong giỏ hàng</w:t>
      </w:r>
    </w:p>
    <w:p w14:paraId="50C1A712" w14:textId="6F163D38" w:rsidR="00BD4510" w:rsidRPr="00BD4510" w:rsidRDefault="00E22D07" w:rsidP="00BD4510">
      <w:pPr>
        <w:pStyle w:val="Caption"/>
        <w:keepNext/>
        <w:spacing w:line="360" w:lineRule="auto"/>
      </w:pPr>
      <w:bookmarkStart w:id="151" w:name="_Toc216254491"/>
      <w:r>
        <w:t xml:space="preserve">Bảng </w:t>
      </w:r>
      <w:fldSimple w:instr=" STYLEREF 1 \s ">
        <w:r w:rsidR="00E629C6">
          <w:rPr>
            <w:noProof/>
          </w:rPr>
          <w:t>2</w:t>
        </w:r>
      </w:fldSimple>
      <w:r w:rsidR="007332FC">
        <w:noBreakHyphen/>
      </w:r>
      <w:fldSimple w:instr=" SEQ Bảng \* ARABIC \s 1 ">
        <w:r w:rsidR="00E629C6">
          <w:rPr>
            <w:noProof/>
          </w:rPr>
          <w:t>30</w:t>
        </w:r>
      </w:fldSimple>
      <w:r w:rsidRPr="00E22D07">
        <w:rPr>
          <w:lang w:val="vi-VN"/>
        </w:rPr>
        <w:t xml:space="preserve"> </w:t>
      </w:r>
      <w:r w:rsidRPr="00F6691B">
        <w:rPr>
          <w:lang w:val="vi-VN"/>
        </w:rPr>
        <w:t>Đặc tả Use Case</w:t>
      </w:r>
      <w:r>
        <w:t xml:space="preserve"> </w:t>
      </w:r>
      <w:r w:rsidRPr="00890B20">
        <w:rPr>
          <w:lang w:val="vi-VN"/>
        </w:rPr>
        <w:t>cập nhật giỏ hàng</w:t>
      </w:r>
      <w:bookmarkEnd w:id="151"/>
    </w:p>
    <w:tbl>
      <w:tblPr>
        <w:tblStyle w:val="TableGrid1"/>
        <w:tblW w:w="0" w:type="auto"/>
        <w:jc w:val="center"/>
        <w:tblLook w:val="04A0" w:firstRow="1" w:lastRow="0" w:firstColumn="1" w:lastColumn="0" w:noHBand="0" w:noVBand="1"/>
      </w:tblPr>
      <w:tblGrid>
        <w:gridCol w:w="2830"/>
        <w:gridCol w:w="5240"/>
      </w:tblGrid>
      <w:tr w:rsidR="00BC2F89" w:rsidRPr="00890B20" w14:paraId="4C1586B5" w14:textId="77777777" w:rsidTr="00FF0139">
        <w:trPr>
          <w:trHeight w:val="458"/>
          <w:jc w:val="center"/>
        </w:trPr>
        <w:tc>
          <w:tcPr>
            <w:tcW w:w="2830" w:type="dxa"/>
          </w:tcPr>
          <w:p w14:paraId="5C1A3BD3"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Pr>
          <w:p w14:paraId="757607C8"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Cập nhật số lượng sản phẩm trong giỏ hàng</w:t>
            </w:r>
          </w:p>
        </w:tc>
      </w:tr>
      <w:tr w:rsidR="00BC2F89" w:rsidRPr="00890B20" w14:paraId="0B8B007F" w14:textId="77777777" w:rsidTr="00FF0139">
        <w:trPr>
          <w:trHeight w:val="281"/>
          <w:jc w:val="center"/>
        </w:trPr>
        <w:tc>
          <w:tcPr>
            <w:tcW w:w="2830" w:type="dxa"/>
          </w:tcPr>
          <w:p w14:paraId="70DD9BC0"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Pr>
          <w:p w14:paraId="00AD1854" w14:textId="1F36FD46" w:rsidR="00BC2F89" w:rsidRPr="00C43C46" w:rsidRDefault="00BC2F89" w:rsidP="00FF0139">
            <w:pPr>
              <w:spacing w:before="0" w:line="240" w:lineRule="auto"/>
              <w:ind w:firstLine="0"/>
              <w:jc w:val="left"/>
              <w:rPr>
                <w:rFonts w:ascii="Times New Roman" w:hAnsi="Times New Roman"/>
                <w:lang w:val="en-US"/>
              </w:rPr>
            </w:pPr>
            <w:r w:rsidRPr="00890B20">
              <w:rPr>
                <w:rFonts w:ascii="Times New Roman" w:hAnsi="Times New Roman"/>
              </w:rPr>
              <w:t>Khách hàng</w:t>
            </w:r>
          </w:p>
        </w:tc>
      </w:tr>
      <w:tr w:rsidR="00BC2F89" w:rsidRPr="00890B20" w14:paraId="758FADC4" w14:textId="77777777" w:rsidTr="00FF0139">
        <w:trPr>
          <w:trHeight w:val="128"/>
          <w:jc w:val="center"/>
        </w:trPr>
        <w:tc>
          <w:tcPr>
            <w:tcW w:w="2830" w:type="dxa"/>
          </w:tcPr>
          <w:p w14:paraId="6E9EC188"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Pr>
          <w:p w14:paraId="5B7368FE" w14:textId="1B9F2F7D" w:rsidR="00BC2F89" w:rsidRPr="00C43C46" w:rsidRDefault="00BC2F89" w:rsidP="00FF0139">
            <w:pPr>
              <w:spacing w:before="0" w:line="240" w:lineRule="auto"/>
              <w:ind w:firstLine="0"/>
              <w:jc w:val="left"/>
              <w:rPr>
                <w:rFonts w:ascii="Times New Roman" w:hAnsi="Times New Roman"/>
              </w:rPr>
            </w:pPr>
            <w:r w:rsidRPr="00890B20">
              <w:rPr>
                <w:rFonts w:ascii="Times New Roman" w:hAnsi="Times New Roman"/>
              </w:rPr>
              <w:t>Khách hàng đăng nhập dược vào hệ thống</w:t>
            </w:r>
          </w:p>
        </w:tc>
      </w:tr>
      <w:tr w:rsidR="00BC2F89" w:rsidRPr="00890B20" w14:paraId="4FBF3268" w14:textId="77777777" w:rsidTr="00FF0139">
        <w:trPr>
          <w:trHeight w:val="831"/>
          <w:jc w:val="center"/>
        </w:trPr>
        <w:tc>
          <w:tcPr>
            <w:tcW w:w="2830" w:type="dxa"/>
          </w:tcPr>
          <w:p w14:paraId="240A1BB6"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Pr>
          <w:p w14:paraId="32D5D0FC" w14:textId="44ED85B5" w:rsidR="00BC2F89" w:rsidRPr="00C43C46" w:rsidRDefault="00BC2F89" w:rsidP="00FF0139">
            <w:pPr>
              <w:spacing w:before="0" w:line="240" w:lineRule="auto"/>
              <w:ind w:firstLine="0"/>
              <w:jc w:val="left"/>
              <w:rPr>
                <w:rFonts w:ascii="Times New Roman" w:hAnsi="Times New Roman"/>
              </w:rPr>
            </w:pPr>
            <w:r w:rsidRPr="00890B20">
              <w:rPr>
                <w:rFonts w:ascii="Times New Roman" w:hAnsi="Times New Roman"/>
              </w:rPr>
              <w:t>Hệ thống hiện thị thông tin các sản phẩm trong giỏ hàng</w:t>
            </w:r>
          </w:p>
        </w:tc>
      </w:tr>
      <w:tr w:rsidR="00BC2F89" w:rsidRPr="00890B20" w14:paraId="29F0741F" w14:textId="77777777" w:rsidTr="00FF0139">
        <w:trPr>
          <w:trHeight w:val="364"/>
          <w:jc w:val="center"/>
        </w:trPr>
        <w:tc>
          <w:tcPr>
            <w:tcW w:w="2830" w:type="dxa"/>
          </w:tcPr>
          <w:p w14:paraId="74FD97F8"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Pr>
          <w:p w14:paraId="3FBBFD47" w14:textId="672F4C8A" w:rsidR="00BC2F89" w:rsidRPr="0009263A" w:rsidRDefault="00BC2F89" w:rsidP="00FF0139">
            <w:pPr>
              <w:spacing w:before="0" w:line="240" w:lineRule="auto"/>
              <w:ind w:firstLine="0"/>
              <w:jc w:val="left"/>
              <w:rPr>
                <w:rFonts w:ascii="Times New Roman" w:hAnsi="Times New Roman"/>
              </w:rPr>
            </w:pPr>
            <w:r w:rsidRPr="00890B20">
              <w:rPr>
                <w:rFonts w:ascii="Times New Roman" w:hAnsi="Times New Roman"/>
              </w:rPr>
              <w:t>Số lượng sản phẩm được đặt tăng lên hoặc giảm đi</w:t>
            </w:r>
          </w:p>
        </w:tc>
      </w:tr>
      <w:tr w:rsidR="00BC2F89" w:rsidRPr="00890B20" w14:paraId="793C3142" w14:textId="77777777" w:rsidTr="00FF0139">
        <w:trPr>
          <w:jc w:val="center"/>
        </w:trPr>
        <w:tc>
          <w:tcPr>
            <w:tcW w:w="2830" w:type="dxa"/>
          </w:tcPr>
          <w:p w14:paraId="08A38F40"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Pr>
          <w:p w14:paraId="05BB3064" w14:textId="1C983788" w:rsidR="00BC2F89" w:rsidRPr="0009263A" w:rsidRDefault="00F17EE7" w:rsidP="00FF0139">
            <w:pPr>
              <w:spacing w:before="0" w:line="240" w:lineRule="auto"/>
              <w:ind w:firstLine="0"/>
              <w:jc w:val="left"/>
              <w:rPr>
                <w:rFonts w:ascii="Times New Roman" w:hAnsi="Times New Roman"/>
              </w:rPr>
            </w:pPr>
            <w:r w:rsidRPr="00C2028A">
              <w:rPr>
                <w:rFonts w:ascii="Times New Roman" w:hAnsi="Times New Roman"/>
              </w:rPr>
              <w:t xml:space="preserve">Nút </w:t>
            </w:r>
            <w:r w:rsidR="00BC2F89" w:rsidRPr="00890B20">
              <w:rPr>
                <w:rFonts w:ascii="Times New Roman" w:hAnsi="Times New Roman"/>
              </w:rPr>
              <w:t xml:space="preserve"> “+”, “-” trên từng sản phẩm trong giỏ</w:t>
            </w:r>
          </w:p>
        </w:tc>
      </w:tr>
      <w:tr w:rsidR="00BC2F89" w:rsidRPr="00890B20" w14:paraId="15C3E41F" w14:textId="77777777" w:rsidTr="00FF0139">
        <w:trPr>
          <w:trHeight w:val="928"/>
          <w:jc w:val="center"/>
        </w:trPr>
        <w:tc>
          <w:tcPr>
            <w:tcW w:w="8070" w:type="dxa"/>
            <w:gridSpan w:val="2"/>
          </w:tcPr>
          <w:p w14:paraId="153AB561" w14:textId="77777777" w:rsidR="00BC2F89" w:rsidRPr="00142AE5" w:rsidRDefault="00BC2F89" w:rsidP="00BD7294">
            <w:pPr>
              <w:spacing w:before="0" w:line="360" w:lineRule="auto"/>
              <w:ind w:firstLine="0"/>
              <w:jc w:val="left"/>
              <w:rPr>
                <w:rFonts w:ascii="Times New Roman" w:hAnsi="Times New Roman"/>
              </w:rPr>
            </w:pPr>
            <w:r w:rsidRPr="00142AE5">
              <w:rPr>
                <w:rFonts w:ascii="Times New Roman" w:hAnsi="Times New Roman"/>
              </w:rPr>
              <w:t>Chuỗi sự kiện chính:</w:t>
            </w:r>
          </w:p>
          <w:p w14:paraId="084CFC38" w14:textId="475AC541" w:rsidR="00BC2F89" w:rsidRPr="00890B20" w:rsidRDefault="00BC2F89" w:rsidP="00FE7FF7">
            <w:pPr>
              <w:numPr>
                <w:ilvl w:val="0"/>
                <w:numId w:val="50"/>
              </w:numPr>
              <w:spacing w:before="0" w:line="360" w:lineRule="auto"/>
              <w:jc w:val="left"/>
              <w:rPr>
                <w:rFonts w:ascii="Times New Roman" w:hAnsi="Times New Roman"/>
              </w:rPr>
            </w:pPr>
            <w:r w:rsidRPr="00890B20">
              <w:rPr>
                <w:rFonts w:ascii="Times New Roman" w:hAnsi="Times New Roman"/>
              </w:rPr>
              <w:t>Khách hàng đăng nhập vào hệ thống</w:t>
            </w:r>
          </w:p>
          <w:p w14:paraId="0C74A9BE" w14:textId="004E3558" w:rsidR="00BC2F89" w:rsidRPr="00C43C46" w:rsidRDefault="00BC2F89" w:rsidP="00FE7FF7">
            <w:pPr>
              <w:numPr>
                <w:ilvl w:val="0"/>
                <w:numId w:val="50"/>
              </w:numPr>
              <w:spacing w:before="0" w:line="360" w:lineRule="auto"/>
              <w:jc w:val="left"/>
              <w:rPr>
                <w:rFonts w:ascii="Times New Roman" w:hAnsi="Times New Roman"/>
              </w:rPr>
            </w:pPr>
            <w:r w:rsidRPr="00890B20">
              <w:rPr>
                <w:rFonts w:ascii="Times New Roman" w:hAnsi="Times New Roman"/>
              </w:rPr>
              <w:t>Khách hàng kích hoạt nút tăng hoặc giảm trong giỏ hàng</w:t>
            </w:r>
          </w:p>
          <w:p w14:paraId="57C8F74F" w14:textId="4A23B443" w:rsidR="00C43C46" w:rsidRPr="0031331C" w:rsidRDefault="00C43C46" w:rsidP="00FE7FF7">
            <w:pPr>
              <w:numPr>
                <w:ilvl w:val="0"/>
                <w:numId w:val="50"/>
              </w:numPr>
              <w:spacing w:before="0" w:line="360" w:lineRule="auto"/>
              <w:jc w:val="left"/>
              <w:rPr>
                <w:rFonts w:ascii="Times New Roman" w:hAnsi="Times New Roman"/>
              </w:rPr>
            </w:pPr>
            <w:r w:rsidRPr="00C43C46">
              <w:rPr>
                <w:rFonts w:ascii="Times New Roman" w:hAnsi="Times New Roman"/>
              </w:rPr>
              <w:t>Hệ thống kiểm tra số lượng tồn kho của sản phẩm</w:t>
            </w:r>
          </w:p>
          <w:p w14:paraId="76C7458C" w14:textId="22F4441C" w:rsidR="0031331C" w:rsidRPr="00890B20" w:rsidRDefault="0031331C" w:rsidP="00FE7FF7">
            <w:pPr>
              <w:numPr>
                <w:ilvl w:val="0"/>
                <w:numId w:val="50"/>
              </w:numPr>
              <w:spacing w:before="0" w:line="360" w:lineRule="auto"/>
              <w:jc w:val="left"/>
              <w:rPr>
                <w:rFonts w:ascii="Times New Roman" w:hAnsi="Times New Roman"/>
              </w:rPr>
            </w:pPr>
            <w:r w:rsidRPr="0031331C">
              <w:rPr>
                <w:rFonts w:ascii="Times New Roman" w:hAnsi="Times New Roman"/>
              </w:rPr>
              <w:t>Hệ thống cập nhật số lượng trong giỏ hàng</w:t>
            </w:r>
          </w:p>
          <w:p w14:paraId="72A096BE" w14:textId="0A19AD59" w:rsidR="00BC2F89" w:rsidRPr="00890B20" w:rsidRDefault="00BC2F89" w:rsidP="00FE7FF7">
            <w:pPr>
              <w:numPr>
                <w:ilvl w:val="0"/>
                <w:numId w:val="50"/>
              </w:numPr>
              <w:spacing w:before="0" w:line="360" w:lineRule="auto"/>
              <w:jc w:val="left"/>
              <w:rPr>
                <w:rFonts w:ascii="Times New Roman" w:hAnsi="Times New Roman"/>
              </w:rPr>
            </w:pPr>
            <w:r w:rsidRPr="00890B20">
              <w:rPr>
                <w:rFonts w:ascii="Times New Roman" w:hAnsi="Times New Roman"/>
              </w:rPr>
              <w:t>Hệ thống hiển thị số lượng sản phẩm được đặt tăng lên 1</w:t>
            </w:r>
            <w:r w:rsidR="001124F2" w:rsidRPr="001124F2">
              <w:rPr>
                <w:rFonts w:ascii="Times New Roman" w:hAnsi="Times New Roman"/>
              </w:rPr>
              <w:t xml:space="preserve"> </w:t>
            </w:r>
            <w:r w:rsidRPr="00890B20">
              <w:rPr>
                <w:rFonts w:ascii="Times New Roman" w:hAnsi="Times New Roman"/>
              </w:rPr>
              <w:t>hoặc giảm đi 1 sau mỗi lần ấn</w:t>
            </w:r>
          </w:p>
        </w:tc>
      </w:tr>
      <w:tr w:rsidR="00BC2F89" w:rsidRPr="00890B20" w14:paraId="17D2F3F5" w14:textId="77777777" w:rsidTr="00FF0139">
        <w:trPr>
          <w:trHeight w:val="927"/>
          <w:jc w:val="center"/>
        </w:trPr>
        <w:tc>
          <w:tcPr>
            <w:tcW w:w="8070" w:type="dxa"/>
            <w:gridSpan w:val="2"/>
          </w:tcPr>
          <w:p w14:paraId="17133EB9" w14:textId="77777777" w:rsidR="00BC2F89" w:rsidRPr="004519D7" w:rsidRDefault="00BC2F89" w:rsidP="00EA7687">
            <w:pPr>
              <w:spacing w:before="0" w:line="360" w:lineRule="auto"/>
              <w:ind w:firstLine="0"/>
              <w:jc w:val="left"/>
              <w:rPr>
                <w:rFonts w:ascii="Times New Roman" w:hAnsi="Times New Roman"/>
              </w:rPr>
            </w:pPr>
            <w:r w:rsidRPr="004519D7">
              <w:rPr>
                <w:rFonts w:ascii="Times New Roman" w:hAnsi="Times New Roman"/>
              </w:rPr>
              <w:t>Ngoại lệ:</w:t>
            </w:r>
          </w:p>
          <w:p w14:paraId="6B6C2BF1" w14:textId="27D9F458" w:rsidR="00D83298" w:rsidRPr="000747EC" w:rsidRDefault="00D83298" w:rsidP="00E87E75">
            <w:pPr>
              <w:spacing w:before="0" w:line="360" w:lineRule="auto"/>
              <w:ind w:left="360" w:firstLine="0"/>
              <w:jc w:val="left"/>
              <w:rPr>
                <w:rFonts w:ascii="Times New Roman" w:hAnsi="Times New Roman"/>
              </w:rPr>
            </w:pPr>
            <w:r w:rsidRPr="00D83298">
              <w:rPr>
                <w:rFonts w:ascii="Times New Roman" w:hAnsi="Times New Roman"/>
              </w:rPr>
              <w:t>3.A) Số lượng tồn kho không đủ khi tăng số lượng</w:t>
            </w:r>
          </w:p>
          <w:p w14:paraId="2FDEA035" w14:textId="77777777" w:rsidR="00D83298" w:rsidRPr="00D83298" w:rsidRDefault="00D83298" w:rsidP="00D83298">
            <w:pPr>
              <w:spacing w:before="0" w:line="360" w:lineRule="auto"/>
              <w:ind w:left="360" w:firstLine="0"/>
              <w:jc w:val="left"/>
              <w:rPr>
                <w:rFonts w:ascii="Times New Roman" w:hAnsi="Times New Roman"/>
              </w:rPr>
            </w:pPr>
            <w:r w:rsidRPr="00D83298">
              <w:rPr>
                <w:rFonts w:ascii="Times New Roman" w:hAnsi="Times New Roman"/>
              </w:rPr>
              <w:t>3.A.1) Hệ thống thông báo: “Số lượng sản phẩm trong kho không đủ.”</w:t>
            </w:r>
          </w:p>
          <w:p w14:paraId="0AB4DB36" w14:textId="6F7F9049" w:rsidR="00D83298" w:rsidRPr="000747EC" w:rsidRDefault="00D83298" w:rsidP="00D83298">
            <w:pPr>
              <w:spacing w:before="0" w:line="360" w:lineRule="auto"/>
              <w:ind w:left="360" w:firstLine="0"/>
              <w:jc w:val="left"/>
              <w:rPr>
                <w:rFonts w:ascii="Times New Roman" w:hAnsi="Times New Roman"/>
              </w:rPr>
            </w:pPr>
            <w:r w:rsidRPr="00D83298">
              <w:rPr>
                <w:rFonts w:ascii="Times New Roman" w:hAnsi="Times New Roman"/>
              </w:rPr>
              <w:t>3.A.2) Hệ thống giữ nguyên số lượng sản phẩm hiện tại</w:t>
            </w:r>
          </w:p>
          <w:p w14:paraId="7267BC60" w14:textId="77777777" w:rsidR="00B425C1" w:rsidRDefault="00D83298" w:rsidP="00D83298">
            <w:pPr>
              <w:keepNext/>
              <w:spacing w:before="0" w:line="360" w:lineRule="auto"/>
              <w:ind w:left="360" w:firstLine="0"/>
              <w:jc w:val="left"/>
              <w:rPr>
                <w:rFonts w:ascii="Times New Roman" w:hAnsi="Times New Roman"/>
                <w:lang w:val="en-US"/>
              </w:rPr>
            </w:pPr>
            <w:r w:rsidRPr="00D83298">
              <w:rPr>
                <w:rFonts w:ascii="Times New Roman" w:hAnsi="Times New Roman"/>
              </w:rPr>
              <w:lastRenderedPageBreak/>
              <w:t>3.A.3) Luồng quay lại bước 2</w:t>
            </w:r>
          </w:p>
          <w:p w14:paraId="7B591155" w14:textId="76ABD38A" w:rsidR="00AF39A0" w:rsidRPr="00AF39A0" w:rsidRDefault="00AF39A0" w:rsidP="00AF39A0">
            <w:pPr>
              <w:keepNext/>
              <w:spacing w:before="0" w:line="360" w:lineRule="auto"/>
              <w:ind w:left="360" w:firstLine="0"/>
              <w:jc w:val="left"/>
              <w:rPr>
                <w:rFonts w:ascii="Times New Roman" w:hAnsi="Times New Roman"/>
                <w:lang w:val="en-US"/>
              </w:rPr>
            </w:pPr>
            <w:r w:rsidRPr="00AF39A0">
              <w:rPr>
                <w:rFonts w:ascii="Times New Roman" w:hAnsi="Times New Roman"/>
                <w:lang w:val="en-US"/>
              </w:rPr>
              <w:t>4.A) Khách hàng giảm số lượng xuống dưới 1</w:t>
            </w:r>
          </w:p>
          <w:p w14:paraId="22FAF399" w14:textId="77777777" w:rsidR="00AF39A0" w:rsidRPr="00AF39A0" w:rsidRDefault="00AF39A0" w:rsidP="00AF39A0">
            <w:pPr>
              <w:keepNext/>
              <w:spacing w:before="0" w:line="360" w:lineRule="auto"/>
              <w:ind w:left="360" w:firstLine="0"/>
              <w:jc w:val="left"/>
              <w:rPr>
                <w:rFonts w:ascii="Times New Roman" w:hAnsi="Times New Roman"/>
                <w:lang w:val="en-US"/>
              </w:rPr>
            </w:pPr>
            <w:r w:rsidRPr="00AF39A0">
              <w:rPr>
                <w:rFonts w:ascii="Times New Roman" w:hAnsi="Times New Roman"/>
                <w:lang w:val="en-US"/>
              </w:rPr>
              <w:t>4.A.1) Hệ thống hiển thị thông báo: “Số lượng tối thiểu là 1.”</w:t>
            </w:r>
          </w:p>
          <w:p w14:paraId="10600908" w14:textId="77777777" w:rsidR="00AF39A0" w:rsidRPr="00AF39A0" w:rsidRDefault="00AF39A0" w:rsidP="00AF39A0">
            <w:pPr>
              <w:keepNext/>
              <w:spacing w:before="0" w:line="360" w:lineRule="auto"/>
              <w:ind w:left="360" w:firstLine="0"/>
              <w:jc w:val="left"/>
              <w:rPr>
                <w:rFonts w:ascii="Times New Roman" w:hAnsi="Times New Roman"/>
                <w:lang w:val="en-US"/>
              </w:rPr>
            </w:pPr>
            <w:r w:rsidRPr="00AF39A0">
              <w:rPr>
                <w:rFonts w:ascii="Times New Roman" w:hAnsi="Times New Roman"/>
                <w:lang w:val="en-US"/>
              </w:rPr>
              <w:t>4.A.2) Hệ thống giữ nguyên số lượng sản phẩm.</w:t>
            </w:r>
          </w:p>
          <w:p w14:paraId="0FF07C08" w14:textId="48A6675A" w:rsidR="00AF39A0" w:rsidRPr="00AF39A0" w:rsidRDefault="00AF39A0" w:rsidP="00AF39A0">
            <w:pPr>
              <w:keepNext/>
              <w:spacing w:before="0" w:line="360" w:lineRule="auto"/>
              <w:ind w:left="360" w:firstLine="0"/>
              <w:jc w:val="left"/>
              <w:rPr>
                <w:lang w:val="en-US"/>
              </w:rPr>
            </w:pPr>
            <w:r w:rsidRPr="00AF39A0">
              <w:rPr>
                <w:rFonts w:ascii="Times New Roman" w:hAnsi="Times New Roman"/>
                <w:lang w:val="en-US"/>
              </w:rPr>
              <w:t xml:space="preserve">4.A.3) </w:t>
            </w:r>
            <w:r w:rsidR="0035639C" w:rsidRPr="0035639C">
              <w:rPr>
                <w:rFonts w:ascii="Times New Roman" w:hAnsi="Times New Roman"/>
                <w:lang w:val="en-US"/>
              </w:rPr>
              <w:t xml:space="preserve">Luồng sự kiện quay lại bước </w:t>
            </w:r>
            <w:r w:rsidR="0035639C">
              <w:rPr>
                <w:rFonts w:ascii="Times New Roman" w:hAnsi="Times New Roman"/>
                <w:lang w:val="en-US"/>
              </w:rPr>
              <w:t>2</w:t>
            </w:r>
          </w:p>
        </w:tc>
      </w:tr>
    </w:tbl>
    <w:p w14:paraId="436A074E" w14:textId="77777777" w:rsidR="00DC104A" w:rsidRPr="00890B20" w:rsidRDefault="00DC104A" w:rsidP="00730B81">
      <w:pPr>
        <w:pStyle w:val="Caption"/>
        <w:rPr>
          <w:lang w:val="vi-VN"/>
        </w:rPr>
      </w:pPr>
    </w:p>
    <w:p w14:paraId="56EA8FD2" w14:textId="2AB6D244" w:rsidR="006117BA" w:rsidRPr="00890B20" w:rsidRDefault="0010266A" w:rsidP="00510EC3">
      <w:pPr>
        <w:pStyle w:val="Heading3"/>
      </w:pPr>
      <w:bookmarkStart w:id="152" w:name="_Toc216254203"/>
      <w:bookmarkStart w:id="153" w:name="_Toc216255451"/>
      <w:r w:rsidRPr="00B259E4">
        <w:t>Sơ đồ phân rã</w:t>
      </w:r>
      <w:r w:rsidR="00BC2F89" w:rsidRPr="00890B20">
        <w:t xml:space="preserve"> thanh toán</w:t>
      </w:r>
      <w:bookmarkEnd w:id="152"/>
      <w:bookmarkEnd w:id="153"/>
    </w:p>
    <w:p w14:paraId="12FB9CDC" w14:textId="77777777" w:rsidR="00BC2F89" w:rsidRPr="00890B20" w:rsidRDefault="00BC2F89" w:rsidP="000E149D">
      <w:pPr>
        <w:keepNext/>
        <w:jc w:val="center"/>
      </w:pPr>
      <w:r w:rsidRPr="00890B20">
        <w:rPr>
          <w:noProof/>
          <w:lang w:val="en-US"/>
        </w:rPr>
        <w:drawing>
          <wp:inline distT="0" distB="0" distL="0" distR="0" wp14:anchorId="2F71D784" wp14:editId="389B7F22">
            <wp:extent cx="5773079" cy="2857500"/>
            <wp:effectExtent l="0" t="0" r="0" b="0"/>
            <wp:docPr id="29" name="Picture 2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dia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76611" cy="2859248"/>
                    </a:xfrm>
                    <a:prstGeom prst="rect">
                      <a:avLst/>
                    </a:prstGeom>
                  </pic:spPr>
                </pic:pic>
              </a:graphicData>
            </a:graphic>
          </wp:inline>
        </w:drawing>
      </w:r>
    </w:p>
    <w:p w14:paraId="661686D3" w14:textId="77777777" w:rsidR="00BE21E4" w:rsidRDefault="00BE21E4" w:rsidP="00BC2F89">
      <w:pPr>
        <w:pStyle w:val="Caption"/>
      </w:pPr>
    </w:p>
    <w:p w14:paraId="643C0BEE" w14:textId="285EBCAA" w:rsidR="00BC2F89" w:rsidRPr="00890B20" w:rsidRDefault="00BC2F89" w:rsidP="00BC2F89">
      <w:pPr>
        <w:pStyle w:val="Caption"/>
        <w:rPr>
          <w:lang w:val="vi-VN"/>
        </w:rPr>
      </w:pPr>
      <w:bookmarkStart w:id="154" w:name="_Toc21625431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11</w:t>
      </w:r>
      <w:r w:rsidR="00804794">
        <w:rPr>
          <w:lang w:val="vi-VN"/>
        </w:rPr>
        <w:fldChar w:fldCharType="end"/>
      </w:r>
      <w:r w:rsidRPr="00890B20">
        <w:rPr>
          <w:lang w:val="vi-VN"/>
        </w:rPr>
        <w:t xml:space="preserve"> Sơ đồ phân rã thanh toán</w:t>
      </w:r>
      <w:bookmarkEnd w:id="154"/>
    </w:p>
    <w:p w14:paraId="5E3307D5" w14:textId="5CFB7AD5" w:rsidR="001954A9" w:rsidRPr="00CB7127" w:rsidRDefault="00BC2F89" w:rsidP="00FE7FF7">
      <w:pPr>
        <w:pStyle w:val="ListParagraph"/>
        <w:numPr>
          <w:ilvl w:val="0"/>
          <w:numId w:val="91"/>
        </w:numPr>
        <w:spacing w:line="360" w:lineRule="auto"/>
        <w:rPr>
          <w:b/>
          <w:bCs/>
          <w:lang w:val="en-US"/>
        </w:rPr>
      </w:pPr>
      <w:r w:rsidRPr="00CB7127">
        <w:rPr>
          <w:b/>
          <w:bCs/>
        </w:rPr>
        <w:t>Thanh toán</w:t>
      </w:r>
    </w:p>
    <w:p w14:paraId="46DC0DFE" w14:textId="1A478A92" w:rsidR="00EE1D54" w:rsidRDefault="00EE1D54" w:rsidP="00DB520A">
      <w:pPr>
        <w:pStyle w:val="Caption"/>
        <w:keepNext/>
        <w:spacing w:line="360" w:lineRule="auto"/>
      </w:pPr>
      <w:bookmarkStart w:id="155" w:name="_Toc216254492"/>
      <w:r>
        <w:t xml:space="preserve">Bảng </w:t>
      </w:r>
      <w:fldSimple w:instr=" STYLEREF 1 \s ">
        <w:r w:rsidR="00E629C6">
          <w:rPr>
            <w:noProof/>
          </w:rPr>
          <w:t>2</w:t>
        </w:r>
      </w:fldSimple>
      <w:r w:rsidR="007332FC">
        <w:noBreakHyphen/>
      </w:r>
      <w:fldSimple w:instr=" SEQ Bảng \* ARABIC \s 1 ">
        <w:r w:rsidR="00E629C6">
          <w:rPr>
            <w:noProof/>
          </w:rPr>
          <w:t>31</w:t>
        </w:r>
      </w:fldSimple>
      <w:r w:rsidRPr="00EE1D54">
        <w:rPr>
          <w:lang w:val="vi-VN"/>
        </w:rPr>
        <w:t xml:space="preserve"> </w:t>
      </w:r>
      <w:r w:rsidRPr="00CE6392">
        <w:rPr>
          <w:lang w:val="vi-VN"/>
        </w:rPr>
        <w:t>Đặc tả Use Case</w:t>
      </w:r>
      <w:r>
        <w:t xml:space="preserve"> </w:t>
      </w:r>
      <w:r w:rsidRPr="00890B20">
        <w:rPr>
          <w:lang w:val="vi-VN"/>
        </w:rPr>
        <w:t>thanh toán</w:t>
      </w:r>
      <w:bookmarkEnd w:id="155"/>
    </w:p>
    <w:tbl>
      <w:tblPr>
        <w:tblStyle w:val="TableGrid1"/>
        <w:tblW w:w="0" w:type="auto"/>
        <w:jc w:val="center"/>
        <w:tblLook w:val="04A0" w:firstRow="1" w:lastRow="0" w:firstColumn="1" w:lastColumn="0" w:noHBand="0" w:noVBand="1"/>
      </w:tblPr>
      <w:tblGrid>
        <w:gridCol w:w="2830"/>
        <w:gridCol w:w="5240"/>
      </w:tblGrid>
      <w:tr w:rsidR="00BC2F89" w:rsidRPr="00890B20" w14:paraId="6D0D4B4B" w14:textId="77777777" w:rsidTr="00FF0139">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24D63C21"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49CD88FE" w14:textId="77777777" w:rsidR="00BC2F89" w:rsidRPr="00890B20" w:rsidRDefault="00BC2F89" w:rsidP="00FF0139">
            <w:pPr>
              <w:spacing w:before="0" w:line="240" w:lineRule="auto"/>
              <w:ind w:firstLine="0"/>
              <w:jc w:val="left"/>
              <w:rPr>
                <w:rFonts w:ascii="Times New Roman" w:hAnsi="Times New Roman"/>
                <w:bCs/>
              </w:rPr>
            </w:pPr>
            <w:r w:rsidRPr="00890B20">
              <w:rPr>
                <w:rFonts w:ascii="Times New Roman" w:hAnsi="Times New Roman"/>
                <w:bCs/>
              </w:rPr>
              <w:t>Thanh toán</w:t>
            </w:r>
          </w:p>
        </w:tc>
      </w:tr>
      <w:tr w:rsidR="00BC2F89" w:rsidRPr="00890B20" w14:paraId="3D5FDB96" w14:textId="77777777" w:rsidTr="00FF0139">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320E5FFA"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6C84CAAA" w14:textId="4ABBCE93" w:rsidR="00BC2F89" w:rsidRPr="00890B20" w:rsidRDefault="00BF43B6" w:rsidP="00FF0139">
            <w:pPr>
              <w:spacing w:before="0" w:line="240" w:lineRule="auto"/>
              <w:ind w:firstLine="0"/>
              <w:jc w:val="left"/>
              <w:rPr>
                <w:rFonts w:ascii="Times New Roman" w:hAnsi="Times New Roman"/>
              </w:rPr>
            </w:pPr>
            <w:r>
              <w:rPr>
                <w:rFonts w:ascii="Times New Roman" w:hAnsi="Times New Roman"/>
                <w:lang w:val="en-US"/>
              </w:rPr>
              <w:t>Khách hàng</w:t>
            </w:r>
          </w:p>
        </w:tc>
      </w:tr>
      <w:tr w:rsidR="00BC2F89" w:rsidRPr="00890B20" w14:paraId="0CB5FA2D"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2177DED6"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0EAC8D50" w14:textId="42221FDD" w:rsidR="00BC2F89" w:rsidRPr="00890B20" w:rsidRDefault="00BF43B6" w:rsidP="00FF0139">
            <w:pPr>
              <w:spacing w:before="0" w:line="240" w:lineRule="auto"/>
              <w:ind w:firstLine="0"/>
              <w:jc w:val="left"/>
              <w:rPr>
                <w:rFonts w:ascii="Times New Roman" w:hAnsi="Times New Roman"/>
              </w:rPr>
            </w:pPr>
            <w:r w:rsidRPr="00C33C73">
              <w:rPr>
                <w:rFonts w:ascii="Times New Roman" w:hAnsi="Times New Roman"/>
              </w:rPr>
              <w:t>Khách hàng</w:t>
            </w:r>
            <w:r w:rsidRPr="00890B20">
              <w:rPr>
                <w:rFonts w:ascii="Times New Roman" w:hAnsi="Times New Roman"/>
              </w:rPr>
              <w:t xml:space="preserve"> </w:t>
            </w:r>
            <w:r w:rsidR="00BC2F89" w:rsidRPr="00890B20">
              <w:rPr>
                <w:rFonts w:ascii="Times New Roman" w:hAnsi="Times New Roman"/>
              </w:rPr>
              <w:t>đăng nhập, có sản phẩm trong giỏ hàng và nhập địa chỉ</w:t>
            </w:r>
          </w:p>
        </w:tc>
      </w:tr>
      <w:tr w:rsidR="00BC2F89" w:rsidRPr="00890B20" w14:paraId="051A2850"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3C4B4818"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2F199FF4"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Hệ thống hiển thị được sản phẩm thanh toán</w:t>
            </w:r>
          </w:p>
        </w:tc>
      </w:tr>
      <w:tr w:rsidR="00BC2F89" w:rsidRPr="00890B20" w14:paraId="40079903"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57894247"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47C086FE"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Hoàn thành được thanh toán</w:t>
            </w:r>
          </w:p>
        </w:tc>
      </w:tr>
      <w:tr w:rsidR="00BC2F89" w:rsidRPr="00890B20" w14:paraId="68A49EAC" w14:textId="77777777" w:rsidTr="00FF0139">
        <w:trPr>
          <w:jc w:val="center"/>
        </w:trPr>
        <w:tc>
          <w:tcPr>
            <w:tcW w:w="2830" w:type="dxa"/>
            <w:tcBorders>
              <w:top w:val="single" w:sz="4" w:space="0" w:color="auto"/>
              <w:left w:val="single" w:sz="4" w:space="0" w:color="auto"/>
              <w:bottom w:val="single" w:sz="4" w:space="0" w:color="auto"/>
              <w:right w:val="single" w:sz="4" w:space="0" w:color="auto"/>
            </w:tcBorders>
            <w:hideMark/>
          </w:tcPr>
          <w:p w14:paraId="7E85E0A7" w14:textId="77777777" w:rsidR="00BC2F89" w:rsidRPr="00890B20" w:rsidRDefault="00BC2F89" w:rsidP="00FF0139">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71085B54" w14:textId="3BFDE144" w:rsidR="00BC2F89" w:rsidRPr="00890B20" w:rsidRDefault="00314095" w:rsidP="00FF0139">
            <w:pPr>
              <w:spacing w:before="0" w:line="240" w:lineRule="auto"/>
              <w:ind w:firstLine="0"/>
              <w:jc w:val="left"/>
              <w:rPr>
                <w:rFonts w:ascii="Times New Roman" w:hAnsi="Times New Roman"/>
              </w:rPr>
            </w:pPr>
            <w:r>
              <w:rPr>
                <w:rFonts w:ascii="Times New Roman" w:hAnsi="Times New Roman"/>
                <w:lang w:val="en-US"/>
              </w:rPr>
              <w:t>Nút</w:t>
            </w:r>
            <w:r w:rsidR="00BC2F89" w:rsidRPr="00890B20">
              <w:rPr>
                <w:rFonts w:ascii="Times New Roman" w:hAnsi="Times New Roman"/>
              </w:rPr>
              <w:t xml:space="preserve"> “Thanh toán” </w:t>
            </w:r>
          </w:p>
        </w:tc>
      </w:tr>
      <w:tr w:rsidR="00BC2F89" w:rsidRPr="00890B20" w14:paraId="79F22B57" w14:textId="77777777" w:rsidTr="00FF0139">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0E6821C0" w14:textId="77777777" w:rsidR="00BC2F89" w:rsidRPr="00CE6392" w:rsidRDefault="00BC2F89" w:rsidP="00BD7294">
            <w:pPr>
              <w:spacing w:before="0" w:line="360" w:lineRule="auto"/>
              <w:ind w:firstLine="0"/>
              <w:jc w:val="left"/>
              <w:rPr>
                <w:rFonts w:ascii="Times New Roman" w:hAnsi="Times New Roman"/>
              </w:rPr>
            </w:pPr>
            <w:r w:rsidRPr="00CE6392">
              <w:rPr>
                <w:rFonts w:ascii="Times New Roman" w:hAnsi="Times New Roman"/>
              </w:rPr>
              <w:t>Chuỗi sự kiện chính:</w:t>
            </w:r>
          </w:p>
          <w:p w14:paraId="4BE3807E" w14:textId="635C6FD0" w:rsidR="00BC2F89" w:rsidRPr="00890B20" w:rsidRDefault="00C33C73" w:rsidP="00FE7FF7">
            <w:pPr>
              <w:numPr>
                <w:ilvl w:val="0"/>
                <w:numId w:val="51"/>
              </w:numPr>
              <w:spacing w:before="0" w:line="360" w:lineRule="auto"/>
              <w:jc w:val="left"/>
              <w:rPr>
                <w:rFonts w:ascii="Times New Roman" w:hAnsi="Times New Roman"/>
              </w:rPr>
            </w:pPr>
            <w:r w:rsidRPr="00C33C73">
              <w:rPr>
                <w:rFonts w:ascii="Times New Roman" w:hAnsi="Times New Roman"/>
              </w:rPr>
              <w:t>Khách hàng</w:t>
            </w:r>
            <w:r w:rsidRPr="00890B20">
              <w:rPr>
                <w:rFonts w:ascii="Times New Roman" w:hAnsi="Times New Roman"/>
              </w:rPr>
              <w:t xml:space="preserve"> </w:t>
            </w:r>
            <w:r w:rsidR="00BC2F89" w:rsidRPr="00890B20">
              <w:rPr>
                <w:rFonts w:ascii="Times New Roman" w:hAnsi="Times New Roman"/>
              </w:rPr>
              <w:t>đăng nhập vào tài khoản sau đó vào giỏ hàng đi tới thanh toán.</w:t>
            </w:r>
          </w:p>
          <w:p w14:paraId="71C52F06" w14:textId="229C0949" w:rsidR="00BC2F89" w:rsidRPr="00890B20" w:rsidRDefault="00C33C73" w:rsidP="00FE7FF7">
            <w:pPr>
              <w:numPr>
                <w:ilvl w:val="0"/>
                <w:numId w:val="51"/>
              </w:numPr>
              <w:spacing w:before="0" w:line="360" w:lineRule="auto"/>
              <w:jc w:val="left"/>
              <w:rPr>
                <w:rFonts w:ascii="Times New Roman" w:hAnsi="Times New Roman"/>
              </w:rPr>
            </w:pPr>
            <w:r w:rsidRPr="00314095">
              <w:rPr>
                <w:rFonts w:ascii="Times New Roman" w:hAnsi="Times New Roman"/>
              </w:rPr>
              <w:t>Khách hàng</w:t>
            </w:r>
            <w:r w:rsidRPr="00890B20">
              <w:rPr>
                <w:rFonts w:ascii="Times New Roman" w:hAnsi="Times New Roman"/>
              </w:rPr>
              <w:t xml:space="preserve"> </w:t>
            </w:r>
            <w:r w:rsidR="00BC2F89" w:rsidRPr="00890B20">
              <w:rPr>
                <w:rFonts w:ascii="Times New Roman" w:hAnsi="Times New Roman"/>
              </w:rPr>
              <w:t>nhập thông tin nhận hàng và phương thức thanh toán.</w:t>
            </w:r>
          </w:p>
          <w:p w14:paraId="34A9DD6F" w14:textId="77777777" w:rsidR="00BC2F89" w:rsidRPr="00890B20" w:rsidRDefault="00BC2F89" w:rsidP="00FE7FF7">
            <w:pPr>
              <w:numPr>
                <w:ilvl w:val="0"/>
                <w:numId w:val="51"/>
              </w:numPr>
              <w:spacing w:before="0" w:line="360" w:lineRule="auto"/>
              <w:jc w:val="left"/>
              <w:rPr>
                <w:rFonts w:ascii="Times New Roman" w:hAnsi="Times New Roman"/>
              </w:rPr>
            </w:pPr>
            <w:r w:rsidRPr="00890B20">
              <w:rPr>
                <w:rFonts w:ascii="Times New Roman" w:hAnsi="Times New Roman"/>
              </w:rPr>
              <w:t>Hệ thống hiển thị kiểm tra thông tin và cập nhật vào cơ sở dữ liệu.</w:t>
            </w:r>
          </w:p>
          <w:p w14:paraId="73A0C6A9" w14:textId="77777777" w:rsidR="00BC2F89" w:rsidRPr="00890B20" w:rsidRDefault="00BC2F89" w:rsidP="00FE7FF7">
            <w:pPr>
              <w:keepNext/>
              <w:numPr>
                <w:ilvl w:val="0"/>
                <w:numId w:val="51"/>
              </w:numPr>
              <w:spacing w:before="0" w:line="360" w:lineRule="auto"/>
              <w:jc w:val="left"/>
              <w:rPr>
                <w:rFonts w:ascii="Times New Roman" w:hAnsi="Times New Roman"/>
              </w:rPr>
            </w:pPr>
            <w:r w:rsidRPr="00890B20">
              <w:rPr>
                <w:rFonts w:ascii="Times New Roman" w:hAnsi="Times New Roman"/>
              </w:rPr>
              <w:lastRenderedPageBreak/>
              <w:t>Hệ thống báo thanh toán thành công</w:t>
            </w:r>
          </w:p>
        </w:tc>
      </w:tr>
      <w:tr w:rsidR="00BD7294" w:rsidRPr="00890B20" w14:paraId="33E98FFB" w14:textId="77777777" w:rsidTr="00FF0139">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tcPr>
          <w:p w14:paraId="4802E2F2" w14:textId="77777777" w:rsidR="00BD7294" w:rsidRPr="000747EC" w:rsidRDefault="00BD7294" w:rsidP="00743354">
            <w:pPr>
              <w:spacing w:before="0" w:line="360" w:lineRule="auto"/>
              <w:ind w:firstLine="0"/>
              <w:jc w:val="left"/>
              <w:rPr>
                <w:rFonts w:ascii="Times New Roman" w:hAnsi="Times New Roman"/>
              </w:rPr>
            </w:pPr>
            <w:r w:rsidRPr="000747EC">
              <w:rPr>
                <w:rFonts w:ascii="Times New Roman" w:hAnsi="Times New Roman"/>
              </w:rPr>
              <w:lastRenderedPageBreak/>
              <w:t>Ngoại lệ:</w:t>
            </w:r>
          </w:p>
          <w:p w14:paraId="6B36CEB7" w14:textId="22601283" w:rsidR="0035639C" w:rsidRPr="000747EC" w:rsidRDefault="0035639C" w:rsidP="0035639C">
            <w:pPr>
              <w:spacing w:before="0" w:line="360" w:lineRule="auto"/>
              <w:ind w:left="720" w:firstLine="0"/>
              <w:jc w:val="left"/>
              <w:rPr>
                <w:rFonts w:ascii="Times New Roman" w:hAnsi="Times New Roman"/>
              </w:rPr>
            </w:pPr>
            <w:r w:rsidRPr="000747EC">
              <w:rPr>
                <w:rFonts w:ascii="Times New Roman" w:hAnsi="Times New Roman"/>
              </w:rPr>
              <w:t>2.A) Khách hàng nhập thiếu thông tin nhận hàng</w:t>
            </w:r>
          </w:p>
          <w:p w14:paraId="30A527B6" w14:textId="77777777" w:rsidR="0035639C" w:rsidRPr="000747EC" w:rsidRDefault="0035639C" w:rsidP="0035639C">
            <w:pPr>
              <w:spacing w:before="0" w:line="360" w:lineRule="auto"/>
              <w:ind w:left="720" w:firstLine="0"/>
              <w:jc w:val="left"/>
              <w:rPr>
                <w:rFonts w:ascii="Times New Roman" w:hAnsi="Times New Roman"/>
              </w:rPr>
            </w:pPr>
            <w:r w:rsidRPr="000747EC">
              <w:rPr>
                <w:rFonts w:ascii="Times New Roman" w:hAnsi="Times New Roman"/>
              </w:rPr>
              <w:t>2.A.1) Hệ thống thông báo: "Vui lòng nhập đầy đủ thông tin nhận hàng."</w:t>
            </w:r>
          </w:p>
          <w:p w14:paraId="3EB7A39E" w14:textId="77777777" w:rsidR="00BD7294" w:rsidRPr="000747EC" w:rsidRDefault="0035639C" w:rsidP="0035639C">
            <w:pPr>
              <w:spacing w:before="0" w:line="360" w:lineRule="auto"/>
              <w:ind w:left="720" w:firstLine="0"/>
              <w:jc w:val="left"/>
              <w:rPr>
                <w:rFonts w:ascii="Times New Roman" w:hAnsi="Times New Roman"/>
              </w:rPr>
            </w:pPr>
            <w:r w:rsidRPr="000747EC">
              <w:rPr>
                <w:rFonts w:ascii="Times New Roman" w:hAnsi="Times New Roman"/>
              </w:rPr>
              <w:t xml:space="preserve">2.A.2) </w:t>
            </w:r>
            <w:r w:rsidR="00B629E4" w:rsidRPr="000747EC">
              <w:rPr>
                <w:rFonts w:ascii="Times New Roman" w:hAnsi="Times New Roman"/>
              </w:rPr>
              <w:t xml:space="preserve">Luồng sự kiện quay lại bước </w:t>
            </w:r>
            <w:r w:rsidR="00F43B3B" w:rsidRPr="000747EC">
              <w:rPr>
                <w:rFonts w:ascii="Times New Roman" w:hAnsi="Times New Roman"/>
              </w:rPr>
              <w:t>2</w:t>
            </w:r>
          </w:p>
          <w:p w14:paraId="0D60CC16" w14:textId="03E2D379" w:rsidR="000F0C8A" w:rsidRPr="000747EC" w:rsidRDefault="000F0C8A" w:rsidP="000F0C8A">
            <w:pPr>
              <w:spacing w:before="0" w:line="360" w:lineRule="auto"/>
              <w:ind w:left="720" w:firstLine="0"/>
              <w:jc w:val="left"/>
              <w:rPr>
                <w:rFonts w:ascii="Times New Roman" w:hAnsi="Times New Roman"/>
              </w:rPr>
            </w:pPr>
            <w:r w:rsidRPr="000747EC">
              <w:rPr>
                <w:rFonts w:ascii="Times New Roman" w:hAnsi="Times New Roman"/>
              </w:rPr>
              <w:t>3.A) Sản phẩm trong giỏ hết hàng hoặc không đủ số lượng</w:t>
            </w:r>
          </w:p>
          <w:p w14:paraId="7EAED65F" w14:textId="258A80EE" w:rsidR="000F0C8A" w:rsidRPr="000747EC" w:rsidRDefault="000F0C8A" w:rsidP="005A6313">
            <w:pPr>
              <w:spacing w:before="0" w:line="360" w:lineRule="auto"/>
              <w:ind w:left="720" w:firstLine="0"/>
              <w:jc w:val="left"/>
              <w:rPr>
                <w:rFonts w:ascii="Times New Roman" w:hAnsi="Times New Roman"/>
              </w:rPr>
            </w:pPr>
            <w:r w:rsidRPr="000747EC">
              <w:rPr>
                <w:rFonts w:ascii="Times New Roman" w:hAnsi="Times New Roman"/>
              </w:rPr>
              <w:t>3.A.1) Hệ thống thông báo:"Sản phẩm X không đủ số lượng. Vui lòng cập nhật lại giỏ hàng."</w:t>
            </w:r>
          </w:p>
          <w:p w14:paraId="5DE1A0FA" w14:textId="70C774E1" w:rsidR="000F0C8A" w:rsidRPr="000747EC" w:rsidRDefault="000F0C8A" w:rsidP="000F0C8A">
            <w:pPr>
              <w:spacing w:before="0" w:line="360" w:lineRule="auto"/>
              <w:ind w:left="720" w:firstLine="0"/>
              <w:jc w:val="left"/>
            </w:pPr>
            <w:r w:rsidRPr="000747EC">
              <w:rPr>
                <w:rFonts w:ascii="Times New Roman" w:hAnsi="Times New Roman"/>
              </w:rPr>
              <w:t xml:space="preserve">3.A.2) </w:t>
            </w:r>
            <w:r w:rsidR="001908DC" w:rsidRPr="001908DC">
              <w:rPr>
                <w:rFonts w:ascii="Times New Roman" w:hAnsi="Times New Roman"/>
              </w:rPr>
              <w:t xml:space="preserve">Luồng sự kiện quay lại bước </w:t>
            </w:r>
            <w:r w:rsidR="001908DC" w:rsidRPr="000747EC">
              <w:rPr>
                <w:rFonts w:ascii="Times New Roman" w:hAnsi="Times New Roman"/>
              </w:rPr>
              <w:t>2</w:t>
            </w:r>
          </w:p>
        </w:tc>
      </w:tr>
    </w:tbl>
    <w:p w14:paraId="2593F229" w14:textId="49F5B066" w:rsidR="00BC2F89" w:rsidRPr="00B44990" w:rsidRDefault="00F56479" w:rsidP="00F56479">
      <w:pPr>
        <w:pStyle w:val="Heading3"/>
      </w:pPr>
      <w:bookmarkStart w:id="156" w:name="_Toc216254204"/>
      <w:bookmarkStart w:id="157" w:name="_Toc216255452"/>
      <w:bookmarkStart w:id="158" w:name="_Toc212341112"/>
      <w:r w:rsidRPr="00F56479">
        <w:t>Sơ đồ phân rã Use Case quản lý bình luận sản phẩm</w:t>
      </w:r>
      <w:bookmarkEnd w:id="156"/>
      <w:bookmarkEnd w:id="157"/>
    </w:p>
    <w:p w14:paraId="4806B478" w14:textId="77777777" w:rsidR="00804794" w:rsidRDefault="00F56479" w:rsidP="00DC0B07">
      <w:pPr>
        <w:keepNext/>
        <w:jc w:val="center"/>
      </w:pPr>
      <w:r w:rsidRPr="00F56479">
        <w:rPr>
          <w:noProof/>
          <w:lang w:val="en-US"/>
        </w:rPr>
        <w:drawing>
          <wp:inline distT="0" distB="0" distL="0" distR="0" wp14:anchorId="6BCD809F" wp14:editId="70B350B9">
            <wp:extent cx="5459392" cy="3467100"/>
            <wp:effectExtent l="0" t="0" r="8255" b="0"/>
            <wp:docPr id="179288067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80673" name="Picture 1" descr="A diagram of a diagram&#10;&#10;AI-generated content may be incorrect."/>
                    <pic:cNvPicPr/>
                  </pic:nvPicPr>
                  <pic:blipFill>
                    <a:blip r:embed="rId42"/>
                    <a:stretch>
                      <a:fillRect/>
                    </a:stretch>
                  </pic:blipFill>
                  <pic:spPr>
                    <a:xfrm>
                      <a:off x="0" y="0"/>
                      <a:ext cx="5469503" cy="3473521"/>
                    </a:xfrm>
                    <a:prstGeom prst="rect">
                      <a:avLst/>
                    </a:prstGeom>
                  </pic:spPr>
                </pic:pic>
              </a:graphicData>
            </a:graphic>
          </wp:inline>
        </w:drawing>
      </w:r>
    </w:p>
    <w:p w14:paraId="1747118F" w14:textId="0709EEB7" w:rsidR="00AA4310" w:rsidRPr="00B666C6" w:rsidRDefault="00804794" w:rsidP="00B666C6">
      <w:pPr>
        <w:pStyle w:val="Caption"/>
        <w:spacing w:line="360" w:lineRule="auto"/>
      </w:pPr>
      <w:bookmarkStart w:id="159" w:name="_Toc216254314"/>
      <w:r w:rsidRPr="00B44990">
        <w:rPr>
          <w:lang w:val="vi-VN"/>
        </w:rPr>
        <w:t xml:space="preserve">Hình </w:t>
      </w:r>
      <w:r>
        <w:fldChar w:fldCharType="begin"/>
      </w:r>
      <w:r w:rsidRPr="00B44990">
        <w:rPr>
          <w:lang w:val="vi-VN"/>
        </w:rPr>
        <w:instrText xml:space="preserve"> STYLEREF 1 \s </w:instrText>
      </w:r>
      <w:r>
        <w:fldChar w:fldCharType="separate"/>
      </w:r>
      <w:r w:rsidR="00E629C6">
        <w:rPr>
          <w:noProof/>
          <w:lang w:val="vi-VN"/>
        </w:rPr>
        <w:t>2</w:t>
      </w:r>
      <w:r>
        <w:fldChar w:fldCharType="end"/>
      </w:r>
      <w:r w:rsidRPr="00B44990">
        <w:rPr>
          <w:lang w:val="vi-VN"/>
        </w:rPr>
        <w:noBreakHyphen/>
      </w:r>
      <w:r>
        <w:fldChar w:fldCharType="begin"/>
      </w:r>
      <w:r w:rsidRPr="00B44990">
        <w:rPr>
          <w:lang w:val="vi-VN"/>
        </w:rPr>
        <w:instrText xml:space="preserve"> SEQ Hình \* ARABIC \s 1 </w:instrText>
      </w:r>
      <w:r>
        <w:fldChar w:fldCharType="separate"/>
      </w:r>
      <w:r w:rsidR="00E629C6">
        <w:rPr>
          <w:noProof/>
          <w:lang w:val="vi-VN"/>
        </w:rPr>
        <w:t>12</w:t>
      </w:r>
      <w:r>
        <w:fldChar w:fldCharType="end"/>
      </w:r>
      <w:r w:rsidRPr="00B44990">
        <w:rPr>
          <w:lang w:val="vi-VN"/>
        </w:rPr>
        <w:t xml:space="preserve"> Sơ đồ phân rã Use Case quản lý bình luận sản phẩm</w:t>
      </w:r>
      <w:bookmarkEnd w:id="159"/>
    </w:p>
    <w:p w14:paraId="75EA8FF2" w14:textId="2FBC22BE" w:rsidR="00AA4310" w:rsidRPr="007C6AD2" w:rsidRDefault="00844D44" w:rsidP="00FE7FF7">
      <w:pPr>
        <w:pStyle w:val="ListParagraph"/>
        <w:numPr>
          <w:ilvl w:val="1"/>
          <w:numId w:val="51"/>
        </w:numPr>
        <w:spacing w:line="360" w:lineRule="auto"/>
        <w:rPr>
          <w:b/>
          <w:bCs/>
          <w:lang w:val="en-US"/>
        </w:rPr>
      </w:pPr>
      <w:r w:rsidRPr="007C6AD2">
        <w:rPr>
          <w:b/>
          <w:bCs/>
          <w:lang w:val="en-US"/>
        </w:rPr>
        <w:t>Bình luận sản phẩm</w:t>
      </w:r>
    </w:p>
    <w:p w14:paraId="3AB2793C" w14:textId="74FD09E1" w:rsidR="00040DBC" w:rsidRDefault="00040DBC" w:rsidP="00AA0EDD">
      <w:pPr>
        <w:pStyle w:val="Caption"/>
        <w:keepNext/>
        <w:spacing w:line="360" w:lineRule="auto"/>
      </w:pPr>
      <w:bookmarkStart w:id="160" w:name="_Toc216254493"/>
      <w:r>
        <w:t xml:space="preserve">Bảng </w:t>
      </w:r>
      <w:fldSimple w:instr=" STYLEREF 1 \s ">
        <w:r w:rsidR="00E629C6">
          <w:rPr>
            <w:noProof/>
          </w:rPr>
          <w:t>2</w:t>
        </w:r>
      </w:fldSimple>
      <w:r w:rsidR="007332FC">
        <w:noBreakHyphen/>
      </w:r>
      <w:fldSimple w:instr=" SEQ Bảng \* ARABIC \s 1 ">
        <w:r w:rsidR="00E629C6">
          <w:rPr>
            <w:noProof/>
          </w:rPr>
          <w:t>32</w:t>
        </w:r>
      </w:fldSimple>
      <w:r w:rsidRPr="00040DBC">
        <w:rPr>
          <w:lang w:val="vi-VN"/>
        </w:rPr>
        <w:t xml:space="preserve"> </w:t>
      </w:r>
      <w:r w:rsidRPr="001A27A7">
        <w:rPr>
          <w:lang w:val="vi-VN"/>
        </w:rPr>
        <w:t>Đặc tả Use Case</w:t>
      </w:r>
      <w:r>
        <w:t xml:space="preserve"> bình luận sản phẩm</w:t>
      </w:r>
      <w:bookmarkEnd w:id="160"/>
    </w:p>
    <w:tbl>
      <w:tblPr>
        <w:tblStyle w:val="TableGrid1"/>
        <w:tblW w:w="0" w:type="auto"/>
        <w:jc w:val="center"/>
        <w:tblLook w:val="04A0" w:firstRow="1" w:lastRow="0" w:firstColumn="1" w:lastColumn="0" w:noHBand="0" w:noVBand="1"/>
      </w:tblPr>
      <w:tblGrid>
        <w:gridCol w:w="2830"/>
        <w:gridCol w:w="5240"/>
      </w:tblGrid>
      <w:tr w:rsidR="00844D44" w:rsidRPr="00890B20" w14:paraId="439F0187" w14:textId="77777777" w:rsidTr="00F657C5">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537726F8" w14:textId="77777777" w:rsidR="00844D44" w:rsidRPr="00890B20" w:rsidRDefault="00844D44" w:rsidP="00F657C5">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1D1EDA07" w14:textId="0D84EBDF" w:rsidR="00844D44" w:rsidRPr="008A217B" w:rsidRDefault="008A217B" w:rsidP="00F657C5">
            <w:pPr>
              <w:spacing w:before="0" w:line="240" w:lineRule="auto"/>
              <w:ind w:firstLine="0"/>
              <w:jc w:val="left"/>
              <w:rPr>
                <w:rFonts w:ascii="Times New Roman" w:hAnsi="Times New Roman"/>
                <w:bCs/>
                <w:lang w:val="en-US"/>
              </w:rPr>
            </w:pPr>
            <w:r>
              <w:rPr>
                <w:rFonts w:ascii="Times New Roman" w:hAnsi="Times New Roman"/>
                <w:bCs/>
                <w:lang w:val="en-US"/>
              </w:rPr>
              <w:t>Bình luận sản phẩm</w:t>
            </w:r>
          </w:p>
        </w:tc>
      </w:tr>
      <w:tr w:rsidR="00844D44" w:rsidRPr="00890B20" w14:paraId="362FB7AC" w14:textId="77777777" w:rsidTr="00F657C5">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460A80B8" w14:textId="77777777" w:rsidR="00844D44" w:rsidRPr="00890B20" w:rsidRDefault="00844D44" w:rsidP="00F657C5">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1BF8E32B" w14:textId="39993A61" w:rsidR="00844D44" w:rsidRPr="00EE44E4" w:rsidRDefault="00EE44E4" w:rsidP="00F657C5">
            <w:pPr>
              <w:spacing w:before="0" w:line="240" w:lineRule="auto"/>
              <w:ind w:firstLine="0"/>
              <w:jc w:val="left"/>
              <w:rPr>
                <w:rFonts w:ascii="Times New Roman" w:hAnsi="Times New Roman"/>
                <w:lang w:val="en-US"/>
              </w:rPr>
            </w:pPr>
            <w:r>
              <w:rPr>
                <w:rFonts w:ascii="Times New Roman" w:hAnsi="Times New Roman"/>
                <w:lang w:val="en-US"/>
              </w:rPr>
              <w:t>Khách hàng</w:t>
            </w:r>
          </w:p>
        </w:tc>
      </w:tr>
      <w:tr w:rsidR="00844D44" w:rsidRPr="00890B20" w14:paraId="295D1AB5"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5FA60D29" w14:textId="77777777" w:rsidR="00844D44" w:rsidRPr="00890B20" w:rsidRDefault="00844D44" w:rsidP="00F657C5">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0053C945" w14:textId="0FC6CDD2" w:rsidR="00844D44" w:rsidRPr="002058AE" w:rsidRDefault="00EE44E4" w:rsidP="00F657C5">
            <w:pPr>
              <w:spacing w:before="0" w:line="240" w:lineRule="auto"/>
              <w:ind w:firstLine="0"/>
              <w:jc w:val="left"/>
              <w:rPr>
                <w:rFonts w:ascii="Times New Roman" w:hAnsi="Times New Roman"/>
              </w:rPr>
            </w:pPr>
            <w:r w:rsidRPr="00BF43B6">
              <w:rPr>
                <w:rFonts w:ascii="Times New Roman" w:hAnsi="Times New Roman"/>
              </w:rPr>
              <w:t>Khách hàng</w:t>
            </w:r>
            <w:r w:rsidRPr="00890B20">
              <w:rPr>
                <w:rFonts w:ascii="Times New Roman" w:hAnsi="Times New Roman"/>
              </w:rPr>
              <w:t xml:space="preserve"> </w:t>
            </w:r>
            <w:r w:rsidR="00844D44" w:rsidRPr="00890B20">
              <w:rPr>
                <w:rFonts w:ascii="Times New Roman" w:hAnsi="Times New Roman"/>
              </w:rPr>
              <w:t xml:space="preserve">đăng nhập, </w:t>
            </w:r>
            <w:r w:rsidR="002058AE" w:rsidRPr="002058AE">
              <w:rPr>
                <w:rFonts w:ascii="Times New Roman" w:hAnsi="Times New Roman"/>
              </w:rPr>
              <w:t>truy cập trang chi tiết sản phẩm</w:t>
            </w:r>
          </w:p>
        </w:tc>
      </w:tr>
      <w:tr w:rsidR="00844D44" w:rsidRPr="00890B20" w14:paraId="1A46B6D9"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73D665E6" w14:textId="77777777" w:rsidR="00844D44" w:rsidRPr="00890B20" w:rsidRDefault="00844D44" w:rsidP="00F657C5">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0310101C" w14:textId="476EB487" w:rsidR="00844D44" w:rsidRPr="00D345F7" w:rsidRDefault="00844D44" w:rsidP="00F657C5">
            <w:pPr>
              <w:spacing w:before="0" w:line="240" w:lineRule="auto"/>
              <w:ind w:firstLine="0"/>
              <w:jc w:val="left"/>
              <w:rPr>
                <w:rFonts w:ascii="Times New Roman" w:hAnsi="Times New Roman"/>
              </w:rPr>
            </w:pPr>
            <w:r w:rsidRPr="00890B20">
              <w:rPr>
                <w:rFonts w:ascii="Times New Roman" w:hAnsi="Times New Roman"/>
              </w:rPr>
              <w:t xml:space="preserve">Hệ thống hiển thị được </w:t>
            </w:r>
            <w:r w:rsidR="00D345F7" w:rsidRPr="00D345F7">
              <w:rPr>
                <w:rFonts w:ascii="Times New Roman" w:hAnsi="Times New Roman"/>
              </w:rPr>
              <w:t>bình luận của Khách hàng</w:t>
            </w:r>
          </w:p>
        </w:tc>
      </w:tr>
      <w:tr w:rsidR="00844D44" w:rsidRPr="00890B20" w14:paraId="4F81F362"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25E170E9" w14:textId="77777777" w:rsidR="00844D44" w:rsidRPr="00890B20" w:rsidRDefault="00844D44" w:rsidP="00F657C5">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54B56F76" w14:textId="2A212BE8" w:rsidR="00844D44" w:rsidRPr="002A6C12" w:rsidRDefault="00844D44" w:rsidP="00F657C5">
            <w:pPr>
              <w:spacing w:before="0" w:line="240" w:lineRule="auto"/>
              <w:ind w:firstLine="0"/>
              <w:jc w:val="left"/>
              <w:rPr>
                <w:rFonts w:ascii="Times New Roman" w:hAnsi="Times New Roman"/>
              </w:rPr>
            </w:pPr>
            <w:r w:rsidRPr="00890B20">
              <w:rPr>
                <w:rFonts w:ascii="Times New Roman" w:hAnsi="Times New Roman"/>
              </w:rPr>
              <w:t xml:space="preserve">Hoàn thành </w:t>
            </w:r>
            <w:r w:rsidR="002A6C12" w:rsidRPr="002A6C12">
              <w:rPr>
                <w:rFonts w:ascii="Times New Roman" w:hAnsi="Times New Roman"/>
              </w:rPr>
              <w:t>được viết bình luận</w:t>
            </w:r>
          </w:p>
        </w:tc>
      </w:tr>
      <w:tr w:rsidR="00844D44" w:rsidRPr="00890B20" w14:paraId="7BBDEE35"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4762D78F" w14:textId="77777777" w:rsidR="00844D44" w:rsidRPr="00890B20" w:rsidRDefault="00844D44" w:rsidP="00F657C5">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35F46470" w14:textId="5597366A" w:rsidR="00844D44" w:rsidRPr="00890B20" w:rsidRDefault="005355DC" w:rsidP="00F657C5">
            <w:pPr>
              <w:spacing w:before="0" w:line="240" w:lineRule="auto"/>
              <w:ind w:firstLine="0"/>
              <w:jc w:val="left"/>
              <w:rPr>
                <w:rFonts w:ascii="Times New Roman" w:hAnsi="Times New Roman"/>
              </w:rPr>
            </w:pPr>
            <w:r>
              <w:rPr>
                <w:rFonts w:ascii="Times New Roman" w:hAnsi="Times New Roman"/>
                <w:lang w:val="en-US"/>
              </w:rPr>
              <w:t>Nút</w:t>
            </w:r>
            <w:r w:rsidR="00844D44" w:rsidRPr="00890B20">
              <w:rPr>
                <w:rFonts w:ascii="Times New Roman" w:hAnsi="Times New Roman"/>
              </w:rPr>
              <w:t xml:space="preserve"> “</w:t>
            </w:r>
            <w:r w:rsidR="00D94D14">
              <w:rPr>
                <w:rFonts w:ascii="Times New Roman" w:hAnsi="Times New Roman"/>
                <w:lang w:val="en-US"/>
              </w:rPr>
              <w:t>Bình luận</w:t>
            </w:r>
            <w:r w:rsidR="00844D44" w:rsidRPr="00890B20">
              <w:rPr>
                <w:rFonts w:ascii="Times New Roman" w:hAnsi="Times New Roman"/>
              </w:rPr>
              <w:t xml:space="preserve">” </w:t>
            </w:r>
          </w:p>
        </w:tc>
      </w:tr>
      <w:tr w:rsidR="00844D44" w:rsidRPr="00890B20" w14:paraId="46FF256F" w14:textId="77777777" w:rsidTr="00F657C5">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40685912" w14:textId="77777777" w:rsidR="00844D44" w:rsidRPr="00B263E4" w:rsidRDefault="00844D44" w:rsidP="00A848A2">
            <w:pPr>
              <w:spacing w:before="0" w:line="360" w:lineRule="auto"/>
              <w:ind w:firstLine="0"/>
              <w:jc w:val="left"/>
              <w:rPr>
                <w:rFonts w:ascii="Times New Roman" w:hAnsi="Times New Roman"/>
              </w:rPr>
            </w:pPr>
            <w:r w:rsidRPr="00B263E4">
              <w:rPr>
                <w:rFonts w:ascii="Times New Roman" w:hAnsi="Times New Roman"/>
              </w:rPr>
              <w:lastRenderedPageBreak/>
              <w:t>Chuỗi sự kiện chính:</w:t>
            </w:r>
          </w:p>
          <w:p w14:paraId="7E2DDE14" w14:textId="45A1769D" w:rsidR="00844D44" w:rsidRPr="00B263E4" w:rsidRDefault="00C66265" w:rsidP="00FE7FF7">
            <w:pPr>
              <w:numPr>
                <w:ilvl w:val="0"/>
                <w:numId w:val="77"/>
              </w:numPr>
              <w:spacing w:before="0" w:line="360" w:lineRule="auto"/>
              <w:jc w:val="left"/>
              <w:rPr>
                <w:rFonts w:ascii="Times New Roman" w:hAnsi="Times New Roman"/>
              </w:rPr>
            </w:pPr>
            <w:r w:rsidRPr="00B263E4">
              <w:rPr>
                <w:rFonts w:ascii="Times New Roman" w:hAnsi="Times New Roman"/>
              </w:rPr>
              <w:t xml:space="preserve">Khách hàng </w:t>
            </w:r>
            <w:r w:rsidR="00844D44" w:rsidRPr="00B263E4">
              <w:rPr>
                <w:rFonts w:ascii="Times New Roman" w:hAnsi="Times New Roman"/>
              </w:rPr>
              <w:t xml:space="preserve">đăng nhập vào tài khoản sau đó vào </w:t>
            </w:r>
            <w:r w:rsidRPr="00B263E4">
              <w:rPr>
                <w:rFonts w:ascii="Times New Roman" w:hAnsi="Times New Roman"/>
              </w:rPr>
              <w:t>trang chi tiết sản phẩm</w:t>
            </w:r>
          </w:p>
          <w:p w14:paraId="40AD9D9A" w14:textId="4A7EB495" w:rsidR="00844D44" w:rsidRPr="00B263E4" w:rsidRDefault="004C7F2E" w:rsidP="00FE7FF7">
            <w:pPr>
              <w:numPr>
                <w:ilvl w:val="0"/>
                <w:numId w:val="77"/>
              </w:numPr>
              <w:spacing w:before="0" w:line="360" w:lineRule="auto"/>
              <w:jc w:val="left"/>
              <w:rPr>
                <w:rFonts w:ascii="Times New Roman" w:hAnsi="Times New Roman"/>
              </w:rPr>
            </w:pPr>
            <w:r w:rsidRPr="00B263E4">
              <w:rPr>
                <w:rFonts w:ascii="Times New Roman" w:hAnsi="Times New Roman"/>
              </w:rPr>
              <w:t xml:space="preserve">Khách hàng </w:t>
            </w:r>
            <w:r w:rsidR="00C80826" w:rsidRPr="00B263E4">
              <w:rPr>
                <w:rFonts w:ascii="Times New Roman" w:hAnsi="Times New Roman"/>
              </w:rPr>
              <w:t>tìm trường nhập bình luận và gửi</w:t>
            </w:r>
          </w:p>
          <w:p w14:paraId="64920769" w14:textId="1E91495F" w:rsidR="0009263A" w:rsidRPr="00B263E4" w:rsidRDefault="0009263A" w:rsidP="00FE7FF7">
            <w:pPr>
              <w:numPr>
                <w:ilvl w:val="0"/>
                <w:numId w:val="77"/>
              </w:numPr>
              <w:spacing w:before="0" w:line="360" w:lineRule="auto"/>
              <w:jc w:val="left"/>
              <w:rPr>
                <w:rFonts w:ascii="Times New Roman" w:hAnsi="Times New Roman"/>
              </w:rPr>
            </w:pPr>
            <w:r w:rsidRPr="00B263E4">
              <w:rPr>
                <w:rFonts w:ascii="Times New Roman" w:hAnsi="Times New Roman"/>
              </w:rPr>
              <w:t>Hệ thống kiểm tra bình luận</w:t>
            </w:r>
          </w:p>
          <w:p w14:paraId="5F83EBFE" w14:textId="3DC8E4A7" w:rsidR="00844D44" w:rsidRPr="00B263E4" w:rsidRDefault="00844D44" w:rsidP="00FE7FF7">
            <w:pPr>
              <w:numPr>
                <w:ilvl w:val="0"/>
                <w:numId w:val="77"/>
              </w:numPr>
              <w:spacing w:before="0" w:line="360" w:lineRule="auto"/>
              <w:jc w:val="left"/>
              <w:rPr>
                <w:rFonts w:ascii="Times New Roman" w:hAnsi="Times New Roman"/>
              </w:rPr>
            </w:pPr>
            <w:r w:rsidRPr="00B263E4">
              <w:rPr>
                <w:rFonts w:ascii="Times New Roman" w:hAnsi="Times New Roman"/>
              </w:rPr>
              <w:t xml:space="preserve">Hệ thống hiển thị </w:t>
            </w:r>
            <w:r w:rsidR="00097EDE" w:rsidRPr="00B263E4">
              <w:rPr>
                <w:rFonts w:ascii="Times New Roman" w:hAnsi="Times New Roman"/>
              </w:rPr>
              <w:t>bình luận của Khách hàng trên hệ thống</w:t>
            </w:r>
          </w:p>
          <w:p w14:paraId="63016150" w14:textId="2878804B" w:rsidR="00844D44" w:rsidRPr="00B263E4" w:rsidRDefault="00844D44" w:rsidP="00FE7FF7">
            <w:pPr>
              <w:keepNext/>
              <w:numPr>
                <w:ilvl w:val="0"/>
                <w:numId w:val="77"/>
              </w:numPr>
              <w:spacing w:before="0" w:line="360" w:lineRule="auto"/>
              <w:jc w:val="left"/>
              <w:rPr>
                <w:rFonts w:ascii="Times New Roman" w:hAnsi="Times New Roman"/>
              </w:rPr>
            </w:pPr>
            <w:r w:rsidRPr="00B263E4">
              <w:rPr>
                <w:rFonts w:ascii="Times New Roman" w:hAnsi="Times New Roman"/>
              </w:rPr>
              <w:t xml:space="preserve">Hệ thống báo </w:t>
            </w:r>
            <w:r w:rsidR="00472236" w:rsidRPr="00B263E4">
              <w:rPr>
                <w:rFonts w:ascii="Times New Roman" w:hAnsi="Times New Roman"/>
              </w:rPr>
              <w:t>bình luận thành công</w:t>
            </w:r>
          </w:p>
        </w:tc>
      </w:tr>
      <w:tr w:rsidR="00531093" w:rsidRPr="00890B20" w14:paraId="4B76CF81" w14:textId="77777777" w:rsidTr="00F657C5">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tcPr>
          <w:p w14:paraId="1E5D6FDF" w14:textId="77777777" w:rsidR="00531093" w:rsidRPr="000747EC" w:rsidRDefault="00531093" w:rsidP="00A848A2">
            <w:pPr>
              <w:spacing w:before="0" w:line="360" w:lineRule="auto"/>
              <w:ind w:firstLine="0"/>
              <w:jc w:val="left"/>
              <w:rPr>
                <w:rFonts w:ascii="Times New Roman" w:hAnsi="Times New Roman"/>
              </w:rPr>
            </w:pPr>
            <w:r w:rsidRPr="00B263E4">
              <w:rPr>
                <w:rFonts w:ascii="Times New Roman" w:hAnsi="Times New Roman"/>
              </w:rPr>
              <w:t>Ngoại lệ</w:t>
            </w:r>
          </w:p>
          <w:p w14:paraId="1A12A63B" w14:textId="52B4F803" w:rsidR="00DC0081" w:rsidRPr="000747EC" w:rsidRDefault="00DC0081" w:rsidP="00DC0081">
            <w:pPr>
              <w:spacing w:before="0" w:line="360" w:lineRule="auto"/>
              <w:ind w:left="720" w:firstLine="0"/>
              <w:jc w:val="left"/>
              <w:rPr>
                <w:rFonts w:ascii="Times New Roman" w:hAnsi="Times New Roman"/>
              </w:rPr>
            </w:pPr>
            <w:r w:rsidRPr="000747EC">
              <w:rPr>
                <w:rFonts w:ascii="Times New Roman" w:hAnsi="Times New Roman"/>
              </w:rPr>
              <w:t>2.A) Khách hàng gửi bình luận trống</w:t>
            </w:r>
          </w:p>
          <w:p w14:paraId="587FEF63" w14:textId="77777777" w:rsidR="00DC0081" w:rsidRPr="000747EC" w:rsidRDefault="00DC0081" w:rsidP="00DC0081">
            <w:pPr>
              <w:spacing w:before="0" w:line="360" w:lineRule="auto"/>
              <w:ind w:left="720" w:firstLine="0"/>
              <w:jc w:val="left"/>
              <w:rPr>
                <w:rFonts w:ascii="Times New Roman" w:hAnsi="Times New Roman"/>
              </w:rPr>
            </w:pPr>
            <w:r w:rsidRPr="000747EC">
              <w:rPr>
                <w:rFonts w:ascii="Times New Roman" w:hAnsi="Times New Roman"/>
              </w:rPr>
              <w:t>2.A.1) Hệ thống thông báo: "Nội dung bình luận không được để trống."</w:t>
            </w:r>
          </w:p>
          <w:p w14:paraId="21967C26" w14:textId="6E86C9B7" w:rsidR="00DC0081" w:rsidRPr="000747EC" w:rsidRDefault="00DC0081" w:rsidP="006816E9">
            <w:pPr>
              <w:spacing w:before="0" w:line="360" w:lineRule="auto"/>
              <w:ind w:left="720" w:firstLine="0"/>
              <w:jc w:val="left"/>
              <w:rPr>
                <w:rFonts w:ascii="Times New Roman" w:hAnsi="Times New Roman"/>
              </w:rPr>
            </w:pPr>
            <w:r w:rsidRPr="000747EC">
              <w:rPr>
                <w:rFonts w:ascii="Times New Roman" w:hAnsi="Times New Roman"/>
              </w:rPr>
              <w:t xml:space="preserve">2.A.2) Luồng </w:t>
            </w:r>
            <w:r w:rsidR="00AE024E" w:rsidRPr="000747EC">
              <w:rPr>
                <w:rFonts w:ascii="Times New Roman" w:hAnsi="Times New Roman"/>
              </w:rPr>
              <w:t>sự kiện quay lại bước 2</w:t>
            </w:r>
          </w:p>
          <w:p w14:paraId="4F05C88F" w14:textId="77777777" w:rsidR="006816E9" w:rsidRPr="000747EC" w:rsidRDefault="0009263A" w:rsidP="006816E9">
            <w:pPr>
              <w:keepNext/>
              <w:spacing w:before="0" w:line="360" w:lineRule="auto"/>
              <w:ind w:left="720" w:firstLine="0"/>
              <w:jc w:val="left"/>
              <w:rPr>
                <w:rFonts w:ascii="Times New Roman" w:hAnsi="Times New Roman"/>
              </w:rPr>
            </w:pPr>
            <w:r w:rsidRPr="00B263E4">
              <w:rPr>
                <w:rFonts w:ascii="Times New Roman" w:hAnsi="Times New Roman"/>
              </w:rPr>
              <w:t xml:space="preserve">3.A) </w:t>
            </w:r>
            <w:r w:rsidR="00531093" w:rsidRPr="00B263E4">
              <w:rPr>
                <w:rFonts w:ascii="Times New Roman" w:hAnsi="Times New Roman"/>
              </w:rPr>
              <w:t>Bình luận của Khách hàng từ ngữ vi phạm chính sách</w:t>
            </w:r>
          </w:p>
          <w:p w14:paraId="6232A1D2" w14:textId="5BDE98F7" w:rsidR="00032635" w:rsidRPr="007A74CE" w:rsidRDefault="00032635" w:rsidP="006816E9">
            <w:pPr>
              <w:keepNext/>
              <w:spacing w:before="0" w:line="360" w:lineRule="auto"/>
              <w:ind w:left="720" w:firstLine="0"/>
              <w:jc w:val="left"/>
              <w:rPr>
                <w:rFonts w:ascii="Times New Roman" w:hAnsi="Times New Roman"/>
              </w:rPr>
            </w:pPr>
            <w:r w:rsidRPr="007A74CE">
              <w:rPr>
                <w:rFonts w:ascii="Times New Roman" w:hAnsi="Times New Roman"/>
              </w:rPr>
              <w:t xml:space="preserve">3.A.1) </w:t>
            </w:r>
            <w:r w:rsidR="00A56570" w:rsidRPr="000747EC">
              <w:rPr>
                <w:rFonts w:ascii="Times New Roman" w:hAnsi="Times New Roman"/>
              </w:rPr>
              <w:t>Luồng sự kiện quay lại bước 2</w:t>
            </w:r>
          </w:p>
        </w:tc>
      </w:tr>
    </w:tbl>
    <w:p w14:paraId="2A97304F" w14:textId="77777777" w:rsidR="00756F36" w:rsidRPr="0009263A" w:rsidRDefault="00756F36" w:rsidP="001A27A7">
      <w:pPr>
        <w:pStyle w:val="Caption"/>
        <w:rPr>
          <w:lang w:val="vi-VN"/>
        </w:rPr>
      </w:pPr>
    </w:p>
    <w:p w14:paraId="736DF3B5" w14:textId="5B124A65" w:rsidR="00615363" w:rsidRPr="000747EC" w:rsidRDefault="00615363">
      <w:pPr>
        <w:spacing w:before="0" w:line="240" w:lineRule="auto"/>
        <w:ind w:firstLine="0"/>
        <w:jc w:val="left"/>
      </w:pPr>
    </w:p>
    <w:p w14:paraId="376582EB" w14:textId="211C125B" w:rsidR="00AC4BBE" w:rsidRPr="00E43968" w:rsidRDefault="00615363" w:rsidP="00FE7FF7">
      <w:pPr>
        <w:pStyle w:val="ListParagraph"/>
        <w:numPr>
          <w:ilvl w:val="1"/>
          <w:numId w:val="51"/>
        </w:numPr>
        <w:spacing w:before="0" w:line="360" w:lineRule="auto"/>
        <w:jc w:val="left"/>
        <w:rPr>
          <w:b/>
        </w:rPr>
      </w:pPr>
      <w:r w:rsidRPr="00E43968">
        <w:rPr>
          <w:b/>
        </w:rPr>
        <w:t>Xem bình luận sản phẩm</w:t>
      </w:r>
    </w:p>
    <w:p w14:paraId="3DCBD35B" w14:textId="752B7F3A" w:rsidR="00D725C8" w:rsidRPr="000747EC" w:rsidRDefault="00D725C8" w:rsidP="0050332D">
      <w:pPr>
        <w:pStyle w:val="Caption"/>
        <w:keepNext/>
        <w:spacing w:line="360" w:lineRule="auto"/>
        <w:rPr>
          <w:lang w:val="vi-VN"/>
        </w:rPr>
      </w:pPr>
      <w:bookmarkStart w:id="161" w:name="_Toc216254494"/>
      <w:r w:rsidRPr="000747EC">
        <w:rPr>
          <w:lang w:val="vi-VN"/>
        </w:rPr>
        <w:t xml:space="preserve">Bảng </w:t>
      </w:r>
      <w:r w:rsidR="007332FC">
        <w:fldChar w:fldCharType="begin"/>
      </w:r>
      <w:r w:rsidR="007332FC" w:rsidRPr="000747EC">
        <w:rPr>
          <w:lang w:val="vi-VN"/>
        </w:rPr>
        <w:instrText xml:space="preserve"> STYLEREF 1 \s </w:instrText>
      </w:r>
      <w:r w:rsidR="007332FC">
        <w:fldChar w:fldCharType="separate"/>
      </w:r>
      <w:r w:rsidR="00E629C6">
        <w:rPr>
          <w:noProof/>
          <w:lang w:val="vi-VN"/>
        </w:rPr>
        <w:t>2</w:t>
      </w:r>
      <w:r w:rsidR="007332FC">
        <w:fldChar w:fldCharType="end"/>
      </w:r>
      <w:r w:rsidR="007332FC" w:rsidRPr="000747EC">
        <w:rPr>
          <w:lang w:val="vi-VN"/>
        </w:rPr>
        <w:noBreakHyphen/>
      </w:r>
      <w:r w:rsidR="007332FC">
        <w:fldChar w:fldCharType="begin"/>
      </w:r>
      <w:r w:rsidR="007332FC" w:rsidRPr="000747EC">
        <w:rPr>
          <w:lang w:val="vi-VN"/>
        </w:rPr>
        <w:instrText xml:space="preserve"> SEQ Bảng \* ARABIC \s 1 </w:instrText>
      </w:r>
      <w:r w:rsidR="007332FC">
        <w:fldChar w:fldCharType="separate"/>
      </w:r>
      <w:r w:rsidR="00E629C6">
        <w:rPr>
          <w:noProof/>
          <w:lang w:val="vi-VN"/>
        </w:rPr>
        <w:t>33</w:t>
      </w:r>
      <w:r w:rsidR="007332FC">
        <w:fldChar w:fldCharType="end"/>
      </w:r>
      <w:r w:rsidRPr="00D725C8">
        <w:rPr>
          <w:lang w:val="vi-VN"/>
        </w:rPr>
        <w:t xml:space="preserve"> </w:t>
      </w:r>
      <w:r w:rsidRPr="000617CB">
        <w:rPr>
          <w:lang w:val="vi-VN"/>
        </w:rPr>
        <w:t>Đặc tả Use Case xem bình luận sản ph</w:t>
      </w:r>
      <w:r w:rsidRPr="00186ACB">
        <w:rPr>
          <w:lang w:val="vi-VN"/>
        </w:rPr>
        <w:t>ẩm</w:t>
      </w:r>
      <w:bookmarkEnd w:id="161"/>
    </w:p>
    <w:tbl>
      <w:tblPr>
        <w:tblStyle w:val="TableGrid1"/>
        <w:tblW w:w="0" w:type="auto"/>
        <w:jc w:val="center"/>
        <w:tblLook w:val="04A0" w:firstRow="1" w:lastRow="0" w:firstColumn="1" w:lastColumn="0" w:noHBand="0" w:noVBand="1"/>
      </w:tblPr>
      <w:tblGrid>
        <w:gridCol w:w="2830"/>
        <w:gridCol w:w="5240"/>
      </w:tblGrid>
      <w:tr w:rsidR="00615363" w:rsidRPr="00890B20" w14:paraId="1D20B21D" w14:textId="77777777" w:rsidTr="00F657C5">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6612AFEA" w14:textId="77777777" w:rsidR="00615363" w:rsidRPr="00890B20" w:rsidRDefault="00615363" w:rsidP="00F657C5">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75F39825" w14:textId="36094DAF" w:rsidR="00615363" w:rsidRPr="00F3172C" w:rsidRDefault="00F3172C" w:rsidP="00F657C5">
            <w:pPr>
              <w:spacing w:before="0" w:line="240" w:lineRule="auto"/>
              <w:ind w:firstLine="0"/>
              <w:jc w:val="left"/>
              <w:rPr>
                <w:rFonts w:ascii="Times New Roman" w:hAnsi="Times New Roman"/>
                <w:bCs/>
              </w:rPr>
            </w:pPr>
            <w:r w:rsidRPr="00F3172C">
              <w:rPr>
                <w:rFonts w:ascii="Times New Roman" w:hAnsi="Times New Roman"/>
                <w:bCs/>
              </w:rPr>
              <w:t>Xem b</w:t>
            </w:r>
            <w:r w:rsidR="00615363" w:rsidRPr="00F3172C">
              <w:rPr>
                <w:rFonts w:ascii="Times New Roman" w:hAnsi="Times New Roman"/>
                <w:bCs/>
              </w:rPr>
              <w:t>ình luận sản phẩm</w:t>
            </w:r>
          </w:p>
        </w:tc>
      </w:tr>
      <w:tr w:rsidR="00615363" w:rsidRPr="00890B20" w14:paraId="682E1044" w14:textId="77777777" w:rsidTr="00F657C5">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0A5DC0F4" w14:textId="77777777" w:rsidR="00615363" w:rsidRPr="00890B20" w:rsidRDefault="00615363" w:rsidP="00F657C5">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49C00FE1" w14:textId="77777777" w:rsidR="00615363" w:rsidRPr="00EE44E4" w:rsidRDefault="00615363" w:rsidP="00F657C5">
            <w:pPr>
              <w:spacing w:before="0" w:line="240" w:lineRule="auto"/>
              <w:ind w:firstLine="0"/>
              <w:jc w:val="left"/>
              <w:rPr>
                <w:rFonts w:ascii="Times New Roman" w:hAnsi="Times New Roman"/>
                <w:lang w:val="en-US"/>
              </w:rPr>
            </w:pPr>
            <w:r>
              <w:rPr>
                <w:rFonts w:ascii="Times New Roman" w:hAnsi="Times New Roman"/>
                <w:lang w:val="en-US"/>
              </w:rPr>
              <w:t>Khách hàng</w:t>
            </w:r>
          </w:p>
        </w:tc>
      </w:tr>
      <w:tr w:rsidR="00615363" w:rsidRPr="00890B20" w14:paraId="0B23D220"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4A32DF43" w14:textId="77777777" w:rsidR="00615363" w:rsidRPr="00890B20" w:rsidRDefault="00615363" w:rsidP="00F657C5">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1CABF006" w14:textId="77777777" w:rsidR="00615363" w:rsidRPr="002058AE" w:rsidRDefault="00615363" w:rsidP="00F657C5">
            <w:pPr>
              <w:spacing w:before="0" w:line="240" w:lineRule="auto"/>
              <w:ind w:firstLine="0"/>
              <w:jc w:val="left"/>
              <w:rPr>
                <w:rFonts w:ascii="Times New Roman" w:hAnsi="Times New Roman"/>
              </w:rPr>
            </w:pPr>
            <w:r w:rsidRPr="00BF43B6">
              <w:rPr>
                <w:rFonts w:ascii="Times New Roman" w:hAnsi="Times New Roman"/>
              </w:rPr>
              <w:t>Khách hàng</w:t>
            </w:r>
            <w:r w:rsidRPr="00890B20">
              <w:rPr>
                <w:rFonts w:ascii="Times New Roman" w:hAnsi="Times New Roman"/>
              </w:rPr>
              <w:t xml:space="preserve"> đăng nhập, </w:t>
            </w:r>
            <w:r w:rsidRPr="002058AE">
              <w:rPr>
                <w:rFonts w:ascii="Times New Roman" w:hAnsi="Times New Roman"/>
              </w:rPr>
              <w:t>truy cập trang chi tiết sản phẩm</w:t>
            </w:r>
          </w:p>
        </w:tc>
      </w:tr>
      <w:tr w:rsidR="00615363" w:rsidRPr="00890B20" w14:paraId="0D92D2F2"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7840D516" w14:textId="77777777" w:rsidR="00615363" w:rsidRPr="00890B20" w:rsidRDefault="00615363" w:rsidP="00F657C5">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6A3BA76C" w14:textId="0FB13407" w:rsidR="00615363" w:rsidRPr="005F6219" w:rsidRDefault="00615363" w:rsidP="00F657C5">
            <w:pPr>
              <w:spacing w:before="0" w:line="240" w:lineRule="auto"/>
              <w:ind w:firstLine="0"/>
              <w:jc w:val="left"/>
              <w:rPr>
                <w:rFonts w:ascii="Times New Roman" w:hAnsi="Times New Roman"/>
              </w:rPr>
            </w:pPr>
            <w:r w:rsidRPr="00890B20">
              <w:rPr>
                <w:rFonts w:ascii="Times New Roman" w:hAnsi="Times New Roman"/>
              </w:rPr>
              <w:t xml:space="preserve">Hệ thống hiển thị được </w:t>
            </w:r>
            <w:r w:rsidRPr="00D345F7">
              <w:rPr>
                <w:rFonts w:ascii="Times New Roman" w:hAnsi="Times New Roman"/>
              </w:rPr>
              <w:t xml:space="preserve">bình luận </w:t>
            </w:r>
            <w:r w:rsidR="005F6219" w:rsidRPr="005F6219">
              <w:rPr>
                <w:rFonts w:ascii="Times New Roman" w:hAnsi="Times New Roman"/>
              </w:rPr>
              <w:t>tất cả trên sản phẩm</w:t>
            </w:r>
          </w:p>
        </w:tc>
      </w:tr>
      <w:tr w:rsidR="00615363" w:rsidRPr="00890B20" w14:paraId="5533AB83"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54B3594A" w14:textId="77777777" w:rsidR="00615363" w:rsidRPr="00890B20" w:rsidRDefault="00615363" w:rsidP="00F657C5">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7F7561BE" w14:textId="3DC35D66" w:rsidR="00615363" w:rsidRPr="003C5CEB" w:rsidRDefault="003C5CEB" w:rsidP="00F657C5">
            <w:pPr>
              <w:spacing w:before="0" w:line="240" w:lineRule="auto"/>
              <w:ind w:firstLine="0"/>
              <w:jc w:val="left"/>
              <w:rPr>
                <w:rFonts w:ascii="Times New Roman" w:hAnsi="Times New Roman"/>
                <w:lang w:val="en-US"/>
              </w:rPr>
            </w:pPr>
            <w:r>
              <w:rPr>
                <w:rFonts w:ascii="Times New Roman" w:hAnsi="Times New Roman"/>
                <w:lang w:val="en-US"/>
              </w:rPr>
              <w:t>Xem được bình luận</w:t>
            </w:r>
          </w:p>
        </w:tc>
      </w:tr>
      <w:tr w:rsidR="00615363" w:rsidRPr="00890B20" w14:paraId="78BA4DBC"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3A47933D" w14:textId="77777777" w:rsidR="00615363" w:rsidRPr="00890B20" w:rsidRDefault="00615363" w:rsidP="00F657C5">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66E84C0C" w14:textId="28DC6500" w:rsidR="00615363" w:rsidRPr="00890B20" w:rsidRDefault="00615363" w:rsidP="00F657C5">
            <w:pPr>
              <w:spacing w:before="0" w:line="240" w:lineRule="auto"/>
              <w:ind w:firstLine="0"/>
              <w:jc w:val="left"/>
              <w:rPr>
                <w:rFonts w:ascii="Times New Roman" w:hAnsi="Times New Roman"/>
              </w:rPr>
            </w:pPr>
            <w:r>
              <w:rPr>
                <w:rFonts w:ascii="Times New Roman" w:hAnsi="Times New Roman"/>
                <w:lang w:val="en-US"/>
              </w:rPr>
              <w:t>Nút</w:t>
            </w:r>
            <w:r w:rsidRPr="00890B20">
              <w:rPr>
                <w:rFonts w:ascii="Times New Roman" w:hAnsi="Times New Roman"/>
              </w:rPr>
              <w:t xml:space="preserve"> “</w:t>
            </w:r>
            <w:r w:rsidR="005D3707">
              <w:rPr>
                <w:rFonts w:ascii="Times New Roman" w:hAnsi="Times New Roman"/>
                <w:lang w:val="en-US"/>
              </w:rPr>
              <w:t>Xem chi tiết</w:t>
            </w:r>
            <w:r w:rsidRPr="00890B20">
              <w:rPr>
                <w:rFonts w:ascii="Times New Roman" w:hAnsi="Times New Roman"/>
              </w:rPr>
              <w:t xml:space="preserve">” </w:t>
            </w:r>
          </w:p>
        </w:tc>
      </w:tr>
      <w:tr w:rsidR="00615363" w:rsidRPr="00890B20" w14:paraId="5EC78703" w14:textId="77777777" w:rsidTr="00F657C5">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1E451C49" w14:textId="77777777" w:rsidR="00615363" w:rsidRPr="00CE6392" w:rsidRDefault="00615363" w:rsidP="00F01C7C">
            <w:pPr>
              <w:spacing w:before="0" w:line="360" w:lineRule="auto"/>
              <w:ind w:firstLine="0"/>
              <w:jc w:val="left"/>
              <w:rPr>
                <w:rFonts w:ascii="Times New Roman" w:hAnsi="Times New Roman"/>
              </w:rPr>
            </w:pPr>
            <w:r w:rsidRPr="00CE6392">
              <w:rPr>
                <w:rFonts w:ascii="Times New Roman" w:hAnsi="Times New Roman"/>
              </w:rPr>
              <w:t>Chuỗi sự kiện chính:</w:t>
            </w:r>
          </w:p>
          <w:p w14:paraId="5C5AE114" w14:textId="77777777" w:rsidR="00615363" w:rsidRPr="008658C8" w:rsidRDefault="00615363" w:rsidP="00FE7FF7">
            <w:pPr>
              <w:pStyle w:val="ListParagraph"/>
              <w:numPr>
                <w:ilvl w:val="0"/>
                <w:numId w:val="78"/>
              </w:numPr>
              <w:spacing w:before="0" w:line="360" w:lineRule="auto"/>
              <w:jc w:val="left"/>
              <w:rPr>
                <w:rFonts w:ascii="Times New Roman" w:hAnsi="Times New Roman"/>
              </w:rPr>
            </w:pPr>
            <w:r w:rsidRPr="008658C8">
              <w:rPr>
                <w:rFonts w:ascii="Times New Roman" w:hAnsi="Times New Roman"/>
              </w:rPr>
              <w:t>Khách hàng đăng nhập vào tài khoản sau đó vào trang chi tiết sản phẩm</w:t>
            </w:r>
          </w:p>
          <w:p w14:paraId="25799DD3" w14:textId="28D5D2D6" w:rsidR="00615363" w:rsidRPr="008658C8" w:rsidRDefault="00615363" w:rsidP="00FE7FF7">
            <w:pPr>
              <w:pStyle w:val="ListParagraph"/>
              <w:numPr>
                <w:ilvl w:val="0"/>
                <w:numId w:val="78"/>
              </w:numPr>
              <w:spacing w:before="0" w:line="360" w:lineRule="auto"/>
              <w:jc w:val="left"/>
              <w:rPr>
                <w:rFonts w:ascii="Times New Roman" w:hAnsi="Times New Roman"/>
              </w:rPr>
            </w:pPr>
            <w:r w:rsidRPr="008658C8">
              <w:rPr>
                <w:rFonts w:ascii="Times New Roman" w:hAnsi="Times New Roman"/>
              </w:rPr>
              <w:t xml:space="preserve">Khách hàng tìm </w:t>
            </w:r>
            <w:r w:rsidR="008D0DEB" w:rsidRPr="008658C8">
              <w:rPr>
                <w:rFonts w:ascii="Times New Roman" w:hAnsi="Times New Roman"/>
              </w:rPr>
              <w:t>mục bình luận</w:t>
            </w:r>
          </w:p>
          <w:p w14:paraId="6996F1CF" w14:textId="0FC74DCA" w:rsidR="00615363" w:rsidRPr="008658C8" w:rsidRDefault="00615363" w:rsidP="00FE7FF7">
            <w:pPr>
              <w:pStyle w:val="ListParagraph"/>
              <w:keepNext/>
              <w:numPr>
                <w:ilvl w:val="0"/>
                <w:numId w:val="78"/>
              </w:numPr>
              <w:spacing w:before="0" w:line="360" w:lineRule="auto"/>
              <w:jc w:val="left"/>
            </w:pPr>
            <w:r w:rsidRPr="008658C8">
              <w:rPr>
                <w:rFonts w:ascii="Times New Roman" w:hAnsi="Times New Roman"/>
              </w:rPr>
              <w:t>Hệ thống hiển thị bình luận của</w:t>
            </w:r>
            <w:r w:rsidR="00CE6588" w:rsidRPr="008658C8">
              <w:rPr>
                <w:rFonts w:ascii="Times New Roman" w:hAnsi="Times New Roman"/>
              </w:rPr>
              <w:t xml:space="preserve"> tất cả</w:t>
            </w:r>
            <w:r w:rsidRPr="008658C8">
              <w:rPr>
                <w:rFonts w:ascii="Times New Roman" w:hAnsi="Times New Roman"/>
              </w:rPr>
              <w:t xml:space="preserve"> Khách hàng trên hệ thống</w:t>
            </w:r>
          </w:p>
        </w:tc>
      </w:tr>
    </w:tbl>
    <w:p w14:paraId="6055488D" w14:textId="77777777" w:rsidR="007F0D97" w:rsidRPr="004F1797" w:rsidRDefault="007F0D97" w:rsidP="000617CB">
      <w:pPr>
        <w:pStyle w:val="Caption"/>
        <w:rPr>
          <w:lang w:val="vi-VN"/>
        </w:rPr>
      </w:pPr>
    </w:p>
    <w:p w14:paraId="5653459E" w14:textId="77777777" w:rsidR="007F0D97" w:rsidRPr="000747EC" w:rsidRDefault="007F0D97" w:rsidP="007F0D97"/>
    <w:p w14:paraId="2C46F5E8" w14:textId="77777777" w:rsidR="00251261" w:rsidRPr="000747EC" w:rsidRDefault="00251261" w:rsidP="007F0D97"/>
    <w:p w14:paraId="02EBC2EC" w14:textId="77777777" w:rsidR="00251261" w:rsidRPr="000747EC" w:rsidRDefault="00251261" w:rsidP="007F0D97"/>
    <w:p w14:paraId="6191CD50" w14:textId="77777777" w:rsidR="00251261" w:rsidRPr="000747EC" w:rsidRDefault="00251261" w:rsidP="007F0D97"/>
    <w:p w14:paraId="43C6AD6E" w14:textId="77777777" w:rsidR="002F04DF" w:rsidRPr="008C3F01" w:rsidRDefault="002F04DF" w:rsidP="008C3F01">
      <w:pPr>
        <w:ind w:firstLine="0"/>
        <w:rPr>
          <w:lang w:val="en-US"/>
        </w:rPr>
      </w:pPr>
    </w:p>
    <w:p w14:paraId="7B0F00B4" w14:textId="77777777" w:rsidR="002F04DF" w:rsidRPr="000747EC" w:rsidRDefault="002F04DF" w:rsidP="007F0D97"/>
    <w:p w14:paraId="31076BE1" w14:textId="63E3E29A" w:rsidR="008F135E" w:rsidRPr="00E40C02" w:rsidRDefault="00116545" w:rsidP="008F135E">
      <w:pPr>
        <w:pStyle w:val="Heading3"/>
      </w:pPr>
      <w:bookmarkStart w:id="162" w:name="_Toc216254205"/>
      <w:bookmarkStart w:id="163" w:name="_Toc216255453"/>
      <w:bookmarkEnd w:id="158"/>
      <w:r w:rsidRPr="00B259E4">
        <w:lastRenderedPageBreak/>
        <w:t>Sơ đồ phân rã</w:t>
      </w:r>
      <w:r w:rsidR="008F135E" w:rsidRPr="00890B20">
        <w:t xml:space="preserve"> </w:t>
      </w:r>
      <w:r w:rsidR="00F56479" w:rsidRPr="00F56479">
        <w:t>q</w:t>
      </w:r>
      <w:r w:rsidR="008F135E" w:rsidRPr="00890B20">
        <w:t>uản lý đơn hàng</w:t>
      </w:r>
      <w:bookmarkEnd w:id="162"/>
      <w:bookmarkEnd w:id="163"/>
    </w:p>
    <w:p w14:paraId="70D6AE5C" w14:textId="77777777" w:rsidR="00733B92" w:rsidRPr="00E40C02" w:rsidRDefault="00733B92" w:rsidP="00733B92"/>
    <w:p w14:paraId="04C26664" w14:textId="77777777" w:rsidR="008F135E" w:rsidRPr="00890B20" w:rsidRDefault="008F135E" w:rsidP="008C3F01">
      <w:pPr>
        <w:keepNext/>
      </w:pPr>
      <w:r w:rsidRPr="00890B20">
        <w:rPr>
          <w:noProof/>
          <w:lang w:val="en-US"/>
        </w:rPr>
        <w:drawing>
          <wp:inline distT="0" distB="0" distL="0" distR="0" wp14:anchorId="6C9FF3F2" wp14:editId="4F8A647E">
            <wp:extent cx="5263128" cy="2054225"/>
            <wp:effectExtent l="0" t="0" r="0" b="3175"/>
            <wp:docPr id="17"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dia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270326" cy="2057035"/>
                    </a:xfrm>
                    <a:prstGeom prst="rect">
                      <a:avLst/>
                    </a:prstGeom>
                  </pic:spPr>
                </pic:pic>
              </a:graphicData>
            </a:graphic>
          </wp:inline>
        </w:drawing>
      </w:r>
    </w:p>
    <w:p w14:paraId="783300BA" w14:textId="77777777" w:rsidR="00C30930" w:rsidRDefault="00C30930" w:rsidP="00996015">
      <w:pPr>
        <w:pStyle w:val="Caption"/>
      </w:pPr>
    </w:p>
    <w:p w14:paraId="3C21C1F9" w14:textId="79DE716C" w:rsidR="00996015" w:rsidRDefault="008F135E" w:rsidP="00996015">
      <w:pPr>
        <w:pStyle w:val="Caption"/>
        <w:rPr>
          <w:lang w:val="vi-VN"/>
        </w:rPr>
      </w:pPr>
      <w:bookmarkStart w:id="164" w:name="_Toc21625431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13</w:t>
      </w:r>
      <w:r w:rsidR="00804794">
        <w:rPr>
          <w:lang w:val="vi-VN"/>
        </w:rPr>
        <w:fldChar w:fldCharType="end"/>
      </w:r>
      <w:r w:rsidRPr="00890B20">
        <w:rPr>
          <w:lang w:val="vi-VN"/>
        </w:rPr>
        <w:t xml:space="preserve"> Sơ đồ phân rã chức năng quản lý đơn hàng</w:t>
      </w:r>
      <w:bookmarkEnd w:id="164"/>
    </w:p>
    <w:p w14:paraId="7852C606" w14:textId="203DBF62" w:rsidR="007557E8" w:rsidRPr="00251261" w:rsidRDefault="007557E8">
      <w:pPr>
        <w:spacing w:before="0" w:line="240" w:lineRule="auto"/>
        <w:ind w:firstLine="0"/>
        <w:jc w:val="left"/>
        <w:rPr>
          <w:lang w:val="en-US"/>
        </w:rPr>
      </w:pPr>
    </w:p>
    <w:p w14:paraId="34F0CC4B" w14:textId="6D72AFA2" w:rsidR="007557E8" w:rsidRPr="006C2930" w:rsidRDefault="007557E8" w:rsidP="00FE7FF7">
      <w:pPr>
        <w:pStyle w:val="ListParagraph"/>
        <w:numPr>
          <w:ilvl w:val="0"/>
          <w:numId w:val="92"/>
        </w:numPr>
        <w:spacing w:before="0" w:line="360" w:lineRule="auto"/>
        <w:jc w:val="left"/>
        <w:rPr>
          <w:b/>
        </w:rPr>
      </w:pPr>
      <w:r w:rsidRPr="006C2930">
        <w:rPr>
          <w:b/>
        </w:rPr>
        <w:t>Xem danh sách đơn hàng</w:t>
      </w:r>
    </w:p>
    <w:p w14:paraId="0528F0A8" w14:textId="0DE8E3AB" w:rsidR="00EC34F0" w:rsidRPr="000747EC" w:rsidRDefault="00EC34F0" w:rsidP="00EC34F0">
      <w:pPr>
        <w:pStyle w:val="Caption"/>
        <w:keepNext/>
        <w:spacing w:line="360" w:lineRule="auto"/>
        <w:rPr>
          <w:lang w:val="vi-VN"/>
        </w:rPr>
      </w:pPr>
      <w:bookmarkStart w:id="165" w:name="_Toc216254495"/>
      <w:r w:rsidRPr="000747EC">
        <w:rPr>
          <w:lang w:val="vi-VN"/>
        </w:rPr>
        <w:t xml:space="preserve">Bảng </w:t>
      </w:r>
      <w:r w:rsidR="007332FC">
        <w:fldChar w:fldCharType="begin"/>
      </w:r>
      <w:r w:rsidR="007332FC" w:rsidRPr="000747EC">
        <w:rPr>
          <w:lang w:val="vi-VN"/>
        </w:rPr>
        <w:instrText xml:space="preserve"> STYLEREF 1 \s </w:instrText>
      </w:r>
      <w:r w:rsidR="007332FC">
        <w:fldChar w:fldCharType="separate"/>
      </w:r>
      <w:r w:rsidR="00E629C6">
        <w:rPr>
          <w:noProof/>
          <w:lang w:val="vi-VN"/>
        </w:rPr>
        <w:t>2</w:t>
      </w:r>
      <w:r w:rsidR="007332FC">
        <w:fldChar w:fldCharType="end"/>
      </w:r>
      <w:r w:rsidR="007332FC" w:rsidRPr="000747EC">
        <w:rPr>
          <w:lang w:val="vi-VN"/>
        </w:rPr>
        <w:noBreakHyphen/>
      </w:r>
      <w:r w:rsidR="007332FC">
        <w:fldChar w:fldCharType="begin"/>
      </w:r>
      <w:r w:rsidR="007332FC" w:rsidRPr="000747EC">
        <w:rPr>
          <w:lang w:val="vi-VN"/>
        </w:rPr>
        <w:instrText xml:space="preserve"> SEQ Bảng \* ARABIC \s 1 </w:instrText>
      </w:r>
      <w:r w:rsidR="007332FC">
        <w:fldChar w:fldCharType="separate"/>
      </w:r>
      <w:r w:rsidR="00E629C6">
        <w:rPr>
          <w:noProof/>
          <w:lang w:val="vi-VN"/>
        </w:rPr>
        <w:t>34</w:t>
      </w:r>
      <w:r w:rsidR="007332FC">
        <w:fldChar w:fldCharType="end"/>
      </w:r>
      <w:r w:rsidRPr="00EC34F0">
        <w:rPr>
          <w:lang w:val="vi-VN"/>
        </w:rPr>
        <w:t xml:space="preserve"> </w:t>
      </w:r>
      <w:r w:rsidRPr="00A815E4">
        <w:rPr>
          <w:lang w:val="vi-VN"/>
        </w:rPr>
        <w:t>Đặc tả Use Case xem danh sách đơn hàng</w:t>
      </w:r>
      <w:bookmarkEnd w:id="165"/>
    </w:p>
    <w:tbl>
      <w:tblPr>
        <w:tblStyle w:val="TableGrid1"/>
        <w:tblW w:w="0" w:type="auto"/>
        <w:jc w:val="center"/>
        <w:tblLook w:val="04A0" w:firstRow="1" w:lastRow="0" w:firstColumn="1" w:lastColumn="0" w:noHBand="0" w:noVBand="1"/>
      </w:tblPr>
      <w:tblGrid>
        <w:gridCol w:w="2830"/>
        <w:gridCol w:w="5240"/>
      </w:tblGrid>
      <w:tr w:rsidR="007557E8" w:rsidRPr="00890B20" w14:paraId="7FFDCF29" w14:textId="77777777" w:rsidTr="00F657C5">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1A83C852" w14:textId="77777777" w:rsidR="007557E8" w:rsidRPr="00890B20" w:rsidRDefault="007557E8" w:rsidP="00F657C5">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4CA8BA3F" w14:textId="73ED4E70" w:rsidR="007557E8" w:rsidRPr="004122A2" w:rsidRDefault="007557E8" w:rsidP="00F657C5">
            <w:pPr>
              <w:spacing w:before="0" w:line="240" w:lineRule="auto"/>
              <w:ind w:firstLine="0"/>
              <w:jc w:val="left"/>
              <w:rPr>
                <w:rFonts w:ascii="Times New Roman" w:hAnsi="Times New Roman"/>
                <w:bCs/>
              </w:rPr>
            </w:pPr>
            <w:r w:rsidRPr="00F3172C">
              <w:rPr>
                <w:rFonts w:ascii="Times New Roman" w:hAnsi="Times New Roman"/>
                <w:bCs/>
              </w:rPr>
              <w:t xml:space="preserve">Xem </w:t>
            </w:r>
            <w:r w:rsidR="004122A2" w:rsidRPr="004122A2">
              <w:rPr>
                <w:rFonts w:ascii="Times New Roman" w:hAnsi="Times New Roman"/>
                <w:bCs/>
              </w:rPr>
              <w:t>danh sách đơn hàng</w:t>
            </w:r>
          </w:p>
        </w:tc>
      </w:tr>
      <w:tr w:rsidR="007557E8" w:rsidRPr="00890B20" w14:paraId="7AF00666" w14:textId="77777777" w:rsidTr="00F657C5">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470154A6" w14:textId="77777777" w:rsidR="007557E8" w:rsidRPr="00890B20" w:rsidRDefault="007557E8" w:rsidP="00F657C5">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19194EC8" w14:textId="2401AF98" w:rsidR="007557E8" w:rsidRPr="00EE44E4" w:rsidRDefault="000940E6" w:rsidP="00F657C5">
            <w:pPr>
              <w:spacing w:before="0" w:line="240" w:lineRule="auto"/>
              <w:ind w:firstLine="0"/>
              <w:jc w:val="left"/>
              <w:rPr>
                <w:rFonts w:ascii="Times New Roman" w:hAnsi="Times New Roman"/>
                <w:lang w:val="en-US"/>
              </w:rPr>
            </w:pPr>
            <w:r>
              <w:rPr>
                <w:rFonts w:ascii="Times New Roman" w:hAnsi="Times New Roman"/>
                <w:lang w:val="en-US"/>
              </w:rPr>
              <w:t>Nhân viên</w:t>
            </w:r>
          </w:p>
        </w:tc>
      </w:tr>
      <w:tr w:rsidR="007557E8" w:rsidRPr="00890B20" w14:paraId="548E91B1"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65327CA6" w14:textId="77777777" w:rsidR="007557E8" w:rsidRPr="00890B20" w:rsidRDefault="007557E8" w:rsidP="00F657C5">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5CE4E769" w14:textId="183D0C40" w:rsidR="007557E8" w:rsidRPr="00A815E4" w:rsidRDefault="00E90BDE" w:rsidP="00F657C5">
            <w:pPr>
              <w:spacing w:before="0" w:line="240" w:lineRule="auto"/>
              <w:ind w:firstLine="0"/>
              <w:jc w:val="left"/>
              <w:rPr>
                <w:rFonts w:ascii="Times New Roman" w:hAnsi="Times New Roman"/>
              </w:rPr>
            </w:pPr>
            <w:r w:rsidRPr="003B1493">
              <w:rPr>
                <w:rFonts w:ascii="Times New Roman" w:hAnsi="Times New Roman"/>
              </w:rPr>
              <w:t>Nhân viên</w:t>
            </w:r>
            <w:r w:rsidR="007557E8" w:rsidRPr="00890B20">
              <w:rPr>
                <w:rFonts w:ascii="Times New Roman" w:hAnsi="Times New Roman"/>
              </w:rPr>
              <w:t xml:space="preserve"> đăng nhập, </w:t>
            </w:r>
            <w:r w:rsidR="007557E8" w:rsidRPr="002058AE">
              <w:rPr>
                <w:rFonts w:ascii="Times New Roman" w:hAnsi="Times New Roman"/>
              </w:rPr>
              <w:t xml:space="preserve">truy cập trang </w:t>
            </w:r>
            <w:r w:rsidR="003B1493" w:rsidRPr="003B1493">
              <w:rPr>
                <w:rFonts w:ascii="Times New Roman" w:hAnsi="Times New Roman"/>
              </w:rPr>
              <w:t>quản trị</w:t>
            </w:r>
          </w:p>
        </w:tc>
      </w:tr>
      <w:tr w:rsidR="007557E8" w:rsidRPr="00890B20" w14:paraId="50E87DBD"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7C781860" w14:textId="77777777" w:rsidR="007557E8" w:rsidRPr="00890B20" w:rsidRDefault="007557E8" w:rsidP="00F657C5">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264C1C5A" w14:textId="146F086F" w:rsidR="007557E8" w:rsidRPr="0098513A" w:rsidRDefault="007557E8" w:rsidP="00F657C5">
            <w:pPr>
              <w:spacing w:before="0" w:line="240" w:lineRule="auto"/>
              <w:ind w:firstLine="0"/>
              <w:jc w:val="left"/>
              <w:rPr>
                <w:rFonts w:ascii="Times New Roman" w:hAnsi="Times New Roman"/>
              </w:rPr>
            </w:pPr>
            <w:r w:rsidRPr="00890B20">
              <w:rPr>
                <w:rFonts w:ascii="Times New Roman" w:hAnsi="Times New Roman"/>
              </w:rPr>
              <w:t xml:space="preserve">Hệ thống hiển thị được </w:t>
            </w:r>
            <w:r w:rsidRPr="005F6219">
              <w:rPr>
                <w:rFonts w:ascii="Times New Roman" w:hAnsi="Times New Roman"/>
              </w:rPr>
              <w:t>tất cả</w:t>
            </w:r>
            <w:r w:rsidR="0098513A" w:rsidRPr="0098513A">
              <w:rPr>
                <w:rFonts w:ascii="Times New Roman" w:hAnsi="Times New Roman"/>
              </w:rPr>
              <w:t xml:space="preserve"> đơn hàng</w:t>
            </w:r>
            <w:r w:rsidRPr="005F6219">
              <w:rPr>
                <w:rFonts w:ascii="Times New Roman" w:hAnsi="Times New Roman"/>
              </w:rPr>
              <w:t xml:space="preserve"> trên </w:t>
            </w:r>
            <w:r w:rsidR="0098513A" w:rsidRPr="0098513A">
              <w:rPr>
                <w:rFonts w:ascii="Times New Roman" w:hAnsi="Times New Roman"/>
              </w:rPr>
              <w:t>hệ thống</w:t>
            </w:r>
          </w:p>
        </w:tc>
      </w:tr>
      <w:tr w:rsidR="007557E8" w:rsidRPr="00890B20" w14:paraId="4089C34D"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022C9BB9" w14:textId="77777777" w:rsidR="007557E8" w:rsidRPr="00890B20" w:rsidRDefault="007557E8" w:rsidP="00F657C5">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045EB671" w14:textId="03F520CD" w:rsidR="007557E8" w:rsidRPr="003C5CEB" w:rsidRDefault="007557E8" w:rsidP="00F657C5">
            <w:pPr>
              <w:spacing w:before="0" w:line="240" w:lineRule="auto"/>
              <w:ind w:firstLine="0"/>
              <w:jc w:val="left"/>
              <w:rPr>
                <w:rFonts w:ascii="Times New Roman" w:hAnsi="Times New Roman"/>
                <w:lang w:val="en-US"/>
              </w:rPr>
            </w:pPr>
            <w:r>
              <w:rPr>
                <w:rFonts w:ascii="Times New Roman" w:hAnsi="Times New Roman"/>
                <w:lang w:val="en-US"/>
              </w:rPr>
              <w:t xml:space="preserve">Xem </w:t>
            </w:r>
            <w:r w:rsidR="009602FF">
              <w:rPr>
                <w:rFonts w:ascii="Times New Roman" w:hAnsi="Times New Roman"/>
                <w:lang w:val="en-US"/>
              </w:rPr>
              <w:t>được đơn hàng</w:t>
            </w:r>
          </w:p>
        </w:tc>
      </w:tr>
      <w:tr w:rsidR="007557E8" w:rsidRPr="00890B20" w14:paraId="653B28FC"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00163EED" w14:textId="77777777" w:rsidR="007557E8" w:rsidRPr="00890B20" w:rsidRDefault="007557E8" w:rsidP="00F657C5">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7078CC1B" w14:textId="56520772" w:rsidR="007557E8" w:rsidRPr="00890B20" w:rsidRDefault="007557E8" w:rsidP="00F657C5">
            <w:pPr>
              <w:spacing w:before="0" w:line="240" w:lineRule="auto"/>
              <w:ind w:firstLine="0"/>
              <w:jc w:val="left"/>
              <w:rPr>
                <w:rFonts w:ascii="Times New Roman" w:hAnsi="Times New Roman"/>
              </w:rPr>
            </w:pPr>
            <w:r w:rsidRPr="00B33879">
              <w:rPr>
                <w:rFonts w:ascii="Times New Roman" w:hAnsi="Times New Roman"/>
              </w:rPr>
              <w:t>Nút</w:t>
            </w:r>
            <w:r w:rsidRPr="00890B20">
              <w:rPr>
                <w:rFonts w:ascii="Times New Roman" w:hAnsi="Times New Roman"/>
              </w:rPr>
              <w:t xml:space="preserve"> “</w:t>
            </w:r>
            <w:r w:rsidR="003648CD" w:rsidRPr="00B33879">
              <w:rPr>
                <w:rFonts w:ascii="Times New Roman" w:hAnsi="Times New Roman"/>
              </w:rPr>
              <w:t>Quản lý đơn hàng</w:t>
            </w:r>
            <w:r w:rsidRPr="00890B20">
              <w:rPr>
                <w:rFonts w:ascii="Times New Roman" w:hAnsi="Times New Roman"/>
              </w:rPr>
              <w:t xml:space="preserve">” </w:t>
            </w:r>
          </w:p>
        </w:tc>
      </w:tr>
      <w:tr w:rsidR="007557E8" w:rsidRPr="00890B20" w14:paraId="6C587C76" w14:textId="77777777" w:rsidTr="00F657C5">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29A038DE" w14:textId="77777777" w:rsidR="007557E8" w:rsidRPr="00CE6392" w:rsidRDefault="007557E8" w:rsidP="00C7223A">
            <w:pPr>
              <w:spacing w:before="0" w:line="360" w:lineRule="auto"/>
              <w:ind w:firstLine="0"/>
              <w:jc w:val="left"/>
              <w:rPr>
                <w:rFonts w:ascii="Times New Roman" w:hAnsi="Times New Roman"/>
              </w:rPr>
            </w:pPr>
            <w:r w:rsidRPr="00CE6392">
              <w:rPr>
                <w:rFonts w:ascii="Times New Roman" w:hAnsi="Times New Roman"/>
              </w:rPr>
              <w:t>Chuỗi sự kiện chính:</w:t>
            </w:r>
          </w:p>
          <w:p w14:paraId="02B27704" w14:textId="55E35807" w:rsidR="007557E8" w:rsidRPr="008658C8" w:rsidRDefault="00B33879" w:rsidP="00FE7FF7">
            <w:pPr>
              <w:pStyle w:val="ListParagraph"/>
              <w:numPr>
                <w:ilvl w:val="0"/>
                <w:numId w:val="79"/>
              </w:numPr>
              <w:spacing w:before="0" w:line="360" w:lineRule="auto"/>
              <w:jc w:val="left"/>
              <w:rPr>
                <w:rFonts w:ascii="Times New Roman" w:hAnsi="Times New Roman"/>
              </w:rPr>
            </w:pPr>
            <w:r w:rsidRPr="00B33879">
              <w:rPr>
                <w:rFonts w:ascii="Times New Roman" w:hAnsi="Times New Roman"/>
              </w:rPr>
              <w:t xml:space="preserve">Nhân viên </w:t>
            </w:r>
            <w:r w:rsidR="007557E8" w:rsidRPr="008658C8">
              <w:rPr>
                <w:rFonts w:ascii="Times New Roman" w:hAnsi="Times New Roman"/>
              </w:rPr>
              <w:t xml:space="preserve">đăng nhập vào tài khoản sau đó vào trang </w:t>
            </w:r>
            <w:r w:rsidR="00A179F2" w:rsidRPr="00A179F2">
              <w:rPr>
                <w:rFonts w:ascii="Times New Roman" w:hAnsi="Times New Roman"/>
              </w:rPr>
              <w:t>quản lý đơn h</w:t>
            </w:r>
            <w:r w:rsidR="00A179F2" w:rsidRPr="00D47463">
              <w:rPr>
                <w:rFonts w:ascii="Times New Roman" w:hAnsi="Times New Roman"/>
              </w:rPr>
              <w:t>àng</w:t>
            </w:r>
          </w:p>
          <w:p w14:paraId="119DC342" w14:textId="4C0D38FA" w:rsidR="007557E8" w:rsidRPr="008658C8" w:rsidRDefault="007557E8" w:rsidP="00FE7FF7">
            <w:pPr>
              <w:pStyle w:val="ListParagraph"/>
              <w:keepNext/>
              <w:numPr>
                <w:ilvl w:val="0"/>
                <w:numId w:val="79"/>
              </w:numPr>
              <w:spacing w:before="0" w:line="360" w:lineRule="auto"/>
              <w:jc w:val="left"/>
            </w:pPr>
            <w:r w:rsidRPr="008658C8">
              <w:rPr>
                <w:rFonts w:ascii="Times New Roman" w:hAnsi="Times New Roman"/>
              </w:rPr>
              <w:t xml:space="preserve">Hệ thống hiển thị </w:t>
            </w:r>
            <w:r w:rsidR="00D60BF7" w:rsidRPr="006811EC">
              <w:rPr>
                <w:rFonts w:ascii="Times New Roman" w:hAnsi="Times New Roman"/>
              </w:rPr>
              <w:t>đơn hàng</w:t>
            </w:r>
            <w:r w:rsidRPr="008658C8">
              <w:rPr>
                <w:rFonts w:ascii="Times New Roman" w:hAnsi="Times New Roman"/>
              </w:rPr>
              <w:t xml:space="preserve"> của tất cả Khách hàng trên hệ thống</w:t>
            </w:r>
          </w:p>
        </w:tc>
      </w:tr>
    </w:tbl>
    <w:p w14:paraId="67834E79" w14:textId="77777777" w:rsidR="00A815E4" w:rsidRPr="006811EC" w:rsidRDefault="00A815E4" w:rsidP="00A815E4">
      <w:pPr>
        <w:pStyle w:val="Caption"/>
        <w:rPr>
          <w:lang w:val="vi-VN"/>
        </w:rPr>
      </w:pPr>
    </w:p>
    <w:p w14:paraId="332CE6F6" w14:textId="77777777" w:rsidR="00471018" w:rsidRPr="00186ACB" w:rsidRDefault="00471018" w:rsidP="004F1797">
      <w:pPr>
        <w:pStyle w:val="Caption"/>
        <w:ind w:firstLine="720"/>
        <w:jc w:val="both"/>
        <w:rPr>
          <w:b/>
          <w:bCs w:val="0"/>
          <w:lang w:val="vi-VN"/>
        </w:rPr>
      </w:pPr>
    </w:p>
    <w:p w14:paraId="39A6F1DB" w14:textId="50CA7EF6" w:rsidR="004F1797" w:rsidRPr="00507C3D" w:rsidRDefault="004F1797" w:rsidP="00FE7FF7">
      <w:pPr>
        <w:pStyle w:val="Caption"/>
        <w:numPr>
          <w:ilvl w:val="0"/>
          <w:numId w:val="92"/>
        </w:numPr>
        <w:spacing w:line="360" w:lineRule="auto"/>
        <w:jc w:val="both"/>
        <w:rPr>
          <w:b/>
          <w:bCs w:val="0"/>
        </w:rPr>
      </w:pPr>
      <w:r w:rsidRPr="004F1797">
        <w:rPr>
          <w:b/>
          <w:bCs w:val="0"/>
        </w:rPr>
        <w:t>Xác nhận đơn hàng</w:t>
      </w:r>
    </w:p>
    <w:p w14:paraId="0BE5609F" w14:textId="3EFC8931" w:rsidR="00EE76AA" w:rsidRDefault="00EE76AA" w:rsidP="00507C3D">
      <w:pPr>
        <w:pStyle w:val="Caption"/>
        <w:keepNext/>
        <w:spacing w:line="360" w:lineRule="auto"/>
      </w:pPr>
      <w:bookmarkStart w:id="166" w:name="_Toc216254496"/>
      <w:r>
        <w:t xml:space="preserve">Bảng </w:t>
      </w:r>
      <w:fldSimple w:instr=" STYLEREF 1 \s ">
        <w:r w:rsidR="00E629C6">
          <w:rPr>
            <w:noProof/>
          </w:rPr>
          <w:t>2</w:t>
        </w:r>
      </w:fldSimple>
      <w:r w:rsidR="007332FC">
        <w:noBreakHyphen/>
      </w:r>
      <w:fldSimple w:instr=" SEQ Bảng \* ARABIC \s 1 ">
        <w:r w:rsidR="00E629C6">
          <w:rPr>
            <w:noProof/>
          </w:rPr>
          <w:t>35</w:t>
        </w:r>
      </w:fldSimple>
      <w:r w:rsidRPr="00EE76AA">
        <w:rPr>
          <w:lang w:val="vi-VN"/>
        </w:rPr>
        <w:t xml:space="preserve"> </w:t>
      </w:r>
      <w:r w:rsidRPr="00186ACB">
        <w:rPr>
          <w:lang w:val="vi-VN"/>
        </w:rPr>
        <w:t>Đặc tả Use Case xác nhận đơn hàng</w:t>
      </w:r>
      <w:bookmarkEnd w:id="166"/>
    </w:p>
    <w:tbl>
      <w:tblPr>
        <w:tblStyle w:val="TableGrid1"/>
        <w:tblW w:w="0" w:type="auto"/>
        <w:jc w:val="center"/>
        <w:tblLook w:val="04A0" w:firstRow="1" w:lastRow="0" w:firstColumn="1" w:lastColumn="0" w:noHBand="0" w:noVBand="1"/>
      </w:tblPr>
      <w:tblGrid>
        <w:gridCol w:w="2830"/>
        <w:gridCol w:w="5240"/>
      </w:tblGrid>
      <w:tr w:rsidR="004F1797" w:rsidRPr="00890B20" w14:paraId="0E6F1FBF" w14:textId="77777777" w:rsidTr="00F657C5">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49F191CE" w14:textId="77777777" w:rsidR="004F1797" w:rsidRPr="00890B20" w:rsidRDefault="004F1797" w:rsidP="00F657C5">
            <w:pPr>
              <w:spacing w:before="0" w:line="240" w:lineRule="auto"/>
              <w:ind w:firstLine="0"/>
              <w:jc w:val="left"/>
              <w:rPr>
                <w:rFonts w:ascii="Times New Roman" w:hAnsi="Times New Roman"/>
                <w:bCs/>
              </w:rPr>
            </w:pPr>
            <w:r w:rsidRPr="00890B20">
              <w:rPr>
                <w:rFonts w:ascii="Times New Roman" w:hAnsi="Times New Roman"/>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53736ED1" w14:textId="7B09ADF9" w:rsidR="004F1797" w:rsidRPr="007D61FF" w:rsidRDefault="007D61FF" w:rsidP="00F657C5">
            <w:pPr>
              <w:spacing w:before="0" w:line="240" w:lineRule="auto"/>
              <w:ind w:firstLine="0"/>
              <w:jc w:val="left"/>
              <w:rPr>
                <w:rFonts w:ascii="Times New Roman" w:hAnsi="Times New Roman"/>
                <w:bCs/>
                <w:lang w:val="en-US"/>
              </w:rPr>
            </w:pPr>
            <w:r>
              <w:rPr>
                <w:rFonts w:ascii="Times New Roman" w:hAnsi="Times New Roman"/>
                <w:bCs/>
                <w:lang w:val="en-US"/>
              </w:rPr>
              <w:t>Xác nhận đơn hàng</w:t>
            </w:r>
          </w:p>
        </w:tc>
      </w:tr>
      <w:tr w:rsidR="004F1797" w:rsidRPr="00890B20" w14:paraId="1C398EF5" w14:textId="77777777" w:rsidTr="00F657C5">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5821915E" w14:textId="77777777" w:rsidR="004F1797" w:rsidRPr="00890B20" w:rsidRDefault="004F1797" w:rsidP="00F657C5">
            <w:pPr>
              <w:spacing w:before="0" w:line="240" w:lineRule="auto"/>
              <w:ind w:firstLine="0"/>
              <w:jc w:val="left"/>
              <w:rPr>
                <w:rFonts w:ascii="Times New Roman" w:hAnsi="Times New Roman"/>
              </w:rPr>
            </w:pPr>
            <w:r w:rsidRPr="00890B20">
              <w:rPr>
                <w:rFonts w:ascii="Times New Roman" w:hAnsi="Times New Roman"/>
              </w:rPr>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1AD298B8" w14:textId="77777777" w:rsidR="004F1797" w:rsidRPr="00EE44E4" w:rsidRDefault="004F1797" w:rsidP="00F657C5">
            <w:pPr>
              <w:spacing w:before="0" w:line="240" w:lineRule="auto"/>
              <w:ind w:firstLine="0"/>
              <w:jc w:val="left"/>
              <w:rPr>
                <w:rFonts w:ascii="Times New Roman" w:hAnsi="Times New Roman"/>
                <w:lang w:val="en-US"/>
              </w:rPr>
            </w:pPr>
            <w:r>
              <w:rPr>
                <w:rFonts w:ascii="Times New Roman" w:hAnsi="Times New Roman"/>
                <w:lang w:val="en-US"/>
              </w:rPr>
              <w:t>Nhân viên</w:t>
            </w:r>
          </w:p>
        </w:tc>
      </w:tr>
      <w:tr w:rsidR="004F1797" w:rsidRPr="00890B20" w14:paraId="1FC05038"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672E04C0" w14:textId="77777777" w:rsidR="004F1797" w:rsidRPr="00890B20" w:rsidRDefault="004F1797" w:rsidP="00F657C5">
            <w:pPr>
              <w:spacing w:before="0" w:line="240" w:lineRule="auto"/>
              <w:ind w:firstLine="0"/>
              <w:jc w:val="left"/>
              <w:rPr>
                <w:rFonts w:ascii="Times New Roman" w:hAnsi="Times New Roman"/>
              </w:rPr>
            </w:pPr>
            <w:r w:rsidRPr="00890B20">
              <w:rPr>
                <w:rFonts w:ascii="Times New Roman" w:hAnsi="Times New Roman"/>
              </w:rPr>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6B7918FB" w14:textId="77777777" w:rsidR="004F1797" w:rsidRPr="00A815E4" w:rsidRDefault="004F1797" w:rsidP="00F657C5">
            <w:pPr>
              <w:spacing w:before="0" w:line="240" w:lineRule="auto"/>
              <w:ind w:firstLine="0"/>
              <w:jc w:val="left"/>
              <w:rPr>
                <w:rFonts w:ascii="Times New Roman" w:hAnsi="Times New Roman"/>
              </w:rPr>
            </w:pPr>
            <w:r w:rsidRPr="003B1493">
              <w:rPr>
                <w:rFonts w:ascii="Times New Roman" w:hAnsi="Times New Roman"/>
              </w:rPr>
              <w:t>Nhân viên</w:t>
            </w:r>
            <w:r w:rsidRPr="00890B20">
              <w:rPr>
                <w:rFonts w:ascii="Times New Roman" w:hAnsi="Times New Roman"/>
              </w:rPr>
              <w:t xml:space="preserve"> đăng nhập, </w:t>
            </w:r>
            <w:r w:rsidRPr="002058AE">
              <w:rPr>
                <w:rFonts w:ascii="Times New Roman" w:hAnsi="Times New Roman"/>
              </w:rPr>
              <w:t xml:space="preserve">truy cập trang </w:t>
            </w:r>
            <w:r w:rsidRPr="003B1493">
              <w:rPr>
                <w:rFonts w:ascii="Times New Roman" w:hAnsi="Times New Roman"/>
              </w:rPr>
              <w:t>quản trị</w:t>
            </w:r>
          </w:p>
        </w:tc>
      </w:tr>
      <w:tr w:rsidR="004F1797" w:rsidRPr="00890B20" w14:paraId="35387453"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2FD231B6" w14:textId="77777777" w:rsidR="004F1797" w:rsidRPr="00890B20" w:rsidRDefault="004F1797" w:rsidP="00F657C5">
            <w:pPr>
              <w:spacing w:before="0" w:line="240" w:lineRule="auto"/>
              <w:ind w:firstLine="0"/>
              <w:jc w:val="left"/>
              <w:rPr>
                <w:rFonts w:ascii="Times New Roman" w:hAnsi="Times New Roman"/>
              </w:rPr>
            </w:pPr>
            <w:r w:rsidRPr="00890B20">
              <w:rPr>
                <w:rFonts w:ascii="Times New Roman" w:hAnsi="Times New Roman"/>
              </w:rPr>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2DC9E3E4" w14:textId="1F402288" w:rsidR="004F1797" w:rsidRPr="009B18F2" w:rsidRDefault="009B18F2" w:rsidP="00F657C5">
            <w:pPr>
              <w:spacing w:before="0" w:line="240" w:lineRule="auto"/>
              <w:ind w:firstLine="0"/>
              <w:jc w:val="left"/>
              <w:rPr>
                <w:rFonts w:ascii="Times New Roman" w:hAnsi="Times New Roman"/>
                <w:lang w:val="en-US"/>
              </w:rPr>
            </w:pPr>
            <w:r>
              <w:rPr>
                <w:rFonts w:ascii="Times New Roman" w:hAnsi="Times New Roman"/>
                <w:lang w:val="en-US"/>
              </w:rPr>
              <w:t>Duyệt được đơn hàng</w:t>
            </w:r>
          </w:p>
        </w:tc>
      </w:tr>
      <w:tr w:rsidR="004F1797" w:rsidRPr="00890B20" w14:paraId="2F9F8A12"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51D36D77" w14:textId="77777777" w:rsidR="004F1797" w:rsidRPr="00890B20" w:rsidRDefault="004F1797" w:rsidP="00F657C5">
            <w:pPr>
              <w:spacing w:before="0" w:line="240" w:lineRule="auto"/>
              <w:ind w:firstLine="0"/>
              <w:jc w:val="left"/>
              <w:rPr>
                <w:rFonts w:ascii="Times New Roman" w:hAnsi="Times New Roman"/>
              </w:rPr>
            </w:pPr>
            <w:r w:rsidRPr="00890B20">
              <w:rPr>
                <w:rFonts w:ascii="Times New Roman" w:hAnsi="Times New Roman"/>
              </w:rPr>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371B5BDA" w14:textId="276ADEFF" w:rsidR="004F1797" w:rsidRPr="00FA5203" w:rsidRDefault="004C1C33" w:rsidP="00F657C5">
            <w:pPr>
              <w:spacing w:before="0" w:line="240" w:lineRule="auto"/>
              <w:ind w:firstLine="0"/>
              <w:jc w:val="left"/>
              <w:rPr>
                <w:rFonts w:ascii="Times New Roman" w:hAnsi="Times New Roman"/>
              </w:rPr>
            </w:pPr>
            <w:r w:rsidRPr="00FA5203">
              <w:rPr>
                <w:rFonts w:ascii="Times New Roman" w:hAnsi="Times New Roman"/>
              </w:rPr>
              <w:t xml:space="preserve">Chuyển trạng thái </w:t>
            </w:r>
            <w:r w:rsidR="004F1797" w:rsidRPr="00FA5203">
              <w:rPr>
                <w:rFonts w:ascii="Times New Roman" w:hAnsi="Times New Roman"/>
              </w:rPr>
              <w:t xml:space="preserve"> được đơn hàng</w:t>
            </w:r>
          </w:p>
        </w:tc>
      </w:tr>
      <w:tr w:rsidR="004F1797" w:rsidRPr="00890B20" w14:paraId="28B77CCF"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1680A025" w14:textId="77777777" w:rsidR="004F1797" w:rsidRPr="00890B20" w:rsidRDefault="004F1797" w:rsidP="00F657C5">
            <w:pPr>
              <w:spacing w:before="0" w:line="240" w:lineRule="auto"/>
              <w:ind w:firstLine="0"/>
              <w:jc w:val="left"/>
              <w:rPr>
                <w:rFonts w:ascii="Times New Roman" w:hAnsi="Times New Roman"/>
              </w:rPr>
            </w:pPr>
            <w:r w:rsidRPr="00890B20">
              <w:rPr>
                <w:rFonts w:ascii="Times New Roman" w:hAnsi="Times New Roman"/>
              </w:rPr>
              <w:t>Kích hoạt</w:t>
            </w:r>
          </w:p>
        </w:tc>
        <w:tc>
          <w:tcPr>
            <w:tcW w:w="5240" w:type="dxa"/>
            <w:tcBorders>
              <w:top w:val="single" w:sz="4" w:space="0" w:color="auto"/>
              <w:left w:val="single" w:sz="4" w:space="0" w:color="auto"/>
              <w:bottom w:val="single" w:sz="4" w:space="0" w:color="auto"/>
              <w:right w:val="single" w:sz="4" w:space="0" w:color="auto"/>
            </w:tcBorders>
            <w:hideMark/>
          </w:tcPr>
          <w:p w14:paraId="5F8C697B" w14:textId="0DED333C" w:rsidR="004F1797" w:rsidRPr="00890B20" w:rsidRDefault="004F1797" w:rsidP="00F657C5">
            <w:pPr>
              <w:spacing w:before="0" w:line="240" w:lineRule="auto"/>
              <w:ind w:firstLine="0"/>
              <w:jc w:val="left"/>
              <w:rPr>
                <w:rFonts w:ascii="Times New Roman" w:hAnsi="Times New Roman"/>
              </w:rPr>
            </w:pPr>
            <w:r w:rsidRPr="00B33879">
              <w:rPr>
                <w:rFonts w:ascii="Times New Roman" w:hAnsi="Times New Roman"/>
              </w:rPr>
              <w:t>Nút</w:t>
            </w:r>
            <w:r w:rsidRPr="00890B20">
              <w:rPr>
                <w:rFonts w:ascii="Times New Roman" w:hAnsi="Times New Roman"/>
              </w:rPr>
              <w:t xml:space="preserve"> “</w:t>
            </w:r>
            <w:r w:rsidR="00FA5203">
              <w:rPr>
                <w:rFonts w:ascii="Times New Roman" w:hAnsi="Times New Roman"/>
                <w:lang w:val="en-US"/>
              </w:rPr>
              <w:t>Duyệt</w:t>
            </w:r>
            <w:r w:rsidRPr="00890B20">
              <w:rPr>
                <w:rFonts w:ascii="Times New Roman" w:hAnsi="Times New Roman"/>
              </w:rPr>
              <w:t xml:space="preserve">” </w:t>
            </w:r>
          </w:p>
        </w:tc>
      </w:tr>
      <w:tr w:rsidR="004F1797" w:rsidRPr="00890B20" w14:paraId="7711425E" w14:textId="77777777" w:rsidTr="00F657C5">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223BE4F9" w14:textId="77777777" w:rsidR="004F1797" w:rsidRPr="00CE6392" w:rsidRDefault="004F1797" w:rsidP="00830F9A">
            <w:pPr>
              <w:spacing w:before="0" w:line="360" w:lineRule="auto"/>
              <w:ind w:firstLine="0"/>
              <w:jc w:val="left"/>
              <w:rPr>
                <w:rFonts w:ascii="Times New Roman" w:hAnsi="Times New Roman"/>
              </w:rPr>
            </w:pPr>
            <w:r w:rsidRPr="00CE6392">
              <w:rPr>
                <w:rFonts w:ascii="Times New Roman" w:hAnsi="Times New Roman"/>
              </w:rPr>
              <w:t>Chuỗi sự kiện chính:</w:t>
            </w:r>
          </w:p>
          <w:p w14:paraId="6ECBDAC7" w14:textId="77777777" w:rsidR="004F1797" w:rsidRPr="002A3E13" w:rsidRDefault="004F1797" w:rsidP="00FE7FF7">
            <w:pPr>
              <w:pStyle w:val="ListParagraph"/>
              <w:numPr>
                <w:ilvl w:val="0"/>
                <w:numId w:val="80"/>
              </w:numPr>
              <w:spacing w:before="0" w:line="360" w:lineRule="auto"/>
              <w:jc w:val="left"/>
              <w:rPr>
                <w:rFonts w:ascii="Times New Roman" w:hAnsi="Times New Roman"/>
              </w:rPr>
            </w:pPr>
            <w:r w:rsidRPr="002A3E13">
              <w:rPr>
                <w:rFonts w:ascii="Times New Roman" w:hAnsi="Times New Roman"/>
              </w:rPr>
              <w:t>Nhân viên đăng nhập vào tài khoản sau đó vào trang quản lý đơn hàng</w:t>
            </w:r>
          </w:p>
          <w:p w14:paraId="106346BF" w14:textId="77777777" w:rsidR="004F1797" w:rsidRPr="002A3E13" w:rsidRDefault="004F1797" w:rsidP="00FE7FF7">
            <w:pPr>
              <w:pStyle w:val="ListParagraph"/>
              <w:keepNext/>
              <w:numPr>
                <w:ilvl w:val="0"/>
                <w:numId w:val="80"/>
              </w:numPr>
              <w:spacing w:before="0" w:line="360" w:lineRule="auto"/>
              <w:jc w:val="left"/>
              <w:rPr>
                <w:rFonts w:ascii="Times New Roman" w:hAnsi="Times New Roman"/>
              </w:rPr>
            </w:pPr>
            <w:r w:rsidRPr="002A3E13">
              <w:rPr>
                <w:rFonts w:ascii="Times New Roman" w:hAnsi="Times New Roman"/>
              </w:rPr>
              <w:lastRenderedPageBreak/>
              <w:t xml:space="preserve">Hệ thống hiển thị </w:t>
            </w:r>
            <w:r w:rsidR="006811EC" w:rsidRPr="002A3E13">
              <w:rPr>
                <w:rFonts w:ascii="Times New Roman" w:hAnsi="Times New Roman"/>
              </w:rPr>
              <w:t xml:space="preserve">đơn hàng </w:t>
            </w:r>
            <w:r w:rsidRPr="002A3E13">
              <w:rPr>
                <w:rFonts w:ascii="Times New Roman" w:hAnsi="Times New Roman"/>
              </w:rPr>
              <w:t>của tất cả Khách hàng trên hệ thống</w:t>
            </w:r>
          </w:p>
          <w:p w14:paraId="44DE5838" w14:textId="77777777" w:rsidR="004104E7" w:rsidRPr="003554F2" w:rsidRDefault="004104E7" w:rsidP="00FE7FF7">
            <w:pPr>
              <w:pStyle w:val="ListParagraph"/>
              <w:keepNext/>
              <w:numPr>
                <w:ilvl w:val="0"/>
                <w:numId w:val="80"/>
              </w:numPr>
              <w:spacing w:before="0" w:line="360" w:lineRule="auto"/>
              <w:jc w:val="left"/>
              <w:rPr>
                <w:rFonts w:ascii="Times New Roman" w:hAnsi="Times New Roman"/>
              </w:rPr>
            </w:pPr>
            <w:r w:rsidRPr="002A3E13">
              <w:rPr>
                <w:rFonts w:ascii="Times New Roman" w:hAnsi="Times New Roman"/>
              </w:rPr>
              <w:t>Nhân viên chọn một đơn hàng để duyệt</w:t>
            </w:r>
          </w:p>
          <w:p w14:paraId="513256A4" w14:textId="539A19C8" w:rsidR="003554F2" w:rsidRPr="002A3E13" w:rsidRDefault="003554F2" w:rsidP="00FE7FF7">
            <w:pPr>
              <w:pStyle w:val="ListParagraph"/>
              <w:keepNext/>
              <w:numPr>
                <w:ilvl w:val="0"/>
                <w:numId w:val="80"/>
              </w:numPr>
              <w:spacing w:before="0" w:line="360" w:lineRule="auto"/>
              <w:jc w:val="left"/>
              <w:rPr>
                <w:rFonts w:ascii="Times New Roman" w:hAnsi="Times New Roman"/>
              </w:rPr>
            </w:pPr>
            <w:r>
              <w:rPr>
                <w:rFonts w:ascii="Times New Roman" w:hAnsi="Times New Roman"/>
              </w:rPr>
              <w:t xml:space="preserve">Hệ thống </w:t>
            </w:r>
            <w:r w:rsidRPr="003554F2">
              <w:rPr>
                <w:rFonts w:ascii="Times New Roman" w:hAnsi="Times New Roman"/>
              </w:rPr>
              <w:t>kiểm tra trạng thái đơn hàng trước khi duyệt</w:t>
            </w:r>
          </w:p>
          <w:p w14:paraId="5529156E" w14:textId="77777777" w:rsidR="002A3E13" w:rsidRPr="00A82F25" w:rsidRDefault="002A3E13" w:rsidP="00FE7FF7">
            <w:pPr>
              <w:pStyle w:val="ListParagraph"/>
              <w:keepNext/>
              <w:numPr>
                <w:ilvl w:val="0"/>
                <w:numId w:val="80"/>
              </w:numPr>
              <w:spacing w:before="0" w:line="360" w:lineRule="auto"/>
              <w:jc w:val="left"/>
            </w:pPr>
            <w:r w:rsidRPr="002A3E13">
              <w:rPr>
                <w:rFonts w:ascii="Times New Roman" w:hAnsi="Times New Roman"/>
              </w:rPr>
              <w:t>Hệ thống xác nhận duyệt đơn thành công</w:t>
            </w:r>
          </w:p>
          <w:p w14:paraId="1D94F896" w14:textId="00CD8189" w:rsidR="00A82F25" w:rsidRPr="008658C8" w:rsidRDefault="00A82F25" w:rsidP="00FE7FF7">
            <w:pPr>
              <w:pStyle w:val="ListParagraph"/>
              <w:keepNext/>
              <w:numPr>
                <w:ilvl w:val="0"/>
                <w:numId w:val="80"/>
              </w:numPr>
              <w:spacing w:before="0" w:line="360" w:lineRule="auto"/>
              <w:jc w:val="left"/>
            </w:pPr>
            <w:r w:rsidRPr="00A82F25">
              <w:t>Hệ thống thông báo “Duyệt đơn thành công”</w:t>
            </w:r>
          </w:p>
        </w:tc>
      </w:tr>
      <w:tr w:rsidR="00036F88" w:rsidRPr="00890B20" w14:paraId="0D0BEA12" w14:textId="77777777" w:rsidTr="00F657C5">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tcPr>
          <w:p w14:paraId="6AB9A8AB" w14:textId="77777777" w:rsidR="00036F88" w:rsidRPr="000747EC" w:rsidRDefault="00036F88" w:rsidP="00830F9A">
            <w:pPr>
              <w:spacing w:before="0" w:line="360" w:lineRule="auto"/>
              <w:ind w:firstLine="0"/>
              <w:jc w:val="left"/>
              <w:rPr>
                <w:rFonts w:ascii="Times New Roman" w:hAnsi="Times New Roman"/>
              </w:rPr>
            </w:pPr>
            <w:r w:rsidRPr="000747EC">
              <w:rPr>
                <w:rFonts w:ascii="Times New Roman" w:hAnsi="Times New Roman"/>
              </w:rPr>
              <w:lastRenderedPageBreak/>
              <w:t>Ngoại lệ:</w:t>
            </w:r>
          </w:p>
          <w:p w14:paraId="252B298B" w14:textId="77777777" w:rsidR="00036F88" w:rsidRPr="000747EC" w:rsidRDefault="00036F88" w:rsidP="00036F88">
            <w:pPr>
              <w:spacing w:before="0" w:line="360" w:lineRule="auto"/>
              <w:ind w:left="720" w:firstLine="0"/>
              <w:jc w:val="left"/>
              <w:rPr>
                <w:rFonts w:ascii="Times New Roman" w:hAnsi="Times New Roman"/>
              </w:rPr>
            </w:pPr>
            <w:r w:rsidRPr="000747EC">
              <w:rPr>
                <w:rFonts w:ascii="Times New Roman" w:hAnsi="Times New Roman"/>
              </w:rPr>
              <w:t>4.A) Đơn hàng bị hủy bởi Khách hàng</w:t>
            </w:r>
          </w:p>
          <w:p w14:paraId="79A3694F" w14:textId="29B6FC24" w:rsidR="00036F88" w:rsidRPr="000747EC" w:rsidRDefault="00036F88" w:rsidP="00036F88">
            <w:pPr>
              <w:spacing w:before="0" w:line="360" w:lineRule="auto"/>
              <w:ind w:left="720" w:firstLine="0"/>
              <w:jc w:val="left"/>
            </w:pPr>
            <w:r w:rsidRPr="000747EC">
              <w:rPr>
                <w:rFonts w:ascii="Times New Roman" w:hAnsi="Times New Roman"/>
              </w:rPr>
              <w:t>4.A.1) Luồng sự kiện quay lại bước 3</w:t>
            </w:r>
          </w:p>
        </w:tc>
      </w:tr>
    </w:tbl>
    <w:p w14:paraId="285717BF" w14:textId="77777777" w:rsidR="00600698" w:rsidRPr="004B29C7" w:rsidRDefault="00600698" w:rsidP="00186ACB">
      <w:pPr>
        <w:pStyle w:val="Caption"/>
        <w:rPr>
          <w:lang w:val="vi-VN"/>
        </w:rPr>
      </w:pPr>
    </w:p>
    <w:p w14:paraId="3821D459" w14:textId="74A2DCA6" w:rsidR="00B259E4" w:rsidRPr="00996015" w:rsidRDefault="00996015" w:rsidP="00996015">
      <w:pPr>
        <w:pStyle w:val="Heading3"/>
      </w:pPr>
      <w:bookmarkStart w:id="167" w:name="_Toc216254206"/>
      <w:bookmarkStart w:id="168" w:name="_Toc216255454"/>
      <w:r w:rsidRPr="00996015">
        <w:t>Sơ đồ phân rã Use Case đánh giá sản phẩm</w:t>
      </w:r>
      <w:bookmarkEnd w:id="167"/>
      <w:bookmarkEnd w:id="168"/>
    </w:p>
    <w:p w14:paraId="4A7C0529" w14:textId="77777777" w:rsidR="00996015" w:rsidRDefault="00996015" w:rsidP="008C3F01">
      <w:pPr>
        <w:keepNext/>
        <w:jc w:val="center"/>
      </w:pPr>
      <w:r w:rsidRPr="00996015">
        <w:rPr>
          <w:noProof/>
          <w:lang w:val="en-US"/>
        </w:rPr>
        <w:drawing>
          <wp:inline distT="0" distB="0" distL="0" distR="0" wp14:anchorId="45BF3691" wp14:editId="56AA725B">
            <wp:extent cx="5580380" cy="2662555"/>
            <wp:effectExtent l="0" t="0" r="1270" b="4445"/>
            <wp:docPr id="8914007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00746" name="Picture 1" descr="A diagram of a diagram&#10;&#10;AI-generated content may be incorrect."/>
                    <pic:cNvPicPr/>
                  </pic:nvPicPr>
                  <pic:blipFill>
                    <a:blip r:embed="rId44"/>
                    <a:stretch>
                      <a:fillRect/>
                    </a:stretch>
                  </pic:blipFill>
                  <pic:spPr>
                    <a:xfrm>
                      <a:off x="0" y="0"/>
                      <a:ext cx="5580380" cy="2662555"/>
                    </a:xfrm>
                    <a:prstGeom prst="rect">
                      <a:avLst/>
                    </a:prstGeom>
                  </pic:spPr>
                </pic:pic>
              </a:graphicData>
            </a:graphic>
          </wp:inline>
        </w:drawing>
      </w:r>
    </w:p>
    <w:p w14:paraId="1C6DE425" w14:textId="4711646A" w:rsidR="00EE391A" w:rsidRPr="00E85823" w:rsidRDefault="00996015" w:rsidP="00E85823">
      <w:pPr>
        <w:pStyle w:val="Caption"/>
        <w:spacing w:line="360" w:lineRule="auto"/>
      </w:pPr>
      <w:bookmarkStart w:id="169" w:name="_Toc216254316"/>
      <w:r w:rsidRPr="00C44A3B">
        <w:rPr>
          <w:lang w:val="vi-VN"/>
        </w:rPr>
        <w:t>Hình</w:t>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14</w:t>
      </w:r>
      <w:r w:rsidR="00804794">
        <w:rPr>
          <w:lang w:val="vi-VN"/>
        </w:rPr>
        <w:fldChar w:fldCharType="end"/>
      </w:r>
      <w:r w:rsidRPr="00C44A3B">
        <w:rPr>
          <w:lang w:val="vi-VN"/>
        </w:rPr>
        <w:t xml:space="preserve"> Sơ đồ phân rã Use Case đánh giá sản phẩm</w:t>
      </w:r>
      <w:bookmarkEnd w:id="169"/>
    </w:p>
    <w:p w14:paraId="70E124B1" w14:textId="2CB23760" w:rsidR="00327EBB" w:rsidRPr="004D68B2" w:rsidRDefault="00377D9F" w:rsidP="00FE7FF7">
      <w:pPr>
        <w:pStyle w:val="ListParagraph"/>
        <w:numPr>
          <w:ilvl w:val="0"/>
          <w:numId w:val="93"/>
        </w:numPr>
        <w:spacing w:line="360" w:lineRule="auto"/>
        <w:rPr>
          <w:b/>
          <w:bCs/>
          <w:lang w:val="en-US"/>
        </w:rPr>
      </w:pPr>
      <w:r w:rsidRPr="004D68B2">
        <w:rPr>
          <w:b/>
          <w:bCs/>
          <w:lang w:val="en-US"/>
        </w:rPr>
        <w:t>Đánh giá sản phẩm</w:t>
      </w:r>
    </w:p>
    <w:p w14:paraId="358226D0" w14:textId="5D3FE270" w:rsidR="000E33D5" w:rsidRDefault="000E33D5" w:rsidP="00AB3357">
      <w:pPr>
        <w:pStyle w:val="Caption"/>
        <w:keepNext/>
        <w:spacing w:line="360" w:lineRule="auto"/>
      </w:pPr>
      <w:bookmarkStart w:id="170" w:name="_Toc216254497"/>
      <w:r>
        <w:t xml:space="preserve">Bảng </w:t>
      </w:r>
      <w:fldSimple w:instr=" STYLEREF 1 \s ">
        <w:r w:rsidR="00E629C6">
          <w:rPr>
            <w:noProof/>
          </w:rPr>
          <w:t>2</w:t>
        </w:r>
      </w:fldSimple>
      <w:r w:rsidR="007332FC">
        <w:noBreakHyphen/>
      </w:r>
      <w:fldSimple w:instr=" SEQ Bảng \* ARABIC \s 1 ">
        <w:r w:rsidR="00E629C6">
          <w:rPr>
            <w:noProof/>
          </w:rPr>
          <w:t>36</w:t>
        </w:r>
      </w:fldSimple>
      <w:r w:rsidRPr="000E33D5">
        <w:rPr>
          <w:lang w:val="vi-VN"/>
        </w:rPr>
        <w:t xml:space="preserve"> </w:t>
      </w:r>
      <w:r w:rsidRPr="004F3D87">
        <w:rPr>
          <w:lang w:val="vi-VN"/>
        </w:rPr>
        <w:t>Đặc tả Use Case</w:t>
      </w:r>
      <w:r>
        <w:t xml:space="preserve"> đánh giá sản phẩm</w:t>
      </w:r>
      <w:bookmarkEnd w:id="170"/>
    </w:p>
    <w:tbl>
      <w:tblPr>
        <w:tblW w:w="0" w:type="auto"/>
        <w:jc w:val="center"/>
        <w:tblLook w:val="04A0" w:firstRow="1" w:lastRow="0" w:firstColumn="1" w:lastColumn="0" w:noHBand="0" w:noVBand="1"/>
      </w:tblPr>
      <w:tblGrid>
        <w:gridCol w:w="2830"/>
        <w:gridCol w:w="5240"/>
      </w:tblGrid>
      <w:tr w:rsidR="00186ACB" w:rsidRPr="00186ACB" w14:paraId="4CB262E9" w14:textId="77777777">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4D781167" w14:textId="77777777" w:rsidR="00186ACB" w:rsidRPr="00186ACB" w:rsidRDefault="00186ACB" w:rsidP="001B589D">
            <w:pPr>
              <w:ind w:firstLine="0"/>
              <w:rPr>
                <w:bCs/>
              </w:rPr>
            </w:pPr>
            <w:r w:rsidRPr="00186ACB">
              <w:rPr>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12406D6B" w14:textId="6F087249" w:rsidR="00186ACB" w:rsidRPr="00186ACB" w:rsidRDefault="00310AE3" w:rsidP="00310AE3">
            <w:pPr>
              <w:ind w:firstLine="0"/>
              <w:rPr>
                <w:bCs/>
                <w:lang w:val="en-US"/>
              </w:rPr>
            </w:pPr>
            <w:r>
              <w:rPr>
                <w:bCs/>
                <w:lang w:val="en-US"/>
              </w:rPr>
              <w:t>Đánh giá sản phẩm</w:t>
            </w:r>
          </w:p>
        </w:tc>
      </w:tr>
      <w:tr w:rsidR="00186ACB" w:rsidRPr="00186ACB" w14:paraId="01A62331" w14:textId="77777777">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72895198" w14:textId="77777777" w:rsidR="00186ACB" w:rsidRPr="00186ACB" w:rsidRDefault="00186ACB" w:rsidP="001B589D">
            <w:pPr>
              <w:ind w:firstLine="0"/>
            </w:pPr>
            <w:r w:rsidRPr="00186ACB">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190C22F7" w14:textId="796566F9" w:rsidR="00186ACB" w:rsidRPr="00186ACB" w:rsidRDefault="009F70E9" w:rsidP="00423970">
            <w:pPr>
              <w:ind w:firstLine="0"/>
              <w:rPr>
                <w:lang w:val="en-US"/>
              </w:rPr>
            </w:pPr>
            <w:r>
              <w:rPr>
                <w:lang w:val="en-US"/>
              </w:rPr>
              <w:t>Khách hàng</w:t>
            </w:r>
          </w:p>
        </w:tc>
      </w:tr>
      <w:tr w:rsidR="00186ACB" w:rsidRPr="00186ACB" w14:paraId="5E1735C3" w14:textId="77777777">
        <w:trPr>
          <w:jc w:val="center"/>
        </w:trPr>
        <w:tc>
          <w:tcPr>
            <w:tcW w:w="2830" w:type="dxa"/>
            <w:tcBorders>
              <w:top w:val="single" w:sz="4" w:space="0" w:color="auto"/>
              <w:left w:val="single" w:sz="4" w:space="0" w:color="auto"/>
              <w:bottom w:val="single" w:sz="4" w:space="0" w:color="auto"/>
              <w:right w:val="single" w:sz="4" w:space="0" w:color="auto"/>
            </w:tcBorders>
            <w:hideMark/>
          </w:tcPr>
          <w:p w14:paraId="5DA0D0E3" w14:textId="77777777" w:rsidR="00186ACB" w:rsidRPr="00186ACB" w:rsidRDefault="00186ACB" w:rsidP="001B589D">
            <w:pPr>
              <w:ind w:firstLine="0"/>
            </w:pPr>
            <w:r w:rsidRPr="00186ACB">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7D7A763E" w14:textId="7BE6791D" w:rsidR="00186ACB" w:rsidRPr="00186ACB" w:rsidRDefault="00DF52F4" w:rsidP="00423970">
            <w:pPr>
              <w:ind w:firstLine="0"/>
            </w:pPr>
            <w:r w:rsidRPr="00DF52F4">
              <w:t>Khách hàng</w:t>
            </w:r>
            <w:r w:rsidRPr="00186ACB">
              <w:t xml:space="preserve"> </w:t>
            </w:r>
            <w:r w:rsidRPr="00DF52F4">
              <w:t xml:space="preserve"> </w:t>
            </w:r>
            <w:r w:rsidR="00186ACB" w:rsidRPr="00186ACB">
              <w:t xml:space="preserve">đăng nhập, truy cập trang </w:t>
            </w:r>
            <w:r w:rsidR="00D81994" w:rsidRPr="00D81994">
              <w:t>chi tiết sản ph</w:t>
            </w:r>
            <w:r w:rsidR="00D81994" w:rsidRPr="00633E94">
              <w:t>ẩm</w:t>
            </w:r>
          </w:p>
        </w:tc>
      </w:tr>
      <w:tr w:rsidR="00186ACB" w:rsidRPr="00186ACB" w14:paraId="39E54468" w14:textId="77777777">
        <w:trPr>
          <w:jc w:val="center"/>
        </w:trPr>
        <w:tc>
          <w:tcPr>
            <w:tcW w:w="2830" w:type="dxa"/>
            <w:tcBorders>
              <w:top w:val="single" w:sz="4" w:space="0" w:color="auto"/>
              <w:left w:val="single" w:sz="4" w:space="0" w:color="auto"/>
              <w:bottom w:val="single" w:sz="4" w:space="0" w:color="auto"/>
              <w:right w:val="single" w:sz="4" w:space="0" w:color="auto"/>
            </w:tcBorders>
            <w:hideMark/>
          </w:tcPr>
          <w:p w14:paraId="3B7662D1" w14:textId="77777777" w:rsidR="00186ACB" w:rsidRPr="00186ACB" w:rsidRDefault="00186ACB" w:rsidP="001B589D">
            <w:pPr>
              <w:ind w:firstLine="0"/>
            </w:pPr>
            <w:r w:rsidRPr="00186ACB">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47B9B1C2" w14:textId="73527E27" w:rsidR="00186ACB" w:rsidRPr="00186ACB" w:rsidRDefault="00186ACB" w:rsidP="00423970">
            <w:pPr>
              <w:ind w:firstLine="0"/>
            </w:pPr>
            <w:r w:rsidRPr="00186ACB">
              <w:t xml:space="preserve">Hệ thống hiển thị được </w:t>
            </w:r>
            <w:r w:rsidR="00633E94">
              <w:t>đ</w:t>
            </w:r>
            <w:r w:rsidR="00633E94" w:rsidRPr="008D73A2">
              <w:t>ánh giá của Khách hàng</w:t>
            </w:r>
            <w:r w:rsidRPr="00186ACB">
              <w:t xml:space="preserve"> trên hệ thống</w:t>
            </w:r>
          </w:p>
        </w:tc>
      </w:tr>
      <w:tr w:rsidR="00186ACB" w:rsidRPr="00186ACB" w14:paraId="7E500030" w14:textId="77777777">
        <w:trPr>
          <w:jc w:val="center"/>
        </w:trPr>
        <w:tc>
          <w:tcPr>
            <w:tcW w:w="2830" w:type="dxa"/>
            <w:tcBorders>
              <w:top w:val="single" w:sz="4" w:space="0" w:color="auto"/>
              <w:left w:val="single" w:sz="4" w:space="0" w:color="auto"/>
              <w:bottom w:val="single" w:sz="4" w:space="0" w:color="auto"/>
              <w:right w:val="single" w:sz="4" w:space="0" w:color="auto"/>
            </w:tcBorders>
            <w:hideMark/>
          </w:tcPr>
          <w:p w14:paraId="2B7E16F5" w14:textId="77777777" w:rsidR="00186ACB" w:rsidRPr="00186ACB" w:rsidRDefault="00186ACB" w:rsidP="001B589D">
            <w:pPr>
              <w:ind w:firstLine="0"/>
            </w:pPr>
            <w:r w:rsidRPr="00186ACB">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1F43924B" w14:textId="25CB6BCE" w:rsidR="00186ACB" w:rsidRPr="00186ACB" w:rsidRDefault="00186ACB" w:rsidP="00423970">
            <w:pPr>
              <w:ind w:firstLine="0"/>
            </w:pPr>
            <w:r w:rsidRPr="00186ACB">
              <w:t xml:space="preserve">Xem được </w:t>
            </w:r>
            <w:r w:rsidR="008D73A2" w:rsidRPr="008D73A2">
              <w:t>đánh giá của bản thân</w:t>
            </w:r>
          </w:p>
        </w:tc>
      </w:tr>
      <w:tr w:rsidR="00186ACB" w:rsidRPr="00186ACB" w14:paraId="0CDE67E4" w14:textId="77777777">
        <w:trPr>
          <w:jc w:val="center"/>
        </w:trPr>
        <w:tc>
          <w:tcPr>
            <w:tcW w:w="2830" w:type="dxa"/>
            <w:tcBorders>
              <w:top w:val="single" w:sz="4" w:space="0" w:color="auto"/>
              <w:left w:val="single" w:sz="4" w:space="0" w:color="auto"/>
              <w:bottom w:val="single" w:sz="4" w:space="0" w:color="auto"/>
              <w:right w:val="single" w:sz="4" w:space="0" w:color="auto"/>
            </w:tcBorders>
            <w:hideMark/>
          </w:tcPr>
          <w:p w14:paraId="5E243370" w14:textId="77777777" w:rsidR="00186ACB" w:rsidRPr="00186ACB" w:rsidRDefault="00186ACB" w:rsidP="001B589D">
            <w:pPr>
              <w:ind w:firstLine="0"/>
            </w:pPr>
            <w:r w:rsidRPr="00186ACB">
              <w:lastRenderedPageBreak/>
              <w:t>Kích hoạt</w:t>
            </w:r>
          </w:p>
        </w:tc>
        <w:tc>
          <w:tcPr>
            <w:tcW w:w="5240" w:type="dxa"/>
            <w:tcBorders>
              <w:top w:val="single" w:sz="4" w:space="0" w:color="auto"/>
              <w:left w:val="single" w:sz="4" w:space="0" w:color="auto"/>
              <w:bottom w:val="single" w:sz="4" w:space="0" w:color="auto"/>
              <w:right w:val="single" w:sz="4" w:space="0" w:color="auto"/>
            </w:tcBorders>
            <w:hideMark/>
          </w:tcPr>
          <w:p w14:paraId="2DD62F39" w14:textId="4F23F405" w:rsidR="00186ACB" w:rsidRPr="00186ACB" w:rsidRDefault="00186ACB" w:rsidP="00423970">
            <w:pPr>
              <w:ind w:firstLine="0"/>
            </w:pPr>
            <w:r w:rsidRPr="00186ACB">
              <w:t>Nút “</w:t>
            </w:r>
            <w:r w:rsidR="00AF5EA9">
              <w:t>đ</w:t>
            </w:r>
            <w:r w:rsidR="00AF5EA9" w:rsidRPr="00B21367">
              <w:t>ánh giá sản phẩm</w:t>
            </w:r>
            <w:r w:rsidRPr="00186ACB">
              <w:t xml:space="preserve">” </w:t>
            </w:r>
          </w:p>
        </w:tc>
      </w:tr>
      <w:tr w:rsidR="00186ACB" w:rsidRPr="00186ACB" w14:paraId="123D67E1" w14:textId="77777777">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4B44428F" w14:textId="77777777" w:rsidR="00186ACB" w:rsidRPr="00186ACB" w:rsidRDefault="00186ACB" w:rsidP="00E11F6C">
            <w:pPr>
              <w:spacing w:line="360" w:lineRule="auto"/>
              <w:ind w:firstLine="0"/>
            </w:pPr>
            <w:r w:rsidRPr="00186ACB">
              <w:t>Chuỗi sự kiện chính:</w:t>
            </w:r>
          </w:p>
          <w:p w14:paraId="14BA52A6" w14:textId="198D2FE4" w:rsidR="00186ACB" w:rsidRPr="00E67A9E" w:rsidRDefault="00B21367" w:rsidP="00FE7FF7">
            <w:pPr>
              <w:numPr>
                <w:ilvl w:val="0"/>
                <w:numId w:val="81"/>
              </w:numPr>
              <w:spacing w:line="360" w:lineRule="auto"/>
            </w:pPr>
            <w:r w:rsidRPr="00B21367">
              <w:t>Khách h</w:t>
            </w:r>
            <w:r>
              <w:t>àn</w:t>
            </w:r>
            <w:r w:rsidRPr="00892C90">
              <w:t>g</w:t>
            </w:r>
            <w:r w:rsidR="00186ACB" w:rsidRPr="00186ACB">
              <w:t xml:space="preserve"> đăng nhập vào tài khoản sau đó vào </w:t>
            </w:r>
            <w:r w:rsidR="00892C90" w:rsidRPr="00892C90">
              <w:t>chi tiết sản phẩm</w:t>
            </w:r>
          </w:p>
          <w:p w14:paraId="4A431890" w14:textId="07D44EB0" w:rsidR="00E67A9E" w:rsidRPr="00186ACB" w:rsidRDefault="00E67A9E" w:rsidP="00FE7FF7">
            <w:pPr>
              <w:numPr>
                <w:ilvl w:val="0"/>
                <w:numId w:val="81"/>
              </w:numPr>
              <w:spacing w:line="360" w:lineRule="auto"/>
            </w:pPr>
            <w:r>
              <w:t>Kh</w:t>
            </w:r>
            <w:r w:rsidRPr="00E67A9E">
              <w:t>ách hàng tìm kiếm mục đánh giá sản ph</w:t>
            </w:r>
            <w:r w:rsidRPr="001F6984">
              <w:t>ẩm</w:t>
            </w:r>
          </w:p>
          <w:p w14:paraId="4C2FF2D2" w14:textId="77777777" w:rsidR="00186ACB" w:rsidRPr="001F6984" w:rsidRDefault="00186ACB" w:rsidP="00FE7FF7">
            <w:pPr>
              <w:numPr>
                <w:ilvl w:val="0"/>
                <w:numId w:val="81"/>
              </w:numPr>
              <w:spacing w:line="360" w:lineRule="auto"/>
            </w:pPr>
            <w:r w:rsidRPr="00186ACB">
              <w:t xml:space="preserve">Hệ thống hiển thị </w:t>
            </w:r>
            <w:r w:rsidR="001F6984" w:rsidRPr="001F6984">
              <w:t>phần nhập đánh gi</w:t>
            </w:r>
            <w:r w:rsidR="001F6984">
              <w:t>á</w:t>
            </w:r>
            <w:r w:rsidR="001F6984" w:rsidRPr="001F6984">
              <w:t xml:space="preserve"> sản phẩm</w:t>
            </w:r>
          </w:p>
          <w:p w14:paraId="674F48F2" w14:textId="77777777" w:rsidR="001F6984" w:rsidRPr="00A25A62" w:rsidRDefault="001F6984" w:rsidP="00FE7FF7">
            <w:pPr>
              <w:numPr>
                <w:ilvl w:val="0"/>
                <w:numId w:val="81"/>
              </w:numPr>
              <w:spacing w:line="360" w:lineRule="auto"/>
            </w:pPr>
            <w:r w:rsidRPr="001F6984">
              <w:t>Khách hàng nhập thông tin đánh giá</w:t>
            </w:r>
          </w:p>
          <w:p w14:paraId="3C275108" w14:textId="0E6D7933" w:rsidR="00A25A62" w:rsidRPr="00E1500C" w:rsidRDefault="00A25A62" w:rsidP="00FE7FF7">
            <w:pPr>
              <w:numPr>
                <w:ilvl w:val="0"/>
                <w:numId w:val="81"/>
              </w:numPr>
              <w:spacing w:line="360" w:lineRule="auto"/>
            </w:pPr>
            <w:r w:rsidRPr="00A25A62">
              <w:t xml:space="preserve">Hệ thống kiểm tra </w:t>
            </w:r>
            <w:r w:rsidR="0010313A">
              <w:t>Kh</w:t>
            </w:r>
            <w:r w:rsidR="0010313A" w:rsidRPr="00EA0DC1">
              <w:t>ách hàng đã từng mua hàng chưa</w:t>
            </w:r>
            <w:r w:rsidRPr="00A25A62">
              <w:t xml:space="preserve"> </w:t>
            </w:r>
          </w:p>
          <w:p w14:paraId="0A02A0B2" w14:textId="1C8D2ED5" w:rsidR="00E1500C" w:rsidRPr="001F6984" w:rsidRDefault="00E1500C" w:rsidP="00FE7FF7">
            <w:pPr>
              <w:numPr>
                <w:ilvl w:val="0"/>
                <w:numId w:val="81"/>
              </w:numPr>
              <w:spacing w:line="360" w:lineRule="auto"/>
            </w:pPr>
            <w:r w:rsidRPr="00E1500C">
              <w:t>Hệ thống kiểm tra đánh giá</w:t>
            </w:r>
            <w:r w:rsidR="00EA0DC1" w:rsidRPr="00EA0DC1">
              <w:t xml:space="preserve"> có vi phạm chính sách không</w:t>
            </w:r>
          </w:p>
          <w:p w14:paraId="4B0176F5" w14:textId="51A69156" w:rsidR="001F6984" w:rsidRPr="00186ACB" w:rsidRDefault="001F6984" w:rsidP="00FE7FF7">
            <w:pPr>
              <w:numPr>
                <w:ilvl w:val="0"/>
                <w:numId w:val="81"/>
              </w:numPr>
              <w:spacing w:line="360" w:lineRule="auto"/>
            </w:pPr>
            <w:r>
              <w:t xml:space="preserve">Hệ thống </w:t>
            </w:r>
            <w:r w:rsidRPr="001F6984">
              <w:t>ghi nhận đánh giá th</w:t>
            </w:r>
            <w:r>
              <w:t>ành</w:t>
            </w:r>
            <w:r w:rsidRPr="001F6984">
              <w:t xml:space="preserve"> công</w:t>
            </w:r>
          </w:p>
        </w:tc>
      </w:tr>
      <w:tr w:rsidR="00531A99" w:rsidRPr="00186ACB" w14:paraId="142532B1" w14:textId="77777777">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tcPr>
          <w:p w14:paraId="50D40FEA" w14:textId="77777777" w:rsidR="00531A99" w:rsidRPr="000F3B42" w:rsidRDefault="00531A99" w:rsidP="00A0785A">
            <w:pPr>
              <w:spacing w:line="360" w:lineRule="auto"/>
            </w:pPr>
            <w:r w:rsidRPr="000F3B42">
              <w:t>Ngoại lệ:</w:t>
            </w:r>
          </w:p>
          <w:p w14:paraId="6CA2DE43" w14:textId="05255F1B" w:rsidR="00531A99" w:rsidRPr="000747EC" w:rsidRDefault="000F3B42" w:rsidP="00A0785A">
            <w:pPr>
              <w:spacing w:line="360" w:lineRule="auto"/>
              <w:ind w:left="927" w:firstLine="0"/>
            </w:pPr>
            <w:r w:rsidRPr="000F3B42">
              <w:t xml:space="preserve">5.A) </w:t>
            </w:r>
            <w:r w:rsidR="00531A99" w:rsidRPr="000F3B42">
              <w:t>Khách hàng chưa từng mua hàng</w:t>
            </w:r>
          </w:p>
          <w:p w14:paraId="469F7A2F" w14:textId="2A065D63" w:rsidR="00C55B6C" w:rsidRPr="000747EC" w:rsidRDefault="00C55B6C" w:rsidP="00A0785A">
            <w:pPr>
              <w:spacing w:line="360" w:lineRule="auto"/>
              <w:ind w:left="927" w:firstLine="0"/>
            </w:pPr>
            <w:r w:rsidRPr="000747EC">
              <w:t>5.A.1) Hệ thống thông báo “Bạn phải đã từng mua hàng mới được đánh giá sản phẩm”</w:t>
            </w:r>
          </w:p>
          <w:p w14:paraId="46273713" w14:textId="34D129EB" w:rsidR="00540551" w:rsidRPr="000747EC" w:rsidRDefault="00540551" w:rsidP="00A0785A">
            <w:pPr>
              <w:spacing w:line="360" w:lineRule="auto"/>
              <w:ind w:left="927" w:firstLine="0"/>
            </w:pPr>
            <w:r w:rsidRPr="000747EC">
              <w:t>5.A.2) Luồng sự kiện quay lại bước 1</w:t>
            </w:r>
          </w:p>
          <w:p w14:paraId="78635CFC" w14:textId="7EB32D0E" w:rsidR="00531A99" w:rsidRPr="00AB3357" w:rsidRDefault="008A6157" w:rsidP="00A0785A">
            <w:pPr>
              <w:keepNext/>
              <w:spacing w:line="360" w:lineRule="auto"/>
              <w:ind w:left="927" w:firstLine="0"/>
            </w:pPr>
            <w:r w:rsidRPr="008A6157">
              <w:t>6</w:t>
            </w:r>
            <w:r w:rsidRPr="000E33D5">
              <w:t xml:space="preserve">.A) </w:t>
            </w:r>
            <w:r w:rsidR="00531A99" w:rsidRPr="000F3B42">
              <w:t>Nội dung đánh giá vi phạm chính sách của website</w:t>
            </w:r>
          </w:p>
          <w:p w14:paraId="4AECBD0B" w14:textId="77777777" w:rsidR="003D4D1F" w:rsidRPr="000747EC" w:rsidRDefault="008A6157" w:rsidP="00A0785A">
            <w:pPr>
              <w:keepNext/>
              <w:spacing w:line="360" w:lineRule="auto"/>
              <w:ind w:left="927" w:firstLine="0"/>
            </w:pPr>
            <w:r w:rsidRPr="008A6157">
              <w:t>6</w:t>
            </w:r>
            <w:r w:rsidR="003D4D1F" w:rsidRPr="00AB3357">
              <w:t>.B.1) Hệ thống yêu cầu Khách hàng nhập lại đánh giá theo đúng chính sách</w:t>
            </w:r>
            <w:r w:rsidR="00EF00B0" w:rsidRPr="000F3B42">
              <w:t xml:space="preserve"> website</w:t>
            </w:r>
          </w:p>
          <w:p w14:paraId="2C42A79E" w14:textId="040D3A80" w:rsidR="00461C33" w:rsidRPr="000747EC" w:rsidRDefault="00461C33" w:rsidP="00A0785A">
            <w:pPr>
              <w:keepNext/>
              <w:spacing w:line="360" w:lineRule="auto"/>
              <w:ind w:left="927" w:firstLine="0"/>
            </w:pPr>
            <w:r w:rsidRPr="000747EC">
              <w:t>6.B.2) Luồng sự kiện quay lại bước 4</w:t>
            </w:r>
          </w:p>
        </w:tc>
      </w:tr>
    </w:tbl>
    <w:p w14:paraId="2DDD6E45" w14:textId="77777777" w:rsidR="00170904" w:rsidRPr="000F3B42" w:rsidRDefault="00170904" w:rsidP="004F3D87">
      <w:pPr>
        <w:pStyle w:val="Caption"/>
        <w:rPr>
          <w:lang w:val="vi-VN"/>
        </w:rPr>
      </w:pPr>
    </w:p>
    <w:p w14:paraId="13FA5785" w14:textId="174D1480" w:rsidR="008F135E" w:rsidRDefault="00B259E4" w:rsidP="00B259E4">
      <w:pPr>
        <w:pStyle w:val="Heading3"/>
        <w:rPr>
          <w:lang w:val="en-US"/>
        </w:rPr>
      </w:pPr>
      <w:bookmarkStart w:id="171" w:name="_Hlk215776184"/>
      <w:bookmarkStart w:id="172" w:name="_Toc216254207"/>
      <w:bookmarkStart w:id="173" w:name="_Toc216255455"/>
      <w:r w:rsidRPr="00B259E4">
        <w:lastRenderedPageBreak/>
        <w:t>Sơ đồ phân rã</w:t>
      </w:r>
      <w:bookmarkEnd w:id="171"/>
      <w:r w:rsidRPr="00B259E4">
        <w:t xml:space="preserve"> </w:t>
      </w:r>
      <w:r>
        <w:rPr>
          <w:lang w:val="en-US"/>
        </w:rPr>
        <w:t>Use Case báo cáo thống kê</w:t>
      </w:r>
      <w:bookmarkEnd w:id="172"/>
      <w:bookmarkEnd w:id="173"/>
    </w:p>
    <w:p w14:paraId="164B9B45" w14:textId="77777777" w:rsidR="00B259E4" w:rsidRDefault="00B259E4" w:rsidP="008C3F01">
      <w:pPr>
        <w:keepNext/>
        <w:jc w:val="center"/>
      </w:pPr>
      <w:r w:rsidRPr="00B259E4">
        <w:rPr>
          <w:noProof/>
          <w:lang w:val="en-US"/>
        </w:rPr>
        <w:drawing>
          <wp:inline distT="0" distB="0" distL="0" distR="0" wp14:anchorId="75DC5087" wp14:editId="2CBDC7A4">
            <wp:extent cx="6116236" cy="3790950"/>
            <wp:effectExtent l="0" t="0" r="0" b="0"/>
            <wp:docPr id="181219224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92243" name="Picture 1" descr="A diagram of a diagram&#10;&#10;AI-generated content may be incorrect."/>
                    <pic:cNvPicPr/>
                  </pic:nvPicPr>
                  <pic:blipFill rotWithShape="1">
                    <a:blip r:embed="rId45"/>
                    <a:srcRect b="11718"/>
                    <a:stretch>
                      <a:fillRect/>
                    </a:stretch>
                  </pic:blipFill>
                  <pic:spPr bwMode="auto">
                    <a:xfrm>
                      <a:off x="0" y="0"/>
                      <a:ext cx="6119846" cy="3793188"/>
                    </a:xfrm>
                    <a:prstGeom prst="rect">
                      <a:avLst/>
                    </a:prstGeom>
                    <a:ln>
                      <a:noFill/>
                    </a:ln>
                    <a:extLst>
                      <a:ext uri="{53640926-AAD7-44D8-BBD7-CCE9431645EC}">
                        <a14:shadowObscured xmlns:a14="http://schemas.microsoft.com/office/drawing/2010/main"/>
                      </a:ext>
                    </a:extLst>
                  </pic:spPr>
                </pic:pic>
              </a:graphicData>
            </a:graphic>
          </wp:inline>
        </w:drawing>
      </w:r>
    </w:p>
    <w:p w14:paraId="2E72D19A" w14:textId="77777777" w:rsidR="00E316B5" w:rsidRDefault="00E316B5" w:rsidP="00237DA1">
      <w:pPr>
        <w:pStyle w:val="Caption"/>
      </w:pPr>
    </w:p>
    <w:p w14:paraId="07F66181" w14:textId="1B94389B" w:rsidR="00237DA1" w:rsidRDefault="00B259E4" w:rsidP="00237DA1">
      <w:pPr>
        <w:pStyle w:val="Caption"/>
        <w:rPr>
          <w:lang w:val="vi-VN"/>
        </w:rPr>
      </w:pPr>
      <w:bookmarkStart w:id="174" w:name="_Toc216254317"/>
      <w:r w:rsidRPr="00B259E4">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15</w:t>
      </w:r>
      <w:r w:rsidR="00804794">
        <w:rPr>
          <w:lang w:val="vi-VN"/>
        </w:rPr>
        <w:fldChar w:fldCharType="end"/>
      </w:r>
      <w:r w:rsidRPr="00B259E4">
        <w:rPr>
          <w:lang w:val="vi-VN"/>
        </w:rPr>
        <w:t xml:space="preserve"> Sơ đồ phân rã Use Case báo cáo thống kê</w:t>
      </w:r>
      <w:bookmarkEnd w:id="174"/>
    </w:p>
    <w:p w14:paraId="76EA8D6C" w14:textId="77777777" w:rsidR="00E316B5" w:rsidRDefault="00E316B5" w:rsidP="00E316B5">
      <w:pPr>
        <w:spacing w:before="0" w:line="240" w:lineRule="auto"/>
        <w:ind w:left="720" w:firstLine="720"/>
        <w:jc w:val="left"/>
        <w:rPr>
          <w:b/>
          <w:bCs/>
          <w:lang w:val="en-US"/>
        </w:rPr>
      </w:pPr>
    </w:p>
    <w:p w14:paraId="32F29BA1" w14:textId="609C5186" w:rsidR="005D04D9" w:rsidRPr="00A6364A" w:rsidRDefault="00E316B5" w:rsidP="00FE7FF7">
      <w:pPr>
        <w:pStyle w:val="ListParagraph"/>
        <w:numPr>
          <w:ilvl w:val="0"/>
          <w:numId w:val="94"/>
        </w:numPr>
        <w:spacing w:before="0" w:line="360" w:lineRule="auto"/>
        <w:jc w:val="left"/>
        <w:rPr>
          <w:b/>
          <w:bCs/>
          <w:lang w:val="en-US"/>
        </w:rPr>
      </w:pPr>
      <w:r w:rsidRPr="00A6364A">
        <w:rPr>
          <w:b/>
          <w:bCs/>
          <w:lang w:val="en-US"/>
        </w:rPr>
        <w:t>Báo cáo thống kê</w:t>
      </w:r>
    </w:p>
    <w:p w14:paraId="2FAFDB9E" w14:textId="5D356DDB" w:rsidR="007332FC" w:rsidRDefault="007332FC" w:rsidP="00FE592F">
      <w:pPr>
        <w:pStyle w:val="Caption"/>
        <w:keepNext/>
        <w:spacing w:line="360" w:lineRule="auto"/>
      </w:pPr>
      <w:bookmarkStart w:id="175" w:name="_Toc216254498"/>
      <w:r>
        <w:t xml:space="preserve">Bảng </w:t>
      </w:r>
      <w:fldSimple w:instr=" STYLEREF 1 \s ">
        <w:r w:rsidR="00E629C6">
          <w:rPr>
            <w:noProof/>
          </w:rPr>
          <w:t>2</w:t>
        </w:r>
      </w:fldSimple>
      <w:r>
        <w:noBreakHyphen/>
      </w:r>
      <w:fldSimple w:instr=" SEQ Bảng \* ARABIC \s 1 ">
        <w:r w:rsidR="00E629C6">
          <w:rPr>
            <w:noProof/>
          </w:rPr>
          <w:t>37</w:t>
        </w:r>
      </w:fldSimple>
      <w:r w:rsidRPr="007332FC">
        <w:t xml:space="preserve"> </w:t>
      </w:r>
      <w:r>
        <w:t>Đặc tả Use Case báo cáo thống kê</w:t>
      </w:r>
      <w:bookmarkEnd w:id="175"/>
    </w:p>
    <w:tbl>
      <w:tblPr>
        <w:tblW w:w="0" w:type="auto"/>
        <w:jc w:val="center"/>
        <w:tblLook w:val="04A0" w:firstRow="1" w:lastRow="0" w:firstColumn="1" w:lastColumn="0" w:noHBand="0" w:noVBand="1"/>
      </w:tblPr>
      <w:tblGrid>
        <w:gridCol w:w="2830"/>
        <w:gridCol w:w="5240"/>
      </w:tblGrid>
      <w:tr w:rsidR="005D04D9" w:rsidRPr="00186ACB" w14:paraId="6067BE3E" w14:textId="77777777" w:rsidTr="00F657C5">
        <w:trPr>
          <w:trHeight w:val="307"/>
          <w:jc w:val="center"/>
        </w:trPr>
        <w:tc>
          <w:tcPr>
            <w:tcW w:w="2830" w:type="dxa"/>
            <w:tcBorders>
              <w:top w:val="single" w:sz="4" w:space="0" w:color="auto"/>
              <w:left w:val="single" w:sz="4" w:space="0" w:color="auto"/>
              <w:bottom w:val="single" w:sz="4" w:space="0" w:color="auto"/>
              <w:right w:val="single" w:sz="4" w:space="0" w:color="auto"/>
            </w:tcBorders>
            <w:hideMark/>
          </w:tcPr>
          <w:p w14:paraId="48CAD884" w14:textId="77777777" w:rsidR="005D04D9" w:rsidRPr="00186ACB" w:rsidRDefault="005D04D9" w:rsidP="0066629A">
            <w:pPr>
              <w:ind w:firstLine="0"/>
              <w:rPr>
                <w:bCs/>
              </w:rPr>
            </w:pPr>
            <w:r w:rsidRPr="00186ACB">
              <w:rPr>
                <w:bCs/>
              </w:rPr>
              <w:t>Tên Use Case</w:t>
            </w:r>
          </w:p>
        </w:tc>
        <w:tc>
          <w:tcPr>
            <w:tcW w:w="5240" w:type="dxa"/>
            <w:tcBorders>
              <w:top w:val="single" w:sz="4" w:space="0" w:color="auto"/>
              <w:left w:val="single" w:sz="4" w:space="0" w:color="auto"/>
              <w:bottom w:val="single" w:sz="4" w:space="0" w:color="auto"/>
              <w:right w:val="single" w:sz="4" w:space="0" w:color="auto"/>
            </w:tcBorders>
            <w:hideMark/>
          </w:tcPr>
          <w:p w14:paraId="28E1257C" w14:textId="30D1DBC6" w:rsidR="005D04D9" w:rsidRPr="00186ACB" w:rsidRDefault="005D04D9" w:rsidP="00F657C5">
            <w:pPr>
              <w:ind w:firstLine="0"/>
              <w:rPr>
                <w:bCs/>
                <w:lang w:val="en-US"/>
              </w:rPr>
            </w:pPr>
            <w:r>
              <w:rPr>
                <w:bCs/>
                <w:lang w:val="en-US"/>
              </w:rPr>
              <w:t>Báo cáo thống kê</w:t>
            </w:r>
          </w:p>
        </w:tc>
      </w:tr>
      <w:tr w:rsidR="005D04D9" w:rsidRPr="00186ACB" w14:paraId="425E47FE" w14:textId="77777777" w:rsidTr="00F657C5">
        <w:trPr>
          <w:trHeight w:val="299"/>
          <w:jc w:val="center"/>
        </w:trPr>
        <w:tc>
          <w:tcPr>
            <w:tcW w:w="2830" w:type="dxa"/>
            <w:tcBorders>
              <w:top w:val="single" w:sz="4" w:space="0" w:color="auto"/>
              <w:left w:val="single" w:sz="4" w:space="0" w:color="auto"/>
              <w:bottom w:val="single" w:sz="4" w:space="0" w:color="auto"/>
              <w:right w:val="single" w:sz="4" w:space="0" w:color="auto"/>
            </w:tcBorders>
            <w:hideMark/>
          </w:tcPr>
          <w:p w14:paraId="06FA3335" w14:textId="77777777" w:rsidR="005D04D9" w:rsidRPr="00186ACB" w:rsidRDefault="005D04D9" w:rsidP="0066629A">
            <w:pPr>
              <w:ind w:firstLine="0"/>
            </w:pPr>
            <w:r w:rsidRPr="00186ACB">
              <w:t>Tác nhân chính</w:t>
            </w:r>
          </w:p>
        </w:tc>
        <w:tc>
          <w:tcPr>
            <w:tcW w:w="5240" w:type="dxa"/>
            <w:tcBorders>
              <w:top w:val="single" w:sz="4" w:space="0" w:color="auto"/>
              <w:left w:val="single" w:sz="4" w:space="0" w:color="auto"/>
              <w:bottom w:val="single" w:sz="4" w:space="0" w:color="auto"/>
              <w:right w:val="single" w:sz="4" w:space="0" w:color="auto"/>
            </w:tcBorders>
            <w:hideMark/>
          </w:tcPr>
          <w:p w14:paraId="478B3432" w14:textId="65EDA979" w:rsidR="005D04D9" w:rsidRPr="00186ACB" w:rsidRDefault="00274139" w:rsidP="00F657C5">
            <w:pPr>
              <w:ind w:firstLine="0"/>
              <w:rPr>
                <w:lang w:val="en-US"/>
              </w:rPr>
            </w:pPr>
            <w:r>
              <w:rPr>
                <w:lang w:val="en-US"/>
              </w:rPr>
              <w:t>Admin</w:t>
            </w:r>
          </w:p>
        </w:tc>
      </w:tr>
      <w:tr w:rsidR="005D04D9" w:rsidRPr="00186ACB" w14:paraId="516A5010"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35FCAF58" w14:textId="77777777" w:rsidR="005D04D9" w:rsidRPr="00186ACB" w:rsidRDefault="005D04D9" w:rsidP="0066629A">
            <w:pPr>
              <w:ind w:firstLine="0"/>
            </w:pPr>
            <w:r w:rsidRPr="00186ACB">
              <w:t>Tiền điều kiện</w:t>
            </w:r>
          </w:p>
        </w:tc>
        <w:tc>
          <w:tcPr>
            <w:tcW w:w="5240" w:type="dxa"/>
            <w:tcBorders>
              <w:top w:val="single" w:sz="4" w:space="0" w:color="auto"/>
              <w:left w:val="single" w:sz="4" w:space="0" w:color="auto"/>
              <w:bottom w:val="single" w:sz="4" w:space="0" w:color="auto"/>
              <w:right w:val="single" w:sz="4" w:space="0" w:color="auto"/>
            </w:tcBorders>
            <w:hideMark/>
          </w:tcPr>
          <w:p w14:paraId="39DF952A" w14:textId="77BFC2A6" w:rsidR="005D04D9" w:rsidRPr="00186ACB" w:rsidRDefault="00154CCB" w:rsidP="00F657C5">
            <w:pPr>
              <w:ind w:firstLine="0"/>
            </w:pPr>
            <w:r w:rsidRPr="003E40AF">
              <w:t>Admin</w:t>
            </w:r>
            <w:r w:rsidRPr="00215026">
              <w:t xml:space="preserve"> </w:t>
            </w:r>
            <w:r w:rsidRPr="00186ACB">
              <w:t xml:space="preserve">đăng nhập, truy cập trang </w:t>
            </w:r>
            <w:r w:rsidRPr="003E40AF">
              <w:t>chủ quản trị</w:t>
            </w:r>
          </w:p>
        </w:tc>
      </w:tr>
      <w:tr w:rsidR="005D04D9" w:rsidRPr="00186ACB" w14:paraId="1D44CD35"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768E4D8D" w14:textId="77777777" w:rsidR="005D04D9" w:rsidRPr="00186ACB" w:rsidRDefault="005D04D9" w:rsidP="0066629A">
            <w:pPr>
              <w:ind w:firstLine="0"/>
            </w:pPr>
            <w:r w:rsidRPr="00186ACB">
              <w:t>Đảm bảo tối thiểu</w:t>
            </w:r>
          </w:p>
        </w:tc>
        <w:tc>
          <w:tcPr>
            <w:tcW w:w="5240" w:type="dxa"/>
            <w:tcBorders>
              <w:top w:val="single" w:sz="4" w:space="0" w:color="auto"/>
              <w:left w:val="single" w:sz="4" w:space="0" w:color="auto"/>
              <w:bottom w:val="single" w:sz="4" w:space="0" w:color="auto"/>
              <w:right w:val="single" w:sz="4" w:space="0" w:color="auto"/>
            </w:tcBorders>
            <w:hideMark/>
          </w:tcPr>
          <w:p w14:paraId="4C420EF6" w14:textId="7E22697A" w:rsidR="005D04D9" w:rsidRPr="00186ACB" w:rsidRDefault="009625F8" w:rsidP="00F657C5">
            <w:pPr>
              <w:ind w:firstLine="0"/>
            </w:pPr>
            <w:r w:rsidRPr="00186ACB">
              <w:t xml:space="preserve">Hệ thống hiển thị được </w:t>
            </w:r>
            <w:r w:rsidRPr="00EB0C85">
              <w:t>tóm tắt c</w:t>
            </w:r>
            <w:r w:rsidRPr="00215026">
              <w:t>ác th</w:t>
            </w:r>
            <w:r w:rsidRPr="00EB0C85">
              <w:t>ông tin về s</w:t>
            </w:r>
            <w:r w:rsidRPr="00215026">
              <w:t>ản p</w:t>
            </w:r>
            <w:r w:rsidRPr="00EB0C85">
              <w:t xml:space="preserve">hẩm bán chạy, </w:t>
            </w:r>
            <w:r w:rsidRPr="00215026">
              <w:t>…</w:t>
            </w:r>
          </w:p>
        </w:tc>
      </w:tr>
      <w:tr w:rsidR="005D04D9" w:rsidRPr="00186ACB" w14:paraId="4785A5B6"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73813BEC" w14:textId="77777777" w:rsidR="005D04D9" w:rsidRPr="00186ACB" w:rsidRDefault="005D04D9" w:rsidP="0066629A">
            <w:pPr>
              <w:ind w:firstLine="0"/>
            </w:pPr>
            <w:r w:rsidRPr="00186ACB">
              <w:t>Đảm bảo thành công</w:t>
            </w:r>
          </w:p>
        </w:tc>
        <w:tc>
          <w:tcPr>
            <w:tcW w:w="5240" w:type="dxa"/>
            <w:tcBorders>
              <w:top w:val="single" w:sz="4" w:space="0" w:color="auto"/>
              <w:left w:val="single" w:sz="4" w:space="0" w:color="auto"/>
              <w:bottom w:val="single" w:sz="4" w:space="0" w:color="auto"/>
              <w:right w:val="single" w:sz="4" w:space="0" w:color="auto"/>
            </w:tcBorders>
            <w:hideMark/>
          </w:tcPr>
          <w:p w14:paraId="3FE4CC7D" w14:textId="4523FDB8" w:rsidR="005D04D9" w:rsidRPr="00186ACB" w:rsidRDefault="00027061" w:rsidP="00F657C5">
            <w:pPr>
              <w:ind w:firstLine="0"/>
            </w:pPr>
            <w:r w:rsidRPr="00186ACB">
              <w:t xml:space="preserve">Xem được </w:t>
            </w:r>
            <w:r w:rsidRPr="00FC1B9F">
              <w:t>các chỉ số sản phẩm</w:t>
            </w:r>
          </w:p>
        </w:tc>
      </w:tr>
      <w:tr w:rsidR="005D04D9" w:rsidRPr="00186ACB" w14:paraId="4A1B72B3" w14:textId="77777777" w:rsidTr="00F657C5">
        <w:trPr>
          <w:jc w:val="center"/>
        </w:trPr>
        <w:tc>
          <w:tcPr>
            <w:tcW w:w="2830" w:type="dxa"/>
            <w:tcBorders>
              <w:top w:val="single" w:sz="4" w:space="0" w:color="auto"/>
              <w:left w:val="single" w:sz="4" w:space="0" w:color="auto"/>
              <w:bottom w:val="single" w:sz="4" w:space="0" w:color="auto"/>
              <w:right w:val="single" w:sz="4" w:space="0" w:color="auto"/>
            </w:tcBorders>
            <w:hideMark/>
          </w:tcPr>
          <w:p w14:paraId="6D3309D6" w14:textId="77777777" w:rsidR="005D04D9" w:rsidRPr="00186ACB" w:rsidRDefault="005D04D9" w:rsidP="0066629A">
            <w:pPr>
              <w:ind w:firstLine="0"/>
            </w:pPr>
            <w:r w:rsidRPr="00186ACB">
              <w:t>Kích hoạt</w:t>
            </w:r>
          </w:p>
        </w:tc>
        <w:tc>
          <w:tcPr>
            <w:tcW w:w="5240" w:type="dxa"/>
            <w:tcBorders>
              <w:top w:val="single" w:sz="4" w:space="0" w:color="auto"/>
              <w:left w:val="single" w:sz="4" w:space="0" w:color="auto"/>
              <w:bottom w:val="single" w:sz="4" w:space="0" w:color="auto"/>
              <w:right w:val="single" w:sz="4" w:space="0" w:color="auto"/>
            </w:tcBorders>
            <w:hideMark/>
          </w:tcPr>
          <w:p w14:paraId="5A0D44F6" w14:textId="196E9594" w:rsidR="005D04D9" w:rsidRPr="00186ACB" w:rsidRDefault="001B7456" w:rsidP="00F657C5">
            <w:pPr>
              <w:ind w:firstLine="0"/>
            </w:pPr>
            <w:r w:rsidRPr="00186ACB">
              <w:t>Nút “</w:t>
            </w:r>
            <w:r>
              <w:rPr>
                <w:lang w:val="en-US"/>
              </w:rPr>
              <w:t>Trang chủ</w:t>
            </w:r>
            <w:r w:rsidRPr="00186ACB">
              <w:t>”</w:t>
            </w:r>
          </w:p>
        </w:tc>
      </w:tr>
      <w:tr w:rsidR="005D04D9" w:rsidRPr="00186ACB" w14:paraId="4DE4E010" w14:textId="77777777" w:rsidTr="00F657C5">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hideMark/>
          </w:tcPr>
          <w:p w14:paraId="26A9B74B" w14:textId="77777777" w:rsidR="00603E2B" w:rsidRPr="00186ACB" w:rsidRDefault="00603E2B" w:rsidP="0066629A">
            <w:pPr>
              <w:spacing w:line="360" w:lineRule="auto"/>
              <w:ind w:firstLine="0"/>
            </w:pPr>
            <w:r w:rsidRPr="00186ACB">
              <w:t>Chuỗi sự kiện chính:</w:t>
            </w:r>
          </w:p>
          <w:p w14:paraId="57E975FC" w14:textId="77777777" w:rsidR="00603E2B" w:rsidRPr="00215026" w:rsidRDefault="00603E2B" w:rsidP="00FE7FF7">
            <w:pPr>
              <w:pStyle w:val="ListParagraph"/>
              <w:numPr>
                <w:ilvl w:val="0"/>
                <w:numId w:val="82"/>
              </w:numPr>
              <w:spacing w:line="360" w:lineRule="auto"/>
            </w:pPr>
            <w:r w:rsidRPr="00215026">
              <w:t>Admin đăng nhập vào tài khoản sau đó vào trang chủ</w:t>
            </w:r>
          </w:p>
          <w:p w14:paraId="3260382A" w14:textId="77777777" w:rsidR="00603E2B" w:rsidRPr="00215026" w:rsidRDefault="00603E2B" w:rsidP="00FE7FF7">
            <w:pPr>
              <w:pStyle w:val="ListParagraph"/>
              <w:numPr>
                <w:ilvl w:val="0"/>
                <w:numId w:val="82"/>
              </w:numPr>
              <w:spacing w:line="360" w:lineRule="auto"/>
            </w:pPr>
            <w:r w:rsidRPr="00215026">
              <w:t>Admin lọc theo các tiêu chí trên màn hình</w:t>
            </w:r>
          </w:p>
          <w:p w14:paraId="30576126" w14:textId="77777777" w:rsidR="00603E2B" w:rsidRPr="003C45C7" w:rsidRDefault="00603E2B" w:rsidP="00FE7FF7">
            <w:pPr>
              <w:pStyle w:val="ListParagraph"/>
              <w:numPr>
                <w:ilvl w:val="0"/>
                <w:numId w:val="82"/>
              </w:numPr>
              <w:spacing w:line="360" w:lineRule="auto"/>
            </w:pPr>
            <w:r w:rsidRPr="00215026">
              <w:t>Hệ thống hiển thị phần kết quả tương ứng với điều kiện lọc</w:t>
            </w:r>
          </w:p>
          <w:p w14:paraId="2F7D3C1C" w14:textId="10CFAF9D" w:rsidR="003C45C7" w:rsidRPr="00215026" w:rsidRDefault="00F35584" w:rsidP="00FE7FF7">
            <w:pPr>
              <w:pStyle w:val="ListParagraph"/>
              <w:numPr>
                <w:ilvl w:val="0"/>
                <w:numId w:val="82"/>
              </w:numPr>
              <w:spacing w:line="360" w:lineRule="auto"/>
            </w:pPr>
            <w:r w:rsidRPr="00F35584">
              <w:lastRenderedPageBreak/>
              <w:t>Hệ thống truy vấn cơ sở dữ liệu và hiển thị kết quả tương ứng với điều kiện lọc</w:t>
            </w:r>
          </w:p>
          <w:p w14:paraId="323F9FDE" w14:textId="2336C9FF" w:rsidR="005D04D9" w:rsidRPr="00186ACB" w:rsidRDefault="00603E2B" w:rsidP="00FE7FF7">
            <w:pPr>
              <w:pStyle w:val="ListParagraph"/>
              <w:keepNext/>
              <w:numPr>
                <w:ilvl w:val="0"/>
                <w:numId w:val="82"/>
              </w:numPr>
              <w:spacing w:line="360" w:lineRule="auto"/>
            </w:pPr>
            <w:r w:rsidRPr="00215026">
              <w:t>Hệ thống ghi nhận lọc thành công</w:t>
            </w:r>
          </w:p>
        </w:tc>
      </w:tr>
      <w:tr w:rsidR="003C45C7" w:rsidRPr="00186ACB" w14:paraId="5FAFEC02" w14:textId="77777777" w:rsidTr="00F657C5">
        <w:trPr>
          <w:trHeight w:val="295"/>
          <w:jc w:val="center"/>
        </w:trPr>
        <w:tc>
          <w:tcPr>
            <w:tcW w:w="8070" w:type="dxa"/>
            <w:gridSpan w:val="2"/>
            <w:tcBorders>
              <w:top w:val="single" w:sz="4" w:space="0" w:color="auto"/>
              <w:left w:val="single" w:sz="4" w:space="0" w:color="auto"/>
              <w:bottom w:val="single" w:sz="4" w:space="0" w:color="auto"/>
              <w:right w:val="single" w:sz="4" w:space="0" w:color="auto"/>
            </w:tcBorders>
          </w:tcPr>
          <w:p w14:paraId="42A1DC93" w14:textId="77777777" w:rsidR="003C45C7" w:rsidRPr="000747EC" w:rsidRDefault="003C45C7" w:rsidP="0066629A">
            <w:pPr>
              <w:spacing w:line="360" w:lineRule="auto"/>
              <w:ind w:firstLine="0"/>
            </w:pPr>
            <w:r w:rsidRPr="000747EC">
              <w:lastRenderedPageBreak/>
              <w:t>Ngoại lệ:</w:t>
            </w:r>
          </w:p>
          <w:p w14:paraId="7025E5F8" w14:textId="27780576" w:rsidR="00D526A7" w:rsidRPr="000747EC" w:rsidRDefault="00D526A7" w:rsidP="00A62009">
            <w:pPr>
              <w:spacing w:line="360" w:lineRule="auto"/>
              <w:ind w:left="720" w:firstLine="0"/>
            </w:pPr>
            <w:r w:rsidRPr="000747EC">
              <w:t>3.A</w:t>
            </w:r>
            <w:r w:rsidR="00A62009" w:rsidRPr="000747EC">
              <w:t xml:space="preserve">) </w:t>
            </w:r>
            <w:r w:rsidRPr="000747EC">
              <w:t>Điều kiện lọc không hợp lệ</w:t>
            </w:r>
          </w:p>
          <w:p w14:paraId="78F456A6" w14:textId="77777777" w:rsidR="00D526A7" w:rsidRPr="000747EC" w:rsidRDefault="00D526A7" w:rsidP="00A62009">
            <w:pPr>
              <w:spacing w:line="360" w:lineRule="auto"/>
              <w:ind w:left="720" w:firstLine="0"/>
            </w:pPr>
            <w:r w:rsidRPr="000747EC">
              <w:t>3.A.1) Hệ thống phát hiện tiêu chí lọc không hợp lệ (ví dụ: ngày kết thúc &lt; ngày bắt đầu, bỏ trống thông tin bắt buộc…).</w:t>
            </w:r>
          </w:p>
          <w:p w14:paraId="3651156E" w14:textId="7D85A74E" w:rsidR="003C45C7" w:rsidRPr="000747EC" w:rsidRDefault="00D526A7" w:rsidP="00A62009">
            <w:pPr>
              <w:spacing w:line="360" w:lineRule="auto"/>
              <w:ind w:left="720" w:firstLine="0"/>
            </w:pPr>
            <w:r w:rsidRPr="000747EC">
              <w:t>3.A.2) Luồng sự kiện quay lại bước 2</w:t>
            </w:r>
          </w:p>
        </w:tc>
      </w:tr>
    </w:tbl>
    <w:p w14:paraId="08F0E3B7" w14:textId="6B6AA089" w:rsidR="00BB3828" w:rsidRDefault="00BB3828" w:rsidP="007974E5">
      <w:pPr>
        <w:ind w:firstLine="0"/>
        <w:rPr>
          <w:lang w:val="en-US"/>
        </w:rPr>
      </w:pPr>
    </w:p>
    <w:p w14:paraId="6F09384D" w14:textId="77777777" w:rsidR="00B81E29" w:rsidRDefault="00B81E29" w:rsidP="007974E5">
      <w:pPr>
        <w:ind w:firstLine="0"/>
        <w:rPr>
          <w:lang w:val="en-US"/>
        </w:rPr>
      </w:pPr>
    </w:p>
    <w:p w14:paraId="622D83D2" w14:textId="77777777" w:rsidR="00B81E29" w:rsidRDefault="00B81E29" w:rsidP="007974E5">
      <w:pPr>
        <w:ind w:firstLine="0"/>
        <w:rPr>
          <w:lang w:val="en-US"/>
        </w:rPr>
      </w:pPr>
    </w:p>
    <w:p w14:paraId="0E933D6D" w14:textId="19F89EB7" w:rsidR="00B81E29" w:rsidRPr="00B81E29" w:rsidRDefault="00B81E29" w:rsidP="00B81E29">
      <w:pPr>
        <w:spacing w:before="0" w:line="240" w:lineRule="auto"/>
        <w:ind w:firstLine="0"/>
        <w:jc w:val="left"/>
        <w:rPr>
          <w:lang w:val="en-US"/>
        </w:rPr>
      </w:pPr>
      <w:r>
        <w:rPr>
          <w:lang w:val="en-US"/>
        </w:rPr>
        <w:br w:type="page"/>
      </w:r>
    </w:p>
    <w:p w14:paraId="5F7A6FBA" w14:textId="77777777" w:rsidR="00FA4CA6" w:rsidRPr="00890B20" w:rsidRDefault="00FA4CA6" w:rsidP="00FA4CA6">
      <w:pPr>
        <w:pStyle w:val="Heading2"/>
      </w:pPr>
      <w:bookmarkStart w:id="176" w:name="_Toc216254208"/>
      <w:bookmarkStart w:id="177" w:name="_Toc216255456"/>
      <w:r w:rsidRPr="00890B20">
        <w:lastRenderedPageBreak/>
        <w:t>Sơ đồ hoạt động (Activity Diagram)</w:t>
      </w:r>
      <w:bookmarkEnd w:id="176"/>
      <w:bookmarkEnd w:id="177"/>
    </w:p>
    <w:p w14:paraId="571DEA54" w14:textId="7D467F3E" w:rsidR="00B11468" w:rsidRPr="00890B20" w:rsidRDefault="0073121F" w:rsidP="00B11468">
      <w:pPr>
        <w:pStyle w:val="Heading3"/>
      </w:pPr>
      <w:bookmarkStart w:id="178" w:name="_Toc216254209"/>
      <w:bookmarkStart w:id="179" w:name="_Toc216255457"/>
      <w:r w:rsidRPr="00890B20">
        <w:t>Sơ đồ hoạt động đăng ký</w:t>
      </w:r>
      <w:bookmarkEnd w:id="178"/>
      <w:bookmarkEnd w:id="179"/>
    </w:p>
    <w:p w14:paraId="3C0771A3" w14:textId="77777777" w:rsidR="00B11468" w:rsidRPr="00890B20" w:rsidRDefault="00B11468" w:rsidP="00B11468"/>
    <w:p w14:paraId="4767073F" w14:textId="77777777" w:rsidR="00B11468" w:rsidRPr="00890B20" w:rsidRDefault="00B11468" w:rsidP="00F8355D">
      <w:pPr>
        <w:keepNext/>
        <w:spacing w:before="0" w:line="240" w:lineRule="auto"/>
        <w:ind w:firstLine="0"/>
      </w:pPr>
      <w:r w:rsidRPr="00890B20">
        <w:rPr>
          <w:noProof/>
          <w:lang w:val="en-US"/>
        </w:rPr>
        <w:drawing>
          <wp:inline distT="0" distB="0" distL="0" distR="0" wp14:anchorId="1E894DEF" wp14:editId="7EAF95FB">
            <wp:extent cx="6115050" cy="6870036"/>
            <wp:effectExtent l="0" t="0" r="0" b="7620"/>
            <wp:docPr id="2059010275"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10275" name="Picture 1" descr="A diagram of a work flow&#10;&#10;AI-generated content may be incorrect."/>
                    <pic:cNvPicPr/>
                  </pic:nvPicPr>
                  <pic:blipFill>
                    <a:blip r:embed="rId46"/>
                    <a:stretch>
                      <a:fillRect/>
                    </a:stretch>
                  </pic:blipFill>
                  <pic:spPr>
                    <a:xfrm>
                      <a:off x="0" y="0"/>
                      <a:ext cx="6159504" cy="6919978"/>
                    </a:xfrm>
                    <a:prstGeom prst="rect">
                      <a:avLst/>
                    </a:prstGeom>
                  </pic:spPr>
                </pic:pic>
              </a:graphicData>
            </a:graphic>
          </wp:inline>
        </w:drawing>
      </w:r>
    </w:p>
    <w:p w14:paraId="568DCB4F" w14:textId="640DBABF" w:rsidR="00B11468" w:rsidRPr="00890B20" w:rsidRDefault="00B11468" w:rsidP="00B11468">
      <w:pPr>
        <w:pStyle w:val="Caption"/>
        <w:rPr>
          <w:lang w:val="vi-VN"/>
        </w:rPr>
      </w:pPr>
      <w:bookmarkStart w:id="180" w:name="_Toc21625431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16</w:t>
      </w:r>
      <w:r w:rsidR="00804794">
        <w:rPr>
          <w:lang w:val="vi-VN"/>
        </w:rPr>
        <w:fldChar w:fldCharType="end"/>
      </w:r>
      <w:r w:rsidRPr="00890B20">
        <w:rPr>
          <w:lang w:val="vi-VN"/>
        </w:rPr>
        <w:t xml:space="preserve"> Sơ đồ hoạt động đăng kí</w:t>
      </w:r>
      <w:bookmarkEnd w:id="180"/>
    </w:p>
    <w:p w14:paraId="0B5F0F6D" w14:textId="35786298" w:rsidR="008B0DBD" w:rsidRPr="00890B20" w:rsidRDefault="008B0DBD" w:rsidP="00B11468">
      <w:pPr>
        <w:keepNext/>
        <w:spacing w:before="0" w:line="240" w:lineRule="auto"/>
        <w:ind w:firstLine="0"/>
      </w:pPr>
      <w:r w:rsidRPr="00890B20">
        <w:br w:type="page"/>
      </w:r>
    </w:p>
    <w:p w14:paraId="226C6152" w14:textId="77777777" w:rsidR="0073121F" w:rsidRPr="00890B20" w:rsidRDefault="0073121F" w:rsidP="0073121F"/>
    <w:p w14:paraId="683F37C7" w14:textId="77777777" w:rsidR="0073121F" w:rsidRPr="00890B20" w:rsidRDefault="0073121F" w:rsidP="0073121F">
      <w:pPr>
        <w:pStyle w:val="Heading3"/>
      </w:pPr>
      <w:bookmarkStart w:id="181" w:name="_Toc216254210"/>
      <w:bookmarkStart w:id="182" w:name="_Toc216255458"/>
      <w:r w:rsidRPr="00890B20">
        <w:t>Sơ đồ hoạt động đăng nhập</w:t>
      </w:r>
      <w:bookmarkEnd w:id="181"/>
      <w:bookmarkEnd w:id="182"/>
    </w:p>
    <w:p w14:paraId="5C4BBB83" w14:textId="77777777" w:rsidR="0073121F" w:rsidRPr="00890B20" w:rsidRDefault="0073121F" w:rsidP="0073121F"/>
    <w:p w14:paraId="606571D8" w14:textId="77777777" w:rsidR="0073121F" w:rsidRPr="00890B20" w:rsidRDefault="0073121F" w:rsidP="00B81E29">
      <w:pPr>
        <w:keepNext/>
      </w:pPr>
      <w:r w:rsidRPr="00890B20">
        <w:rPr>
          <w:noProof/>
          <w:lang w:val="en-US"/>
        </w:rPr>
        <w:drawing>
          <wp:inline distT="0" distB="0" distL="0" distR="0" wp14:anchorId="3780D7B9" wp14:editId="6AF530EF">
            <wp:extent cx="5332095" cy="4800600"/>
            <wp:effectExtent l="0" t="0" r="1905" b="0"/>
            <wp:docPr id="120612717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27171" name="Picture 1" descr="A diagram of a flowchart&#10;&#10;AI-generated content may be incorrect."/>
                    <pic:cNvPicPr/>
                  </pic:nvPicPr>
                  <pic:blipFill>
                    <a:blip r:embed="rId47"/>
                    <a:stretch>
                      <a:fillRect/>
                    </a:stretch>
                  </pic:blipFill>
                  <pic:spPr>
                    <a:xfrm>
                      <a:off x="0" y="0"/>
                      <a:ext cx="5339493" cy="4807261"/>
                    </a:xfrm>
                    <a:prstGeom prst="rect">
                      <a:avLst/>
                    </a:prstGeom>
                  </pic:spPr>
                </pic:pic>
              </a:graphicData>
            </a:graphic>
          </wp:inline>
        </w:drawing>
      </w:r>
    </w:p>
    <w:p w14:paraId="2ECD62D5" w14:textId="7BD18A05" w:rsidR="0073121F" w:rsidRPr="00890B20" w:rsidRDefault="0073121F" w:rsidP="0073121F">
      <w:pPr>
        <w:pStyle w:val="Caption"/>
        <w:rPr>
          <w:lang w:val="vi-VN"/>
        </w:rPr>
      </w:pPr>
      <w:bookmarkStart w:id="183" w:name="_Toc21625431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17</w:t>
      </w:r>
      <w:r w:rsidR="00804794">
        <w:rPr>
          <w:lang w:val="vi-VN"/>
        </w:rPr>
        <w:fldChar w:fldCharType="end"/>
      </w:r>
      <w:r w:rsidRPr="00890B20">
        <w:rPr>
          <w:lang w:val="vi-VN"/>
        </w:rPr>
        <w:t xml:space="preserve"> Sơ đồ hoạt động đăng nhập</w:t>
      </w:r>
      <w:bookmarkEnd w:id="183"/>
    </w:p>
    <w:p w14:paraId="1855466B" w14:textId="77777777" w:rsidR="0073121F" w:rsidRPr="00890B20" w:rsidRDefault="0073121F" w:rsidP="0073121F"/>
    <w:p w14:paraId="1A7B43D3" w14:textId="77777777" w:rsidR="0073121F" w:rsidRPr="00890B20" w:rsidRDefault="0073121F" w:rsidP="0073121F"/>
    <w:p w14:paraId="05E5BE09" w14:textId="77777777" w:rsidR="0073121F" w:rsidRPr="00890B20" w:rsidRDefault="0073121F" w:rsidP="0073121F"/>
    <w:p w14:paraId="59B82494" w14:textId="77777777" w:rsidR="0073121F" w:rsidRPr="00890B20" w:rsidRDefault="0073121F" w:rsidP="0073121F"/>
    <w:p w14:paraId="08601C48" w14:textId="77777777" w:rsidR="0073121F" w:rsidRPr="00890B20" w:rsidRDefault="0073121F" w:rsidP="0073121F"/>
    <w:p w14:paraId="6A29B9D0" w14:textId="77777777" w:rsidR="0073121F" w:rsidRPr="00890B20" w:rsidRDefault="0073121F" w:rsidP="0073121F"/>
    <w:p w14:paraId="5DCA6196" w14:textId="77777777" w:rsidR="0073121F" w:rsidRPr="00890B20" w:rsidRDefault="0073121F" w:rsidP="0073121F"/>
    <w:p w14:paraId="380EAF74" w14:textId="77777777" w:rsidR="0073121F" w:rsidRPr="00890B20" w:rsidRDefault="0073121F" w:rsidP="0073121F"/>
    <w:p w14:paraId="266DC790" w14:textId="77777777" w:rsidR="0073121F" w:rsidRPr="00890B20" w:rsidRDefault="0073121F" w:rsidP="0073121F"/>
    <w:p w14:paraId="5C8DB1A8" w14:textId="77777777" w:rsidR="0073121F" w:rsidRPr="00890B20" w:rsidRDefault="0073121F" w:rsidP="0073121F"/>
    <w:p w14:paraId="42E56BC6" w14:textId="77777777" w:rsidR="0073121F" w:rsidRPr="00890B20" w:rsidRDefault="0073121F" w:rsidP="0073121F"/>
    <w:p w14:paraId="54A42088" w14:textId="77777777" w:rsidR="0073121F" w:rsidRPr="00890B20" w:rsidRDefault="0073121F" w:rsidP="008B0DBD">
      <w:pPr>
        <w:ind w:firstLine="0"/>
      </w:pPr>
    </w:p>
    <w:p w14:paraId="7E1F4F35" w14:textId="77777777" w:rsidR="007C2BA3" w:rsidRPr="00890B20" w:rsidRDefault="007C2BA3" w:rsidP="007C2BA3">
      <w:pPr>
        <w:pStyle w:val="Heading3"/>
      </w:pPr>
      <w:bookmarkStart w:id="184" w:name="_Toc216254211"/>
      <w:bookmarkStart w:id="185" w:name="_Toc216255459"/>
      <w:r w:rsidRPr="00890B20">
        <w:t>Sơ đồ hoạt động thêm mới tài khoản</w:t>
      </w:r>
      <w:bookmarkEnd w:id="184"/>
      <w:bookmarkEnd w:id="185"/>
    </w:p>
    <w:p w14:paraId="20CCBB59" w14:textId="77777777" w:rsidR="007C2BA3" w:rsidRPr="00890B20" w:rsidRDefault="007C2BA3" w:rsidP="007C2BA3">
      <w:pPr>
        <w:keepNext/>
        <w:jc w:val="center"/>
      </w:pPr>
      <w:r w:rsidRPr="00890B20">
        <w:rPr>
          <w:noProof/>
          <w:lang w:val="en-US"/>
        </w:rPr>
        <w:drawing>
          <wp:inline distT="0" distB="0" distL="0" distR="0" wp14:anchorId="47103873" wp14:editId="29E0EDCA">
            <wp:extent cx="5527527" cy="5517931"/>
            <wp:effectExtent l="0" t="0" r="0" b="6985"/>
            <wp:docPr id="42289111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91117" name="Picture 1" descr="A diagram of a company&#10;&#10;AI-generated content may be incorrect."/>
                    <pic:cNvPicPr/>
                  </pic:nvPicPr>
                  <pic:blipFill>
                    <a:blip r:embed="rId48"/>
                    <a:stretch>
                      <a:fillRect/>
                    </a:stretch>
                  </pic:blipFill>
                  <pic:spPr>
                    <a:xfrm>
                      <a:off x="0" y="0"/>
                      <a:ext cx="5544917" cy="5535290"/>
                    </a:xfrm>
                    <a:prstGeom prst="rect">
                      <a:avLst/>
                    </a:prstGeom>
                  </pic:spPr>
                </pic:pic>
              </a:graphicData>
            </a:graphic>
          </wp:inline>
        </w:drawing>
      </w:r>
    </w:p>
    <w:p w14:paraId="09402F59" w14:textId="7703952D" w:rsidR="007C2BA3" w:rsidRPr="00890B20" w:rsidRDefault="007C2BA3" w:rsidP="007C2BA3">
      <w:pPr>
        <w:pStyle w:val="Caption"/>
        <w:rPr>
          <w:lang w:val="vi-VN"/>
        </w:rPr>
      </w:pPr>
      <w:bookmarkStart w:id="186" w:name="_Toc21625432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18</w:t>
      </w:r>
      <w:r w:rsidR="00804794">
        <w:rPr>
          <w:lang w:val="vi-VN"/>
        </w:rPr>
        <w:fldChar w:fldCharType="end"/>
      </w:r>
      <w:r w:rsidRPr="00890B20">
        <w:rPr>
          <w:lang w:val="vi-VN"/>
        </w:rPr>
        <w:t xml:space="preserve"> Sơ đồ hoạt động thêm mới tài khoản</w:t>
      </w:r>
      <w:bookmarkEnd w:id="186"/>
    </w:p>
    <w:p w14:paraId="4DA16069" w14:textId="77777777" w:rsidR="007C2BA3" w:rsidRPr="00890B20" w:rsidRDefault="007C2BA3" w:rsidP="007C2BA3"/>
    <w:p w14:paraId="5ADCADB0" w14:textId="77777777" w:rsidR="007C2BA3" w:rsidRPr="00890B20" w:rsidRDefault="007C2BA3" w:rsidP="007C2BA3">
      <w:pPr>
        <w:pStyle w:val="Heading3"/>
      </w:pPr>
      <w:bookmarkStart w:id="187" w:name="_Toc216254212"/>
      <w:bookmarkStart w:id="188" w:name="_Toc216255460"/>
      <w:r w:rsidRPr="00890B20">
        <w:lastRenderedPageBreak/>
        <w:t>Sơ đồ hoạt động xóa tài khoản</w:t>
      </w:r>
      <w:bookmarkEnd w:id="187"/>
      <w:bookmarkEnd w:id="188"/>
    </w:p>
    <w:p w14:paraId="6C18796A" w14:textId="77777777" w:rsidR="007C2BA3" w:rsidRPr="00890B20" w:rsidRDefault="007C2BA3" w:rsidP="007C2BA3">
      <w:pPr>
        <w:keepNext/>
        <w:jc w:val="center"/>
      </w:pPr>
      <w:r w:rsidRPr="00890B20">
        <w:rPr>
          <w:noProof/>
          <w:lang w:val="en-US"/>
        </w:rPr>
        <w:drawing>
          <wp:inline distT="0" distB="0" distL="0" distR="0" wp14:anchorId="2364F2DE" wp14:editId="1E004552">
            <wp:extent cx="5303864" cy="4762500"/>
            <wp:effectExtent l="0" t="0" r="0" b="0"/>
            <wp:docPr id="1655695836"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5836" name="Picture 1" descr="A diagram of a workflow&#10;&#10;AI-generated content may be incorrect."/>
                    <pic:cNvPicPr/>
                  </pic:nvPicPr>
                  <pic:blipFill>
                    <a:blip r:embed="rId49"/>
                    <a:stretch>
                      <a:fillRect/>
                    </a:stretch>
                  </pic:blipFill>
                  <pic:spPr>
                    <a:xfrm>
                      <a:off x="0" y="0"/>
                      <a:ext cx="5311376" cy="4769246"/>
                    </a:xfrm>
                    <a:prstGeom prst="rect">
                      <a:avLst/>
                    </a:prstGeom>
                  </pic:spPr>
                </pic:pic>
              </a:graphicData>
            </a:graphic>
          </wp:inline>
        </w:drawing>
      </w:r>
    </w:p>
    <w:p w14:paraId="09F583DF" w14:textId="263FA061" w:rsidR="007C2BA3" w:rsidRPr="00890B20" w:rsidRDefault="007C2BA3" w:rsidP="007C2BA3">
      <w:pPr>
        <w:pStyle w:val="Caption"/>
        <w:rPr>
          <w:lang w:val="vi-VN"/>
        </w:rPr>
      </w:pPr>
      <w:bookmarkStart w:id="189" w:name="_Toc21625432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19</w:t>
      </w:r>
      <w:r w:rsidR="00804794">
        <w:rPr>
          <w:lang w:val="vi-VN"/>
        </w:rPr>
        <w:fldChar w:fldCharType="end"/>
      </w:r>
      <w:r w:rsidRPr="00890B20">
        <w:rPr>
          <w:lang w:val="vi-VN"/>
        </w:rPr>
        <w:t xml:space="preserve"> Sơ đồ hoạt động xóa tài khoản</w:t>
      </w:r>
      <w:bookmarkEnd w:id="189"/>
    </w:p>
    <w:p w14:paraId="0BE88AC3" w14:textId="77777777" w:rsidR="006E254F" w:rsidRPr="00890B20" w:rsidRDefault="006E254F" w:rsidP="006E254F">
      <w:pPr>
        <w:pStyle w:val="Heading3"/>
      </w:pPr>
      <w:bookmarkStart w:id="190" w:name="_Toc216254213"/>
      <w:bookmarkStart w:id="191" w:name="_Toc216255461"/>
      <w:r w:rsidRPr="00890B20">
        <w:lastRenderedPageBreak/>
        <w:t>Sơ đồ hoạt động thêm mới vai trò</w:t>
      </w:r>
      <w:bookmarkEnd w:id="190"/>
      <w:bookmarkEnd w:id="191"/>
    </w:p>
    <w:p w14:paraId="4EC520A1" w14:textId="77777777" w:rsidR="006E254F" w:rsidRPr="00890B20" w:rsidRDefault="006E254F" w:rsidP="009251DA">
      <w:pPr>
        <w:keepNext/>
        <w:jc w:val="center"/>
      </w:pPr>
      <w:r w:rsidRPr="00890B20">
        <w:rPr>
          <w:noProof/>
          <w:lang w:val="en-US"/>
        </w:rPr>
        <w:drawing>
          <wp:inline distT="0" distB="0" distL="0" distR="0" wp14:anchorId="4309A915" wp14:editId="68337371">
            <wp:extent cx="5466794" cy="5975131"/>
            <wp:effectExtent l="0" t="0" r="635" b="6985"/>
            <wp:docPr id="1916479335" name="Picture 1" descr="A diagram with blue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79335" name="Picture 1" descr="A diagram with blue text and black text&#10;&#10;AI-generated content may be incorrect."/>
                    <pic:cNvPicPr/>
                  </pic:nvPicPr>
                  <pic:blipFill>
                    <a:blip r:embed="rId50"/>
                    <a:stretch>
                      <a:fillRect/>
                    </a:stretch>
                  </pic:blipFill>
                  <pic:spPr>
                    <a:xfrm>
                      <a:off x="0" y="0"/>
                      <a:ext cx="5481789" cy="5991520"/>
                    </a:xfrm>
                    <a:prstGeom prst="rect">
                      <a:avLst/>
                    </a:prstGeom>
                  </pic:spPr>
                </pic:pic>
              </a:graphicData>
            </a:graphic>
          </wp:inline>
        </w:drawing>
      </w:r>
    </w:p>
    <w:p w14:paraId="4983E89A" w14:textId="084E6864" w:rsidR="006E254F" w:rsidRPr="00890B20" w:rsidRDefault="006E254F" w:rsidP="006E254F">
      <w:pPr>
        <w:pStyle w:val="Caption"/>
        <w:rPr>
          <w:lang w:val="vi-VN"/>
        </w:rPr>
      </w:pPr>
      <w:bookmarkStart w:id="192" w:name="_Toc21625432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20</w:t>
      </w:r>
      <w:r w:rsidR="00804794">
        <w:rPr>
          <w:lang w:val="vi-VN"/>
        </w:rPr>
        <w:fldChar w:fldCharType="end"/>
      </w:r>
      <w:r w:rsidRPr="00890B20">
        <w:rPr>
          <w:lang w:val="vi-VN"/>
        </w:rPr>
        <w:t xml:space="preserve"> Sơ đồ hoạt động thêm mới vai trò</w:t>
      </w:r>
      <w:bookmarkEnd w:id="192"/>
    </w:p>
    <w:p w14:paraId="0B6E780E" w14:textId="77777777" w:rsidR="006E254F" w:rsidRPr="00890B20" w:rsidRDefault="006E254F" w:rsidP="006E254F">
      <w:pPr>
        <w:pStyle w:val="Heading3"/>
      </w:pPr>
      <w:bookmarkStart w:id="193" w:name="_Toc216254214"/>
      <w:bookmarkStart w:id="194" w:name="_Toc216255462"/>
      <w:r w:rsidRPr="00890B20">
        <w:lastRenderedPageBreak/>
        <w:t>Sơ đồ hoạt động chỉnh sửa vai trò</w:t>
      </w:r>
      <w:bookmarkEnd w:id="193"/>
      <w:bookmarkEnd w:id="194"/>
    </w:p>
    <w:p w14:paraId="110E2C6E" w14:textId="77777777" w:rsidR="006E254F" w:rsidRPr="00890B20" w:rsidRDefault="006E254F" w:rsidP="00F03E7B">
      <w:pPr>
        <w:keepNext/>
        <w:jc w:val="center"/>
      </w:pPr>
      <w:r w:rsidRPr="00890B20">
        <w:rPr>
          <w:noProof/>
          <w:lang w:val="en-US"/>
        </w:rPr>
        <w:drawing>
          <wp:inline distT="0" distB="0" distL="0" distR="0" wp14:anchorId="5288DB0B" wp14:editId="2C37AEFD">
            <wp:extent cx="5082311" cy="5139558"/>
            <wp:effectExtent l="0" t="0" r="4445" b="4445"/>
            <wp:docPr id="1822231354" name="Picture 1" descr="A diagram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1354" name="Picture 1" descr="A diagram with blue text&#10;&#10;AI-generated content may be incorrect."/>
                    <pic:cNvPicPr/>
                  </pic:nvPicPr>
                  <pic:blipFill>
                    <a:blip r:embed="rId51"/>
                    <a:stretch>
                      <a:fillRect/>
                    </a:stretch>
                  </pic:blipFill>
                  <pic:spPr>
                    <a:xfrm>
                      <a:off x="0" y="0"/>
                      <a:ext cx="5093702" cy="5151077"/>
                    </a:xfrm>
                    <a:prstGeom prst="rect">
                      <a:avLst/>
                    </a:prstGeom>
                  </pic:spPr>
                </pic:pic>
              </a:graphicData>
            </a:graphic>
          </wp:inline>
        </w:drawing>
      </w:r>
    </w:p>
    <w:p w14:paraId="72D31F48" w14:textId="5ECA763F" w:rsidR="006E254F" w:rsidRPr="00890B20" w:rsidRDefault="006E254F" w:rsidP="006E254F">
      <w:pPr>
        <w:pStyle w:val="Caption"/>
        <w:rPr>
          <w:lang w:val="vi-VN"/>
        </w:rPr>
      </w:pPr>
      <w:bookmarkStart w:id="195" w:name="_Toc21625432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21</w:t>
      </w:r>
      <w:r w:rsidR="00804794">
        <w:rPr>
          <w:lang w:val="vi-VN"/>
        </w:rPr>
        <w:fldChar w:fldCharType="end"/>
      </w:r>
      <w:r w:rsidRPr="00890B20">
        <w:rPr>
          <w:lang w:val="vi-VN"/>
        </w:rPr>
        <w:t xml:space="preserve"> Sơ đồ hoạt động chỉnh sửa vai trò</w:t>
      </w:r>
      <w:bookmarkEnd w:id="195"/>
    </w:p>
    <w:p w14:paraId="1B3EA5C0" w14:textId="77777777" w:rsidR="006E254F" w:rsidRPr="00890B20" w:rsidRDefault="006E254F" w:rsidP="006E254F">
      <w:pPr>
        <w:pStyle w:val="Heading3"/>
      </w:pPr>
      <w:bookmarkStart w:id="196" w:name="_Toc216254215"/>
      <w:bookmarkStart w:id="197" w:name="_Toc216255463"/>
      <w:r w:rsidRPr="00890B20">
        <w:lastRenderedPageBreak/>
        <w:t>Sơ đồ hoạt động xóa vai trò</w:t>
      </w:r>
      <w:bookmarkEnd w:id="196"/>
      <w:bookmarkEnd w:id="197"/>
    </w:p>
    <w:p w14:paraId="0DF02C44" w14:textId="77777777" w:rsidR="006E254F" w:rsidRPr="00890B20" w:rsidRDefault="006E254F" w:rsidP="00805B1F">
      <w:pPr>
        <w:keepNext/>
        <w:jc w:val="center"/>
      </w:pPr>
      <w:r w:rsidRPr="00890B20">
        <w:rPr>
          <w:noProof/>
          <w:lang w:val="en-US"/>
        </w:rPr>
        <w:drawing>
          <wp:inline distT="0" distB="0" distL="0" distR="0" wp14:anchorId="6723A4AD" wp14:editId="6E92BDD5">
            <wp:extent cx="5635698" cy="6858000"/>
            <wp:effectExtent l="0" t="0" r="3175" b="0"/>
            <wp:docPr id="1251928133" name="Picture 1" descr="A diagram of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28133" name="Picture 1" descr="A diagram of a pool&#10;&#10;AI-generated content may be incorrect."/>
                    <pic:cNvPicPr/>
                  </pic:nvPicPr>
                  <pic:blipFill>
                    <a:blip r:embed="rId52"/>
                    <a:stretch>
                      <a:fillRect/>
                    </a:stretch>
                  </pic:blipFill>
                  <pic:spPr>
                    <a:xfrm>
                      <a:off x="0" y="0"/>
                      <a:ext cx="5651881" cy="6877693"/>
                    </a:xfrm>
                    <a:prstGeom prst="rect">
                      <a:avLst/>
                    </a:prstGeom>
                  </pic:spPr>
                </pic:pic>
              </a:graphicData>
            </a:graphic>
          </wp:inline>
        </w:drawing>
      </w:r>
    </w:p>
    <w:p w14:paraId="43CB8B89" w14:textId="6D9DF7E3" w:rsidR="006E254F" w:rsidRPr="00890B20" w:rsidRDefault="006E254F" w:rsidP="006E254F">
      <w:pPr>
        <w:pStyle w:val="Caption"/>
        <w:rPr>
          <w:lang w:val="vi-VN"/>
        </w:rPr>
      </w:pPr>
      <w:bookmarkStart w:id="198" w:name="_Toc21625432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22</w:t>
      </w:r>
      <w:r w:rsidR="00804794">
        <w:rPr>
          <w:lang w:val="vi-VN"/>
        </w:rPr>
        <w:fldChar w:fldCharType="end"/>
      </w:r>
      <w:r w:rsidRPr="00890B20">
        <w:rPr>
          <w:lang w:val="vi-VN"/>
        </w:rPr>
        <w:t xml:space="preserve"> Sơ đồ hoạt động xóa vai trò</w:t>
      </w:r>
      <w:bookmarkEnd w:id="198"/>
    </w:p>
    <w:p w14:paraId="534D375B" w14:textId="57ACEE50" w:rsidR="006E254F" w:rsidRPr="00890B20" w:rsidRDefault="006E254F" w:rsidP="009A56AC">
      <w:pPr>
        <w:spacing w:before="0" w:line="240" w:lineRule="auto"/>
        <w:ind w:firstLine="0"/>
        <w:rPr>
          <w:bCs/>
          <w:sz w:val="26"/>
          <w:szCs w:val="20"/>
        </w:rPr>
      </w:pPr>
    </w:p>
    <w:p w14:paraId="1D5A99AE" w14:textId="77777777" w:rsidR="006E254F" w:rsidRPr="00890B20" w:rsidRDefault="006E254F" w:rsidP="006E254F">
      <w:pPr>
        <w:pStyle w:val="Caption"/>
        <w:jc w:val="both"/>
        <w:rPr>
          <w:lang w:val="vi-VN"/>
        </w:rPr>
      </w:pPr>
    </w:p>
    <w:p w14:paraId="25D71DB5" w14:textId="77777777" w:rsidR="008F135E" w:rsidRPr="00890B20" w:rsidRDefault="008F135E" w:rsidP="008F135E">
      <w:pPr>
        <w:pStyle w:val="Heading3"/>
      </w:pPr>
      <w:bookmarkStart w:id="199" w:name="_Toc216254216"/>
      <w:bookmarkStart w:id="200" w:name="_Toc216255464"/>
      <w:r w:rsidRPr="00890B20">
        <w:lastRenderedPageBreak/>
        <w:t>Sơ đồ hoạt động quản lý danh mục</w:t>
      </w:r>
      <w:bookmarkEnd w:id="199"/>
      <w:bookmarkEnd w:id="200"/>
    </w:p>
    <w:p w14:paraId="489B7149" w14:textId="77777777" w:rsidR="008F135E" w:rsidRPr="00890B20" w:rsidRDefault="008F135E" w:rsidP="0009699D">
      <w:pPr>
        <w:keepNext/>
        <w:jc w:val="center"/>
      </w:pPr>
      <w:r w:rsidRPr="00890B20">
        <w:rPr>
          <w:noProof/>
          <w:lang w:val="en-US"/>
        </w:rPr>
        <w:drawing>
          <wp:inline distT="0" distB="0" distL="0" distR="0" wp14:anchorId="08A929BC" wp14:editId="5CB2BE8D">
            <wp:extent cx="5580380" cy="7044690"/>
            <wp:effectExtent l="0" t="0" r="1270" b="3810"/>
            <wp:docPr id="46" name="Picture 4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diagram of a flowchar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580380" cy="7044690"/>
                    </a:xfrm>
                    <a:prstGeom prst="rect">
                      <a:avLst/>
                    </a:prstGeom>
                  </pic:spPr>
                </pic:pic>
              </a:graphicData>
            </a:graphic>
          </wp:inline>
        </w:drawing>
      </w:r>
    </w:p>
    <w:p w14:paraId="0E55D0C5" w14:textId="183D5C8E" w:rsidR="008F135E" w:rsidRPr="00890B20" w:rsidRDefault="008F135E" w:rsidP="008F135E">
      <w:pPr>
        <w:pStyle w:val="Caption"/>
        <w:rPr>
          <w:lang w:val="vi-VN"/>
        </w:rPr>
      </w:pPr>
      <w:bookmarkStart w:id="201" w:name="_Toc21625432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23</w:t>
      </w:r>
      <w:r w:rsidR="00804794">
        <w:rPr>
          <w:lang w:val="vi-VN"/>
        </w:rPr>
        <w:fldChar w:fldCharType="end"/>
      </w:r>
      <w:r w:rsidRPr="00890B20">
        <w:rPr>
          <w:lang w:val="vi-VN"/>
        </w:rPr>
        <w:t xml:space="preserve"> Sơ đồ hoạt động quản lý danh mục</w:t>
      </w:r>
      <w:bookmarkEnd w:id="201"/>
    </w:p>
    <w:p w14:paraId="0D36C17A" w14:textId="77777777" w:rsidR="008F135E" w:rsidRPr="00890B20" w:rsidRDefault="008F135E" w:rsidP="008F135E"/>
    <w:p w14:paraId="219D12A2" w14:textId="77777777" w:rsidR="006E254F" w:rsidRPr="00890B20" w:rsidRDefault="006E254F" w:rsidP="006E254F">
      <w:pPr>
        <w:pStyle w:val="Heading3"/>
      </w:pPr>
      <w:bookmarkStart w:id="202" w:name="_Toc216254217"/>
      <w:bookmarkStart w:id="203" w:name="_Toc216255465"/>
      <w:r w:rsidRPr="00890B20">
        <w:lastRenderedPageBreak/>
        <w:t>Sơ đồ hoạt động thêm mới danh mục sản phẩm</w:t>
      </w:r>
      <w:bookmarkEnd w:id="202"/>
      <w:bookmarkEnd w:id="203"/>
    </w:p>
    <w:p w14:paraId="360172E6" w14:textId="77777777" w:rsidR="006E254F" w:rsidRPr="00890B20" w:rsidRDefault="006E254F" w:rsidP="0009699D">
      <w:pPr>
        <w:keepNext/>
        <w:jc w:val="center"/>
      </w:pPr>
      <w:r w:rsidRPr="00890B20">
        <w:rPr>
          <w:noProof/>
          <w:lang w:val="en-US"/>
        </w:rPr>
        <w:drawing>
          <wp:inline distT="0" distB="0" distL="0" distR="0" wp14:anchorId="660B9B9C" wp14:editId="7DEAD602">
            <wp:extent cx="5750561" cy="5092262"/>
            <wp:effectExtent l="0" t="0" r="2540" b="0"/>
            <wp:docPr id="102913408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4083" name="Picture 1" descr="A diagram of a company&#10;&#10;AI-generated content may be incorrect."/>
                    <pic:cNvPicPr/>
                  </pic:nvPicPr>
                  <pic:blipFill>
                    <a:blip r:embed="rId54"/>
                    <a:stretch>
                      <a:fillRect/>
                    </a:stretch>
                  </pic:blipFill>
                  <pic:spPr>
                    <a:xfrm>
                      <a:off x="0" y="0"/>
                      <a:ext cx="5764744" cy="5104821"/>
                    </a:xfrm>
                    <a:prstGeom prst="rect">
                      <a:avLst/>
                    </a:prstGeom>
                  </pic:spPr>
                </pic:pic>
              </a:graphicData>
            </a:graphic>
          </wp:inline>
        </w:drawing>
      </w:r>
    </w:p>
    <w:p w14:paraId="3BEBB39A" w14:textId="466204AA" w:rsidR="006E254F" w:rsidRPr="00890B20" w:rsidRDefault="006E254F" w:rsidP="006E254F">
      <w:pPr>
        <w:pStyle w:val="Caption"/>
        <w:rPr>
          <w:lang w:val="vi-VN"/>
        </w:rPr>
      </w:pPr>
      <w:bookmarkStart w:id="204" w:name="_Toc216254326"/>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24</w:t>
      </w:r>
      <w:r w:rsidR="00804794">
        <w:rPr>
          <w:lang w:val="vi-VN"/>
        </w:rPr>
        <w:fldChar w:fldCharType="end"/>
      </w:r>
      <w:r w:rsidRPr="00890B20">
        <w:rPr>
          <w:lang w:val="vi-VN"/>
        </w:rPr>
        <w:t xml:space="preserve"> Sơ đồ hoạt động thêm mới danh mục sản phẩm</w:t>
      </w:r>
      <w:bookmarkEnd w:id="204"/>
    </w:p>
    <w:p w14:paraId="00E6B519" w14:textId="77777777" w:rsidR="006E254F" w:rsidRPr="00890B20" w:rsidRDefault="006E254F" w:rsidP="006E254F">
      <w:pPr>
        <w:pStyle w:val="Heading3"/>
      </w:pPr>
      <w:bookmarkStart w:id="205" w:name="_Toc216254218"/>
      <w:bookmarkStart w:id="206" w:name="_Toc216255466"/>
      <w:r w:rsidRPr="00890B20">
        <w:lastRenderedPageBreak/>
        <w:t>Sơ đồ hoạt động chỉnh sửa danh mục sản phẩm</w:t>
      </w:r>
      <w:bookmarkEnd w:id="205"/>
      <w:bookmarkEnd w:id="206"/>
    </w:p>
    <w:p w14:paraId="7831F071" w14:textId="77777777" w:rsidR="006E254F" w:rsidRPr="00890B20" w:rsidRDefault="006E254F" w:rsidP="00AD5752">
      <w:pPr>
        <w:keepNext/>
        <w:jc w:val="center"/>
      </w:pPr>
      <w:r w:rsidRPr="00890B20">
        <w:rPr>
          <w:noProof/>
          <w:lang w:val="en-US"/>
        </w:rPr>
        <w:drawing>
          <wp:inline distT="0" distB="0" distL="0" distR="0" wp14:anchorId="28F981DA" wp14:editId="50FE2DE6">
            <wp:extent cx="5192519" cy="4414344"/>
            <wp:effectExtent l="0" t="0" r="8255" b="5715"/>
            <wp:docPr id="72447399" name="Picture 1" descr="A diagram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7399" name="Picture 1" descr="A diagram with blue text&#10;&#10;AI-generated content may be incorrect."/>
                    <pic:cNvPicPr/>
                  </pic:nvPicPr>
                  <pic:blipFill>
                    <a:blip r:embed="rId55"/>
                    <a:stretch>
                      <a:fillRect/>
                    </a:stretch>
                  </pic:blipFill>
                  <pic:spPr>
                    <a:xfrm>
                      <a:off x="0" y="0"/>
                      <a:ext cx="5202509" cy="4422837"/>
                    </a:xfrm>
                    <a:prstGeom prst="rect">
                      <a:avLst/>
                    </a:prstGeom>
                  </pic:spPr>
                </pic:pic>
              </a:graphicData>
            </a:graphic>
          </wp:inline>
        </w:drawing>
      </w:r>
    </w:p>
    <w:p w14:paraId="1E5E6E17" w14:textId="3BE39258" w:rsidR="006E254F" w:rsidRPr="00890B20" w:rsidRDefault="006E254F" w:rsidP="006E254F">
      <w:pPr>
        <w:pStyle w:val="Caption"/>
        <w:rPr>
          <w:lang w:val="vi-VN"/>
        </w:rPr>
      </w:pPr>
      <w:bookmarkStart w:id="207" w:name="_Toc21625432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25</w:t>
      </w:r>
      <w:r w:rsidR="00804794">
        <w:rPr>
          <w:lang w:val="vi-VN"/>
        </w:rPr>
        <w:fldChar w:fldCharType="end"/>
      </w:r>
      <w:r w:rsidRPr="00890B20">
        <w:rPr>
          <w:lang w:val="vi-VN"/>
        </w:rPr>
        <w:t xml:space="preserve"> Sơ đồ hoạt động chỉnh sửa danh mục sản phẩm</w:t>
      </w:r>
      <w:bookmarkEnd w:id="207"/>
    </w:p>
    <w:p w14:paraId="37AEC972" w14:textId="77777777" w:rsidR="006E254F" w:rsidRPr="00890B20" w:rsidRDefault="006E254F" w:rsidP="006E254F">
      <w:pPr>
        <w:pStyle w:val="Heading3"/>
      </w:pPr>
      <w:bookmarkStart w:id="208" w:name="_Toc216254219"/>
      <w:bookmarkStart w:id="209" w:name="_Toc216255467"/>
      <w:r w:rsidRPr="00890B20">
        <w:lastRenderedPageBreak/>
        <w:t>Sơ đồ hoạt động xóa danh mục sản phẩm</w:t>
      </w:r>
      <w:bookmarkEnd w:id="208"/>
      <w:bookmarkEnd w:id="209"/>
    </w:p>
    <w:p w14:paraId="6A328860" w14:textId="77777777" w:rsidR="006E254F" w:rsidRPr="00890B20" w:rsidRDefault="006E254F" w:rsidP="00AD5752">
      <w:pPr>
        <w:keepNext/>
        <w:jc w:val="center"/>
      </w:pPr>
      <w:r w:rsidRPr="00890B20">
        <w:rPr>
          <w:b/>
          <w:bCs/>
          <w:noProof/>
          <w:lang w:val="en-US"/>
        </w:rPr>
        <w:drawing>
          <wp:inline distT="0" distB="0" distL="0" distR="0" wp14:anchorId="3BED2668" wp14:editId="61AE6DCE">
            <wp:extent cx="5520659" cy="4761186"/>
            <wp:effectExtent l="0" t="0" r="4445" b="1905"/>
            <wp:docPr id="1879588488" name="Picture 1" descr="A diagram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88488" name="Picture 1" descr="A diagram with blue text&#10;&#10;AI-generated content may be incorrect."/>
                    <pic:cNvPicPr/>
                  </pic:nvPicPr>
                  <pic:blipFill>
                    <a:blip r:embed="rId56"/>
                    <a:stretch>
                      <a:fillRect/>
                    </a:stretch>
                  </pic:blipFill>
                  <pic:spPr>
                    <a:xfrm>
                      <a:off x="0" y="0"/>
                      <a:ext cx="5541588" cy="4779236"/>
                    </a:xfrm>
                    <a:prstGeom prst="rect">
                      <a:avLst/>
                    </a:prstGeom>
                  </pic:spPr>
                </pic:pic>
              </a:graphicData>
            </a:graphic>
          </wp:inline>
        </w:drawing>
      </w:r>
    </w:p>
    <w:p w14:paraId="2A566A55" w14:textId="3F5465F1" w:rsidR="006E254F" w:rsidRPr="00890B20" w:rsidRDefault="006E254F" w:rsidP="006E254F">
      <w:pPr>
        <w:pStyle w:val="Caption"/>
        <w:rPr>
          <w:lang w:val="vi-VN"/>
        </w:rPr>
      </w:pPr>
      <w:bookmarkStart w:id="210" w:name="_Toc21625432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26</w:t>
      </w:r>
      <w:r w:rsidR="00804794">
        <w:rPr>
          <w:lang w:val="vi-VN"/>
        </w:rPr>
        <w:fldChar w:fldCharType="end"/>
      </w:r>
      <w:r w:rsidRPr="00890B20">
        <w:rPr>
          <w:lang w:val="vi-VN"/>
        </w:rPr>
        <w:t xml:space="preserve"> Sơ đồ hoạt động xóa danh mục sản phẩm</w:t>
      </w:r>
      <w:bookmarkEnd w:id="210"/>
    </w:p>
    <w:p w14:paraId="133607FC" w14:textId="77777777" w:rsidR="008F135E" w:rsidRPr="00294348" w:rsidRDefault="008F135E" w:rsidP="008F135E">
      <w:pPr>
        <w:pStyle w:val="Heading3"/>
      </w:pPr>
      <w:bookmarkStart w:id="211" w:name="_Toc216254220"/>
      <w:bookmarkStart w:id="212" w:name="_Toc216255468"/>
      <w:r w:rsidRPr="00890B20">
        <w:lastRenderedPageBreak/>
        <w:t>Sơ đồ hoạt động quản lý sản phẩm</w:t>
      </w:r>
      <w:bookmarkEnd w:id="211"/>
      <w:bookmarkEnd w:id="212"/>
    </w:p>
    <w:p w14:paraId="42695B2A" w14:textId="77777777" w:rsidR="00294348" w:rsidRDefault="00294348" w:rsidP="009B25EB">
      <w:pPr>
        <w:keepNext/>
      </w:pPr>
      <w:r>
        <w:rPr>
          <w:noProof/>
          <w:lang w:val="en-US"/>
        </w:rPr>
        <w:drawing>
          <wp:inline distT="0" distB="0" distL="0" distR="0" wp14:anchorId="2B2689F7" wp14:editId="3FD80122">
            <wp:extent cx="5449195" cy="6858000"/>
            <wp:effectExtent l="0" t="0" r="0" b="0"/>
            <wp:docPr id="54" name="Picture 5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diagram of a flowchar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459497" cy="6870966"/>
                    </a:xfrm>
                    <a:prstGeom prst="rect">
                      <a:avLst/>
                    </a:prstGeom>
                  </pic:spPr>
                </pic:pic>
              </a:graphicData>
            </a:graphic>
          </wp:inline>
        </w:drawing>
      </w:r>
    </w:p>
    <w:p w14:paraId="233D101D" w14:textId="4B6205F8" w:rsidR="00294348" w:rsidRPr="00294348" w:rsidRDefault="00294348" w:rsidP="00294348">
      <w:pPr>
        <w:pStyle w:val="Caption"/>
        <w:rPr>
          <w:lang w:val="vi-VN"/>
        </w:rPr>
      </w:pPr>
      <w:bookmarkStart w:id="213" w:name="_Toc216254329"/>
      <w:r w:rsidRPr="00294348">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27</w:t>
      </w:r>
      <w:r w:rsidR="00804794">
        <w:rPr>
          <w:lang w:val="vi-VN"/>
        </w:rPr>
        <w:fldChar w:fldCharType="end"/>
      </w:r>
      <w:r w:rsidRPr="00294348">
        <w:rPr>
          <w:lang w:val="vi-VN"/>
        </w:rPr>
        <w:t xml:space="preserve"> Sơ đồ hoạt động quản lý sản phẩm</w:t>
      </w:r>
      <w:bookmarkEnd w:id="213"/>
    </w:p>
    <w:p w14:paraId="3D24B0AF" w14:textId="77777777" w:rsidR="008F135E" w:rsidRPr="00890B20" w:rsidRDefault="008F135E" w:rsidP="008F135E">
      <w:pPr>
        <w:pStyle w:val="Heading3"/>
      </w:pPr>
      <w:bookmarkStart w:id="214" w:name="_Toc216254221"/>
      <w:bookmarkStart w:id="215" w:name="_Toc216255469"/>
      <w:r w:rsidRPr="00890B20">
        <w:lastRenderedPageBreak/>
        <w:t>Sơ đồ hoạt động thêm sản phẩm</w:t>
      </w:r>
      <w:bookmarkEnd w:id="214"/>
      <w:bookmarkEnd w:id="215"/>
    </w:p>
    <w:p w14:paraId="439AF687" w14:textId="77777777" w:rsidR="008F135E" w:rsidRPr="00890B20" w:rsidRDefault="008F135E" w:rsidP="009B25EB">
      <w:pPr>
        <w:keepNext/>
        <w:jc w:val="center"/>
      </w:pPr>
      <w:r w:rsidRPr="00890B20">
        <w:rPr>
          <w:noProof/>
          <w:lang w:val="en-US"/>
        </w:rPr>
        <w:drawing>
          <wp:inline distT="0" distB="0" distL="0" distR="0" wp14:anchorId="62D657E8" wp14:editId="4544E178">
            <wp:extent cx="5862846" cy="4619296"/>
            <wp:effectExtent l="0" t="0" r="5080" b="0"/>
            <wp:docPr id="15717705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70510" name="Picture 1" descr="A diagram of a diagram&#10;&#10;AI-generated content may be incorrect."/>
                    <pic:cNvPicPr/>
                  </pic:nvPicPr>
                  <pic:blipFill>
                    <a:blip r:embed="rId58"/>
                    <a:stretch>
                      <a:fillRect/>
                    </a:stretch>
                  </pic:blipFill>
                  <pic:spPr>
                    <a:xfrm>
                      <a:off x="0" y="0"/>
                      <a:ext cx="5870490" cy="4625318"/>
                    </a:xfrm>
                    <a:prstGeom prst="rect">
                      <a:avLst/>
                    </a:prstGeom>
                  </pic:spPr>
                </pic:pic>
              </a:graphicData>
            </a:graphic>
          </wp:inline>
        </w:drawing>
      </w:r>
    </w:p>
    <w:p w14:paraId="2AF0616D" w14:textId="79DA4476" w:rsidR="008F135E" w:rsidRPr="00890B20" w:rsidRDefault="008F135E" w:rsidP="008F135E">
      <w:pPr>
        <w:pStyle w:val="Caption"/>
        <w:rPr>
          <w:lang w:val="vi-VN"/>
        </w:rPr>
      </w:pPr>
      <w:bookmarkStart w:id="216" w:name="_Toc21625433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28</w:t>
      </w:r>
      <w:r w:rsidR="00804794">
        <w:rPr>
          <w:lang w:val="vi-VN"/>
        </w:rPr>
        <w:fldChar w:fldCharType="end"/>
      </w:r>
      <w:r w:rsidRPr="00890B20">
        <w:rPr>
          <w:lang w:val="vi-VN"/>
        </w:rPr>
        <w:t xml:space="preserve"> Sơ đồ hoạt động thêm mới sản phẩm</w:t>
      </w:r>
      <w:bookmarkEnd w:id="216"/>
    </w:p>
    <w:p w14:paraId="69471C81" w14:textId="77777777" w:rsidR="009A56AC" w:rsidRPr="00890B20" w:rsidRDefault="009A56AC" w:rsidP="009A56AC">
      <w:pPr>
        <w:pStyle w:val="Heading3"/>
      </w:pPr>
      <w:bookmarkStart w:id="217" w:name="_Toc216254222"/>
      <w:bookmarkStart w:id="218" w:name="_Toc216255470"/>
      <w:r w:rsidRPr="00890B20">
        <w:lastRenderedPageBreak/>
        <w:t>Sơ đồ hoạt động chỉnh sửa thông tin sản phẩm</w:t>
      </w:r>
      <w:bookmarkEnd w:id="217"/>
      <w:bookmarkEnd w:id="218"/>
    </w:p>
    <w:p w14:paraId="173EB993" w14:textId="6CDAC01D" w:rsidR="00290794" w:rsidRPr="00290794" w:rsidRDefault="009A56AC" w:rsidP="001957B3">
      <w:pPr>
        <w:keepNext/>
        <w:rPr>
          <w:lang w:val="en-US"/>
        </w:rPr>
      </w:pPr>
      <w:r w:rsidRPr="00890B20">
        <w:rPr>
          <w:noProof/>
          <w:lang w:val="en-US"/>
        </w:rPr>
        <w:drawing>
          <wp:inline distT="0" distB="0" distL="0" distR="0" wp14:anchorId="09E5A6F3" wp14:editId="0EC68C61">
            <wp:extent cx="5333038" cy="5281448"/>
            <wp:effectExtent l="0" t="0" r="1270" b="0"/>
            <wp:docPr id="138279998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983" name="Picture 1" descr="A diagram of a company&#10;&#10;AI-generated content may be incorrect."/>
                    <pic:cNvPicPr/>
                  </pic:nvPicPr>
                  <pic:blipFill>
                    <a:blip r:embed="rId59"/>
                    <a:stretch>
                      <a:fillRect/>
                    </a:stretch>
                  </pic:blipFill>
                  <pic:spPr>
                    <a:xfrm>
                      <a:off x="0" y="0"/>
                      <a:ext cx="5338561" cy="5286918"/>
                    </a:xfrm>
                    <a:prstGeom prst="rect">
                      <a:avLst/>
                    </a:prstGeom>
                  </pic:spPr>
                </pic:pic>
              </a:graphicData>
            </a:graphic>
          </wp:inline>
        </w:drawing>
      </w:r>
    </w:p>
    <w:p w14:paraId="5759F886" w14:textId="171033CD" w:rsidR="009A56AC" w:rsidRPr="00890B20" w:rsidRDefault="009A56AC" w:rsidP="009A56AC">
      <w:pPr>
        <w:pStyle w:val="Caption"/>
        <w:rPr>
          <w:lang w:val="vi-VN"/>
        </w:rPr>
      </w:pPr>
      <w:bookmarkStart w:id="219" w:name="_Toc21625433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29</w:t>
      </w:r>
      <w:r w:rsidR="00804794">
        <w:rPr>
          <w:lang w:val="vi-VN"/>
        </w:rPr>
        <w:fldChar w:fldCharType="end"/>
      </w:r>
      <w:r w:rsidRPr="00890B20">
        <w:rPr>
          <w:lang w:val="vi-VN"/>
        </w:rPr>
        <w:t xml:space="preserve"> Sơ đồ hoạt động chỉnh sửa thông tin sản phẩm</w:t>
      </w:r>
      <w:bookmarkEnd w:id="219"/>
    </w:p>
    <w:p w14:paraId="61ECC751" w14:textId="77777777" w:rsidR="009A56AC" w:rsidRPr="00890B20" w:rsidRDefault="009A56AC" w:rsidP="009A56AC">
      <w:pPr>
        <w:pStyle w:val="Heading3"/>
      </w:pPr>
      <w:bookmarkStart w:id="220" w:name="_Toc216254223"/>
      <w:bookmarkStart w:id="221" w:name="_Toc216255471"/>
      <w:r w:rsidRPr="00890B20">
        <w:lastRenderedPageBreak/>
        <w:t>Sơ đồ hoạt động xóa sản phẩm</w:t>
      </w:r>
      <w:bookmarkEnd w:id="220"/>
      <w:bookmarkEnd w:id="221"/>
    </w:p>
    <w:p w14:paraId="7C54DCC2" w14:textId="77777777" w:rsidR="009A56AC" w:rsidRPr="00890B20" w:rsidRDefault="009A56AC" w:rsidP="001957B3">
      <w:pPr>
        <w:keepNext/>
        <w:jc w:val="center"/>
      </w:pPr>
      <w:r w:rsidRPr="00890B20">
        <w:rPr>
          <w:noProof/>
          <w:lang w:val="en-US"/>
        </w:rPr>
        <w:drawing>
          <wp:inline distT="0" distB="0" distL="0" distR="0" wp14:anchorId="0B5F46A2" wp14:editId="66246007">
            <wp:extent cx="5786333" cy="4776951"/>
            <wp:effectExtent l="0" t="0" r="5080" b="5080"/>
            <wp:docPr id="8768386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38694" name="Picture 1" descr="A diagram of a diagram&#10;&#10;AI-generated content may be incorrect."/>
                    <pic:cNvPicPr/>
                  </pic:nvPicPr>
                  <pic:blipFill>
                    <a:blip r:embed="rId60"/>
                    <a:stretch>
                      <a:fillRect/>
                    </a:stretch>
                  </pic:blipFill>
                  <pic:spPr>
                    <a:xfrm>
                      <a:off x="0" y="0"/>
                      <a:ext cx="5793525" cy="4782889"/>
                    </a:xfrm>
                    <a:prstGeom prst="rect">
                      <a:avLst/>
                    </a:prstGeom>
                  </pic:spPr>
                </pic:pic>
              </a:graphicData>
            </a:graphic>
          </wp:inline>
        </w:drawing>
      </w:r>
    </w:p>
    <w:p w14:paraId="1ACABA91" w14:textId="64A48037" w:rsidR="009A56AC" w:rsidRPr="00890B20" w:rsidRDefault="009A56AC" w:rsidP="009A56AC">
      <w:pPr>
        <w:pStyle w:val="Caption"/>
        <w:rPr>
          <w:lang w:val="vi-VN"/>
        </w:rPr>
      </w:pPr>
      <w:bookmarkStart w:id="222" w:name="_Toc21625433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30</w:t>
      </w:r>
      <w:r w:rsidR="00804794">
        <w:rPr>
          <w:lang w:val="vi-VN"/>
        </w:rPr>
        <w:fldChar w:fldCharType="end"/>
      </w:r>
      <w:r w:rsidRPr="00890B20">
        <w:rPr>
          <w:lang w:val="vi-VN"/>
        </w:rPr>
        <w:t xml:space="preserve"> Sơ đồ hoạt động xóa sản phẩm</w:t>
      </w:r>
      <w:bookmarkEnd w:id="222"/>
    </w:p>
    <w:p w14:paraId="1A2E5B07" w14:textId="3BEFD06B" w:rsidR="009A56AC" w:rsidRPr="00890B20" w:rsidRDefault="009A56AC" w:rsidP="009A56AC">
      <w:pPr>
        <w:pStyle w:val="Heading3"/>
      </w:pPr>
      <w:bookmarkStart w:id="223" w:name="_Toc216254224"/>
      <w:bookmarkStart w:id="224" w:name="_Toc216255472"/>
      <w:r w:rsidRPr="00890B20">
        <w:lastRenderedPageBreak/>
        <w:t>Sơ đồ hoạt động thêm mới biển quảng cáo (banner)</w:t>
      </w:r>
      <w:bookmarkEnd w:id="223"/>
      <w:bookmarkEnd w:id="224"/>
    </w:p>
    <w:p w14:paraId="76DEEF51" w14:textId="77777777" w:rsidR="009A56AC" w:rsidRPr="00890B20" w:rsidRDefault="009A56AC" w:rsidP="001957B3">
      <w:pPr>
        <w:keepNext/>
      </w:pPr>
      <w:r w:rsidRPr="00890B20">
        <w:rPr>
          <w:noProof/>
          <w:lang w:val="en-US"/>
        </w:rPr>
        <w:drawing>
          <wp:inline distT="0" distB="0" distL="0" distR="0" wp14:anchorId="2D282EDE" wp14:editId="52A04C8F">
            <wp:extent cx="4887565" cy="5249917"/>
            <wp:effectExtent l="0" t="0" r="8890" b="8255"/>
            <wp:docPr id="1201388505"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88505" name="Picture 1" descr="A diagram with text and images&#10;&#10;AI-generated content may be incorrect."/>
                    <pic:cNvPicPr/>
                  </pic:nvPicPr>
                  <pic:blipFill>
                    <a:blip r:embed="rId61"/>
                    <a:stretch>
                      <a:fillRect/>
                    </a:stretch>
                  </pic:blipFill>
                  <pic:spPr>
                    <a:xfrm>
                      <a:off x="0" y="0"/>
                      <a:ext cx="4895421" cy="5258355"/>
                    </a:xfrm>
                    <a:prstGeom prst="rect">
                      <a:avLst/>
                    </a:prstGeom>
                  </pic:spPr>
                </pic:pic>
              </a:graphicData>
            </a:graphic>
          </wp:inline>
        </w:drawing>
      </w:r>
    </w:p>
    <w:p w14:paraId="153F5910" w14:textId="5D6DB083" w:rsidR="009A56AC" w:rsidRPr="00890B20" w:rsidRDefault="009A56AC" w:rsidP="009A56AC">
      <w:pPr>
        <w:pStyle w:val="Caption"/>
        <w:rPr>
          <w:lang w:val="vi-VN"/>
        </w:rPr>
      </w:pPr>
      <w:bookmarkStart w:id="225" w:name="_Toc21625433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31</w:t>
      </w:r>
      <w:r w:rsidR="00804794">
        <w:rPr>
          <w:lang w:val="vi-VN"/>
        </w:rPr>
        <w:fldChar w:fldCharType="end"/>
      </w:r>
      <w:r w:rsidRPr="00890B20">
        <w:rPr>
          <w:lang w:val="vi-VN"/>
        </w:rPr>
        <w:t xml:space="preserve"> Sơ đồ hoạt động thêm mới biển quảng cáo (banner)</w:t>
      </w:r>
      <w:bookmarkEnd w:id="225"/>
    </w:p>
    <w:p w14:paraId="1F372223" w14:textId="178428BD" w:rsidR="009A56AC" w:rsidRPr="00890B20" w:rsidRDefault="009A56AC" w:rsidP="009A56AC">
      <w:pPr>
        <w:pStyle w:val="Heading3"/>
      </w:pPr>
      <w:bookmarkStart w:id="226" w:name="_Toc216254225"/>
      <w:bookmarkStart w:id="227" w:name="_Toc216255473"/>
      <w:r w:rsidRPr="00890B20">
        <w:lastRenderedPageBreak/>
        <w:t>Sơ đồ hoạt động chỉnh sửa biển quảng cáo (banner)</w:t>
      </w:r>
      <w:bookmarkEnd w:id="226"/>
      <w:bookmarkEnd w:id="227"/>
    </w:p>
    <w:p w14:paraId="12EB83A5" w14:textId="77777777" w:rsidR="009A56AC" w:rsidRPr="00890B20" w:rsidRDefault="009A56AC" w:rsidP="001957B3">
      <w:pPr>
        <w:keepNext/>
      </w:pPr>
      <w:r w:rsidRPr="00890B20">
        <w:rPr>
          <w:noProof/>
          <w:lang w:val="en-US"/>
        </w:rPr>
        <w:drawing>
          <wp:inline distT="0" distB="0" distL="0" distR="0" wp14:anchorId="0E840E25" wp14:editId="68480CED">
            <wp:extent cx="5520091" cy="4950372"/>
            <wp:effectExtent l="0" t="0" r="4445" b="3175"/>
            <wp:docPr id="66002560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25604" name="Picture 1" descr="A diagram of a company&#10;&#10;AI-generated content may be incorrect."/>
                    <pic:cNvPicPr/>
                  </pic:nvPicPr>
                  <pic:blipFill>
                    <a:blip r:embed="rId62"/>
                    <a:stretch>
                      <a:fillRect/>
                    </a:stretch>
                  </pic:blipFill>
                  <pic:spPr>
                    <a:xfrm>
                      <a:off x="0" y="0"/>
                      <a:ext cx="5528854" cy="4958231"/>
                    </a:xfrm>
                    <a:prstGeom prst="rect">
                      <a:avLst/>
                    </a:prstGeom>
                  </pic:spPr>
                </pic:pic>
              </a:graphicData>
            </a:graphic>
          </wp:inline>
        </w:drawing>
      </w:r>
    </w:p>
    <w:p w14:paraId="3B83B77B" w14:textId="41CD75C8" w:rsidR="008F045F" w:rsidRDefault="009A56AC" w:rsidP="009A56AC">
      <w:pPr>
        <w:pStyle w:val="Caption"/>
        <w:rPr>
          <w:lang w:val="vi-VN"/>
        </w:rPr>
      </w:pPr>
      <w:bookmarkStart w:id="228" w:name="_Toc21625433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32</w:t>
      </w:r>
      <w:r w:rsidR="00804794">
        <w:rPr>
          <w:lang w:val="vi-VN"/>
        </w:rPr>
        <w:fldChar w:fldCharType="end"/>
      </w:r>
      <w:r w:rsidRPr="00890B20">
        <w:rPr>
          <w:lang w:val="vi-VN"/>
        </w:rPr>
        <w:t xml:space="preserve"> Sơ đồ hoạt động chỉnh sửa biển quảng cáo (banner)</w:t>
      </w:r>
      <w:bookmarkEnd w:id="228"/>
    </w:p>
    <w:p w14:paraId="238F0C09" w14:textId="34A91B2B" w:rsidR="009A56AC" w:rsidRPr="008F045F" w:rsidRDefault="008F045F" w:rsidP="008F045F">
      <w:pPr>
        <w:spacing w:before="0" w:line="240" w:lineRule="auto"/>
        <w:ind w:firstLine="0"/>
        <w:jc w:val="left"/>
        <w:rPr>
          <w:bCs/>
          <w:sz w:val="26"/>
          <w:szCs w:val="20"/>
          <w:lang w:val="en-US"/>
        </w:rPr>
      </w:pPr>
      <w:r>
        <w:br w:type="page"/>
      </w:r>
    </w:p>
    <w:p w14:paraId="2501BCC0" w14:textId="78C35D50" w:rsidR="009A56AC" w:rsidRPr="00294348" w:rsidRDefault="009A56AC" w:rsidP="009A56AC">
      <w:pPr>
        <w:pStyle w:val="Heading3"/>
      </w:pPr>
      <w:bookmarkStart w:id="229" w:name="_Toc216254226"/>
      <w:bookmarkStart w:id="230" w:name="_Toc216255474"/>
      <w:r w:rsidRPr="00890B20">
        <w:lastRenderedPageBreak/>
        <w:t>Sơ đồ hoạt động xóa/ ẩn biển quảng cáo (banner)</w:t>
      </w:r>
      <w:bookmarkEnd w:id="229"/>
      <w:bookmarkEnd w:id="230"/>
    </w:p>
    <w:p w14:paraId="7C53E9CB" w14:textId="77777777" w:rsidR="00290794" w:rsidRPr="00294348" w:rsidRDefault="00290794" w:rsidP="00290794"/>
    <w:p w14:paraId="559E65D0" w14:textId="77777777" w:rsidR="009A56AC" w:rsidRPr="00890B20" w:rsidRDefault="009A56AC" w:rsidP="008F045F">
      <w:pPr>
        <w:keepNext/>
      </w:pPr>
      <w:r w:rsidRPr="00890B20">
        <w:rPr>
          <w:noProof/>
          <w:lang w:val="en-US"/>
        </w:rPr>
        <w:drawing>
          <wp:inline distT="0" distB="0" distL="0" distR="0" wp14:anchorId="4A879675" wp14:editId="0370ACB2">
            <wp:extent cx="5150912" cy="4619297"/>
            <wp:effectExtent l="0" t="0" r="0" b="0"/>
            <wp:docPr id="134972389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25604" name="Picture 1" descr="A diagram of a company&#10;&#10;AI-generated content may be incorrect."/>
                    <pic:cNvPicPr/>
                  </pic:nvPicPr>
                  <pic:blipFill>
                    <a:blip r:embed="rId62"/>
                    <a:stretch>
                      <a:fillRect/>
                    </a:stretch>
                  </pic:blipFill>
                  <pic:spPr>
                    <a:xfrm>
                      <a:off x="0" y="0"/>
                      <a:ext cx="5160810" cy="4628173"/>
                    </a:xfrm>
                    <a:prstGeom prst="rect">
                      <a:avLst/>
                    </a:prstGeom>
                  </pic:spPr>
                </pic:pic>
              </a:graphicData>
            </a:graphic>
          </wp:inline>
        </w:drawing>
      </w:r>
    </w:p>
    <w:p w14:paraId="3E4FDD08" w14:textId="38F2B7FB" w:rsidR="009A56AC" w:rsidRPr="00890B20" w:rsidRDefault="009A56AC" w:rsidP="009A56AC">
      <w:pPr>
        <w:pStyle w:val="Caption"/>
        <w:rPr>
          <w:lang w:val="vi-VN"/>
        </w:rPr>
      </w:pPr>
      <w:bookmarkStart w:id="231" w:name="_Toc21625433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33</w:t>
      </w:r>
      <w:r w:rsidR="00804794">
        <w:rPr>
          <w:lang w:val="vi-VN"/>
        </w:rPr>
        <w:fldChar w:fldCharType="end"/>
      </w:r>
      <w:r w:rsidRPr="00890B20">
        <w:rPr>
          <w:lang w:val="vi-VN"/>
        </w:rPr>
        <w:t xml:space="preserve"> Sơ đồ hoạt động xóa/ẩn biển quảng cáo (banner)</w:t>
      </w:r>
      <w:bookmarkEnd w:id="231"/>
    </w:p>
    <w:p w14:paraId="5F4059BB" w14:textId="01B5933E" w:rsidR="009A56AC" w:rsidRPr="00890B20" w:rsidRDefault="009A56AC" w:rsidP="009A56AC">
      <w:pPr>
        <w:pStyle w:val="Heading3"/>
      </w:pPr>
      <w:bookmarkStart w:id="232" w:name="_Toc216254227"/>
      <w:bookmarkStart w:id="233" w:name="_Toc216255475"/>
      <w:r w:rsidRPr="00890B20">
        <w:lastRenderedPageBreak/>
        <w:t>Sơ đồ hoạt động thêm mới chương trình flash</w:t>
      </w:r>
      <w:r w:rsidR="00F23297" w:rsidRPr="00F23297">
        <w:t xml:space="preserve"> </w:t>
      </w:r>
      <w:r w:rsidRPr="00890B20">
        <w:t>sale</w:t>
      </w:r>
      <w:bookmarkEnd w:id="232"/>
      <w:bookmarkEnd w:id="233"/>
    </w:p>
    <w:p w14:paraId="3BC11FDE" w14:textId="77777777" w:rsidR="009A56AC" w:rsidRPr="00DD38C4" w:rsidRDefault="009A56AC" w:rsidP="008F045F">
      <w:pPr>
        <w:keepNext/>
        <w:rPr>
          <w:lang w:val="en-US"/>
        </w:rPr>
      </w:pPr>
      <w:r w:rsidRPr="00890B20">
        <w:rPr>
          <w:noProof/>
          <w:lang w:val="en-US"/>
        </w:rPr>
        <w:drawing>
          <wp:inline distT="0" distB="0" distL="0" distR="0" wp14:anchorId="5D483035" wp14:editId="04109077">
            <wp:extent cx="5415526" cy="5297213"/>
            <wp:effectExtent l="0" t="0" r="0" b="0"/>
            <wp:docPr id="130032869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8692" name="Picture 1" descr="A diagram of a diagram&#10;&#10;AI-generated content may be incorrect."/>
                    <pic:cNvPicPr/>
                  </pic:nvPicPr>
                  <pic:blipFill>
                    <a:blip r:embed="rId63"/>
                    <a:stretch>
                      <a:fillRect/>
                    </a:stretch>
                  </pic:blipFill>
                  <pic:spPr>
                    <a:xfrm>
                      <a:off x="0" y="0"/>
                      <a:ext cx="5428054" cy="5309467"/>
                    </a:xfrm>
                    <a:prstGeom prst="rect">
                      <a:avLst/>
                    </a:prstGeom>
                  </pic:spPr>
                </pic:pic>
              </a:graphicData>
            </a:graphic>
          </wp:inline>
        </w:drawing>
      </w:r>
    </w:p>
    <w:p w14:paraId="6C165522" w14:textId="247E17E6" w:rsidR="009A56AC" w:rsidRPr="00890B20" w:rsidRDefault="009A56AC" w:rsidP="009A56AC">
      <w:pPr>
        <w:pStyle w:val="Caption"/>
        <w:rPr>
          <w:lang w:val="vi-VN"/>
        </w:rPr>
      </w:pPr>
      <w:bookmarkStart w:id="234" w:name="_Toc216254336"/>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34</w:t>
      </w:r>
      <w:r w:rsidR="00804794">
        <w:rPr>
          <w:lang w:val="vi-VN"/>
        </w:rPr>
        <w:fldChar w:fldCharType="end"/>
      </w:r>
      <w:r w:rsidRPr="00890B20">
        <w:rPr>
          <w:lang w:val="vi-VN"/>
        </w:rPr>
        <w:t xml:space="preserve"> Sơ đồ hoạt động thêm mới chương trình giảm giá (flash</w:t>
      </w:r>
      <w:r w:rsidR="00F23297">
        <w:t xml:space="preserve"> </w:t>
      </w:r>
      <w:r w:rsidRPr="00890B20">
        <w:rPr>
          <w:lang w:val="vi-VN"/>
        </w:rPr>
        <w:t>sale)</w:t>
      </w:r>
      <w:bookmarkEnd w:id="234"/>
    </w:p>
    <w:p w14:paraId="406552E7" w14:textId="459C5C48" w:rsidR="009A56AC" w:rsidRPr="00890B20" w:rsidRDefault="009A56AC" w:rsidP="009A56AC">
      <w:pPr>
        <w:pStyle w:val="Heading3"/>
      </w:pPr>
      <w:bookmarkStart w:id="235" w:name="_Toc216254228"/>
      <w:bookmarkStart w:id="236" w:name="_Toc216255476"/>
      <w:r w:rsidRPr="00890B20">
        <w:lastRenderedPageBreak/>
        <w:t>Sơ đồ hoạt động chỉnh sửa chương trình giảm giá (flash</w:t>
      </w:r>
      <w:r w:rsidR="00F23297" w:rsidRPr="00F23297">
        <w:t xml:space="preserve"> </w:t>
      </w:r>
      <w:r w:rsidRPr="00890B20">
        <w:t>sale)</w:t>
      </w:r>
      <w:bookmarkEnd w:id="235"/>
      <w:bookmarkEnd w:id="236"/>
    </w:p>
    <w:p w14:paraId="10607C14" w14:textId="77777777" w:rsidR="009A56AC" w:rsidRPr="00890B20" w:rsidRDefault="009A56AC" w:rsidP="009A56AC">
      <w:pPr>
        <w:keepNext/>
        <w:jc w:val="center"/>
      </w:pPr>
      <w:r w:rsidRPr="00890B20">
        <w:rPr>
          <w:noProof/>
          <w:lang w:val="en-US"/>
        </w:rPr>
        <w:drawing>
          <wp:inline distT="0" distB="0" distL="0" distR="0" wp14:anchorId="37371814" wp14:editId="03BEB049">
            <wp:extent cx="5139839" cy="5454869"/>
            <wp:effectExtent l="0" t="0" r="3810" b="0"/>
            <wp:docPr id="367549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918" name="Picture 1" descr="A diagram of a diagram&#10;&#10;AI-generated content may be incorrect."/>
                    <pic:cNvPicPr/>
                  </pic:nvPicPr>
                  <pic:blipFill>
                    <a:blip r:embed="rId64"/>
                    <a:stretch>
                      <a:fillRect/>
                    </a:stretch>
                  </pic:blipFill>
                  <pic:spPr>
                    <a:xfrm>
                      <a:off x="0" y="0"/>
                      <a:ext cx="5150235" cy="5465902"/>
                    </a:xfrm>
                    <a:prstGeom prst="rect">
                      <a:avLst/>
                    </a:prstGeom>
                  </pic:spPr>
                </pic:pic>
              </a:graphicData>
            </a:graphic>
          </wp:inline>
        </w:drawing>
      </w:r>
    </w:p>
    <w:p w14:paraId="3EA8E9C9" w14:textId="5913DE15" w:rsidR="00920E6B" w:rsidRDefault="009A56AC" w:rsidP="009A56AC">
      <w:pPr>
        <w:pStyle w:val="Caption"/>
        <w:rPr>
          <w:lang w:val="vi-VN"/>
        </w:rPr>
      </w:pPr>
      <w:bookmarkStart w:id="237" w:name="_Toc21625433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35</w:t>
      </w:r>
      <w:r w:rsidR="00804794">
        <w:rPr>
          <w:lang w:val="vi-VN"/>
        </w:rPr>
        <w:fldChar w:fldCharType="end"/>
      </w:r>
      <w:r w:rsidRPr="00890B20">
        <w:rPr>
          <w:lang w:val="vi-VN"/>
        </w:rPr>
        <w:t xml:space="preserve"> Sơ đồ hoạt động chỉnh sửa chương trình giảm giá (</w:t>
      </w:r>
      <w:r w:rsidR="00ED5B50" w:rsidRPr="00ED5B50">
        <w:rPr>
          <w:lang w:val="vi-VN"/>
        </w:rPr>
        <w:t>flash</w:t>
      </w:r>
      <w:r w:rsidR="00F23297" w:rsidRPr="00F23297">
        <w:rPr>
          <w:lang w:val="vi-VN"/>
        </w:rPr>
        <w:t xml:space="preserve"> </w:t>
      </w:r>
      <w:r w:rsidR="00ED5B50" w:rsidRPr="00ED5B50">
        <w:rPr>
          <w:lang w:val="vi-VN"/>
        </w:rPr>
        <w:t>sale</w:t>
      </w:r>
      <w:r w:rsidRPr="00890B20">
        <w:rPr>
          <w:lang w:val="vi-VN"/>
        </w:rPr>
        <w:t>)</w:t>
      </w:r>
      <w:bookmarkEnd w:id="237"/>
    </w:p>
    <w:p w14:paraId="0B9E75A4" w14:textId="5DD54DCA" w:rsidR="009A56AC" w:rsidRPr="00920E6B" w:rsidRDefault="00920E6B" w:rsidP="00920E6B">
      <w:pPr>
        <w:spacing w:before="0" w:line="240" w:lineRule="auto"/>
        <w:ind w:firstLine="0"/>
        <w:jc w:val="left"/>
        <w:rPr>
          <w:bCs/>
          <w:sz w:val="26"/>
          <w:szCs w:val="20"/>
          <w:lang w:val="en-US"/>
        </w:rPr>
      </w:pPr>
      <w:r>
        <w:br w:type="page"/>
      </w:r>
    </w:p>
    <w:p w14:paraId="55A7FB1B" w14:textId="12A04F49" w:rsidR="0022477E" w:rsidRPr="00920E6B" w:rsidRDefault="009A56AC" w:rsidP="00920E6B">
      <w:pPr>
        <w:pStyle w:val="Heading3"/>
      </w:pPr>
      <w:bookmarkStart w:id="238" w:name="_Toc216254229"/>
      <w:bookmarkStart w:id="239" w:name="_Toc216255477"/>
      <w:r w:rsidRPr="00890B20">
        <w:lastRenderedPageBreak/>
        <w:t>Sơ đồ hoạt động hủy chương trình giảm giá (flash</w:t>
      </w:r>
      <w:r w:rsidR="00F23297" w:rsidRPr="00F23297">
        <w:t xml:space="preserve"> </w:t>
      </w:r>
      <w:r w:rsidRPr="00890B20">
        <w:t>sale)</w:t>
      </w:r>
      <w:bookmarkEnd w:id="238"/>
      <w:bookmarkEnd w:id="239"/>
    </w:p>
    <w:p w14:paraId="0877AC82" w14:textId="5AC2BC82" w:rsidR="0022477E" w:rsidRPr="0022477E" w:rsidRDefault="009A56AC" w:rsidP="008F045F">
      <w:pPr>
        <w:keepNext/>
        <w:rPr>
          <w:lang w:val="en-US"/>
        </w:rPr>
      </w:pPr>
      <w:r w:rsidRPr="00890B20">
        <w:rPr>
          <w:noProof/>
          <w:lang w:val="en-US"/>
        </w:rPr>
        <w:drawing>
          <wp:inline distT="0" distB="0" distL="0" distR="0" wp14:anchorId="53753908" wp14:editId="40B29E16">
            <wp:extent cx="5625027" cy="6826469"/>
            <wp:effectExtent l="0" t="0" r="0" b="0"/>
            <wp:docPr id="104307278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72787" name="Picture 1" descr="A diagram of a company&#10;&#10;AI-generated content may be incorrect."/>
                    <pic:cNvPicPr/>
                  </pic:nvPicPr>
                  <pic:blipFill>
                    <a:blip r:embed="rId65"/>
                    <a:stretch>
                      <a:fillRect/>
                    </a:stretch>
                  </pic:blipFill>
                  <pic:spPr>
                    <a:xfrm>
                      <a:off x="0" y="0"/>
                      <a:ext cx="5632743" cy="6835833"/>
                    </a:xfrm>
                    <a:prstGeom prst="rect">
                      <a:avLst/>
                    </a:prstGeom>
                  </pic:spPr>
                </pic:pic>
              </a:graphicData>
            </a:graphic>
          </wp:inline>
        </w:drawing>
      </w:r>
    </w:p>
    <w:p w14:paraId="6D593138" w14:textId="2AA60D6A" w:rsidR="009A56AC" w:rsidRPr="00890B20" w:rsidRDefault="009A56AC" w:rsidP="009A56AC">
      <w:pPr>
        <w:pStyle w:val="Caption"/>
        <w:rPr>
          <w:lang w:val="vi-VN"/>
        </w:rPr>
      </w:pPr>
      <w:bookmarkStart w:id="240" w:name="_Toc21625433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36</w:t>
      </w:r>
      <w:r w:rsidR="00804794">
        <w:rPr>
          <w:lang w:val="vi-VN"/>
        </w:rPr>
        <w:fldChar w:fldCharType="end"/>
      </w:r>
      <w:r w:rsidRPr="00890B20">
        <w:rPr>
          <w:lang w:val="vi-VN"/>
        </w:rPr>
        <w:t xml:space="preserve"> Sơ đồ hoạt động hủy chương trình giảm giá (flash</w:t>
      </w:r>
      <w:r w:rsidR="00F23297">
        <w:t xml:space="preserve"> </w:t>
      </w:r>
      <w:r w:rsidRPr="00890B20">
        <w:rPr>
          <w:lang w:val="vi-VN"/>
        </w:rPr>
        <w:t>sale)</w:t>
      </w:r>
      <w:bookmarkEnd w:id="240"/>
    </w:p>
    <w:p w14:paraId="47F271A5" w14:textId="77777777" w:rsidR="009A56AC" w:rsidRPr="00890B20" w:rsidRDefault="009A56AC" w:rsidP="009A56AC">
      <w:pPr>
        <w:pStyle w:val="Heading3"/>
      </w:pPr>
      <w:bookmarkStart w:id="241" w:name="_Toc216254230"/>
      <w:bookmarkStart w:id="242" w:name="_Toc216255478"/>
      <w:r w:rsidRPr="00890B20">
        <w:lastRenderedPageBreak/>
        <w:t>Sơ đồ hoạt động thêm sản phẩm vào giỏ hàng</w:t>
      </w:r>
      <w:bookmarkEnd w:id="241"/>
      <w:bookmarkEnd w:id="242"/>
    </w:p>
    <w:p w14:paraId="7267A054" w14:textId="7BC6BF8F" w:rsidR="00BE16B8" w:rsidRPr="00BE16B8" w:rsidRDefault="00473488" w:rsidP="00E61BF0">
      <w:pPr>
        <w:keepNext/>
        <w:rPr>
          <w:lang w:val="en-US"/>
        </w:rPr>
      </w:pPr>
      <w:r w:rsidRPr="00890B20">
        <w:rPr>
          <w:noProof/>
          <w:lang w:val="en-US"/>
        </w:rPr>
        <w:drawing>
          <wp:inline distT="0" distB="0" distL="0" distR="0" wp14:anchorId="587BBF8F" wp14:editId="704C95B6">
            <wp:extent cx="4982631" cy="4635062"/>
            <wp:effectExtent l="0" t="0" r="8890" b="0"/>
            <wp:docPr id="186985767"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5767" name="Picture 1" descr="A diagram of a work flow&#10;&#10;AI-generated content may be incorrect."/>
                    <pic:cNvPicPr/>
                  </pic:nvPicPr>
                  <pic:blipFill>
                    <a:blip r:embed="rId66"/>
                    <a:stretch>
                      <a:fillRect/>
                    </a:stretch>
                  </pic:blipFill>
                  <pic:spPr>
                    <a:xfrm>
                      <a:off x="0" y="0"/>
                      <a:ext cx="4994236" cy="4645857"/>
                    </a:xfrm>
                    <a:prstGeom prst="rect">
                      <a:avLst/>
                    </a:prstGeom>
                  </pic:spPr>
                </pic:pic>
              </a:graphicData>
            </a:graphic>
          </wp:inline>
        </w:drawing>
      </w:r>
    </w:p>
    <w:p w14:paraId="6FF120AB" w14:textId="2F45CE36" w:rsidR="00473488" w:rsidRPr="00890B20" w:rsidRDefault="00473488" w:rsidP="00473488">
      <w:pPr>
        <w:pStyle w:val="Caption"/>
        <w:rPr>
          <w:lang w:val="vi-VN"/>
        </w:rPr>
      </w:pPr>
      <w:bookmarkStart w:id="243" w:name="_Toc21625433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37</w:t>
      </w:r>
      <w:r w:rsidR="00804794">
        <w:rPr>
          <w:lang w:val="vi-VN"/>
        </w:rPr>
        <w:fldChar w:fldCharType="end"/>
      </w:r>
      <w:r w:rsidRPr="00890B20">
        <w:rPr>
          <w:lang w:val="vi-VN"/>
        </w:rPr>
        <w:t xml:space="preserve"> Sơ đồ hoạt động thêm sản phẩm vào giỏ hàng</w:t>
      </w:r>
      <w:bookmarkEnd w:id="243"/>
    </w:p>
    <w:p w14:paraId="0FB18DFF" w14:textId="77777777" w:rsidR="009A56AC" w:rsidRPr="00890B20" w:rsidRDefault="009A56AC" w:rsidP="009A56AC">
      <w:pPr>
        <w:pStyle w:val="Heading3"/>
      </w:pPr>
      <w:bookmarkStart w:id="244" w:name="_Toc216254231"/>
      <w:bookmarkStart w:id="245" w:name="_Toc216255479"/>
      <w:r w:rsidRPr="00890B20">
        <w:lastRenderedPageBreak/>
        <w:t>Sơ đồ hoạt động xóa sản phẩm khỏi giỏ hàng</w:t>
      </w:r>
      <w:bookmarkEnd w:id="244"/>
      <w:bookmarkEnd w:id="245"/>
    </w:p>
    <w:p w14:paraId="2DF9087B" w14:textId="77777777" w:rsidR="00BE16B8" w:rsidRDefault="008B0DBD" w:rsidP="00ED3EEC">
      <w:pPr>
        <w:keepNext/>
        <w:jc w:val="center"/>
      </w:pPr>
      <w:r w:rsidRPr="00890B20">
        <w:rPr>
          <w:noProof/>
          <w:lang w:val="en-US"/>
        </w:rPr>
        <w:drawing>
          <wp:inline distT="0" distB="0" distL="0" distR="0" wp14:anchorId="2CCBA971" wp14:editId="3A0401C5">
            <wp:extent cx="5890340" cy="7772400"/>
            <wp:effectExtent l="0" t="0" r="0" b="0"/>
            <wp:docPr id="81223259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32590" name="Picture 1" descr="A diagram of a flowchart&#10;&#10;AI-generated content may be incorrect."/>
                    <pic:cNvPicPr/>
                  </pic:nvPicPr>
                  <pic:blipFill>
                    <a:blip r:embed="rId67"/>
                    <a:stretch>
                      <a:fillRect/>
                    </a:stretch>
                  </pic:blipFill>
                  <pic:spPr>
                    <a:xfrm>
                      <a:off x="0" y="0"/>
                      <a:ext cx="5896930" cy="7781096"/>
                    </a:xfrm>
                    <a:prstGeom prst="rect">
                      <a:avLst/>
                    </a:prstGeom>
                  </pic:spPr>
                </pic:pic>
              </a:graphicData>
            </a:graphic>
          </wp:inline>
        </w:drawing>
      </w:r>
    </w:p>
    <w:p w14:paraId="6D3A4C4A" w14:textId="72966314" w:rsidR="00473488" w:rsidRPr="00BE16B8" w:rsidRDefault="00BE16B8" w:rsidP="00BE16B8">
      <w:pPr>
        <w:pStyle w:val="Caption"/>
        <w:rPr>
          <w:lang w:val="vi-VN"/>
        </w:rPr>
      </w:pPr>
      <w:bookmarkStart w:id="246" w:name="_Toc216254340"/>
      <w:r w:rsidRPr="00BE16B8">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38</w:t>
      </w:r>
      <w:r w:rsidR="00804794">
        <w:rPr>
          <w:lang w:val="vi-VN"/>
        </w:rPr>
        <w:fldChar w:fldCharType="end"/>
      </w:r>
      <w:r w:rsidRPr="00BE16B8">
        <w:rPr>
          <w:lang w:val="vi-VN"/>
        </w:rPr>
        <w:t xml:space="preserve"> Sơ đồ hoạt động xóa sản phẩm khỏi giỏ hàng</w:t>
      </w:r>
      <w:bookmarkEnd w:id="246"/>
    </w:p>
    <w:p w14:paraId="5E3A826D" w14:textId="105CBDA1" w:rsidR="009A56AC" w:rsidRPr="00890B20" w:rsidRDefault="009A56AC" w:rsidP="009A56AC">
      <w:pPr>
        <w:pStyle w:val="Heading3"/>
      </w:pPr>
      <w:bookmarkStart w:id="247" w:name="_Toc216254232"/>
      <w:bookmarkStart w:id="248" w:name="_Toc216255480"/>
      <w:r w:rsidRPr="00890B20">
        <w:lastRenderedPageBreak/>
        <w:t>Sơ đồ hoạt động cập nhật số lượng sản phẩm trong giỏ</w:t>
      </w:r>
      <w:r w:rsidR="00473488" w:rsidRPr="00890B20">
        <w:t xml:space="preserve"> hàng</w:t>
      </w:r>
      <w:bookmarkEnd w:id="247"/>
      <w:bookmarkEnd w:id="248"/>
    </w:p>
    <w:p w14:paraId="164566FC" w14:textId="77777777" w:rsidR="00473488" w:rsidRPr="00BE16B8" w:rsidRDefault="00473488" w:rsidP="009A637E">
      <w:pPr>
        <w:keepNext/>
        <w:rPr>
          <w:lang w:val="en-US"/>
        </w:rPr>
      </w:pPr>
      <w:r w:rsidRPr="00890B20">
        <w:rPr>
          <w:noProof/>
          <w:lang w:val="en-US"/>
        </w:rPr>
        <w:drawing>
          <wp:inline distT="0" distB="0" distL="0" distR="0" wp14:anchorId="0989FFE0" wp14:editId="00EFF460">
            <wp:extent cx="5408119" cy="6526924"/>
            <wp:effectExtent l="0" t="0" r="2540" b="7620"/>
            <wp:docPr id="151817967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79672" name="Picture 1" descr="A diagram of a flowchart&#10;&#10;AI-generated content may be incorrect."/>
                    <pic:cNvPicPr/>
                  </pic:nvPicPr>
                  <pic:blipFill>
                    <a:blip r:embed="rId68"/>
                    <a:stretch>
                      <a:fillRect/>
                    </a:stretch>
                  </pic:blipFill>
                  <pic:spPr>
                    <a:xfrm>
                      <a:off x="0" y="0"/>
                      <a:ext cx="5416009" cy="6536446"/>
                    </a:xfrm>
                    <a:prstGeom prst="rect">
                      <a:avLst/>
                    </a:prstGeom>
                  </pic:spPr>
                </pic:pic>
              </a:graphicData>
            </a:graphic>
          </wp:inline>
        </w:drawing>
      </w:r>
    </w:p>
    <w:p w14:paraId="138F3589" w14:textId="7711ADE5" w:rsidR="00473488" w:rsidRPr="00890B20" w:rsidRDefault="00473488" w:rsidP="00473488">
      <w:pPr>
        <w:pStyle w:val="Caption"/>
        <w:rPr>
          <w:lang w:val="vi-VN"/>
        </w:rPr>
      </w:pPr>
      <w:bookmarkStart w:id="249" w:name="_Toc21625434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39</w:t>
      </w:r>
      <w:r w:rsidR="00804794">
        <w:rPr>
          <w:lang w:val="vi-VN"/>
        </w:rPr>
        <w:fldChar w:fldCharType="end"/>
      </w:r>
      <w:r w:rsidRPr="00890B20">
        <w:rPr>
          <w:lang w:val="vi-VN"/>
        </w:rPr>
        <w:t xml:space="preserve"> Sơ đồ hoạt động cập nhật số lượng sản phẩm trong giỏ hàng</w:t>
      </w:r>
      <w:bookmarkEnd w:id="249"/>
    </w:p>
    <w:p w14:paraId="06DE6B5B" w14:textId="33D61EF4" w:rsidR="00473488" w:rsidRPr="00890B20" w:rsidRDefault="00473488" w:rsidP="00473488">
      <w:pPr>
        <w:pStyle w:val="Heading3"/>
      </w:pPr>
      <w:bookmarkStart w:id="250" w:name="_Toc216254233"/>
      <w:bookmarkStart w:id="251" w:name="_Toc216255481"/>
      <w:r w:rsidRPr="00890B20">
        <w:lastRenderedPageBreak/>
        <w:t>Sơ đồ hoạt động xem danh sách sản phẩm trong giỏ</w:t>
      </w:r>
      <w:r w:rsidR="000320F7" w:rsidRPr="00890B20">
        <w:t xml:space="preserve"> hàng</w:t>
      </w:r>
      <w:bookmarkEnd w:id="250"/>
      <w:bookmarkEnd w:id="251"/>
    </w:p>
    <w:p w14:paraId="454A16F7" w14:textId="77777777" w:rsidR="0073121F" w:rsidRPr="00BE16B8" w:rsidRDefault="0073121F" w:rsidP="009A637E">
      <w:pPr>
        <w:keepNext/>
        <w:rPr>
          <w:lang w:val="en-US"/>
        </w:rPr>
      </w:pPr>
      <w:r w:rsidRPr="00890B20">
        <w:rPr>
          <w:noProof/>
          <w:lang w:val="en-US"/>
        </w:rPr>
        <w:drawing>
          <wp:inline distT="0" distB="0" distL="0" distR="0" wp14:anchorId="720F68EA" wp14:editId="293FC9AC">
            <wp:extent cx="5593640" cy="5249917"/>
            <wp:effectExtent l="0" t="0" r="7620" b="8255"/>
            <wp:docPr id="1174015677" name="Picture 1" descr="A diagram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15677" name="Picture 1" descr="A diagram with blue and black text&#10;&#10;AI-generated content may be incorrect."/>
                    <pic:cNvPicPr/>
                  </pic:nvPicPr>
                  <pic:blipFill>
                    <a:blip r:embed="rId69"/>
                    <a:stretch>
                      <a:fillRect/>
                    </a:stretch>
                  </pic:blipFill>
                  <pic:spPr>
                    <a:xfrm>
                      <a:off x="0" y="0"/>
                      <a:ext cx="5602506" cy="5258238"/>
                    </a:xfrm>
                    <a:prstGeom prst="rect">
                      <a:avLst/>
                    </a:prstGeom>
                  </pic:spPr>
                </pic:pic>
              </a:graphicData>
            </a:graphic>
          </wp:inline>
        </w:drawing>
      </w:r>
    </w:p>
    <w:p w14:paraId="6D3FF86D" w14:textId="02807B89" w:rsidR="0073121F" w:rsidRPr="00890B20" w:rsidRDefault="0073121F" w:rsidP="0073121F">
      <w:pPr>
        <w:pStyle w:val="Caption"/>
        <w:rPr>
          <w:lang w:val="vi-VN"/>
        </w:rPr>
      </w:pPr>
      <w:bookmarkStart w:id="252" w:name="_Toc21625434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40</w:t>
      </w:r>
      <w:r w:rsidR="00804794">
        <w:rPr>
          <w:lang w:val="vi-VN"/>
        </w:rPr>
        <w:fldChar w:fldCharType="end"/>
      </w:r>
      <w:r w:rsidRPr="00890B20">
        <w:rPr>
          <w:lang w:val="vi-VN"/>
        </w:rPr>
        <w:t xml:space="preserve"> Sơ đồ hoạt động xem danh sách sản phẩm trong giỏ hàng</w:t>
      </w:r>
      <w:bookmarkEnd w:id="252"/>
    </w:p>
    <w:p w14:paraId="76242E90" w14:textId="77777777" w:rsidR="0073121F" w:rsidRPr="00890B20" w:rsidRDefault="0073121F" w:rsidP="0073121F"/>
    <w:p w14:paraId="6BE488BE" w14:textId="1F6FA1D7" w:rsidR="003D0E41" w:rsidRPr="00890B20" w:rsidRDefault="003D0E41" w:rsidP="003D0E41">
      <w:pPr>
        <w:pStyle w:val="Heading3"/>
      </w:pPr>
      <w:bookmarkStart w:id="253" w:name="_Toc216254234"/>
      <w:bookmarkStart w:id="254" w:name="_Toc216255482"/>
      <w:r w:rsidRPr="00890B20">
        <w:lastRenderedPageBreak/>
        <w:t>Sơ đồ hoạt động quản lý giỏ hàng</w:t>
      </w:r>
      <w:bookmarkEnd w:id="253"/>
      <w:bookmarkEnd w:id="254"/>
    </w:p>
    <w:p w14:paraId="4A7993B4" w14:textId="77777777" w:rsidR="003D0E41" w:rsidRPr="00890B20" w:rsidRDefault="003D0E41" w:rsidP="007F6E6C">
      <w:pPr>
        <w:keepNext/>
      </w:pPr>
      <w:r w:rsidRPr="00890B20">
        <w:rPr>
          <w:noProof/>
          <w:lang w:val="en-US"/>
        </w:rPr>
        <w:drawing>
          <wp:inline distT="0" distB="0" distL="0" distR="0" wp14:anchorId="3EF2CBC9" wp14:editId="4E1C5B48">
            <wp:extent cx="5454756" cy="4934606"/>
            <wp:effectExtent l="0" t="0" r="0" b="0"/>
            <wp:docPr id="48" name="Picture 48"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diagram&#10;&#10;AI-generated content may be incorrect."/>
                    <pic:cNvPicPr/>
                  </pic:nvPicPr>
                  <pic:blipFill rotWithShape="1">
                    <a:blip r:embed="rId70">
                      <a:extLst>
                        <a:ext uri="{28A0092B-C50C-407E-A947-70E740481C1C}">
                          <a14:useLocalDpi xmlns:a14="http://schemas.microsoft.com/office/drawing/2010/main" val="0"/>
                        </a:ext>
                      </a:extLst>
                    </a:blip>
                    <a:srcRect b="21334"/>
                    <a:stretch/>
                  </pic:blipFill>
                  <pic:spPr bwMode="auto">
                    <a:xfrm>
                      <a:off x="0" y="0"/>
                      <a:ext cx="5458892" cy="4938348"/>
                    </a:xfrm>
                    <a:prstGeom prst="rect">
                      <a:avLst/>
                    </a:prstGeom>
                    <a:ln>
                      <a:noFill/>
                    </a:ln>
                    <a:extLst>
                      <a:ext uri="{53640926-AAD7-44D8-BBD7-CCE9431645EC}">
                        <a14:shadowObscured xmlns:a14="http://schemas.microsoft.com/office/drawing/2010/main"/>
                      </a:ext>
                    </a:extLst>
                  </pic:spPr>
                </pic:pic>
              </a:graphicData>
            </a:graphic>
          </wp:inline>
        </w:drawing>
      </w:r>
    </w:p>
    <w:p w14:paraId="6203324F" w14:textId="672E573B" w:rsidR="003D0E41" w:rsidRPr="00890B20" w:rsidRDefault="003D0E41" w:rsidP="003D0E41">
      <w:pPr>
        <w:pStyle w:val="Caption"/>
        <w:rPr>
          <w:lang w:val="vi-VN"/>
        </w:rPr>
      </w:pPr>
      <w:bookmarkStart w:id="255" w:name="_Toc21625434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41</w:t>
      </w:r>
      <w:r w:rsidR="00804794">
        <w:rPr>
          <w:lang w:val="vi-VN"/>
        </w:rPr>
        <w:fldChar w:fldCharType="end"/>
      </w:r>
      <w:r w:rsidR="00947949" w:rsidRPr="00890B20">
        <w:rPr>
          <w:lang w:val="vi-VN"/>
        </w:rPr>
        <w:t xml:space="preserve"> Sơ đồ hoạt động quản lý giỏ hàng</w:t>
      </w:r>
      <w:bookmarkEnd w:id="255"/>
    </w:p>
    <w:p w14:paraId="4119F519" w14:textId="54C7F5B0" w:rsidR="003D0E41" w:rsidRPr="00890B20" w:rsidRDefault="003D0E41" w:rsidP="003D0E41">
      <w:pPr>
        <w:pStyle w:val="Heading3"/>
      </w:pPr>
      <w:bookmarkStart w:id="256" w:name="_Toc216254235"/>
      <w:bookmarkStart w:id="257" w:name="_Toc216255483"/>
      <w:r w:rsidRPr="00890B20">
        <w:lastRenderedPageBreak/>
        <w:t>Sơ đồ hoạt động chức năng thanh toán</w:t>
      </w:r>
      <w:bookmarkEnd w:id="256"/>
      <w:bookmarkEnd w:id="257"/>
    </w:p>
    <w:p w14:paraId="0D392B58" w14:textId="77777777" w:rsidR="003D0E41" w:rsidRPr="00890B20" w:rsidRDefault="003D0E41" w:rsidP="007F6E6C">
      <w:pPr>
        <w:keepNext/>
        <w:jc w:val="center"/>
      </w:pPr>
      <w:r w:rsidRPr="00890B20">
        <w:rPr>
          <w:noProof/>
          <w:lang w:val="en-US"/>
        </w:rPr>
        <w:drawing>
          <wp:inline distT="0" distB="0" distL="0" distR="0" wp14:anchorId="306E4879" wp14:editId="315B5E18">
            <wp:extent cx="5697919" cy="4698124"/>
            <wp:effectExtent l="0" t="0" r="0" b="7620"/>
            <wp:docPr id="52" name="Picture 5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diagram of a flowchart&#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709926" cy="4708024"/>
                    </a:xfrm>
                    <a:prstGeom prst="rect">
                      <a:avLst/>
                    </a:prstGeom>
                  </pic:spPr>
                </pic:pic>
              </a:graphicData>
            </a:graphic>
          </wp:inline>
        </w:drawing>
      </w:r>
    </w:p>
    <w:p w14:paraId="309BAAD5" w14:textId="2FFA5DC9" w:rsidR="003D0E41" w:rsidRPr="00890B20" w:rsidRDefault="003D0E41" w:rsidP="0073121F">
      <w:pPr>
        <w:pStyle w:val="Caption"/>
        <w:rPr>
          <w:lang w:val="vi-VN"/>
        </w:rPr>
      </w:pPr>
      <w:bookmarkStart w:id="258" w:name="_Toc21625434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42</w:t>
      </w:r>
      <w:r w:rsidR="00804794">
        <w:rPr>
          <w:lang w:val="vi-VN"/>
        </w:rPr>
        <w:fldChar w:fldCharType="end"/>
      </w:r>
      <w:r w:rsidR="0073121F" w:rsidRPr="00890B20">
        <w:rPr>
          <w:lang w:val="vi-VN"/>
        </w:rPr>
        <w:t xml:space="preserve"> Sơ đồ hoạt động chức năng thanh toán</w:t>
      </w:r>
      <w:bookmarkEnd w:id="258"/>
    </w:p>
    <w:p w14:paraId="282631D8" w14:textId="6556089C" w:rsidR="008F135E" w:rsidRPr="00890B20" w:rsidRDefault="008F135E" w:rsidP="008F135E">
      <w:pPr>
        <w:pStyle w:val="Heading3"/>
      </w:pPr>
      <w:bookmarkStart w:id="259" w:name="_Toc216254236"/>
      <w:bookmarkStart w:id="260" w:name="_Toc216255484"/>
      <w:r w:rsidRPr="00890B20">
        <w:lastRenderedPageBreak/>
        <w:t>Sơ đồ hoạt động cập nhật trạng thái đơn hàng</w:t>
      </w:r>
      <w:bookmarkEnd w:id="259"/>
      <w:bookmarkEnd w:id="260"/>
    </w:p>
    <w:p w14:paraId="200D1CB1" w14:textId="77777777" w:rsidR="008F135E" w:rsidRPr="00890B20" w:rsidRDefault="008F135E" w:rsidP="00D642B5">
      <w:pPr>
        <w:keepNext/>
      </w:pPr>
      <w:r w:rsidRPr="00890B20">
        <w:rPr>
          <w:noProof/>
          <w:lang w:val="en-US"/>
        </w:rPr>
        <w:drawing>
          <wp:inline distT="0" distB="0" distL="0" distR="0" wp14:anchorId="13BAA144" wp14:editId="49D7B899">
            <wp:extent cx="5281449" cy="4735844"/>
            <wp:effectExtent l="0" t="0" r="0" b="7620"/>
            <wp:docPr id="11908505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5057" name="Picture 1" descr="A diagram of a diagram&#10;&#10;AI-generated content may be incorrect."/>
                    <pic:cNvPicPr/>
                  </pic:nvPicPr>
                  <pic:blipFill>
                    <a:blip r:embed="rId72"/>
                    <a:stretch>
                      <a:fillRect/>
                    </a:stretch>
                  </pic:blipFill>
                  <pic:spPr>
                    <a:xfrm>
                      <a:off x="0" y="0"/>
                      <a:ext cx="5286249" cy="4740148"/>
                    </a:xfrm>
                    <a:prstGeom prst="rect">
                      <a:avLst/>
                    </a:prstGeom>
                  </pic:spPr>
                </pic:pic>
              </a:graphicData>
            </a:graphic>
          </wp:inline>
        </w:drawing>
      </w:r>
    </w:p>
    <w:p w14:paraId="68FFD7B8" w14:textId="07614CF5" w:rsidR="00A20591" w:rsidRDefault="008F135E" w:rsidP="008F135E">
      <w:pPr>
        <w:pStyle w:val="Caption"/>
        <w:rPr>
          <w:lang w:val="vi-VN"/>
        </w:rPr>
      </w:pPr>
      <w:bookmarkStart w:id="261" w:name="_Toc21625434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43</w:t>
      </w:r>
      <w:r w:rsidR="00804794">
        <w:rPr>
          <w:lang w:val="vi-VN"/>
        </w:rPr>
        <w:fldChar w:fldCharType="end"/>
      </w:r>
      <w:r w:rsidRPr="00890B20">
        <w:rPr>
          <w:lang w:val="vi-VN"/>
        </w:rPr>
        <w:t xml:space="preserve"> Sơ đồ hoạt động cập nhật trạng thái đơn hàng</w:t>
      </w:r>
      <w:bookmarkEnd w:id="261"/>
    </w:p>
    <w:p w14:paraId="15B59E51" w14:textId="77777777" w:rsidR="00A20591" w:rsidRDefault="00A20591">
      <w:pPr>
        <w:spacing w:before="0" w:line="240" w:lineRule="auto"/>
        <w:ind w:firstLine="0"/>
        <w:jc w:val="left"/>
        <w:rPr>
          <w:bCs/>
          <w:sz w:val="26"/>
          <w:szCs w:val="20"/>
        </w:rPr>
      </w:pPr>
      <w:r>
        <w:br w:type="page"/>
      </w:r>
    </w:p>
    <w:p w14:paraId="4F59B9F8" w14:textId="77777777" w:rsidR="00A20591" w:rsidRDefault="00A20591" w:rsidP="00D642B5">
      <w:pPr>
        <w:pStyle w:val="Caption"/>
        <w:keepNext/>
        <w:jc w:val="both"/>
      </w:pPr>
      <w:r w:rsidRPr="00A20591">
        <w:rPr>
          <w:noProof/>
        </w:rPr>
        <w:lastRenderedPageBreak/>
        <w:drawing>
          <wp:inline distT="0" distB="0" distL="0" distR="0" wp14:anchorId="242B34F6" wp14:editId="0C4789F2">
            <wp:extent cx="6300252" cy="4918842"/>
            <wp:effectExtent l="0" t="0" r="5715" b="0"/>
            <wp:docPr id="202513346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33465" name="Picture 1" descr="A diagram of a diagram&#10;&#10;AI-generated content may be incorrect."/>
                    <pic:cNvPicPr/>
                  </pic:nvPicPr>
                  <pic:blipFill rotWithShape="1">
                    <a:blip r:embed="rId73"/>
                    <a:srcRect b="8010"/>
                    <a:stretch>
                      <a:fillRect/>
                    </a:stretch>
                  </pic:blipFill>
                  <pic:spPr bwMode="auto">
                    <a:xfrm>
                      <a:off x="0" y="0"/>
                      <a:ext cx="6307901" cy="4924813"/>
                    </a:xfrm>
                    <a:prstGeom prst="rect">
                      <a:avLst/>
                    </a:prstGeom>
                    <a:ln>
                      <a:noFill/>
                    </a:ln>
                    <a:extLst>
                      <a:ext uri="{53640926-AAD7-44D8-BBD7-CCE9431645EC}">
                        <a14:shadowObscured xmlns:a14="http://schemas.microsoft.com/office/drawing/2010/main"/>
                      </a:ext>
                    </a:extLst>
                  </pic:spPr>
                </pic:pic>
              </a:graphicData>
            </a:graphic>
          </wp:inline>
        </w:drawing>
      </w:r>
    </w:p>
    <w:p w14:paraId="46F089D3" w14:textId="13303155" w:rsidR="00224B79" w:rsidRDefault="00A20591" w:rsidP="00A20591">
      <w:pPr>
        <w:pStyle w:val="Caption"/>
      </w:pPr>
      <w:bookmarkStart w:id="262" w:name="_Toc216254346"/>
      <w:r>
        <w:t xml:space="preserve">Hình </w:t>
      </w:r>
      <w:fldSimple w:instr=" STYLEREF 1 \s ">
        <w:r w:rsidR="00E629C6">
          <w:rPr>
            <w:noProof/>
          </w:rPr>
          <w:t>2</w:t>
        </w:r>
      </w:fldSimple>
      <w:r w:rsidR="00804794">
        <w:noBreakHyphen/>
      </w:r>
      <w:fldSimple w:instr=" SEQ Hình \* ARABIC \s 1 ">
        <w:r w:rsidR="00E629C6">
          <w:rPr>
            <w:noProof/>
          </w:rPr>
          <w:t>44</w:t>
        </w:r>
      </w:fldSimple>
      <w:r>
        <w:t xml:space="preserve"> Sơ đồ hoạt động báo cáo thống kê</w:t>
      </w:r>
      <w:bookmarkEnd w:id="262"/>
    </w:p>
    <w:p w14:paraId="64FD60ED" w14:textId="505921F3" w:rsidR="00224B79" w:rsidRPr="00224B79" w:rsidRDefault="00224B79" w:rsidP="00224B79">
      <w:pPr>
        <w:spacing w:before="0" w:line="240" w:lineRule="auto"/>
        <w:ind w:firstLine="0"/>
        <w:jc w:val="left"/>
        <w:rPr>
          <w:bCs/>
          <w:sz w:val="26"/>
          <w:szCs w:val="20"/>
          <w:lang w:val="en-US"/>
        </w:rPr>
      </w:pPr>
      <w:r>
        <w:br w:type="page"/>
      </w:r>
    </w:p>
    <w:p w14:paraId="17EC9232" w14:textId="77777777" w:rsidR="00585B71" w:rsidRDefault="00585B71" w:rsidP="008806E4">
      <w:pPr>
        <w:pStyle w:val="Heading2"/>
        <w:sectPr w:rsidR="00585B71" w:rsidSect="006C0369">
          <w:headerReference w:type="even" r:id="rId74"/>
          <w:type w:val="continuous"/>
          <w:pgSz w:w="11907" w:h="16840" w:code="9"/>
          <w:pgMar w:top="1134" w:right="1134" w:bottom="1134" w:left="1985" w:header="709" w:footer="709" w:gutter="0"/>
          <w:pgNumType w:start="1"/>
          <w:cols w:space="708"/>
          <w:docGrid w:linePitch="360"/>
        </w:sectPr>
      </w:pPr>
      <w:bookmarkStart w:id="263" w:name="_Toc211805866"/>
    </w:p>
    <w:p w14:paraId="4F4BE425" w14:textId="77777777" w:rsidR="008806E4" w:rsidRPr="00890B20" w:rsidRDefault="008806E4" w:rsidP="008806E4">
      <w:pPr>
        <w:pStyle w:val="Heading2"/>
      </w:pPr>
      <w:bookmarkStart w:id="264" w:name="_Toc216254237"/>
      <w:bookmarkStart w:id="265" w:name="_Toc216255485"/>
      <w:r w:rsidRPr="00890B20">
        <w:lastRenderedPageBreak/>
        <w:t>Sơ đồ lớp (Class Diagram)</w:t>
      </w:r>
      <w:bookmarkEnd w:id="263"/>
      <w:bookmarkEnd w:id="264"/>
      <w:bookmarkEnd w:id="265"/>
    </w:p>
    <w:p w14:paraId="1BCF9DE4" w14:textId="6991A9EC" w:rsidR="00E27608" w:rsidRPr="00AB1795" w:rsidRDefault="000B2C86" w:rsidP="00D642B5">
      <w:pPr>
        <w:keepNext/>
        <w:rPr>
          <w:b/>
          <w:bCs/>
        </w:rPr>
      </w:pPr>
      <w:r w:rsidRPr="000B2C86">
        <w:rPr>
          <w:b/>
          <w:bCs/>
          <w:noProof/>
          <w:lang w:val="en-US"/>
        </w:rPr>
        <w:drawing>
          <wp:inline distT="0" distB="0" distL="0" distR="0" wp14:anchorId="1430A711" wp14:editId="5834D0D4">
            <wp:extent cx="8229600" cy="4626108"/>
            <wp:effectExtent l="0" t="0" r="0" b="3175"/>
            <wp:docPr id="131162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27793" name=""/>
                    <pic:cNvPicPr/>
                  </pic:nvPicPr>
                  <pic:blipFill>
                    <a:blip r:embed="rId75"/>
                    <a:stretch>
                      <a:fillRect/>
                    </a:stretch>
                  </pic:blipFill>
                  <pic:spPr>
                    <a:xfrm>
                      <a:off x="0" y="0"/>
                      <a:ext cx="8282169" cy="4655659"/>
                    </a:xfrm>
                    <a:prstGeom prst="rect">
                      <a:avLst/>
                    </a:prstGeom>
                  </pic:spPr>
                </pic:pic>
              </a:graphicData>
            </a:graphic>
          </wp:inline>
        </w:drawing>
      </w:r>
    </w:p>
    <w:p w14:paraId="34EF6928" w14:textId="1F9B1790" w:rsidR="00DC4658" w:rsidRDefault="00E27608" w:rsidP="00E27608">
      <w:pPr>
        <w:pStyle w:val="Caption"/>
      </w:pPr>
      <w:bookmarkStart w:id="266" w:name="_Toc216254347"/>
      <w:r>
        <w:t xml:space="preserve">Hình </w:t>
      </w:r>
      <w:fldSimple w:instr=" STYLEREF 1 \s ">
        <w:r w:rsidR="00E629C6">
          <w:rPr>
            <w:noProof/>
          </w:rPr>
          <w:t>2</w:t>
        </w:r>
      </w:fldSimple>
      <w:r w:rsidR="00804794">
        <w:noBreakHyphen/>
      </w:r>
      <w:fldSimple w:instr=" SEQ Hình \* ARABIC \s 1 ">
        <w:r w:rsidR="00E629C6">
          <w:rPr>
            <w:noProof/>
          </w:rPr>
          <w:t>45</w:t>
        </w:r>
      </w:fldSimple>
      <w:r w:rsidRPr="00E27608">
        <w:rPr>
          <w:lang w:val="vi-VN"/>
        </w:rPr>
        <w:t xml:space="preserve"> </w:t>
      </w:r>
      <w:r w:rsidRPr="00890B20">
        <w:rPr>
          <w:lang w:val="vi-VN"/>
        </w:rPr>
        <w:t>Sơ đồ lớp (Class Diagram)</w:t>
      </w:r>
      <w:bookmarkEnd w:id="266"/>
    </w:p>
    <w:p w14:paraId="69B15111" w14:textId="77777777" w:rsidR="00585B71" w:rsidRDefault="00585B71" w:rsidP="00E27608">
      <w:pPr>
        <w:rPr>
          <w:lang w:val="en-US"/>
        </w:rPr>
        <w:sectPr w:rsidR="00585B71" w:rsidSect="00DE6F15">
          <w:type w:val="continuous"/>
          <w:pgSz w:w="16840" w:h="11907" w:orient="landscape" w:code="9"/>
          <w:pgMar w:top="1985" w:right="1134" w:bottom="1134" w:left="1134" w:header="709" w:footer="709" w:gutter="0"/>
          <w:cols w:space="708"/>
          <w:docGrid w:linePitch="360"/>
        </w:sectPr>
      </w:pPr>
    </w:p>
    <w:p w14:paraId="4185E480" w14:textId="77777777" w:rsidR="00E27608" w:rsidRPr="00E27608" w:rsidRDefault="00E27608" w:rsidP="00E27608">
      <w:pPr>
        <w:rPr>
          <w:lang w:val="en-US"/>
        </w:rPr>
      </w:pPr>
    </w:p>
    <w:p w14:paraId="21A5316F" w14:textId="77777777" w:rsidR="00DC4658" w:rsidRPr="007446E5" w:rsidRDefault="00DC4658" w:rsidP="00DC4658">
      <w:r w:rsidRPr="007446E5">
        <w:rPr>
          <w:bCs/>
          <w:sz w:val="26"/>
          <w:szCs w:val="20"/>
        </w:rPr>
        <w:t xml:space="preserve"> </w:t>
      </w:r>
      <w:bookmarkStart w:id="267" w:name="_Toc211805867"/>
      <w:r w:rsidRPr="007446E5">
        <w:t>Xác định các lớp và thuộc tính:</w:t>
      </w:r>
    </w:p>
    <w:p w14:paraId="25183F28" w14:textId="77777777" w:rsidR="00DC4658" w:rsidRPr="00890B20" w:rsidRDefault="00DC4658" w:rsidP="00FE7FF7">
      <w:pPr>
        <w:pStyle w:val="ListParagraph"/>
        <w:numPr>
          <w:ilvl w:val="0"/>
          <w:numId w:val="36"/>
        </w:numPr>
        <w:jc w:val="left"/>
      </w:pPr>
      <w:r w:rsidRPr="00890B20">
        <w:t>User: Id, UserName, EmailAddress, Name, SurName, PassWord, EmailConfirmationCode, PhoneNumber, IsActive, PhuongXa, TinhThanh, DiaChiChiTiet, GioiTinh, RoleIds.</w:t>
      </w:r>
    </w:p>
    <w:p w14:paraId="403C96BF" w14:textId="41CAC2EA" w:rsidR="00DC4658" w:rsidRPr="00890B20" w:rsidRDefault="00DC4658" w:rsidP="00FE7FF7">
      <w:pPr>
        <w:pStyle w:val="ListParagraph"/>
        <w:numPr>
          <w:ilvl w:val="0"/>
          <w:numId w:val="36"/>
        </w:numPr>
        <w:jc w:val="left"/>
      </w:pPr>
      <w:r w:rsidRPr="00890B20">
        <w:t>Role: Id, Description, Name, DisplayName, IsStatic, NormalizedName.</w:t>
      </w:r>
    </w:p>
    <w:p w14:paraId="6B9674BF" w14:textId="77777777" w:rsidR="00DC4658" w:rsidRPr="00890B20" w:rsidRDefault="00DC4658" w:rsidP="00FE7FF7">
      <w:pPr>
        <w:pStyle w:val="ListParagraph"/>
        <w:numPr>
          <w:ilvl w:val="0"/>
          <w:numId w:val="36"/>
        </w:numPr>
        <w:jc w:val="left"/>
      </w:pPr>
      <w:r w:rsidRPr="00890B20">
        <w:t>TinhThanh: MaTinh, TenTinh.</w:t>
      </w:r>
    </w:p>
    <w:p w14:paraId="1E53391F" w14:textId="77777777" w:rsidR="00DC4658" w:rsidRPr="00890B20" w:rsidRDefault="00DC4658" w:rsidP="00FE7FF7">
      <w:pPr>
        <w:pStyle w:val="ListParagraph"/>
        <w:numPr>
          <w:ilvl w:val="0"/>
          <w:numId w:val="36"/>
        </w:numPr>
        <w:jc w:val="left"/>
      </w:pPr>
      <w:r w:rsidRPr="00890B20">
        <w:t>PhuongXa: MaPhuongXa, TenPhuong.</w:t>
      </w:r>
    </w:p>
    <w:p w14:paraId="764228FA" w14:textId="77777777" w:rsidR="00DC4658" w:rsidRPr="00890B20" w:rsidRDefault="00DC4658" w:rsidP="00FE7FF7">
      <w:pPr>
        <w:pStyle w:val="ListParagraph"/>
        <w:numPr>
          <w:ilvl w:val="0"/>
          <w:numId w:val="36"/>
        </w:numPr>
        <w:jc w:val="left"/>
      </w:pPr>
      <w:r w:rsidRPr="00890B20">
        <w:t>Order: Id, PaymentMethod, UserId, TotalPrice, Status.</w:t>
      </w:r>
    </w:p>
    <w:p w14:paraId="03458ECD" w14:textId="77777777" w:rsidR="00DC4658" w:rsidRPr="00890B20" w:rsidRDefault="00DC4658" w:rsidP="00FE7FF7">
      <w:pPr>
        <w:pStyle w:val="ListParagraph"/>
        <w:numPr>
          <w:ilvl w:val="0"/>
          <w:numId w:val="36"/>
        </w:numPr>
        <w:jc w:val="left"/>
      </w:pPr>
      <w:r w:rsidRPr="00890B20">
        <w:t>OrderDetail: Id, OrderId, ProductVariantId, Quantity, NewPrice.</w:t>
      </w:r>
    </w:p>
    <w:p w14:paraId="7C6D3B72" w14:textId="77777777" w:rsidR="00DC4658" w:rsidRPr="00890B20" w:rsidRDefault="00DC4658" w:rsidP="00FE7FF7">
      <w:pPr>
        <w:pStyle w:val="ListParagraph"/>
        <w:numPr>
          <w:ilvl w:val="0"/>
          <w:numId w:val="36"/>
        </w:numPr>
        <w:jc w:val="left"/>
      </w:pPr>
      <w:r w:rsidRPr="00890B20">
        <w:t>Carts: Id, UserId.</w:t>
      </w:r>
    </w:p>
    <w:p w14:paraId="56E810B0" w14:textId="77777777" w:rsidR="00DC4658" w:rsidRPr="00890B20" w:rsidRDefault="00DC4658" w:rsidP="00FE7FF7">
      <w:pPr>
        <w:pStyle w:val="ListParagraph"/>
        <w:numPr>
          <w:ilvl w:val="0"/>
          <w:numId w:val="36"/>
        </w:numPr>
        <w:jc w:val="left"/>
      </w:pPr>
      <w:r w:rsidRPr="00890B20">
        <w:t>CartItem: Id, ProductVariantId, Quantity, CartId.</w:t>
      </w:r>
    </w:p>
    <w:p w14:paraId="32044884" w14:textId="77777777" w:rsidR="00DC4658" w:rsidRPr="00890B20" w:rsidRDefault="00DC4658" w:rsidP="00FE7FF7">
      <w:pPr>
        <w:pStyle w:val="ListParagraph"/>
        <w:numPr>
          <w:ilvl w:val="0"/>
          <w:numId w:val="36"/>
        </w:numPr>
        <w:jc w:val="left"/>
      </w:pPr>
      <w:r w:rsidRPr="00890B20">
        <w:t>ProductVariant: Id, Productname, Ram, Storage, Color, Price, ProductId.</w:t>
      </w:r>
    </w:p>
    <w:p w14:paraId="46CBA821" w14:textId="6BC032A9" w:rsidR="00DC4658" w:rsidRPr="00890B20" w:rsidRDefault="00DC4658" w:rsidP="00FE7FF7">
      <w:pPr>
        <w:pStyle w:val="ListParagraph"/>
        <w:numPr>
          <w:ilvl w:val="0"/>
          <w:numId w:val="36"/>
        </w:numPr>
        <w:jc w:val="left"/>
      </w:pPr>
      <w:r w:rsidRPr="00890B20">
        <w:t>Product: Id, Name, Description, Screen, Processor, CameraSystem, Battery, CategoryId.</w:t>
      </w:r>
    </w:p>
    <w:p w14:paraId="3FE81FF2" w14:textId="52188795" w:rsidR="00DC4658" w:rsidRPr="00890B20" w:rsidRDefault="00DC4658" w:rsidP="00FE7FF7">
      <w:pPr>
        <w:pStyle w:val="ListParagraph"/>
        <w:numPr>
          <w:ilvl w:val="0"/>
          <w:numId w:val="36"/>
        </w:numPr>
        <w:jc w:val="left"/>
      </w:pPr>
      <w:r w:rsidRPr="00890B20">
        <w:t>ProductImage: Id, ImageUrl, AltText, ProductVariantId, ProductId.</w:t>
      </w:r>
    </w:p>
    <w:p w14:paraId="228838F5" w14:textId="77777777" w:rsidR="00DC4658" w:rsidRPr="00890B20" w:rsidRDefault="00DC4658" w:rsidP="00FE7FF7">
      <w:pPr>
        <w:pStyle w:val="ListParagraph"/>
        <w:numPr>
          <w:ilvl w:val="0"/>
          <w:numId w:val="36"/>
        </w:numPr>
        <w:jc w:val="left"/>
      </w:pPr>
      <w:r w:rsidRPr="00890B20">
        <w:t xml:space="preserve">Category: Id, Name, ParentId, Description. </w:t>
      </w:r>
    </w:p>
    <w:p w14:paraId="551D225F" w14:textId="2CD8F549" w:rsidR="00DC4658" w:rsidRPr="00890B20" w:rsidRDefault="00DC4658" w:rsidP="00FE7FF7">
      <w:pPr>
        <w:pStyle w:val="ListParagraph"/>
        <w:numPr>
          <w:ilvl w:val="0"/>
          <w:numId w:val="36"/>
        </w:numPr>
        <w:jc w:val="left"/>
      </w:pPr>
      <w:r w:rsidRPr="00890B20">
        <w:t>Sale: Id, Name, Description, StartTimeExpiry, EndTimeExpiry,</w:t>
      </w:r>
      <w:r w:rsidR="00AD0738" w:rsidRPr="00890B20">
        <w:t xml:space="preserve"> </w:t>
      </w:r>
      <w:r w:rsidRPr="00890B20">
        <w:t>PercentDiscount</w:t>
      </w:r>
    </w:p>
    <w:p w14:paraId="0F748EB2" w14:textId="77777777" w:rsidR="002E575C" w:rsidRPr="00890B20" w:rsidRDefault="009051B7" w:rsidP="00FE7FF7">
      <w:pPr>
        <w:pStyle w:val="ListParagraph"/>
        <w:numPr>
          <w:ilvl w:val="0"/>
          <w:numId w:val="36"/>
        </w:numPr>
        <w:jc w:val="left"/>
      </w:pPr>
      <w:r w:rsidRPr="00890B20">
        <w:t xml:space="preserve">ProductRating: Id, UserId, ProductVariant, </w:t>
      </w:r>
      <w:r w:rsidR="006F781E" w:rsidRPr="00890B20">
        <w:t>OrderId, Rating, ReviewText, ImageUrls, IsVer</w:t>
      </w:r>
      <w:r w:rsidR="00502606" w:rsidRPr="00890B20">
        <w:t xml:space="preserve">ifiedPPurchase, IsApproved, HelpfulCount, </w:t>
      </w:r>
      <w:r w:rsidR="002E575C" w:rsidRPr="00890B20">
        <w:t>NotHelpfulCount, AdminResponse, IsEdited, EditedTime</w:t>
      </w:r>
    </w:p>
    <w:p w14:paraId="26EEF160" w14:textId="128F2056" w:rsidR="00AD0738" w:rsidRPr="00890B20" w:rsidRDefault="00C86146" w:rsidP="00FE7FF7">
      <w:pPr>
        <w:pStyle w:val="ListParagraph"/>
        <w:numPr>
          <w:ilvl w:val="0"/>
          <w:numId w:val="36"/>
        </w:numPr>
        <w:jc w:val="left"/>
      </w:pPr>
      <w:r w:rsidRPr="00890B20">
        <w:t>ProductComment:: Id, ProductVariantId, Content, ParentCommentId, IsApproved, IsEdited, EditedTime</w:t>
      </w:r>
      <w:r w:rsidR="002E575C" w:rsidRPr="00890B20">
        <w:br/>
      </w:r>
    </w:p>
    <w:p w14:paraId="7ED188DC" w14:textId="77777777" w:rsidR="0073121F" w:rsidRPr="00890B20" w:rsidRDefault="0073121F" w:rsidP="0073121F">
      <w:pPr>
        <w:pStyle w:val="Heading2"/>
      </w:pPr>
      <w:bookmarkStart w:id="268" w:name="_Toc216254238"/>
      <w:bookmarkStart w:id="269" w:name="_Toc216255486"/>
      <w:bookmarkEnd w:id="267"/>
      <w:r w:rsidRPr="00890B20">
        <w:lastRenderedPageBreak/>
        <w:t>Sơ đồ tuần tự (Sequence Diagram)</w:t>
      </w:r>
      <w:bookmarkEnd w:id="268"/>
      <w:bookmarkEnd w:id="269"/>
    </w:p>
    <w:p w14:paraId="477C5389" w14:textId="29B180ED" w:rsidR="0073121F" w:rsidRPr="00890B20" w:rsidRDefault="006134EB" w:rsidP="0073121F">
      <w:pPr>
        <w:pStyle w:val="Heading3"/>
      </w:pPr>
      <w:bookmarkStart w:id="270" w:name="_Toc216254239"/>
      <w:bookmarkStart w:id="271" w:name="_Toc216255487"/>
      <w:r w:rsidRPr="006134EB">
        <w:t>Sơ đồ tuần tự</w:t>
      </w:r>
      <w:r w:rsidR="0073121F" w:rsidRPr="00890B20">
        <w:t xml:space="preserve"> đăng ký</w:t>
      </w:r>
      <w:bookmarkEnd w:id="270"/>
      <w:bookmarkEnd w:id="271"/>
      <w:r w:rsidR="0073121F" w:rsidRPr="00890B20">
        <w:t xml:space="preserve"> </w:t>
      </w:r>
    </w:p>
    <w:p w14:paraId="079D931A" w14:textId="7AD9BF61" w:rsidR="0073121F" w:rsidRPr="00890B20" w:rsidRDefault="00EF37E2" w:rsidP="003964EF">
      <w:pPr>
        <w:keepNext/>
      </w:pPr>
      <w:r w:rsidRPr="00EF37E2">
        <w:rPr>
          <w:noProof/>
          <w:lang w:val="en-US"/>
        </w:rPr>
        <w:drawing>
          <wp:inline distT="0" distB="0" distL="0" distR="0" wp14:anchorId="0E8FF07D" wp14:editId="178C2546">
            <wp:extent cx="5492916" cy="2248535"/>
            <wp:effectExtent l="0" t="0" r="0" b="0"/>
            <wp:docPr id="168314862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48620" name="Picture 1" descr="A diagram of a project&#10;&#10;AI-generated content may be incorrect."/>
                    <pic:cNvPicPr/>
                  </pic:nvPicPr>
                  <pic:blipFill>
                    <a:blip r:embed="rId76"/>
                    <a:stretch>
                      <a:fillRect/>
                    </a:stretch>
                  </pic:blipFill>
                  <pic:spPr>
                    <a:xfrm>
                      <a:off x="0" y="0"/>
                      <a:ext cx="5497014" cy="2250213"/>
                    </a:xfrm>
                    <a:prstGeom prst="rect">
                      <a:avLst/>
                    </a:prstGeom>
                  </pic:spPr>
                </pic:pic>
              </a:graphicData>
            </a:graphic>
          </wp:inline>
        </w:drawing>
      </w:r>
    </w:p>
    <w:p w14:paraId="59CB979B" w14:textId="19AA3125" w:rsidR="0073121F" w:rsidRPr="00A90D51" w:rsidRDefault="0073121F" w:rsidP="0073121F">
      <w:pPr>
        <w:pStyle w:val="Caption"/>
        <w:rPr>
          <w:lang w:val="vi-VN"/>
        </w:rPr>
      </w:pPr>
      <w:bookmarkStart w:id="272" w:name="_Toc211893397"/>
      <w:bookmarkStart w:id="273" w:name="_Toc21625434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46</w:t>
      </w:r>
      <w:r w:rsidR="00804794">
        <w:rPr>
          <w:lang w:val="vi-VN"/>
        </w:rPr>
        <w:fldChar w:fldCharType="end"/>
      </w:r>
      <w:r w:rsidRPr="00890B20">
        <w:rPr>
          <w:lang w:val="vi-VN"/>
        </w:rPr>
        <w:t xml:space="preserve"> </w:t>
      </w:r>
      <w:r w:rsidR="005B6D84" w:rsidRPr="005B6D84">
        <w:rPr>
          <w:lang w:val="vi-VN"/>
        </w:rPr>
        <w:t>Sơ đồ</w:t>
      </w:r>
      <w:r w:rsidRPr="00890B20">
        <w:rPr>
          <w:lang w:val="vi-VN"/>
        </w:rPr>
        <w:t xml:space="preserve"> tuần tự đăng ký</w:t>
      </w:r>
      <w:bookmarkEnd w:id="272"/>
      <w:bookmarkEnd w:id="273"/>
    </w:p>
    <w:p w14:paraId="4E3AA4FA" w14:textId="77777777" w:rsidR="007446E5" w:rsidRPr="00A90D51" w:rsidRDefault="007446E5" w:rsidP="007446E5"/>
    <w:p w14:paraId="1319049A" w14:textId="526DF33F" w:rsidR="00DB6013" w:rsidRPr="00890B20" w:rsidRDefault="006134EB" w:rsidP="00DB6013">
      <w:pPr>
        <w:pStyle w:val="Heading3"/>
      </w:pPr>
      <w:bookmarkStart w:id="274" w:name="_Toc216254240"/>
      <w:bookmarkStart w:id="275" w:name="_Toc216255488"/>
      <w:r w:rsidRPr="006134EB">
        <w:t>Sơ đồ tuần tự</w:t>
      </w:r>
      <w:r w:rsidRPr="00890B20">
        <w:t xml:space="preserve"> </w:t>
      </w:r>
      <w:r w:rsidR="00DB6013" w:rsidRPr="00890B20">
        <w:t>xem danh sách tài khoản</w:t>
      </w:r>
      <w:bookmarkEnd w:id="274"/>
      <w:bookmarkEnd w:id="275"/>
    </w:p>
    <w:p w14:paraId="41D24875" w14:textId="01D59B62" w:rsidR="00DB6013" w:rsidRPr="00890B20" w:rsidRDefault="00557DA7" w:rsidP="003964EF">
      <w:pPr>
        <w:keepNext/>
      </w:pPr>
      <w:r w:rsidRPr="00557DA7">
        <w:rPr>
          <w:noProof/>
          <w:lang w:val="en-US"/>
        </w:rPr>
        <w:drawing>
          <wp:inline distT="0" distB="0" distL="0" distR="0" wp14:anchorId="7AB6A6C3" wp14:editId="66639B28">
            <wp:extent cx="5580380" cy="2185670"/>
            <wp:effectExtent l="0" t="0" r="1270" b="5080"/>
            <wp:docPr id="1645813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13730" name="Picture 1" descr="A screenshot of a computer&#10;&#10;AI-generated content may be incorrect."/>
                    <pic:cNvPicPr/>
                  </pic:nvPicPr>
                  <pic:blipFill>
                    <a:blip r:embed="rId77"/>
                    <a:stretch>
                      <a:fillRect/>
                    </a:stretch>
                  </pic:blipFill>
                  <pic:spPr>
                    <a:xfrm>
                      <a:off x="0" y="0"/>
                      <a:ext cx="5580380" cy="2185670"/>
                    </a:xfrm>
                    <a:prstGeom prst="rect">
                      <a:avLst/>
                    </a:prstGeom>
                  </pic:spPr>
                </pic:pic>
              </a:graphicData>
            </a:graphic>
          </wp:inline>
        </w:drawing>
      </w:r>
    </w:p>
    <w:p w14:paraId="3B329967" w14:textId="0E5437EF" w:rsidR="00DB6013" w:rsidRPr="00890B20" w:rsidRDefault="00DB6013" w:rsidP="00DB6013">
      <w:pPr>
        <w:pStyle w:val="Caption"/>
        <w:rPr>
          <w:lang w:val="vi-VN"/>
        </w:rPr>
      </w:pPr>
      <w:bookmarkStart w:id="276" w:name="_Toc21625434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47</w:t>
      </w:r>
      <w:r w:rsidR="00804794">
        <w:rPr>
          <w:lang w:val="vi-VN"/>
        </w:rPr>
        <w:fldChar w:fldCharType="end"/>
      </w:r>
      <w:r w:rsidRPr="00890B20">
        <w:rPr>
          <w:lang w:val="vi-VN"/>
        </w:rPr>
        <w:t xml:space="preserve"> Sơ đồ tuần tự xem danh sách tài khoản</w:t>
      </w:r>
      <w:bookmarkEnd w:id="276"/>
    </w:p>
    <w:p w14:paraId="1F33E9A6" w14:textId="77777777" w:rsidR="00DB6013" w:rsidRPr="00890B20" w:rsidRDefault="00DB6013" w:rsidP="00DB6013"/>
    <w:p w14:paraId="052FF51B" w14:textId="140E843F" w:rsidR="0073121F" w:rsidRPr="00890B20" w:rsidRDefault="006134EB" w:rsidP="0073121F">
      <w:pPr>
        <w:pStyle w:val="Heading3"/>
      </w:pPr>
      <w:bookmarkStart w:id="277" w:name="_Toc216254241"/>
      <w:bookmarkStart w:id="278" w:name="_Toc216255489"/>
      <w:r w:rsidRPr="006134EB">
        <w:lastRenderedPageBreak/>
        <w:t>Sơ đồ tuần tự</w:t>
      </w:r>
      <w:r w:rsidRPr="00890B20">
        <w:t xml:space="preserve"> </w:t>
      </w:r>
      <w:r w:rsidR="0073121F" w:rsidRPr="00890B20">
        <w:t>thêm mới tài khoản</w:t>
      </w:r>
      <w:bookmarkEnd w:id="277"/>
      <w:bookmarkEnd w:id="278"/>
    </w:p>
    <w:p w14:paraId="1BDAB4AC" w14:textId="7B7FBFDB" w:rsidR="0073121F" w:rsidRPr="00890B20" w:rsidRDefault="00EF37E2" w:rsidP="003964EF">
      <w:pPr>
        <w:keepNext/>
      </w:pPr>
      <w:r w:rsidRPr="00EF37E2">
        <w:rPr>
          <w:noProof/>
          <w:lang w:val="en-US"/>
        </w:rPr>
        <w:drawing>
          <wp:inline distT="0" distB="0" distL="0" distR="0" wp14:anchorId="6EF032A9" wp14:editId="62D74458">
            <wp:extent cx="5953977" cy="1908313"/>
            <wp:effectExtent l="0" t="0" r="8890" b="0"/>
            <wp:docPr id="727963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6324" name="Picture 1" descr="A diagram of a diagram&#10;&#10;AI-generated content may be incorrect."/>
                    <pic:cNvPicPr/>
                  </pic:nvPicPr>
                  <pic:blipFill>
                    <a:blip r:embed="rId78"/>
                    <a:stretch>
                      <a:fillRect/>
                    </a:stretch>
                  </pic:blipFill>
                  <pic:spPr>
                    <a:xfrm>
                      <a:off x="0" y="0"/>
                      <a:ext cx="5993957" cy="1921127"/>
                    </a:xfrm>
                    <a:prstGeom prst="rect">
                      <a:avLst/>
                    </a:prstGeom>
                  </pic:spPr>
                </pic:pic>
              </a:graphicData>
            </a:graphic>
          </wp:inline>
        </w:drawing>
      </w:r>
    </w:p>
    <w:p w14:paraId="41F1DA20" w14:textId="3B051E3D" w:rsidR="006E0CD6" w:rsidRDefault="0073121F" w:rsidP="005A7F44">
      <w:pPr>
        <w:pStyle w:val="Caption"/>
      </w:pPr>
      <w:bookmarkStart w:id="279" w:name="_Toc21625435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48</w:t>
      </w:r>
      <w:r w:rsidR="00804794">
        <w:rPr>
          <w:lang w:val="vi-VN"/>
        </w:rPr>
        <w:fldChar w:fldCharType="end"/>
      </w:r>
      <w:r w:rsidRPr="00890B20">
        <w:rPr>
          <w:lang w:val="vi-VN"/>
        </w:rPr>
        <w:t xml:space="preserve"> Sơ đồ tuần tự thêm mới tài khoản</w:t>
      </w:r>
      <w:bookmarkEnd w:id="279"/>
    </w:p>
    <w:p w14:paraId="16B648C5" w14:textId="77777777" w:rsidR="00A124D5" w:rsidRPr="00A124D5" w:rsidRDefault="00A124D5" w:rsidP="00A124D5">
      <w:pPr>
        <w:rPr>
          <w:lang w:val="en-US"/>
        </w:rPr>
      </w:pPr>
    </w:p>
    <w:p w14:paraId="5EE152D4" w14:textId="19B01027" w:rsidR="0067677E" w:rsidRPr="00890B20" w:rsidRDefault="006134EB" w:rsidP="0067677E">
      <w:pPr>
        <w:pStyle w:val="Heading3"/>
        <w:rPr>
          <w:color w:val="000000" w:themeColor="text1"/>
        </w:rPr>
      </w:pPr>
      <w:bookmarkStart w:id="280" w:name="_Toc216254242"/>
      <w:bookmarkStart w:id="281" w:name="_Toc216255490"/>
      <w:r w:rsidRPr="006134EB">
        <w:t>Sơ đồ tuần tự</w:t>
      </w:r>
      <w:r w:rsidRPr="00890B20">
        <w:rPr>
          <w:color w:val="000000" w:themeColor="text1"/>
        </w:rPr>
        <w:t xml:space="preserve"> </w:t>
      </w:r>
      <w:r w:rsidR="0067677E" w:rsidRPr="00890B20">
        <w:rPr>
          <w:color w:val="000000" w:themeColor="text1"/>
        </w:rPr>
        <w:t>xóa tài khoản</w:t>
      </w:r>
      <w:bookmarkEnd w:id="280"/>
      <w:bookmarkEnd w:id="281"/>
    </w:p>
    <w:p w14:paraId="05337765" w14:textId="21BAB7AA" w:rsidR="0067677E" w:rsidRPr="00890B20" w:rsidRDefault="00850038" w:rsidP="003964EF">
      <w:pPr>
        <w:keepNext/>
        <w:jc w:val="center"/>
      </w:pPr>
      <w:r w:rsidRPr="00850038">
        <w:rPr>
          <w:noProof/>
          <w:lang w:val="en-US"/>
        </w:rPr>
        <w:drawing>
          <wp:inline distT="0" distB="0" distL="0" distR="0" wp14:anchorId="1324A8D6" wp14:editId="39670096">
            <wp:extent cx="5787671" cy="2301765"/>
            <wp:effectExtent l="0" t="0" r="3810" b="3810"/>
            <wp:docPr id="162318753"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8753" name="Picture 1" descr="A diagram of a project&#10;&#10;AI-generated content may be incorrect."/>
                    <pic:cNvPicPr/>
                  </pic:nvPicPr>
                  <pic:blipFill>
                    <a:blip r:embed="rId79"/>
                    <a:stretch>
                      <a:fillRect/>
                    </a:stretch>
                  </pic:blipFill>
                  <pic:spPr>
                    <a:xfrm>
                      <a:off x="0" y="0"/>
                      <a:ext cx="5790966" cy="2303075"/>
                    </a:xfrm>
                    <a:prstGeom prst="rect">
                      <a:avLst/>
                    </a:prstGeom>
                  </pic:spPr>
                </pic:pic>
              </a:graphicData>
            </a:graphic>
          </wp:inline>
        </w:drawing>
      </w:r>
    </w:p>
    <w:p w14:paraId="22781225" w14:textId="4099B535" w:rsidR="0067677E" w:rsidRPr="00DB6013" w:rsidRDefault="0067677E" w:rsidP="0067677E">
      <w:pPr>
        <w:pStyle w:val="Caption"/>
        <w:rPr>
          <w:lang w:val="vi-VN"/>
        </w:rPr>
      </w:pPr>
      <w:bookmarkStart w:id="282" w:name="_Toc21625435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49</w:t>
      </w:r>
      <w:r w:rsidR="00804794">
        <w:rPr>
          <w:lang w:val="vi-VN"/>
        </w:rPr>
        <w:fldChar w:fldCharType="end"/>
      </w:r>
      <w:r w:rsidRPr="00890B20">
        <w:rPr>
          <w:lang w:val="vi-VN"/>
        </w:rPr>
        <w:t xml:space="preserve"> Sơ đồ tuần tự xóa tài khoản</w:t>
      </w:r>
      <w:bookmarkEnd w:id="282"/>
    </w:p>
    <w:p w14:paraId="00D930AC" w14:textId="4FEFDE86" w:rsidR="00DB6013" w:rsidRPr="006134EB" w:rsidRDefault="006134EB" w:rsidP="00DB6013">
      <w:pPr>
        <w:pStyle w:val="Heading3"/>
      </w:pPr>
      <w:bookmarkStart w:id="283" w:name="_Toc216254243"/>
      <w:bookmarkStart w:id="284" w:name="_Toc216255491"/>
      <w:r w:rsidRPr="006134EB">
        <w:t>Sơ đồ tuần tự x</w:t>
      </w:r>
      <w:r w:rsidR="00DB6013" w:rsidRPr="006134EB">
        <w:t>em danh sách vai trò</w:t>
      </w:r>
      <w:bookmarkEnd w:id="283"/>
      <w:bookmarkEnd w:id="284"/>
    </w:p>
    <w:p w14:paraId="3C961548" w14:textId="088A0CD7" w:rsidR="00DB6013" w:rsidRDefault="00E60899" w:rsidP="003964EF">
      <w:pPr>
        <w:keepNext/>
      </w:pPr>
      <w:r w:rsidRPr="00E60899">
        <w:rPr>
          <w:noProof/>
          <w:lang w:val="en-US"/>
        </w:rPr>
        <w:drawing>
          <wp:inline distT="0" distB="0" distL="0" distR="0" wp14:anchorId="331B5BE3" wp14:editId="419819CB">
            <wp:extent cx="5580380" cy="2221865"/>
            <wp:effectExtent l="0" t="0" r="1270" b="6985"/>
            <wp:docPr id="5231166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1668" name="Picture 1" descr="A diagram of a project&#10;&#10;AI-generated content may be incorrect."/>
                    <pic:cNvPicPr/>
                  </pic:nvPicPr>
                  <pic:blipFill>
                    <a:blip r:embed="rId80"/>
                    <a:stretch>
                      <a:fillRect/>
                    </a:stretch>
                  </pic:blipFill>
                  <pic:spPr>
                    <a:xfrm>
                      <a:off x="0" y="0"/>
                      <a:ext cx="5580380" cy="2221865"/>
                    </a:xfrm>
                    <a:prstGeom prst="rect">
                      <a:avLst/>
                    </a:prstGeom>
                  </pic:spPr>
                </pic:pic>
              </a:graphicData>
            </a:graphic>
          </wp:inline>
        </w:drawing>
      </w:r>
    </w:p>
    <w:p w14:paraId="6B288B34" w14:textId="0D726B10" w:rsidR="00DB6013" w:rsidRPr="00DB6013" w:rsidRDefault="00DB6013" w:rsidP="00DB6013">
      <w:pPr>
        <w:pStyle w:val="Caption"/>
        <w:rPr>
          <w:lang w:val="vi-VN"/>
        </w:rPr>
      </w:pPr>
      <w:bookmarkStart w:id="285" w:name="_Toc216254352"/>
      <w:r w:rsidRPr="00DB6013">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50</w:t>
      </w:r>
      <w:r w:rsidR="00804794">
        <w:rPr>
          <w:lang w:val="vi-VN"/>
        </w:rPr>
        <w:fldChar w:fldCharType="end"/>
      </w:r>
      <w:r w:rsidRPr="00DB6013">
        <w:rPr>
          <w:lang w:val="vi-VN"/>
        </w:rPr>
        <w:t xml:space="preserve"> Sơ đồ tuần tự xem danh sách vai trò</w:t>
      </w:r>
      <w:bookmarkEnd w:id="285"/>
    </w:p>
    <w:p w14:paraId="735CCE9C" w14:textId="77777777" w:rsidR="0067677E" w:rsidRPr="00890B20" w:rsidRDefault="0067677E" w:rsidP="0067677E"/>
    <w:p w14:paraId="5EC78457" w14:textId="32FCB066" w:rsidR="0073121F" w:rsidRPr="00890B20" w:rsidRDefault="006134EB" w:rsidP="0073121F">
      <w:pPr>
        <w:pStyle w:val="Heading3"/>
        <w:rPr>
          <w:color w:val="000000" w:themeColor="text1"/>
        </w:rPr>
      </w:pPr>
      <w:bookmarkStart w:id="286" w:name="_Toc216254244"/>
      <w:bookmarkStart w:id="287" w:name="_Toc216255492"/>
      <w:r w:rsidRPr="006134EB">
        <w:t>Sơ đồ tuần tự</w:t>
      </w:r>
      <w:r w:rsidRPr="006134EB">
        <w:rPr>
          <w:color w:val="000000" w:themeColor="text1"/>
        </w:rPr>
        <w:t xml:space="preserve"> </w:t>
      </w:r>
      <w:r w:rsidR="00437472" w:rsidRPr="006134EB">
        <w:rPr>
          <w:color w:val="000000" w:themeColor="text1"/>
        </w:rPr>
        <w:t>thêm</w:t>
      </w:r>
      <w:r w:rsidR="00DB6013" w:rsidRPr="006134EB">
        <w:rPr>
          <w:color w:val="000000" w:themeColor="text1"/>
        </w:rPr>
        <w:t xml:space="preserve"> mới vai trò</w:t>
      </w:r>
      <w:bookmarkEnd w:id="286"/>
      <w:bookmarkEnd w:id="287"/>
    </w:p>
    <w:p w14:paraId="272CDD4B" w14:textId="588EBBDB" w:rsidR="0073121F" w:rsidRPr="00890B20" w:rsidRDefault="00850038" w:rsidP="003964EF">
      <w:pPr>
        <w:keepNext/>
      </w:pPr>
      <w:r w:rsidRPr="00850038">
        <w:rPr>
          <w:noProof/>
          <w:lang w:val="en-US"/>
        </w:rPr>
        <w:drawing>
          <wp:inline distT="0" distB="0" distL="0" distR="0" wp14:anchorId="76C999CC" wp14:editId="1C29AEEF">
            <wp:extent cx="5708768" cy="2049518"/>
            <wp:effectExtent l="0" t="0" r="6350" b="8255"/>
            <wp:docPr id="21222975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7503" name="Picture 1" descr="A diagram of a diagram&#10;&#10;AI-generated content may be incorrect."/>
                    <pic:cNvPicPr/>
                  </pic:nvPicPr>
                  <pic:blipFill>
                    <a:blip r:embed="rId81"/>
                    <a:stretch>
                      <a:fillRect/>
                    </a:stretch>
                  </pic:blipFill>
                  <pic:spPr>
                    <a:xfrm>
                      <a:off x="0" y="0"/>
                      <a:ext cx="5712593" cy="2050891"/>
                    </a:xfrm>
                    <a:prstGeom prst="rect">
                      <a:avLst/>
                    </a:prstGeom>
                  </pic:spPr>
                </pic:pic>
              </a:graphicData>
            </a:graphic>
          </wp:inline>
        </w:drawing>
      </w:r>
    </w:p>
    <w:p w14:paraId="7F324375" w14:textId="1D8C5473" w:rsidR="0073121F" w:rsidRPr="00BE16B8" w:rsidRDefault="0073121F" w:rsidP="0073121F">
      <w:pPr>
        <w:pStyle w:val="Caption"/>
        <w:rPr>
          <w:lang w:val="vi-VN"/>
        </w:rPr>
      </w:pPr>
      <w:bookmarkStart w:id="288" w:name="_Toc21625435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51</w:t>
      </w:r>
      <w:r w:rsidR="00804794">
        <w:rPr>
          <w:lang w:val="vi-VN"/>
        </w:rPr>
        <w:fldChar w:fldCharType="end"/>
      </w:r>
      <w:r w:rsidRPr="00890B20">
        <w:rPr>
          <w:lang w:val="vi-VN"/>
        </w:rPr>
        <w:t xml:space="preserve"> Sơ đồ tuần tự thêm mới vai trò</w:t>
      </w:r>
      <w:bookmarkEnd w:id="288"/>
    </w:p>
    <w:p w14:paraId="5885FBEB" w14:textId="77777777" w:rsidR="00BE16B8" w:rsidRPr="00F54D87" w:rsidRDefault="00BE16B8" w:rsidP="00BE16B8">
      <w:pPr>
        <w:rPr>
          <w:lang w:val="en-US"/>
        </w:rPr>
      </w:pPr>
    </w:p>
    <w:p w14:paraId="611B9252" w14:textId="1C3CFFF2" w:rsidR="0073121F" w:rsidRPr="00890B20" w:rsidRDefault="006134EB" w:rsidP="0073121F">
      <w:pPr>
        <w:pStyle w:val="Heading3"/>
        <w:rPr>
          <w:color w:val="000000" w:themeColor="text1"/>
        </w:rPr>
      </w:pPr>
      <w:bookmarkStart w:id="289" w:name="_Toc216254245"/>
      <w:bookmarkStart w:id="290" w:name="_Toc216255493"/>
      <w:r w:rsidRPr="006134EB">
        <w:t>Sơ đồ tuần tự</w:t>
      </w:r>
      <w:r w:rsidRPr="00890B20">
        <w:rPr>
          <w:color w:val="000000" w:themeColor="text1"/>
        </w:rPr>
        <w:t xml:space="preserve"> </w:t>
      </w:r>
      <w:r w:rsidR="0073121F" w:rsidRPr="00890B20">
        <w:rPr>
          <w:color w:val="000000" w:themeColor="text1"/>
        </w:rPr>
        <w:t>chỉnh sửa vai trò</w:t>
      </w:r>
      <w:bookmarkEnd w:id="289"/>
      <w:bookmarkEnd w:id="290"/>
    </w:p>
    <w:p w14:paraId="79C93B43" w14:textId="68D04826" w:rsidR="0073121F" w:rsidRPr="00890B20" w:rsidRDefault="00850038" w:rsidP="003964EF">
      <w:pPr>
        <w:keepNext/>
        <w:jc w:val="center"/>
      </w:pPr>
      <w:r w:rsidRPr="00850038">
        <w:rPr>
          <w:noProof/>
          <w:lang w:val="en-US"/>
        </w:rPr>
        <w:drawing>
          <wp:inline distT="0" distB="0" distL="0" distR="0" wp14:anchorId="196CD9B6" wp14:editId="25415A32">
            <wp:extent cx="5456341" cy="1970690"/>
            <wp:effectExtent l="0" t="0" r="0" b="0"/>
            <wp:docPr id="149167778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77788" name="Picture 1" descr="A diagram of a diagram&#10;&#10;AI-generated content may be incorrect."/>
                    <pic:cNvPicPr/>
                  </pic:nvPicPr>
                  <pic:blipFill>
                    <a:blip r:embed="rId82"/>
                    <a:stretch>
                      <a:fillRect/>
                    </a:stretch>
                  </pic:blipFill>
                  <pic:spPr>
                    <a:xfrm>
                      <a:off x="0" y="0"/>
                      <a:ext cx="5487444" cy="1981924"/>
                    </a:xfrm>
                    <a:prstGeom prst="rect">
                      <a:avLst/>
                    </a:prstGeom>
                  </pic:spPr>
                </pic:pic>
              </a:graphicData>
            </a:graphic>
          </wp:inline>
        </w:drawing>
      </w:r>
    </w:p>
    <w:p w14:paraId="37F373A0" w14:textId="03B619B0" w:rsidR="0073121F" w:rsidRPr="00890B20" w:rsidRDefault="0073121F" w:rsidP="0073121F">
      <w:pPr>
        <w:pStyle w:val="Caption"/>
        <w:rPr>
          <w:lang w:val="vi-VN"/>
        </w:rPr>
      </w:pPr>
      <w:bookmarkStart w:id="291" w:name="_Toc21625435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52</w:t>
      </w:r>
      <w:r w:rsidR="00804794">
        <w:rPr>
          <w:lang w:val="vi-VN"/>
        </w:rPr>
        <w:fldChar w:fldCharType="end"/>
      </w:r>
      <w:r w:rsidRPr="00890B20">
        <w:rPr>
          <w:lang w:val="vi-VN"/>
        </w:rPr>
        <w:t xml:space="preserve"> Sơ đồ tuần tự chỉnh sửa vai trò</w:t>
      </w:r>
      <w:bookmarkEnd w:id="291"/>
    </w:p>
    <w:p w14:paraId="7051F09F" w14:textId="77777777" w:rsidR="00261B80" w:rsidRPr="00890B20" w:rsidRDefault="00261B80" w:rsidP="00261B80"/>
    <w:p w14:paraId="7110A8C7" w14:textId="2D724719" w:rsidR="0073121F" w:rsidRPr="00890B20" w:rsidRDefault="006134EB" w:rsidP="0073121F">
      <w:pPr>
        <w:pStyle w:val="Heading3"/>
      </w:pPr>
      <w:bookmarkStart w:id="292" w:name="_Toc216254246"/>
      <w:bookmarkStart w:id="293" w:name="_Toc216255494"/>
      <w:r w:rsidRPr="006134EB">
        <w:lastRenderedPageBreak/>
        <w:t>Sơ đồ tuần tự</w:t>
      </w:r>
      <w:r w:rsidRPr="00890B20">
        <w:t xml:space="preserve"> </w:t>
      </w:r>
      <w:r w:rsidR="0073121F" w:rsidRPr="00890B20">
        <w:t>xóa vai trò</w:t>
      </w:r>
      <w:bookmarkEnd w:id="292"/>
      <w:bookmarkEnd w:id="293"/>
    </w:p>
    <w:p w14:paraId="0AA14FE6" w14:textId="0B53EB13" w:rsidR="004E1C8E" w:rsidRPr="00890B20" w:rsidRDefault="00850038" w:rsidP="003964EF">
      <w:pPr>
        <w:keepNext/>
      </w:pPr>
      <w:r w:rsidRPr="00850038">
        <w:rPr>
          <w:noProof/>
          <w:lang w:val="en-US"/>
        </w:rPr>
        <w:drawing>
          <wp:inline distT="0" distB="0" distL="0" distR="0" wp14:anchorId="2D6DE682" wp14:editId="56945DE7">
            <wp:extent cx="5721720" cy="1986455"/>
            <wp:effectExtent l="0" t="0" r="0" b="0"/>
            <wp:docPr id="97286993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69932" name="Picture 1" descr="A diagram of a diagram&#10;&#10;AI-generated content may be incorrect."/>
                    <pic:cNvPicPr/>
                  </pic:nvPicPr>
                  <pic:blipFill>
                    <a:blip r:embed="rId83"/>
                    <a:stretch>
                      <a:fillRect/>
                    </a:stretch>
                  </pic:blipFill>
                  <pic:spPr>
                    <a:xfrm>
                      <a:off x="0" y="0"/>
                      <a:ext cx="5722224" cy="1986630"/>
                    </a:xfrm>
                    <a:prstGeom prst="rect">
                      <a:avLst/>
                    </a:prstGeom>
                  </pic:spPr>
                </pic:pic>
              </a:graphicData>
            </a:graphic>
          </wp:inline>
        </w:drawing>
      </w:r>
    </w:p>
    <w:p w14:paraId="5C6ACE17" w14:textId="28032416" w:rsidR="00E34666" w:rsidRDefault="004E1C8E" w:rsidP="004E1C8E">
      <w:pPr>
        <w:pStyle w:val="Caption"/>
        <w:rPr>
          <w:lang w:val="vi-VN"/>
        </w:rPr>
      </w:pPr>
      <w:bookmarkStart w:id="294" w:name="_Toc21625435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53</w:t>
      </w:r>
      <w:r w:rsidR="00804794">
        <w:rPr>
          <w:lang w:val="vi-VN"/>
        </w:rPr>
        <w:fldChar w:fldCharType="end"/>
      </w:r>
      <w:r w:rsidRPr="00890B20">
        <w:rPr>
          <w:lang w:val="vi-VN"/>
        </w:rPr>
        <w:t xml:space="preserve"> Sơ đồ tuần tự xóa vai trò</w:t>
      </w:r>
      <w:bookmarkEnd w:id="294"/>
    </w:p>
    <w:p w14:paraId="0A604A29" w14:textId="0C874027" w:rsidR="00E34666" w:rsidRPr="003964EF" w:rsidRDefault="00E34666">
      <w:pPr>
        <w:spacing w:before="0" w:line="240" w:lineRule="auto"/>
        <w:ind w:firstLine="0"/>
        <w:jc w:val="left"/>
        <w:rPr>
          <w:bCs/>
          <w:sz w:val="26"/>
          <w:szCs w:val="20"/>
          <w:lang w:val="en-US"/>
        </w:rPr>
      </w:pPr>
    </w:p>
    <w:p w14:paraId="043E7FDF" w14:textId="74821B5D" w:rsidR="004E1C8E" w:rsidRPr="006134EB" w:rsidRDefault="006134EB" w:rsidP="00E34666">
      <w:pPr>
        <w:pStyle w:val="Heading3"/>
      </w:pPr>
      <w:bookmarkStart w:id="295" w:name="_Toc216254247"/>
      <w:bookmarkStart w:id="296" w:name="_Toc216255495"/>
      <w:r w:rsidRPr="006134EB">
        <w:t>Sơ đồ tuần tự x</w:t>
      </w:r>
      <w:r w:rsidR="00E34666" w:rsidRPr="006134EB">
        <w:t>em danh sách danh mục</w:t>
      </w:r>
      <w:bookmarkEnd w:id="295"/>
      <w:bookmarkEnd w:id="296"/>
    </w:p>
    <w:p w14:paraId="0D014437" w14:textId="7F904590" w:rsidR="00E34666" w:rsidRDefault="006B476C" w:rsidP="003964EF">
      <w:pPr>
        <w:keepNext/>
        <w:jc w:val="center"/>
      </w:pPr>
      <w:r w:rsidRPr="006B476C">
        <w:rPr>
          <w:noProof/>
          <w:lang w:val="en-US"/>
        </w:rPr>
        <w:drawing>
          <wp:inline distT="0" distB="0" distL="0" distR="0" wp14:anchorId="5CC99494" wp14:editId="13123880">
            <wp:extent cx="5197130" cy="2020186"/>
            <wp:effectExtent l="0" t="0" r="3810" b="0"/>
            <wp:docPr id="79573873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38735" name="Picture 1" descr="A diagram of a project&#10;&#10;AI-generated content may be incorrect."/>
                    <pic:cNvPicPr/>
                  </pic:nvPicPr>
                  <pic:blipFill>
                    <a:blip r:embed="rId84"/>
                    <a:stretch>
                      <a:fillRect/>
                    </a:stretch>
                  </pic:blipFill>
                  <pic:spPr>
                    <a:xfrm>
                      <a:off x="0" y="0"/>
                      <a:ext cx="5219368" cy="2028830"/>
                    </a:xfrm>
                    <a:prstGeom prst="rect">
                      <a:avLst/>
                    </a:prstGeom>
                  </pic:spPr>
                </pic:pic>
              </a:graphicData>
            </a:graphic>
          </wp:inline>
        </w:drawing>
      </w:r>
    </w:p>
    <w:p w14:paraId="55D11AF7" w14:textId="091969B0" w:rsidR="00E34666" w:rsidRPr="005C5B44" w:rsidRDefault="00E34666" w:rsidP="00820B82">
      <w:pPr>
        <w:pStyle w:val="Caption"/>
        <w:rPr>
          <w:lang w:val="vi-VN"/>
        </w:rPr>
      </w:pPr>
      <w:bookmarkStart w:id="297" w:name="_Toc216254356"/>
      <w:r w:rsidRPr="00E34666">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54</w:t>
      </w:r>
      <w:r w:rsidR="00804794">
        <w:rPr>
          <w:lang w:val="vi-VN"/>
        </w:rPr>
        <w:fldChar w:fldCharType="end"/>
      </w:r>
      <w:r w:rsidRPr="00E34666">
        <w:rPr>
          <w:lang w:val="vi-VN"/>
        </w:rPr>
        <w:t xml:space="preserve"> Sơ đồ tuần tự xem danh sách danh mục sản phẩm</w:t>
      </w:r>
      <w:bookmarkEnd w:id="297"/>
    </w:p>
    <w:p w14:paraId="01D0A239" w14:textId="77777777" w:rsidR="005B2450" w:rsidRPr="005C5B44" w:rsidRDefault="005B2450" w:rsidP="005B2450"/>
    <w:p w14:paraId="392D27EB" w14:textId="2D0D9ED1" w:rsidR="0067677E" w:rsidRPr="00890B20" w:rsidRDefault="006134EB" w:rsidP="0067677E">
      <w:pPr>
        <w:pStyle w:val="Heading3"/>
      </w:pPr>
      <w:bookmarkStart w:id="298" w:name="_Toc216254248"/>
      <w:bookmarkStart w:id="299" w:name="_Toc216255496"/>
      <w:r w:rsidRPr="006134EB">
        <w:t>Sơ đồ tuần tự</w:t>
      </w:r>
      <w:r w:rsidRPr="00890B20">
        <w:t xml:space="preserve"> </w:t>
      </w:r>
      <w:r w:rsidR="0067677E" w:rsidRPr="00890B20">
        <w:t>thêm mới danh mục sản phẩm</w:t>
      </w:r>
      <w:bookmarkEnd w:id="298"/>
      <w:bookmarkEnd w:id="299"/>
    </w:p>
    <w:p w14:paraId="146136BE" w14:textId="185FCA77" w:rsidR="0067677E" w:rsidRPr="00890B20" w:rsidRDefault="008E375A" w:rsidP="003964EF">
      <w:pPr>
        <w:keepNext/>
      </w:pPr>
      <w:r w:rsidRPr="008E375A">
        <w:rPr>
          <w:noProof/>
          <w:lang w:val="en-US"/>
        </w:rPr>
        <w:drawing>
          <wp:inline distT="0" distB="0" distL="0" distR="0" wp14:anchorId="2DE6F6D9" wp14:editId="0AD0EFAC">
            <wp:extent cx="5423338" cy="2068620"/>
            <wp:effectExtent l="0" t="0" r="6350" b="8255"/>
            <wp:docPr id="2292504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50463" name="Picture 1" descr="A diagram of a diagram&#10;&#10;AI-generated content may be incorrect."/>
                    <pic:cNvPicPr/>
                  </pic:nvPicPr>
                  <pic:blipFill>
                    <a:blip r:embed="rId85"/>
                    <a:stretch>
                      <a:fillRect/>
                    </a:stretch>
                  </pic:blipFill>
                  <pic:spPr>
                    <a:xfrm>
                      <a:off x="0" y="0"/>
                      <a:ext cx="5426715" cy="2069908"/>
                    </a:xfrm>
                    <a:prstGeom prst="rect">
                      <a:avLst/>
                    </a:prstGeom>
                  </pic:spPr>
                </pic:pic>
              </a:graphicData>
            </a:graphic>
          </wp:inline>
        </w:drawing>
      </w:r>
    </w:p>
    <w:p w14:paraId="707DDEBA" w14:textId="0DE2E7F7" w:rsidR="0067677E" w:rsidRPr="005C5B44" w:rsidRDefault="0067677E" w:rsidP="0067677E">
      <w:pPr>
        <w:pStyle w:val="Caption"/>
        <w:rPr>
          <w:lang w:val="vi-VN"/>
        </w:rPr>
      </w:pPr>
      <w:bookmarkStart w:id="300" w:name="_Toc21625435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55</w:t>
      </w:r>
      <w:r w:rsidR="00804794">
        <w:rPr>
          <w:lang w:val="vi-VN"/>
        </w:rPr>
        <w:fldChar w:fldCharType="end"/>
      </w:r>
      <w:r w:rsidRPr="00890B20">
        <w:rPr>
          <w:lang w:val="vi-VN"/>
        </w:rPr>
        <w:t xml:space="preserve"> Sơ đồ tuần tự thêm mới danh mục sản phẩm</w:t>
      </w:r>
      <w:bookmarkEnd w:id="300"/>
    </w:p>
    <w:p w14:paraId="6C8AE7AF" w14:textId="77777777" w:rsidR="005B2450" w:rsidRPr="005C5B44" w:rsidRDefault="005B2450" w:rsidP="005B2450"/>
    <w:p w14:paraId="05F6428E" w14:textId="22F8752F" w:rsidR="0067677E" w:rsidRPr="00890B20" w:rsidRDefault="006134EB" w:rsidP="0067677E">
      <w:pPr>
        <w:pStyle w:val="Heading3"/>
      </w:pPr>
      <w:bookmarkStart w:id="301" w:name="_Toc216254249"/>
      <w:bookmarkStart w:id="302" w:name="_Toc216255497"/>
      <w:r w:rsidRPr="006134EB">
        <w:t>Sơ đồ tuần tự</w:t>
      </w:r>
      <w:r w:rsidRPr="00890B20">
        <w:t xml:space="preserve"> </w:t>
      </w:r>
      <w:r w:rsidR="0067677E" w:rsidRPr="00890B20">
        <w:t>chỉnh sửa danh mục sản phẩm</w:t>
      </w:r>
      <w:bookmarkEnd w:id="301"/>
      <w:bookmarkEnd w:id="302"/>
    </w:p>
    <w:p w14:paraId="5363E64D" w14:textId="5E310A5F" w:rsidR="0067677E" w:rsidRPr="00890B20" w:rsidRDefault="008E375A" w:rsidP="00BE16B8">
      <w:pPr>
        <w:keepNext/>
        <w:jc w:val="center"/>
      </w:pPr>
      <w:r w:rsidRPr="008E375A">
        <w:rPr>
          <w:noProof/>
          <w:lang w:val="en-US"/>
        </w:rPr>
        <w:drawing>
          <wp:inline distT="0" distB="0" distL="0" distR="0" wp14:anchorId="1A67CD42" wp14:editId="281C9421">
            <wp:extent cx="5580380" cy="2146935"/>
            <wp:effectExtent l="0" t="0" r="1270" b="5715"/>
            <wp:docPr id="27641873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18730" name="Picture 1" descr="A diagram of a diagram&#10;&#10;AI-generated content may be incorrect."/>
                    <pic:cNvPicPr/>
                  </pic:nvPicPr>
                  <pic:blipFill>
                    <a:blip r:embed="rId86"/>
                    <a:stretch>
                      <a:fillRect/>
                    </a:stretch>
                  </pic:blipFill>
                  <pic:spPr>
                    <a:xfrm>
                      <a:off x="0" y="0"/>
                      <a:ext cx="5580380" cy="2146935"/>
                    </a:xfrm>
                    <a:prstGeom prst="rect">
                      <a:avLst/>
                    </a:prstGeom>
                  </pic:spPr>
                </pic:pic>
              </a:graphicData>
            </a:graphic>
          </wp:inline>
        </w:drawing>
      </w:r>
    </w:p>
    <w:p w14:paraId="3A86F1F6" w14:textId="0D372E77" w:rsidR="0067677E" w:rsidRPr="00890B20" w:rsidRDefault="0067677E" w:rsidP="0067677E">
      <w:pPr>
        <w:pStyle w:val="Caption"/>
        <w:rPr>
          <w:lang w:val="vi-VN"/>
        </w:rPr>
      </w:pPr>
      <w:bookmarkStart w:id="303" w:name="_Toc21625435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56</w:t>
      </w:r>
      <w:r w:rsidR="00804794">
        <w:rPr>
          <w:lang w:val="vi-VN"/>
        </w:rPr>
        <w:fldChar w:fldCharType="end"/>
      </w:r>
      <w:r w:rsidRPr="00890B20">
        <w:rPr>
          <w:lang w:val="vi-VN"/>
        </w:rPr>
        <w:t xml:space="preserve"> Sơ đồ tuần tự chỉnh sửa danh mục sản phẩm</w:t>
      </w:r>
      <w:bookmarkEnd w:id="303"/>
    </w:p>
    <w:p w14:paraId="65FD49F9" w14:textId="77777777" w:rsidR="0067677E" w:rsidRPr="00890B20" w:rsidRDefault="0067677E" w:rsidP="0067677E"/>
    <w:p w14:paraId="3167DCE6" w14:textId="6E418386" w:rsidR="0067677E" w:rsidRPr="00890B20" w:rsidRDefault="006134EB" w:rsidP="0067677E">
      <w:pPr>
        <w:pStyle w:val="Heading3"/>
      </w:pPr>
      <w:bookmarkStart w:id="304" w:name="_Toc216254250"/>
      <w:bookmarkStart w:id="305" w:name="_Toc216255498"/>
      <w:r w:rsidRPr="006134EB">
        <w:t>Sơ đồ tuần tự</w:t>
      </w:r>
      <w:r w:rsidRPr="00890B20">
        <w:t xml:space="preserve"> </w:t>
      </w:r>
      <w:r w:rsidR="0067677E" w:rsidRPr="00890B20">
        <w:t>xóa danh mục sản phẩm</w:t>
      </w:r>
      <w:bookmarkEnd w:id="304"/>
      <w:bookmarkEnd w:id="305"/>
      <w:r w:rsidR="00EC7E70" w:rsidRPr="00E00345">
        <w:br/>
      </w:r>
    </w:p>
    <w:p w14:paraId="7892446F" w14:textId="78C8AC7B" w:rsidR="0067677E" w:rsidRPr="00890B20" w:rsidRDefault="006C0DED" w:rsidP="00BE16B8">
      <w:pPr>
        <w:keepNext/>
        <w:jc w:val="center"/>
      </w:pPr>
      <w:r w:rsidRPr="006C0DED">
        <w:rPr>
          <w:noProof/>
          <w:lang w:val="en-US"/>
        </w:rPr>
        <w:drawing>
          <wp:inline distT="0" distB="0" distL="0" distR="0" wp14:anchorId="458DEF02" wp14:editId="78A12BDA">
            <wp:extent cx="4735319" cy="1709737"/>
            <wp:effectExtent l="0" t="0" r="8255" b="5080"/>
            <wp:docPr id="10606263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26334" name="Picture 1" descr="A diagram of a diagram&#10;&#10;AI-generated content may be incorrect."/>
                    <pic:cNvPicPr/>
                  </pic:nvPicPr>
                  <pic:blipFill>
                    <a:blip r:embed="rId87"/>
                    <a:stretch>
                      <a:fillRect/>
                    </a:stretch>
                  </pic:blipFill>
                  <pic:spPr>
                    <a:xfrm>
                      <a:off x="0" y="0"/>
                      <a:ext cx="4741654" cy="1712024"/>
                    </a:xfrm>
                    <a:prstGeom prst="rect">
                      <a:avLst/>
                    </a:prstGeom>
                  </pic:spPr>
                </pic:pic>
              </a:graphicData>
            </a:graphic>
          </wp:inline>
        </w:drawing>
      </w:r>
    </w:p>
    <w:p w14:paraId="1E585136" w14:textId="1A670EB3" w:rsidR="0067677E" w:rsidRPr="00EC7E70" w:rsidRDefault="0067677E" w:rsidP="0067677E">
      <w:pPr>
        <w:pStyle w:val="Caption"/>
        <w:rPr>
          <w:lang w:val="vi-VN"/>
        </w:rPr>
      </w:pPr>
      <w:bookmarkStart w:id="306" w:name="_Toc21625435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57</w:t>
      </w:r>
      <w:r w:rsidR="00804794">
        <w:rPr>
          <w:lang w:val="vi-VN"/>
        </w:rPr>
        <w:fldChar w:fldCharType="end"/>
      </w:r>
      <w:r w:rsidRPr="00890B20">
        <w:rPr>
          <w:lang w:val="vi-VN"/>
        </w:rPr>
        <w:t xml:space="preserve"> Sơ đồ tuần tự xóa danh mục sản phẩm</w:t>
      </w:r>
      <w:bookmarkEnd w:id="306"/>
    </w:p>
    <w:p w14:paraId="0C933A8E" w14:textId="77777777" w:rsidR="006134EB" w:rsidRPr="00EC7E70" w:rsidRDefault="006134EB" w:rsidP="006134EB"/>
    <w:p w14:paraId="005B3BA2" w14:textId="49E93850" w:rsidR="00E34666" w:rsidRPr="00F85BA6" w:rsidRDefault="006134EB" w:rsidP="00871AA8">
      <w:pPr>
        <w:pStyle w:val="Heading3"/>
      </w:pPr>
      <w:bookmarkStart w:id="307" w:name="_Toc216254251"/>
      <w:bookmarkStart w:id="308" w:name="_Toc216255499"/>
      <w:r w:rsidRPr="00871AA8">
        <w:lastRenderedPageBreak/>
        <w:t>Sơ đồ tuần tự xem danh sách sản phẩm</w:t>
      </w:r>
      <w:bookmarkEnd w:id="307"/>
      <w:bookmarkEnd w:id="308"/>
    </w:p>
    <w:p w14:paraId="02DADAAB" w14:textId="77777777" w:rsidR="00F85BA6" w:rsidRDefault="00F85BA6" w:rsidP="00D45A9E">
      <w:pPr>
        <w:keepNext/>
        <w:jc w:val="center"/>
      </w:pPr>
      <w:r w:rsidRPr="00F85BA6">
        <w:rPr>
          <w:noProof/>
          <w:lang w:val="en-US"/>
        </w:rPr>
        <w:drawing>
          <wp:inline distT="0" distB="0" distL="0" distR="0" wp14:anchorId="29F3A55C" wp14:editId="4DBDF5C1">
            <wp:extent cx="5821646" cy="2349062"/>
            <wp:effectExtent l="0" t="0" r="8255" b="0"/>
            <wp:docPr id="21437873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87304" name="Picture 1" descr="A diagram of a diagram&#10;&#10;AI-generated content may be incorrect."/>
                    <pic:cNvPicPr/>
                  </pic:nvPicPr>
                  <pic:blipFill>
                    <a:blip r:embed="rId88"/>
                    <a:stretch>
                      <a:fillRect/>
                    </a:stretch>
                  </pic:blipFill>
                  <pic:spPr>
                    <a:xfrm>
                      <a:off x="0" y="0"/>
                      <a:ext cx="5823011" cy="2349613"/>
                    </a:xfrm>
                    <a:prstGeom prst="rect">
                      <a:avLst/>
                    </a:prstGeom>
                  </pic:spPr>
                </pic:pic>
              </a:graphicData>
            </a:graphic>
          </wp:inline>
        </w:drawing>
      </w:r>
    </w:p>
    <w:p w14:paraId="2F7204B3" w14:textId="2365CFD4" w:rsidR="00F85BA6" w:rsidRDefault="00F85BA6" w:rsidP="00F85BA6">
      <w:pPr>
        <w:pStyle w:val="Caption"/>
      </w:pPr>
      <w:bookmarkStart w:id="309" w:name="_Toc216254360"/>
      <w:r w:rsidRPr="00B004E3">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58</w:t>
      </w:r>
      <w:r w:rsidR="00804794">
        <w:rPr>
          <w:lang w:val="vi-VN"/>
        </w:rPr>
        <w:fldChar w:fldCharType="end"/>
      </w:r>
      <w:r w:rsidRPr="00B004E3">
        <w:rPr>
          <w:lang w:val="vi-VN"/>
        </w:rPr>
        <w:t xml:space="preserve"> Sơ đồ tuần tự xem danh sách sản phẩm</w:t>
      </w:r>
      <w:bookmarkEnd w:id="309"/>
    </w:p>
    <w:p w14:paraId="76ED8DB3" w14:textId="77777777" w:rsidR="00A463FE" w:rsidRPr="00A463FE" w:rsidRDefault="00A463FE" w:rsidP="00A463FE">
      <w:pPr>
        <w:rPr>
          <w:lang w:val="en-US"/>
        </w:rPr>
      </w:pPr>
    </w:p>
    <w:p w14:paraId="454AA309" w14:textId="14EA79AD" w:rsidR="0073121F" w:rsidRPr="00890B20" w:rsidRDefault="006134EB" w:rsidP="0073121F">
      <w:pPr>
        <w:pStyle w:val="Heading3"/>
      </w:pPr>
      <w:bookmarkStart w:id="310" w:name="_Toc216254252"/>
      <w:bookmarkStart w:id="311" w:name="_Toc216255500"/>
      <w:r w:rsidRPr="006134EB">
        <w:t>Sơ đồ tuần tự</w:t>
      </w:r>
      <w:r w:rsidR="0073121F" w:rsidRPr="00890B20">
        <w:t xml:space="preserve"> thêm mới sản phẩm</w:t>
      </w:r>
      <w:bookmarkEnd w:id="310"/>
      <w:bookmarkEnd w:id="311"/>
    </w:p>
    <w:p w14:paraId="5B5D61B7" w14:textId="06D37E20" w:rsidR="0073121F" w:rsidRPr="00890B20" w:rsidRDefault="0085139C" w:rsidP="00D45A9E">
      <w:pPr>
        <w:keepNext/>
      </w:pPr>
      <w:r w:rsidRPr="0085139C">
        <w:rPr>
          <w:noProof/>
          <w:lang w:val="en-US"/>
        </w:rPr>
        <w:drawing>
          <wp:inline distT="0" distB="0" distL="0" distR="0" wp14:anchorId="7A9A3390" wp14:editId="185C96D4">
            <wp:extent cx="5885613" cy="2364827"/>
            <wp:effectExtent l="0" t="0" r="1270" b="0"/>
            <wp:docPr id="2893863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86300" name="Picture 1" descr="A diagram of a diagram&#10;&#10;AI-generated content may be incorrect."/>
                    <pic:cNvPicPr/>
                  </pic:nvPicPr>
                  <pic:blipFill>
                    <a:blip r:embed="rId89"/>
                    <a:stretch>
                      <a:fillRect/>
                    </a:stretch>
                  </pic:blipFill>
                  <pic:spPr>
                    <a:xfrm>
                      <a:off x="0" y="0"/>
                      <a:ext cx="5889338" cy="2366324"/>
                    </a:xfrm>
                    <a:prstGeom prst="rect">
                      <a:avLst/>
                    </a:prstGeom>
                  </pic:spPr>
                </pic:pic>
              </a:graphicData>
            </a:graphic>
          </wp:inline>
        </w:drawing>
      </w:r>
    </w:p>
    <w:p w14:paraId="287A9454" w14:textId="360F472D" w:rsidR="0073121F" w:rsidRPr="00890B20" w:rsidRDefault="0073121F" w:rsidP="0073121F">
      <w:pPr>
        <w:pStyle w:val="Caption"/>
        <w:rPr>
          <w:lang w:val="vi-VN"/>
        </w:rPr>
      </w:pPr>
      <w:bookmarkStart w:id="312" w:name="_Toc21625436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59</w:t>
      </w:r>
      <w:r w:rsidR="00804794">
        <w:rPr>
          <w:lang w:val="vi-VN"/>
        </w:rPr>
        <w:fldChar w:fldCharType="end"/>
      </w:r>
      <w:r w:rsidRPr="00890B20">
        <w:rPr>
          <w:lang w:val="vi-VN"/>
        </w:rPr>
        <w:t xml:space="preserve"> Sơ đồ tuần tự thêm mới sản phẩm</w:t>
      </w:r>
      <w:bookmarkEnd w:id="312"/>
    </w:p>
    <w:p w14:paraId="7193479C" w14:textId="77777777" w:rsidR="00AF0BA8" w:rsidRPr="00890B20" w:rsidRDefault="00AF0BA8" w:rsidP="00AF0BA8"/>
    <w:p w14:paraId="0199351C" w14:textId="09EE8CDE" w:rsidR="0073121F" w:rsidRPr="00890B20" w:rsidRDefault="006134EB" w:rsidP="0073121F">
      <w:pPr>
        <w:pStyle w:val="Heading3"/>
      </w:pPr>
      <w:bookmarkStart w:id="313" w:name="_Toc216254253"/>
      <w:bookmarkStart w:id="314" w:name="_Toc216255501"/>
      <w:r w:rsidRPr="006134EB">
        <w:lastRenderedPageBreak/>
        <w:t>Sơ đồ tuần tự</w:t>
      </w:r>
      <w:r w:rsidRPr="00890B20">
        <w:t xml:space="preserve"> </w:t>
      </w:r>
      <w:r w:rsidR="0073121F" w:rsidRPr="00890B20">
        <w:t>chỉnh sửa thông tin sản phẩm</w:t>
      </w:r>
      <w:bookmarkEnd w:id="313"/>
      <w:bookmarkEnd w:id="314"/>
    </w:p>
    <w:p w14:paraId="6D97176F" w14:textId="43F38254" w:rsidR="0073121F" w:rsidRPr="00890B20" w:rsidRDefault="00083439" w:rsidP="00D45A9E">
      <w:pPr>
        <w:keepNext/>
      </w:pPr>
      <w:r w:rsidRPr="00083439">
        <w:rPr>
          <w:noProof/>
          <w:lang w:val="en-US"/>
        </w:rPr>
        <w:drawing>
          <wp:inline distT="0" distB="0" distL="0" distR="0" wp14:anchorId="6FDBB3DE" wp14:editId="59105B72">
            <wp:extent cx="5439104" cy="2335200"/>
            <wp:effectExtent l="0" t="0" r="0" b="8255"/>
            <wp:docPr id="316151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51728" name="Picture 1" descr="A screenshot of a computer&#10;&#10;AI-generated content may be incorrect."/>
                    <pic:cNvPicPr/>
                  </pic:nvPicPr>
                  <pic:blipFill>
                    <a:blip r:embed="rId90"/>
                    <a:stretch>
                      <a:fillRect/>
                    </a:stretch>
                  </pic:blipFill>
                  <pic:spPr>
                    <a:xfrm>
                      <a:off x="0" y="0"/>
                      <a:ext cx="5440469" cy="2335786"/>
                    </a:xfrm>
                    <a:prstGeom prst="rect">
                      <a:avLst/>
                    </a:prstGeom>
                  </pic:spPr>
                </pic:pic>
              </a:graphicData>
            </a:graphic>
          </wp:inline>
        </w:drawing>
      </w:r>
    </w:p>
    <w:p w14:paraId="586AFA3B" w14:textId="278F0A96" w:rsidR="0073121F" w:rsidRDefault="0073121F" w:rsidP="0073121F">
      <w:pPr>
        <w:pStyle w:val="Caption"/>
      </w:pPr>
      <w:bookmarkStart w:id="315" w:name="_Toc21625436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60</w:t>
      </w:r>
      <w:r w:rsidR="00804794">
        <w:rPr>
          <w:lang w:val="vi-VN"/>
        </w:rPr>
        <w:fldChar w:fldCharType="end"/>
      </w:r>
      <w:r w:rsidRPr="00890B20">
        <w:rPr>
          <w:lang w:val="vi-VN"/>
        </w:rPr>
        <w:t xml:space="preserve"> Sơ đồ tuần tự chỉnh sửa thông tin sản phẩm</w:t>
      </w:r>
      <w:bookmarkEnd w:id="315"/>
    </w:p>
    <w:p w14:paraId="19CCA317" w14:textId="77777777" w:rsidR="00A11162" w:rsidRPr="00A11162" w:rsidRDefault="00A11162" w:rsidP="00A11162">
      <w:pPr>
        <w:rPr>
          <w:lang w:val="en-US"/>
        </w:rPr>
      </w:pPr>
    </w:p>
    <w:p w14:paraId="1B0E8706" w14:textId="71A9EA9C" w:rsidR="0073121F" w:rsidRPr="00890B20" w:rsidRDefault="006134EB" w:rsidP="0073121F">
      <w:pPr>
        <w:pStyle w:val="Heading3"/>
      </w:pPr>
      <w:bookmarkStart w:id="316" w:name="_Toc216254254"/>
      <w:bookmarkStart w:id="317" w:name="_Toc216255502"/>
      <w:r w:rsidRPr="006134EB">
        <w:t>Sơ đồ tuần tự</w:t>
      </w:r>
      <w:r w:rsidRPr="00890B20">
        <w:t xml:space="preserve"> </w:t>
      </w:r>
      <w:r w:rsidR="0073121F" w:rsidRPr="00890B20">
        <w:t>xóa sản phẩm</w:t>
      </w:r>
      <w:bookmarkEnd w:id="316"/>
      <w:bookmarkEnd w:id="317"/>
    </w:p>
    <w:p w14:paraId="175E9FA3" w14:textId="24B36E9E" w:rsidR="0073121F" w:rsidRPr="00890B20" w:rsidRDefault="00B01AF0" w:rsidP="0073121F">
      <w:pPr>
        <w:keepNext/>
        <w:jc w:val="center"/>
      </w:pPr>
      <w:r w:rsidRPr="00B01AF0">
        <w:rPr>
          <w:noProof/>
          <w:lang w:val="en-US"/>
        </w:rPr>
        <w:drawing>
          <wp:inline distT="0" distB="0" distL="0" distR="0" wp14:anchorId="12A75F6B" wp14:editId="25639B27">
            <wp:extent cx="5438775" cy="2317730"/>
            <wp:effectExtent l="0" t="0" r="0" b="6985"/>
            <wp:docPr id="144917995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79958" name="Picture 1" descr="A diagram of a diagram&#10;&#10;AI-generated content may be incorrect."/>
                    <pic:cNvPicPr/>
                  </pic:nvPicPr>
                  <pic:blipFill>
                    <a:blip r:embed="rId91"/>
                    <a:stretch>
                      <a:fillRect/>
                    </a:stretch>
                  </pic:blipFill>
                  <pic:spPr>
                    <a:xfrm>
                      <a:off x="0" y="0"/>
                      <a:ext cx="5441855" cy="2319042"/>
                    </a:xfrm>
                    <a:prstGeom prst="rect">
                      <a:avLst/>
                    </a:prstGeom>
                  </pic:spPr>
                </pic:pic>
              </a:graphicData>
            </a:graphic>
          </wp:inline>
        </w:drawing>
      </w:r>
    </w:p>
    <w:p w14:paraId="241EFB5F" w14:textId="46742E51" w:rsidR="006B476C" w:rsidRDefault="0073121F" w:rsidP="0073121F">
      <w:pPr>
        <w:pStyle w:val="Caption"/>
        <w:rPr>
          <w:lang w:val="vi-VN"/>
        </w:rPr>
      </w:pPr>
      <w:bookmarkStart w:id="318" w:name="_Toc21625436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61</w:t>
      </w:r>
      <w:r w:rsidR="00804794">
        <w:rPr>
          <w:lang w:val="vi-VN"/>
        </w:rPr>
        <w:fldChar w:fldCharType="end"/>
      </w:r>
      <w:r w:rsidRPr="00890B20">
        <w:rPr>
          <w:lang w:val="vi-VN"/>
        </w:rPr>
        <w:t xml:space="preserve"> Sơ đồ tuần tự xóa sản phẩm</w:t>
      </w:r>
      <w:bookmarkEnd w:id="318"/>
    </w:p>
    <w:p w14:paraId="3646152D" w14:textId="77777777" w:rsidR="006B476C" w:rsidRDefault="006B476C">
      <w:pPr>
        <w:spacing w:before="0" w:line="240" w:lineRule="auto"/>
        <w:ind w:firstLine="0"/>
        <w:jc w:val="left"/>
        <w:rPr>
          <w:bCs/>
          <w:sz w:val="26"/>
          <w:szCs w:val="20"/>
        </w:rPr>
      </w:pPr>
      <w:r>
        <w:br w:type="page"/>
      </w:r>
    </w:p>
    <w:p w14:paraId="614C87EA" w14:textId="3A43ECA6" w:rsidR="0073121F" w:rsidRPr="006B476C" w:rsidRDefault="006134EB" w:rsidP="006B476C">
      <w:pPr>
        <w:pStyle w:val="Heading3"/>
      </w:pPr>
      <w:bookmarkStart w:id="319" w:name="_Toc216254255"/>
      <w:bookmarkStart w:id="320" w:name="_Toc216255503"/>
      <w:r w:rsidRPr="006134EB">
        <w:lastRenderedPageBreak/>
        <w:t>Sơ đồ tuần tự</w:t>
      </w:r>
      <w:r w:rsidRPr="006B476C">
        <w:t xml:space="preserve"> </w:t>
      </w:r>
      <w:r w:rsidRPr="007D6AFF">
        <w:t>x</w:t>
      </w:r>
      <w:r w:rsidR="006B476C" w:rsidRPr="006B476C">
        <w:t>em danh sách biến thể sản phẩm</w:t>
      </w:r>
      <w:bookmarkEnd w:id="319"/>
      <w:bookmarkEnd w:id="320"/>
      <w:r w:rsidR="006B476C" w:rsidRPr="006B476C">
        <w:t xml:space="preserve"> </w:t>
      </w:r>
    </w:p>
    <w:p w14:paraId="7E684C41" w14:textId="77777777" w:rsidR="006B476C" w:rsidRDefault="006B476C" w:rsidP="00D45A9E">
      <w:pPr>
        <w:keepNext/>
      </w:pPr>
      <w:r w:rsidRPr="006B476C">
        <w:rPr>
          <w:noProof/>
          <w:lang w:val="en-US"/>
        </w:rPr>
        <w:drawing>
          <wp:inline distT="0" distB="0" distL="0" distR="0" wp14:anchorId="7C60CFF7" wp14:editId="38BDDBF8">
            <wp:extent cx="5888165" cy="2380593"/>
            <wp:effectExtent l="0" t="0" r="0" b="1270"/>
            <wp:docPr id="62868843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88438" name="Picture 1" descr="A diagram of a project&#10;&#10;AI-generated content may be incorrect."/>
                    <pic:cNvPicPr/>
                  </pic:nvPicPr>
                  <pic:blipFill>
                    <a:blip r:embed="rId92"/>
                    <a:stretch>
                      <a:fillRect/>
                    </a:stretch>
                  </pic:blipFill>
                  <pic:spPr>
                    <a:xfrm>
                      <a:off x="0" y="0"/>
                      <a:ext cx="5899647" cy="2385235"/>
                    </a:xfrm>
                    <a:prstGeom prst="rect">
                      <a:avLst/>
                    </a:prstGeom>
                  </pic:spPr>
                </pic:pic>
              </a:graphicData>
            </a:graphic>
          </wp:inline>
        </w:drawing>
      </w:r>
    </w:p>
    <w:p w14:paraId="33C0ACAE" w14:textId="0B689901" w:rsidR="006B476C" w:rsidRPr="005C5B44" w:rsidRDefault="006B476C" w:rsidP="006B476C">
      <w:pPr>
        <w:pStyle w:val="Caption"/>
        <w:rPr>
          <w:lang w:val="vi-VN"/>
        </w:rPr>
      </w:pPr>
      <w:bookmarkStart w:id="321" w:name="_Toc216254364"/>
      <w:r w:rsidRPr="006B476C">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62</w:t>
      </w:r>
      <w:r w:rsidR="00804794">
        <w:rPr>
          <w:lang w:val="vi-VN"/>
        </w:rPr>
        <w:fldChar w:fldCharType="end"/>
      </w:r>
      <w:r w:rsidRPr="006B476C">
        <w:rPr>
          <w:lang w:val="vi-VN"/>
        </w:rPr>
        <w:t xml:space="preserve"> Sơ đồ tuần tự xem danh sách biến thể sản phẩm</w:t>
      </w:r>
      <w:bookmarkEnd w:id="321"/>
    </w:p>
    <w:p w14:paraId="4E6AB92F" w14:textId="77777777" w:rsidR="005B2450" w:rsidRPr="005C5B44" w:rsidRDefault="005B2450" w:rsidP="005B2450"/>
    <w:p w14:paraId="57446597" w14:textId="4C79B62C" w:rsidR="00A56C10" w:rsidRPr="00DB6013" w:rsidRDefault="007D6AFF" w:rsidP="0095389B">
      <w:pPr>
        <w:pStyle w:val="Heading3"/>
      </w:pPr>
      <w:bookmarkStart w:id="322" w:name="_Toc216254256"/>
      <w:bookmarkStart w:id="323" w:name="_Toc216255504"/>
      <w:r w:rsidRPr="006134EB">
        <w:t>Sơ đồ tuần tự</w:t>
      </w:r>
      <w:r w:rsidRPr="0095389B">
        <w:t xml:space="preserve"> </w:t>
      </w:r>
      <w:r w:rsidRPr="007D6AFF">
        <w:t>t</w:t>
      </w:r>
      <w:r w:rsidR="0095389B" w:rsidRPr="0095389B">
        <w:t>hêm mới biến thể sản phẩm</w:t>
      </w:r>
      <w:bookmarkEnd w:id="322"/>
      <w:bookmarkEnd w:id="323"/>
    </w:p>
    <w:p w14:paraId="124C8FFF" w14:textId="75DDDE71" w:rsidR="00DB6013" w:rsidRDefault="00F0288F" w:rsidP="00D45A9E">
      <w:pPr>
        <w:keepNext/>
      </w:pPr>
      <w:r w:rsidRPr="00F0288F">
        <w:rPr>
          <w:noProof/>
          <w:lang w:val="en-US"/>
        </w:rPr>
        <w:drawing>
          <wp:inline distT="0" distB="0" distL="0" distR="0" wp14:anchorId="5BAB9C25" wp14:editId="51ECD381">
            <wp:extent cx="5950575" cy="2506717"/>
            <wp:effectExtent l="0" t="0" r="0" b="8255"/>
            <wp:docPr id="1482557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57890" name="Picture 1" descr="A screenshot of a computer&#10;&#10;AI-generated content may be incorrect."/>
                    <pic:cNvPicPr/>
                  </pic:nvPicPr>
                  <pic:blipFill>
                    <a:blip r:embed="rId93"/>
                    <a:stretch>
                      <a:fillRect/>
                    </a:stretch>
                  </pic:blipFill>
                  <pic:spPr>
                    <a:xfrm>
                      <a:off x="0" y="0"/>
                      <a:ext cx="5961850" cy="2511467"/>
                    </a:xfrm>
                    <a:prstGeom prst="rect">
                      <a:avLst/>
                    </a:prstGeom>
                  </pic:spPr>
                </pic:pic>
              </a:graphicData>
            </a:graphic>
          </wp:inline>
        </w:drawing>
      </w:r>
    </w:p>
    <w:p w14:paraId="07D51F99" w14:textId="6E192659" w:rsidR="00DB6013" w:rsidRDefault="00DB6013" w:rsidP="00DB6013">
      <w:pPr>
        <w:pStyle w:val="Caption"/>
        <w:rPr>
          <w:lang w:val="vi-VN"/>
        </w:rPr>
      </w:pPr>
      <w:bookmarkStart w:id="324" w:name="_Toc216254365"/>
      <w:r w:rsidRPr="00DB6013">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63</w:t>
      </w:r>
      <w:r w:rsidR="00804794">
        <w:rPr>
          <w:lang w:val="vi-VN"/>
        </w:rPr>
        <w:fldChar w:fldCharType="end"/>
      </w:r>
      <w:r w:rsidRPr="00DB6013">
        <w:rPr>
          <w:lang w:val="vi-VN"/>
        </w:rPr>
        <w:t xml:space="preserve"> Sơ đồ tuần tự thêm mới biến thể sản phẩm</w:t>
      </w:r>
      <w:bookmarkEnd w:id="324"/>
    </w:p>
    <w:p w14:paraId="0655FFB6" w14:textId="77777777" w:rsidR="00DB6013" w:rsidRDefault="00DB6013">
      <w:pPr>
        <w:spacing w:before="0" w:line="240" w:lineRule="auto"/>
        <w:ind w:firstLine="0"/>
        <w:jc w:val="left"/>
        <w:rPr>
          <w:bCs/>
          <w:sz w:val="26"/>
          <w:szCs w:val="20"/>
        </w:rPr>
      </w:pPr>
      <w:r>
        <w:br w:type="page"/>
      </w:r>
    </w:p>
    <w:p w14:paraId="6A1E5B18" w14:textId="3C83D909" w:rsidR="0095389B" w:rsidRPr="00DB6013" w:rsidRDefault="007D6AFF" w:rsidP="00DB6013">
      <w:pPr>
        <w:pStyle w:val="Heading3"/>
      </w:pPr>
      <w:bookmarkStart w:id="325" w:name="_Toc216254257"/>
      <w:bookmarkStart w:id="326" w:name="_Toc216255505"/>
      <w:r w:rsidRPr="006134EB">
        <w:lastRenderedPageBreak/>
        <w:t>Sơ đồ tuần tự</w:t>
      </w:r>
      <w:r w:rsidRPr="00DB6013">
        <w:t xml:space="preserve"> </w:t>
      </w:r>
      <w:r w:rsidRPr="0087609D">
        <w:t>c</w:t>
      </w:r>
      <w:r w:rsidR="00DB6013" w:rsidRPr="00DB6013">
        <w:t>hỉnh sửa biến thể sản phẩm</w:t>
      </w:r>
      <w:bookmarkEnd w:id="325"/>
      <w:bookmarkEnd w:id="326"/>
    </w:p>
    <w:p w14:paraId="7AD3EE0A" w14:textId="4B55C87A" w:rsidR="00DB6013" w:rsidRDefault="00C7021E" w:rsidP="00D45A9E">
      <w:pPr>
        <w:keepNext/>
      </w:pPr>
      <w:r w:rsidRPr="00C7021E">
        <w:rPr>
          <w:noProof/>
          <w:lang w:val="en-US"/>
        </w:rPr>
        <w:drawing>
          <wp:inline distT="0" distB="0" distL="0" distR="0" wp14:anchorId="34F8C451" wp14:editId="29011955">
            <wp:extent cx="5308326" cy="2207172"/>
            <wp:effectExtent l="0" t="0" r="6985" b="3175"/>
            <wp:docPr id="2001223653" name="Picture 1" descr="A diagram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23653" name="Picture 1" descr="A diagram with blue dots and lines&#10;&#10;AI-generated content may be incorrect."/>
                    <pic:cNvPicPr/>
                  </pic:nvPicPr>
                  <pic:blipFill>
                    <a:blip r:embed="rId94"/>
                    <a:stretch>
                      <a:fillRect/>
                    </a:stretch>
                  </pic:blipFill>
                  <pic:spPr>
                    <a:xfrm>
                      <a:off x="0" y="0"/>
                      <a:ext cx="5316036" cy="2210378"/>
                    </a:xfrm>
                    <a:prstGeom prst="rect">
                      <a:avLst/>
                    </a:prstGeom>
                  </pic:spPr>
                </pic:pic>
              </a:graphicData>
            </a:graphic>
          </wp:inline>
        </w:drawing>
      </w:r>
    </w:p>
    <w:p w14:paraId="4C1B07F0" w14:textId="7D76D29F" w:rsidR="00DB6013" w:rsidRPr="00BA663E" w:rsidRDefault="00DB6013" w:rsidP="00DB6013">
      <w:pPr>
        <w:pStyle w:val="Caption"/>
        <w:rPr>
          <w:lang w:val="vi-VN"/>
        </w:rPr>
      </w:pPr>
      <w:bookmarkStart w:id="327" w:name="_Toc216254366"/>
      <w:r w:rsidRPr="00DB6013">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64</w:t>
      </w:r>
      <w:r w:rsidR="00804794">
        <w:rPr>
          <w:lang w:val="vi-VN"/>
        </w:rPr>
        <w:fldChar w:fldCharType="end"/>
      </w:r>
      <w:r w:rsidRPr="00DB6013">
        <w:rPr>
          <w:lang w:val="vi-VN"/>
        </w:rPr>
        <w:t xml:space="preserve"> Sơ đồ tuần tự chỉnh sửa biến thể sản phẩm</w:t>
      </w:r>
      <w:bookmarkEnd w:id="327"/>
    </w:p>
    <w:p w14:paraId="4AD27E76" w14:textId="77777777" w:rsidR="005B2450" w:rsidRPr="00BA663E" w:rsidRDefault="005B2450" w:rsidP="005B2450"/>
    <w:p w14:paraId="5E2BB6C6" w14:textId="6418D666" w:rsidR="00B004E3" w:rsidRPr="00B004E3" w:rsidRDefault="0087609D" w:rsidP="00B004E3">
      <w:pPr>
        <w:pStyle w:val="Heading3"/>
      </w:pPr>
      <w:bookmarkStart w:id="328" w:name="_Toc216254258"/>
      <w:bookmarkStart w:id="329" w:name="_Toc216255506"/>
      <w:r w:rsidRPr="006134EB">
        <w:t>Sơ đồ tuần tự</w:t>
      </w:r>
      <w:r w:rsidRPr="00DB6013">
        <w:t xml:space="preserve"> </w:t>
      </w:r>
      <w:r w:rsidRPr="00ED0B4D">
        <w:t>x</w:t>
      </w:r>
      <w:r w:rsidR="00DB6013" w:rsidRPr="00DB6013">
        <w:t>óa biến thể sản phẩm</w:t>
      </w:r>
      <w:bookmarkEnd w:id="328"/>
      <w:bookmarkEnd w:id="329"/>
    </w:p>
    <w:p w14:paraId="3CF3B4B2" w14:textId="75B31E1F" w:rsidR="00B004E3" w:rsidRPr="00B004E3" w:rsidRDefault="00E07A86" w:rsidP="00D45A9E">
      <w:pPr>
        <w:jc w:val="center"/>
        <w:rPr>
          <w:lang w:val="en-US"/>
        </w:rPr>
      </w:pPr>
      <w:r w:rsidRPr="00E07A86">
        <w:rPr>
          <w:noProof/>
          <w:lang w:val="en-US"/>
        </w:rPr>
        <w:drawing>
          <wp:inline distT="0" distB="0" distL="0" distR="0" wp14:anchorId="73977129" wp14:editId="0A002960">
            <wp:extent cx="5249918" cy="2095666"/>
            <wp:effectExtent l="0" t="0" r="8255" b="0"/>
            <wp:docPr id="20488226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22647" name="Picture 1" descr="A diagram of a diagram&#10;&#10;AI-generated content may be incorrect."/>
                    <pic:cNvPicPr/>
                  </pic:nvPicPr>
                  <pic:blipFill>
                    <a:blip r:embed="rId95"/>
                    <a:stretch>
                      <a:fillRect/>
                    </a:stretch>
                  </pic:blipFill>
                  <pic:spPr>
                    <a:xfrm>
                      <a:off x="0" y="0"/>
                      <a:ext cx="5262710" cy="2100772"/>
                    </a:xfrm>
                    <a:prstGeom prst="rect">
                      <a:avLst/>
                    </a:prstGeom>
                  </pic:spPr>
                </pic:pic>
              </a:graphicData>
            </a:graphic>
          </wp:inline>
        </w:drawing>
      </w:r>
    </w:p>
    <w:p w14:paraId="55867EAE" w14:textId="54F4FF45" w:rsidR="00DB6013" w:rsidRDefault="00DB6013" w:rsidP="00DB6013">
      <w:pPr>
        <w:pStyle w:val="Caption"/>
        <w:rPr>
          <w:lang w:val="vi-VN"/>
        </w:rPr>
      </w:pPr>
      <w:bookmarkStart w:id="330" w:name="_Toc216254367"/>
      <w:r w:rsidRPr="00DB6013">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65</w:t>
      </w:r>
      <w:r w:rsidR="00804794">
        <w:rPr>
          <w:lang w:val="vi-VN"/>
        </w:rPr>
        <w:fldChar w:fldCharType="end"/>
      </w:r>
      <w:r w:rsidRPr="00DB6013">
        <w:rPr>
          <w:lang w:val="vi-VN"/>
        </w:rPr>
        <w:t xml:space="preserve"> Sơ đồ tuần tự xóa biến thể sản phẩm</w:t>
      </w:r>
      <w:bookmarkEnd w:id="330"/>
    </w:p>
    <w:p w14:paraId="698D2DC1" w14:textId="77777777" w:rsidR="00DB6013" w:rsidRDefault="00DB6013">
      <w:pPr>
        <w:spacing w:before="0" w:line="240" w:lineRule="auto"/>
        <w:ind w:firstLine="0"/>
        <w:jc w:val="left"/>
        <w:rPr>
          <w:bCs/>
          <w:sz w:val="26"/>
          <w:szCs w:val="20"/>
        </w:rPr>
      </w:pPr>
      <w:r>
        <w:br w:type="page"/>
      </w:r>
    </w:p>
    <w:p w14:paraId="315D3F42" w14:textId="77777777" w:rsidR="00DB6013" w:rsidRPr="00DB6013" w:rsidRDefault="00DB6013" w:rsidP="00DB6013">
      <w:pPr>
        <w:pStyle w:val="Caption"/>
        <w:rPr>
          <w:lang w:val="vi-VN"/>
        </w:rPr>
      </w:pPr>
    </w:p>
    <w:p w14:paraId="3195EDA1" w14:textId="3F07E2C5" w:rsidR="0073121F" w:rsidRPr="00890B20" w:rsidRDefault="00ED0B4D" w:rsidP="0073121F">
      <w:pPr>
        <w:pStyle w:val="Heading3"/>
      </w:pPr>
      <w:bookmarkStart w:id="331" w:name="_Toc216254259"/>
      <w:bookmarkStart w:id="332" w:name="_Toc216255507"/>
      <w:r w:rsidRPr="006134EB">
        <w:t>Sơ đồ tuần tự</w:t>
      </w:r>
      <w:r w:rsidRPr="00890B20">
        <w:t xml:space="preserve"> </w:t>
      </w:r>
      <w:r w:rsidR="0073121F" w:rsidRPr="00890B20">
        <w:t xml:space="preserve">sửa thông tin </w:t>
      </w:r>
      <w:r w:rsidR="00F87339" w:rsidRPr="00242F78">
        <w:t>K</w:t>
      </w:r>
      <w:r w:rsidR="0073121F" w:rsidRPr="00890B20">
        <w:t>hách hàng</w:t>
      </w:r>
      <w:bookmarkEnd w:id="331"/>
      <w:bookmarkEnd w:id="332"/>
    </w:p>
    <w:p w14:paraId="07412329" w14:textId="77777777" w:rsidR="00EE4DEF" w:rsidRPr="00890B20" w:rsidRDefault="00EE4DEF" w:rsidP="00D45A9E">
      <w:pPr>
        <w:keepNext/>
      </w:pPr>
      <w:r w:rsidRPr="00890B20">
        <w:rPr>
          <w:noProof/>
          <w:lang w:val="en-US"/>
        </w:rPr>
        <w:drawing>
          <wp:inline distT="0" distB="0" distL="0" distR="0" wp14:anchorId="048DAE81" wp14:editId="54A8CF38">
            <wp:extent cx="5689278" cy="2963918"/>
            <wp:effectExtent l="0" t="0" r="6985" b="8255"/>
            <wp:docPr id="667456113"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56113" name="Picture 1" descr="A diagram of a project&#10;&#10;AI-generated content may be incorrect."/>
                    <pic:cNvPicPr/>
                  </pic:nvPicPr>
                  <pic:blipFill rotWithShape="1">
                    <a:blip r:embed="rId96"/>
                    <a:srcRect b="9664"/>
                    <a:stretch>
                      <a:fillRect/>
                    </a:stretch>
                  </pic:blipFill>
                  <pic:spPr bwMode="auto">
                    <a:xfrm>
                      <a:off x="0" y="0"/>
                      <a:ext cx="5694661" cy="2966722"/>
                    </a:xfrm>
                    <a:prstGeom prst="rect">
                      <a:avLst/>
                    </a:prstGeom>
                    <a:ln>
                      <a:noFill/>
                    </a:ln>
                    <a:extLst>
                      <a:ext uri="{53640926-AAD7-44D8-BBD7-CCE9431645EC}">
                        <a14:shadowObscured xmlns:a14="http://schemas.microsoft.com/office/drawing/2010/main"/>
                      </a:ext>
                    </a:extLst>
                  </pic:spPr>
                </pic:pic>
              </a:graphicData>
            </a:graphic>
          </wp:inline>
        </w:drawing>
      </w:r>
    </w:p>
    <w:p w14:paraId="1AE98F61" w14:textId="1A6C54B5" w:rsidR="0073121F" w:rsidRPr="00BA663E" w:rsidRDefault="00EE4DEF" w:rsidP="008E5C35">
      <w:pPr>
        <w:pStyle w:val="Caption"/>
        <w:rPr>
          <w:lang w:val="vi-VN"/>
        </w:rPr>
      </w:pPr>
      <w:bookmarkStart w:id="333" w:name="_Toc21625436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66</w:t>
      </w:r>
      <w:r w:rsidR="00804794">
        <w:rPr>
          <w:lang w:val="vi-VN"/>
        </w:rPr>
        <w:fldChar w:fldCharType="end"/>
      </w:r>
      <w:r w:rsidRPr="00890B20">
        <w:rPr>
          <w:lang w:val="vi-VN"/>
        </w:rPr>
        <w:t xml:space="preserve"> Sơ đồ tuần tự sửa thông tin </w:t>
      </w:r>
      <w:r w:rsidR="00242F78" w:rsidRPr="00242F78">
        <w:rPr>
          <w:lang w:val="vi-VN"/>
        </w:rPr>
        <w:t>K</w:t>
      </w:r>
      <w:r w:rsidRPr="00890B20">
        <w:rPr>
          <w:lang w:val="vi-VN"/>
        </w:rPr>
        <w:t>hách hàng</w:t>
      </w:r>
      <w:bookmarkEnd w:id="333"/>
    </w:p>
    <w:p w14:paraId="6B9C04F9" w14:textId="77777777" w:rsidR="00622F26" w:rsidRPr="00BA663E" w:rsidRDefault="00622F26" w:rsidP="00622F26"/>
    <w:p w14:paraId="5D937E56" w14:textId="38699D58" w:rsidR="0073121F" w:rsidRPr="00890B20" w:rsidRDefault="00ED0B4D" w:rsidP="0073121F">
      <w:pPr>
        <w:pStyle w:val="Heading3"/>
      </w:pPr>
      <w:bookmarkStart w:id="334" w:name="_Toc216254260"/>
      <w:bookmarkStart w:id="335" w:name="_Toc216255508"/>
      <w:r w:rsidRPr="006134EB">
        <w:t>Sơ đồ tuần tự</w:t>
      </w:r>
      <w:r w:rsidRPr="00890B20">
        <w:t xml:space="preserve"> </w:t>
      </w:r>
      <w:r w:rsidR="0073121F" w:rsidRPr="00890B20">
        <w:t xml:space="preserve">thêm mới </w:t>
      </w:r>
      <w:r w:rsidR="005822BD" w:rsidRPr="00890B20">
        <w:t>biển quảng cáo (banner)</w:t>
      </w:r>
      <w:bookmarkEnd w:id="334"/>
      <w:bookmarkEnd w:id="335"/>
    </w:p>
    <w:p w14:paraId="7E628FF7" w14:textId="57C2A8B5" w:rsidR="0073121F" w:rsidRPr="00890B20" w:rsidRDefault="00811373" w:rsidP="00D45A9E">
      <w:pPr>
        <w:keepNext/>
      </w:pPr>
      <w:r w:rsidRPr="00811373">
        <w:rPr>
          <w:noProof/>
          <w:lang w:val="en-US"/>
        </w:rPr>
        <w:drawing>
          <wp:inline distT="0" distB="0" distL="0" distR="0" wp14:anchorId="61CF09E9" wp14:editId="6E897BAF">
            <wp:extent cx="5549462" cy="2469094"/>
            <wp:effectExtent l="0" t="0" r="0" b="7620"/>
            <wp:docPr id="205235682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56821" name="Picture 1" descr="A diagram of a diagram&#10;&#10;AI-generated content may be incorrect."/>
                    <pic:cNvPicPr/>
                  </pic:nvPicPr>
                  <pic:blipFill>
                    <a:blip r:embed="rId97"/>
                    <a:stretch>
                      <a:fillRect/>
                    </a:stretch>
                  </pic:blipFill>
                  <pic:spPr>
                    <a:xfrm>
                      <a:off x="0" y="0"/>
                      <a:ext cx="5553922" cy="2471078"/>
                    </a:xfrm>
                    <a:prstGeom prst="rect">
                      <a:avLst/>
                    </a:prstGeom>
                  </pic:spPr>
                </pic:pic>
              </a:graphicData>
            </a:graphic>
          </wp:inline>
        </w:drawing>
      </w:r>
    </w:p>
    <w:p w14:paraId="2639F80F" w14:textId="2424B659" w:rsidR="0073121F" w:rsidRPr="00890B20" w:rsidRDefault="0073121F" w:rsidP="0073121F">
      <w:pPr>
        <w:pStyle w:val="Caption"/>
        <w:rPr>
          <w:lang w:val="vi-VN"/>
        </w:rPr>
      </w:pPr>
      <w:bookmarkStart w:id="336" w:name="_Toc21625436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67</w:t>
      </w:r>
      <w:r w:rsidR="00804794">
        <w:rPr>
          <w:lang w:val="vi-VN"/>
        </w:rPr>
        <w:fldChar w:fldCharType="end"/>
      </w:r>
      <w:r w:rsidRPr="00890B20">
        <w:rPr>
          <w:lang w:val="vi-VN"/>
        </w:rPr>
        <w:t xml:space="preserve"> Sơ đồ tuần tự thêm mới </w:t>
      </w:r>
      <w:r w:rsidR="00B83009" w:rsidRPr="00890B20">
        <w:rPr>
          <w:lang w:val="vi-VN"/>
        </w:rPr>
        <w:t>biển quảng cáo (</w:t>
      </w:r>
      <w:r w:rsidRPr="00890B20">
        <w:rPr>
          <w:lang w:val="vi-VN"/>
        </w:rPr>
        <w:t>banner</w:t>
      </w:r>
      <w:r w:rsidR="00B83009" w:rsidRPr="00890B20">
        <w:rPr>
          <w:lang w:val="vi-VN"/>
        </w:rPr>
        <w:t>)</w:t>
      </w:r>
      <w:bookmarkEnd w:id="336"/>
    </w:p>
    <w:p w14:paraId="06B68A76" w14:textId="77777777" w:rsidR="006930C5" w:rsidRPr="00890B20" w:rsidRDefault="006930C5" w:rsidP="006930C5"/>
    <w:p w14:paraId="18EE1EB5" w14:textId="64092193" w:rsidR="0073121F" w:rsidRPr="00890B20" w:rsidRDefault="00ED0B4D" w:rsidP="0073121F">
      <w:pPr>
        <w:pStyle w:val="Heading3"/>
      </w:pPr>
      <w:bookmarkStart w:id="337" w:name="_Toc216254261"/>
      <w:bookmarkStart w:id="338" w:name="_Toc216255509"/>
      <w:r w:rsidRPr="006134EB">
        <w:lastRenderedPageBreak/>
        <w:t>Sơ đồ tuần tự</w:t>
      </w:r>
      <w:r w:rsidRPr="00890B20">
        <w:t xml:space="preserve"> </w:t>
      </w:r>
      <w:r w:rsidR="0073121F" w:rsidRPr="00890B20">
        <w:t xml:space="preserve">chỉnh sửa </w:t>
      </w:r>
      <w:r w:rsidR="005822BD" w:rsidRPr="00890B20">
        <w:t>biển quảng cáo (banner)</w:t>
      </w:r>
      <w:bookmarkEnd w:id="337"/>
      <w:bookmarkEnd w:id="338"/>
    </w:p>
    <w:p w14:paraId="021CD5A2" w14:textId="5B6AF0A1" w:rsidR="0073121F" w:rsidRPr="00890B20" w:rsidRDefault="00685712" w:rsidP="00D45A9E">
      <w:pPr>
        <w:keepNext/>
      </w:pPr>
      <w:r w:rsidRPr="00685712">
        <w:rPr>
          <w:noProof/>
          <w:lang w:val="en-US"/>
        </w:rPr>
        <w:drawing>
          <wp:inline distT="0" distB="0" distL="0" distR="0" wp14:anchorId="309E3604" wp14:editId="6A670C1E">
            <wp:extent cx="5158596" cy="2203028"/>
            <wp:effectExtent l="0" t="0" r="4445" b="6985"/>
            <wp:docPr id="710540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40111" name="Picture 1" descr="A screenshot of a computer&#10;&#10;AI-generated content may be incorrect."/>
                    <pic:cNvPicPr/>
                  </pic:nvPicPr>
                  <pic:blipFill>
                    <a:blip r:embed="rId98"/>
                    <a:stretch>
                      <a:fillRect/>
                    </a:stretch>
                  </pic:blipFill>
                  <pic:spPr>
                    <a:xfrm>
                      <a:off x="0" y="0"/>
                      <a:ext cx="5165298" cy="2205890"/>
                    </a:xfrm>
                    <a:prstGeom prst="rect">
                      <a:avLst/>
                    </a:prstGeom>
                  </pic:spPr>
                </pic:pic>
              </a:graphicData>
            </a:graphic>
          </wp:inline>
        </w:drawing>
      </w:r>
    </w:p>
    <w:p w14:paraId="273C4D18" w14:textId="19D3ED5D" w:rsidR="0073121F" w:rsidRPr="00BA663E" w:rsidRDefault="0073121F" w:rsidP="0073121F">
      <w:pPr>
        <w:pStyle w:val="Caption"/>
        <w:rPr>
          <w:lang w:val="vi-VN"/>
        </w:rPr>
      </w:pPr>
      <w:bookmarkStart w:id="339" w:name="_Toc21625437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68</w:t>
      </w:r>
      <w:r w:rsidR="00804794">
        <w:rPr>
          <w:lang w:val="vi-VN"/>
        </w:rPr>
        <w:fldChar w:fldCharType="end"/>
      </w:r>
      <w:r w:rsidRPr="00890B20">
        <w:rPr>
          <w:lang w:val="vi-VN"/>
        </w:rPr>
        <w:t xml:space="preserve"> Sơ đồ tuần tự chỉnh sửa </w:t>
      </w:r>
      <w:r w:rsidR="00C861AB" w:rsidRPr="00890B20">
        <w:rPr>
          <w:lang w:val="vi-VN"/>
        </w:rPr>
        <w:t>biển quảng cáo (banner)</w:t>
      </w:r>
      <w:bookmarkEnd w:id="339"/>
    </w:p>
    <w:p w14:paraId="35023A69" w14:textId="77777777" w:rsidR="00922B89" w:rsidRPr="00BA663E" w:rsidRDefault="00922B89" w:rsidP="00922B89"/>
    <w:p w14:paraId="4F664FC3" w14:textId="701B3632" w:rsidR="0073121F" w:rsidRPr="00890B20" w:rsidRDefault="00ED0B4D" w:rsidP="0073121F">
      <w:pPr>
        <w:pStyle w:val="Heading3"/>
      </w:pPr>
      <w:bookmarkStart w:id="340" w:name="_Toc216254262"/>
      <w:bookmarkStart w:id="341" w:name="_Toc216255510"/>
      <w:r w:rsidRPr="006134EB">
        <w:t>Sơ đồ tuần tự</w:t>
      </w:r>
      <w:r w:rsidRPr="00890B20">
        <w:t xml:space="preserve"> </w:t>
      </w:r>
      <w:r w:rsidR="0073121F" w:rsidRPr="00890B20">
        <w:t xml:space="preserve">xóa/ ẩn </w:t>
      </w:r>
      <w:r w:rsidR="00006CEC" w:rsidRPr="00890B20">
        <w:t>biển quảng cáo (banner)</w:t>
      </w:r>
      <w:bookmarkEnd w:id="340"/>
      <w:bookmarkEnd w:id="341"/>
    </w:p>
    <w:p w14:paraId="230EC59B" w14:textId="34AFB30C" w:rsidR="0073121F" w:rsidRPr="00890B20" w:rsidRDefault="002B3A8B" w:rsidP="00D45A9E">
      <w:pPr>
        <w:keepNext/>
      </w:pPr>
      <w:r w:rsidRPr="002B3A8B">
        <w:rPr>
          <w:noProof/>
          <w:lang w:val="en-US"/>
        </w:rPr>
        <w:drawing>
          <wp:inline distT="0" distB="0" distL="0" distR="0" wp14:anchorId="5374B3CB" wp14:editId="28D04D41">
            <wp:extent cx="5401666" cy="2380594"/>
            <wp:effectExtent l="0" t="0" r="0" b="1270"/>
            <wp:docPr id="73989422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94221" name="Picture 1" descr="A diagram of a diagram&#10;&#10;AI-generated content may be incorrect."/>
                    <pic:cNvPicPr/>
                  </pic:nvPicPr>
                  <pic:blipFill>
                    <a:blip r:embed="rId99"/>
                    <a:stretch>
                      <a:fillRect/>
                    </a:stretch>
                  </pic:blipFill>
                  <pic:spPr>
                    <a:xfrm>
                      <a:off x="0" y="0"/>
                      <a:ext cx="5405738" cy="2382388"/>
                    </a:xfrm>
                    <a:prstGeom prst="rect">
                      <a:avLst/>
                    </a:prstGeom>
                  </pic:spPr>
                </pic:pic>
              </a:graphicData>
            </a:graphic>
          </wp:inline>
        </w:drawing>
      </w:r>
    </w:p>
    <w:p w14:paraId="08BF9604" w14:textId="08B59257" w:rsidR="0073121F" w:rsidRPr="00890B20" w:rsidRDefault="0073121F" w:rsidP="0073121F">
      <w:pPr>
        <w:pStyle w:val="Caption"/>
        <w:rPr>
          <w:lang w:val="vi-VN"/>
        </w:rPr>
      </w:pPr>
      <w:bookmarkStart w:id="342" w:name="_Toc21625437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69</w:t>
      </w:r>
      <w:r w:rsidR="00804794">
        <w:rPr>
          <w:lang w:val="vi-VN"/>
        </w:rPr>
        <w:fldChar w:fldCharType="end"/>
      </w:r>
      <w:r w:rsidRPr="00890B20">
        <w:rPr>
          <w:lang w:val="vi-VN"/>
        </w:rPr>
        <w:t xml:space="preserve"> Sơ đồ tuần tự xóa/ ẩn</w:t>
      </w:r>
      <w:r w:rsidR="007E06DF" w:rsidRPr="00890B20">
        <w:rPr>
          <w:lang w:val="vi-VN"/>
        </w:rPr>
        <w:t xml:space="preserve"> biển</w:t>
      </w:r>
      <w:r w:rsidRPr="00890B20">
        <w:rPr>
          <w:lang w:val="vi-VN"/>
        </w:rPr>
        <w:t xml:space="preserve"> </w:t>
      </w:r>
      <w:r w:rsidR="007E06DF" w:rsidRPr="00890B20">
        <w:rPr>
          <w:lang w:val="vi-VN"/>
        </w:rPr>
        <w:t>quảng cáo (banner)</w:t>
      </w:r>
      <w:bookmarkEnd w:id="342"/>
    </w:p>
    <w:p w14:paraId="771D730D" w14:textId="77777777" w:rsidR="006930C5" w:rsidRPr="00890B20" w:rsidRDefault="006930C5" w:rsidP="006930C5"/>
    <w:p w14:paraId="38EACE9A" w14:textId="065F0639" w:rsidR="0073121F" w:rsidRPr="00890B20" w:rsidRDefault="00ED0B4D" w:rsidP="0073121F">
      <w:pPr>
        <w:pStyle w:val="Heading3"/>
      </w:pPr>
      <w:bookmarkStart w:id="343" w:name="_Toc216254263"/>
      <w:bookmarkStart w:id="344" w:name="_Toc216255511"/>
      <w:r w:rsidRPr="006134EB">
        <w:lastRenderedPageBreak/>
        <w:t>Sơ đồ tuần tự</w:t>
      </w:r>
      <w:r w:rsidRPr="00890B20">
        <w:t xml:space="preserve"> </w:t>
      </w:r>
      <w:r w:rsidR="0073121F" w:rsidRPr="00890B20">
        <w:t>xem danh sách chương trình giảm giá (flash</w:t>
      </w:r>
      <w:r w:rsidR="00BB7E34" w:rsidRPr="00BB7E34">
        <w:t xml:space="preserve"> </w:t>
      </w:r>
      <w:r w:rsidR="0073121F" w:rsidRPr="00890B20">
        <w:t>sale)</w:t>
      </w:r>
      <w:bookmarkEnd w:id="343"/>
      <w:bookmarkEnd w:id="344"/>
    </w:p>
    <w:p w14:paraId="2304B7CC" w14:textId="7D20543F" w:rsidR="0073121F" w:rsidRPr="00890B20" w:rsidRDefault="00BD1DEF" w:rsidP="0073121F">
      <w:pPr>
        <w:keepNext/>
        <w:jc w:val="center"/>
      </w:pPr>
      <w:r w:rsidRPr="00BD1DEF">
        <w:rPr>
          <w:noProof/>
          <w:lang w:val="en-US"/>
        </w:rPr>
        <w:drawing>
          <wp:inline distT="0" distB="0" distL="0" distR="0" wp14:anchorId="5C4CF9A9" wp14:editId="268A28EE">
            <wp:extent cx="5612524" cy="2163134"/>
            <wp:effectExtent l="0" t="0" r="7620" b="8890"/>
            <wp:docPr id="1738833597"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33597" name="Picture 1" descr="A diagram of a project&#10;&#10;AI-generated content may be incorrect."/>
                    <pic:cNvPicPr/>
                  </pic:nvPicPr>
                  <pic:blipFill>
                    <a:blip r:embed="rId100"/>
                    <a:stretch>
                      <a:fillRect/>
                    </a:stretch>
                  </pic:blipFill>
                  <pic:spPr>
                    <a:xfrm>
                      <a:off x="0" y="0"/>
                      <a:ext cx="5619328" cy="2165756"/>
                    </a:xfrm>
                    <a:prstGeom prst="rect">
                      <a:avLst/>
                    </a:prstGeom>
                  </pic:spPr>
                </pic:pic>
              </a:graphicData>
            </a:graphic>
          </wp:inline>
        </w:drawing>
      </w:r>
    </w:p>
    <w:p w14:paraId="070BDC63" w14:textId="6CECFFAC" w:rsidR="0073121F" w:rsidRPr="00BA663E" w:rsidRDefault="0073121F" w:rsidP="0073121F">
      <w:pPr>
        <w:pStyle w:val="Caption"/>
        <w:rPr>
          <w:lang w:val="vi-VN"/>
        </w:rPr>
      </w:pPr>
      <w:bookmarkStart w:id="345" w:name="_Toc21625437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70</w:t>
      </w:r>
      <w:r w:rsidR="00804794">
        <w:rPr>
          <w:lang w:val="vi-VN"/>
        </w:rPr>
        <w:fldChar w:fldCharType="end"/>
      </w:r>
      <w:r w:rsidRPr="00890B20">
        <w:rPr>
          <w:lang w:val="vi-VN"/>
        </w:rPr>
        <w:t xml:space="preserve"> Sơ đồ tuần tự xem danh sách</w:t>
      </w:r>
      <w:r w:rsidR="0034004B" w:rsidRPr="00890B20">
        <w:rPr>
          <w:lang w:val="vi-VN"/>
        </w:rPr>
        <w:t xml:space="preserve"> giảm giá</w:t>
      </w:r>
      <w:r w:rsidRPr="00890B20">
        <w:rPr>
          <w:lang w:val="vi-VN"/>
        </w:rPr>
        <w:t xml:space="preserve"> </w:t>
      </w:r>
      <w:r w:rsidR="0034004B" w:rsidRPr="00890B20">
        <w:rPr>
          <w:lang w:val="vi-VN"/>
        </w:rPr>
        <w:t>(</w:t>
      </w:r>
      <w:r w:rsidRPr="00890B20">
        <w:rPr>
          <w:lang w:val="vi-VN"/>
        </w:rPr>
        <w:t>flash</w:t>
      </w:r>
      <w:r w:rsidR="00DD068E" w:rsidRPr="00DD068E">
        <w:rPr>
          <w:lang w:val="vi-VN"/>
        </w:rPr>
        <w:t xml:space="preserve"> </w:t>
      </w:r>
      <w:r w:rsidRPr="00890B20">
        <w:rPr>
          <w:lang w:val="vi-VN"/>
        </w:rPr>
        <w:t>sale</w:t>
      </w:r>
      <w:r w:rsidR="0034004B" w:rsidRPr="00890B20">
        <w:rPr>
          <w:lang w:val="vi-VN"/>
        </w:rPr>
        <w:t>)</w:t>
      </w:r>
      <w:bookmarkEnd w:id="345"/>
    </w:p>
    <w:p w14:paraId="1E8D460A" w14:textId="77777777" w:rsidR="008710AA" w:rsidRPr="00BA663E" w:rsidRDefault="008710AA" w:rsidP="008710AA"/>
    <w:p w14:paraId="6D127C2F" w14:textId="674AD909" w:rsidR="0073121F" w:rsidRPr="00890B20" w:rsidRDefault="00ED0B4D" w:rsidP="0073121F">
      <w:pPr>
        <w:pStyle w:val="Heading3"/>
      </w:pPr>
      <w:bookmarkStart w:id="346" w:name="_Toc216254264"/>
      <w:bookmarkStart w:id="347" w:name="_Toc216255512"/>
      <w:r w:rsidRPr="006134EB">
        <w:t>Sơ đồ tuần tự</w:t>
      </w:r>
      <w:r w:rsidRPr="00890B20">
        <w:t xml:space="preserve"> </w:t>
      </w:r>
      <w:r w:rsidR="0073121F" w:rsidRPr="00890B20">
        <w:t>thêm mới chương trình giảm giá (flash</w:t>
      </w:r>
      <w:r w:rsidR="009D1C50" w:rsidRPr="009D1C50">
        <w:t xml:space="preserve"> </w:t>
      </w:r>
      <w:r w:rsidR="0073121F" w:rsidRPr="00890B20">
        <w:t>sale)</w:t>
      </w:r>
      <w:bookmarkEnd w:id="346"/>
      <w:bookmarkEnd w:id="347"/>
    </w:p>
    <w:p w14:paraId="7932F615" w14:textId="598C15C4" w:rsidR="0073121F" w:rsidRPr="00890B20" w:rsidRDefault="00BD1DEF" w:rsidP="0073121F">
      <w:pPr>
        <w:keepNext/>
        <w:jc w:val="center"/>
      </w:pPr>
      <w:r w:rsidRPr="00BD1DEF">
        <w:rPr>
          <w:noProof/>
          <w:lang w:val="en-US"/>
        </w:rPr>
        <w:drawing>
          <wp:inline distT="0" distB="0" distL="0" distR="0" wp14:anchorId="6E2BDAA4" wp14:editId="513F27AF">
            <wp:extent cx="5817111" cy="2932386"/>
            <wp:effectExtent l="0" t="0" r="0" b="1905"/>
            <wp:docPr id="1349513014"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3014" name="Picture 1" descr="A diagram of a project&#10;&#10;AI-generated content may be incorrect."/>
                    <pic:cNvPicPr/>
                  </pic:nvPicPr>
                  <pic:blipFill>
                    <a:blip r:embed="rId101"/>
                    <a:stretch>
                      <a:fillRect/>
                    </a:stretch>
                  </pic:blipFill>
                  <pic:spPr>
                    <a:xfrm>
                      <a:off x="0" y="0"/>
                      <a:ext cx="5831619" cy="2939699"/>
                    </a:xfrm>
                    <a:prstGeom prst="rect">
                      <a:avLst/>
                    </a:prstGeom>
                  </pic:spPr>
                </pic:pic>
              </a:graphicData>
            </a:graphic>
          </wp:inline>
        </w:drawing>
      </w:r>
    </w:p>
    <w:p w14:paraId="331769C2" w14:textId="63E4BE0F" w:rsidR="0073121F" w:rsidRPr="00890B20" w:rsidRDefault="0073121F" w:rsidP="0073121F">
      <w:pPr>
        <w:pStyle w:val="Caption"/>
        <w:rPr>
          <w:lang w:val="vi-VN"/>
        </w:rPr>
      </w:pPr>
      <w:bookmarkStart w:id="348" w:name="_Toc21625437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71</w:t>
      </w:r>
      <w:r w:rsidR="00804794">
        <w:rPr>
          <w:lang w:val="vi-VN"/>
        </w:rPr>
        <w:fldChar w:fldCharType="end"/>
      </w:r>
      <w:r w:rsidRPr="00890B20">
        <w:rPr>
          <w:lang w:val="vi-VN"/>
        </w:rPr>
        <w:t xml:space="preserve"> Sơ đồ tuần tự thêm mới chương trình</w:t>
      </w:r>
      <w:r w:rsidR="00893426" w:rsidRPr="00890B20">
        <w:rPr>
          <w:lang w:val="vi-VN"/>
        </w:rPr>
        <w:t xml:space="preserve"> giảm giá</w:t>
      </w:r>
      <w:r w:rsidRPr="00890B20">
        <w:rPr>
          <w:lang w:val="vi-VN"/>
        </w:rPr>
        <w:t xml:space="preserve"> </w:t>
      </w:r>
      <w:r w:rsidR="00893426" w:rsidRPr="00890B20">
        <w:rPr>
          <w:lang w:val="vi-VN"/>
        </w:rPr>
        <w:t>(</w:t>
      </w:r>
      <w:r w:rsidRPr="00890B20">
        <w:rPr>
          <w:lang w:val="vi-VN"/>
        </w:rPr>
        <w:t>flash</w:t>
      </w:r>
      <w:r w:rsidR="00627494" w:rsidRPr="00627494">
        <w:rPr>
          <w:lang w:val="vi-VN"/>
        </w:rPr>
        <w:t xml:space="preserve"> </w:t>
      </w:r>
      <w:r w:rsidRPr="00890B20">
        <w:rPr>
          <w:lang w:val="vi-VN"/>
        </w:rPr>
        <w:t>sale</w:t>
      </w:r>
      <w:r w:rsidR="00893426" w:rsidRPr="00890B20">
        <w:rPr>
          <w:lang w:val="vi-VN"/>
        </w:rPr>
        <w:t>)</w:t>
      </w:r>
      <w:bookmarkEnd w:id="348"/>
    </w:p>
    <w:p w14:paraId="37A4D573" w14:textId="77777777" w:rsidR="006930C5" w:rsidRPr="00890B20" w:rsidRDefault="006930C5" w:rsidP="006930C5"/>
    <w:p w14:paraId="24410122" w14:textId="2A5EFAE9" w:rsidR="0073121F" w:rsidRPr="00890B20" w:rsidRDefault="00ED0B4D" w:rsidP="0073121F">
      <w:pPr>
        <w:pStyle w:val="Heading3"/>
      </w:pPr>
      <w:bookmarkStart w:id="349" w:name="_Toc216254265"/>
      <w:bookmarkStart w:id="350" w:name="_Toc216255513"/>
      <w:r w:rsidRPr="006134EB">
        <w:lastRenderedPageBreak/>
        <w:t>Sơ đồ tuần tự</w:t>
      </w:r>
      <w:r w:rsidRPr="00890B20">
        <w:t xml:space="preserve"> </w:t>
      </w:r>
      <w:r w:rsidR="0073121F" w:rsidRPr="00890B20">
        <w:t>chỉnh sửa chương trình giảm giá (flash</w:t>
      </w:r>
      <w:r w:rsidR="00AA3E8F" w:rsidRPr="00AA3E8F">
        <w:t xml:space="preserve"> </w:t>
      </w:r>
      <w:r w:rsidR="0073121F" w:rsidRPr="00890B20">
        <w:t>sale)</w:t>
      </w:r>
      <w:bookmarkEnd w:id="349"/>
      <w:bookmarkEnd w:id="350"/>
    </w:p>
    <w:p w14:paraId="6CD53E08" w14:textId="72D51E51" w:rsidR="0073121F" w:rsidRPr="00890B20" w:rsidRDefault="00FF039A" w:rsidP="0073121F">
      <w:pPr>
        <w:keepNext/>
      </w:pPr>
      <w:r w:rsidRPr="00FF039A">
        <w:rPr>
          <w:noProof/>
          <w:lang w:val="en-US"/>
        </w:rPr>
        <w:drawing>
          <wp:inline distT="0" distB="0" distL="0" distR="0" wp14:anchorId="74F90D85" wp14:editId="25BDF5E6">
            <wp:extent cx="5230580" cy="2617075"/>
            <wp:effectExtent l="0" t="0" r="8255" b="0"/>
            <wp:docPr id="2055877192"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77192" name="Picture 1" descr="A diagram of a project&#10;&#10;AI-generated content may be incorrect."/>
                    <pic:cNvPicPr/>
                  </pic:nvPicPr>
                  <pic:blipFill>
                    <a:blip r:embed="rId102"/>
                    <a:stretch>
                      <a:fillRect/>
                    </a:stretch>
                  </pic:blipFill>
                  <pic:spPr>
                    <a:xfrm>
                      <a:off x="0" y="0"/>
                      <a:ext cx="5234372" cy="2618972"/>
                    </a:xfrm>
                    <a:prstGeom prst="rect">
                      <a:avLst/>
                    </a:prstGeom>
                  </pic:spPr>
                </pic:pic>
              </a:graphicData>
            </a:graphic>
          </wp:inline>
        </w:drawing>
      </w:r>
    </w:p>
    <w:p w14:paraId="4BB99A16" w14:textId="7CE9D5EA" w:rsidR="0073121F" w:rsidRPr="00BA663E" w:rsidRDefault="0073121F" w:rsidP="0073121F">
      <w:pPr>
        <w:pStyle w:val="Caption"/>
        <w:rPr>
          <w:lang w:val="vi-VN"/>
        </w:rPr>
      </w:pPr>
      <w:bookmarkStart w:id="351" w:name="_Toc21625437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72</w:t>
      </w:r>
      <w:r w:rsidR="00804794">
        <w:rPr>
          <w:lang w:val="vi-VN"/>
        </w:rPr>
        <w:fldChar w:fldCharType="end"/>
      </w:r>
      <w:r w:rsidRPr="00890B20">
        <w:rPr>
          <w:lang w:val="vi-VN"/>
        </w:rPr>
        <w:t xml:space="preserve"> Sơ đồ tuần tự chỉnh sửa chương trình</w:t>
      </w:r>
      <w:r w:rsidR="00CC0E89" w:rsidRPr="00890B20">
        <w:rPr>
          <w:lang w:val="vi-VN"/>
        </w:rPr>
        <w:t xml:space="preserve"> giảm giá</w:t>
      </w:r>
      <w:r w:rsidRPr="00890B20">
        <w:rPr>
          <w:lang w:val="vi-VN"/>
        </w:rPr>
        <w:t xml:space="preserve"> </w:t>
      </w:r>
      <w:r w:rsidR="00CC0E89" w:rsidRPr="00890B20">
        <w:rPr>
          <w:lang w:val="vi-VN"/>
        </w:rPr>
        <w:t>(</w:t>
      </w:r>
      <w:r w:rsidRPr="00890B20">
        <w:rPr>
          <w:lang w:val="vi-VN"/>
        </w:rPr>
        <w:t>flash</w:t>
      </w:r>
      <w:r w:rsidR="00BC1CD7" w:rsidRPr="00BC1CD7">
        <w:rPr>
          <w:lang w:val="vi-VN"/>
        </w:rPr>
        <w:t xml:space="preserve"> </w:t>
      </w:r>
      <w:r w:rsidRPr="00890B20">
        <w:rPr>
          <w:lang w:val="vi-VN"/>
        </w:rPr>
        <w:t>sale</w:t>
      </w:r>
      <w:r w:rsidR="00CC0E89" w:rsidRPr="00890B20">
        <w:rPr>
          <w:lang w:val="vi-VN"/>
        </w:rPr>
        <w:t>)</w:t>
      </w:r>
      <w:bookmarkEnd w:id="351"/>
    </w:p>
    <w:p w14:paraId="1FF60666" w14:textId="77777777" w:rsidR="00677B76" w:rsidRPr="00BA663E" w:rsidRDefault="00677B76" w:rsidP="00677B76"/>
    <w:p w14:paraId="2A592E76" w14:textId="0DCA68B4" w:rsidR="0073121F" w:rsidRPr="00890B20" w:rsidRDefault="00ED0B4D" w:rsidP="0073121F">
      <w:pPr>
        <w:pStyle w:val="Heading3"/>
      </w:pPr>
      <w:bookmarkStart w:id="352" w:name="_Toc216254266"/>
      <w:bookmarkStart w:id="353" w:name="_Toc216255514"/>
      <w:r w:rsidRPr="006134EB">
        <w:t>Sơ đồ tuần tự</w:t>
      </w:r>
      <w:r w:rsidRPr="00890B20">
        <w:t xml:space="preserve"> </w:t>
      </w:r>
      <w:r w:rsidR="0073121F" w:rsidRPr="00890B20">
        <w:t>hủy chương trình giảm giá (flash</w:t>
      </w:r>
      <w:r w:rsidR="00483D6C" w:rsidRPr="008F0A0F">
        <w:t xml:space="preserve"> </w:t>
      </w:r>
      <w:r w:rsidR="0073121F" w:rsidRPr="00890B20">
        <w:t>sale)</w:t>
      </w:r>
      <w:bookmarkEnd w:id="352"/>
      <w:bookmarkEnd w:id="353"/>
    </w:p>
    <w:p w14:paraId="3A5830FF" w14:textId="07EF7DD9" w:rsidR="0073121F" w:rsidRPr="00890B20" w:rsidRDefault="00DB5ECF" w:rsidP="0073121F">
      <w:pPr>
        <w:keepNext/>
        <w:jc w:val="center"/>
      </w:pPr>
      <w:r w:rsidRPr="00DB5ECF">
        <w:rPr>
          <w:noProof/>
          <w:lang w:val="en-US"/>
        </w:rPr>
        <w:drawing>
          <wp:inline distT="0" distB="0" distL="0" distR="0" wp14:anchorId="09BBB34B" wp14:editId="10D47F85">
            <wp:extent cx="5288388" cy="1986455"/>
            <wp:effectExtent l="0" t="0" r="7620" b="0"/>
            <wp:docPr id="14600163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1635" name="Picture 1" descr="A diagram of a diagram&#10;&#10;AI-generated content may be incorrect."/>
                    <pic:cNvPicPr/>
                  </pic:nvPicPr>
                  <pic:blipFill>
                    <a:blip r:embed="rId103"/>
                    <a:stretch>
                      <a:fillRect/>
                    </a:stretch>
                  </pic:blipFill>
                  <pic:spPr>
                    <a:xfrm>
                      <a:off x="0" y="0"/>
                      <a:ext cx="5298716" cy="1990334"/>
                    </a:xfrm>
                    <a:prstGeom prst="rect">
                      <a:avLst/>
                    </a:prstGeom>
                  </pic:spPr>
                </pic:pic>
              </a:graphicData>
            </a:graphic>
          </wp:inline>
        </w:drawing>
      </w:r>
    </w:p>
    <w:p w14:paraId="498F87E0" w14:textId="31598E77" w:rsidR="00E905E2" w:rsidRDefault="0073121F" w:rsidP="00E905E2">
      <w:pPr>
        <w:pStyle w:val="Caption"/>
        <w:rPr>
          <w:lang w:val="vi-VN"/>
        </w:rPr>
      </w:pPr>
      <w:bookmarkStart w:id="354" w:name="_Toc21625437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73</w:t>
      </w:r>
      <w:r w:rsidR="00804794">
        <w:rPr>
          <w:lang w:val="vi-VN"/>
        </w:rPr>
        <w:fldChar w:fldCharType="end"/>
      </w:r>
      <w:r w:rsidRPr="00890B20">
        <w:rPr>
          <w:lang w:val="vi-VN"/>
        </w:rPr>
        <w:t xml:space="preserve"> Sơ đồ tuần tự hủy chương trình </w:t>
      </w:r>
      <w:r w:rsidR="006930C5" w:rsidRPr="00890B20">
        <w:rPr>
          <w:lang w:val="vi-VN"/>
        </w:rPr>
        <w:t>giảm giá (</w:t>
      </w:r>
      <w:r w:rsidRPr="00890B20">
        <w:rPr>
          <w:lang w:val="vi-VN"/>
        </w:rPr>
        <w:t>flash</w:t>
      </w:r>
      <w:r w:rsidR="008F0A0F" w:rsidRPr="008F0A0F">
        <w:rPr>
          <w:lang w:val="vi-VN"/>
        </w:rPr>
        <w:t xml:space="preserve"> </w:t>
      </w:r>
      <w:r w:rsidRPr="00890B20">
        <w:rPr>
          <w:lang w:val="vi-VN"/>
        </w:rPr>
        <w:t>sale</w:t>
      </w:r>
      <w:r w:rsidR="006930C5" w:rsidRPr="00890B20">
        <w:rPr>
          <w:lang w:val="vi-VN"/>
        </w:rPr>
        <w:t>)</w:t>
      </w:r>
      <w:bookmarkEnd w:id="354"/>
    </w:p>
    <w:p w14:paraId="47EF132A" w14:textId="77777777" w:rsidR="00E905E2" w:rsidRDefault="00E905E2">
      <w:pPr>
        <w:spacing w:before="0" w:line="240" w:lineRule="auto"/>
        <w:ind w:firstLine="0"/>
        <w:jc w:val="left"/>
        <w:rPr>
          <w:bCs/>
          <w:sz w:val="26"/>
          <w:szCs w:val="20"/>
        </w:rPr>
      </w:pPr>
      <w:r>
        <w:br w:type="page"/>
      </w:r>
    </w:p>
    <w:p w14:paraId="1EE96EAA" w14:textId="77777777" w:rsidR="00E905E2" w:rsidRPr="00E905E2" w:rsidRDefault="00E905E2" w:rsidP="00E905E2">
      <w:pPr>
        <w:pStyle w:val="Heading3"/>
      </w:pPr>
      <w:bookmarkStart w:id="355" w:name="_Toc216254267"/>
      <w:bookmarkStart w:id="356" w:name="_Toc216255515"/>
      <w:r w:rsidRPr="00E905E2">
        <w:lastRenderedPageBreak/>
        <w:t>Sơ đồ tuần tự thêm biến thể sản phẩm vào giỏ hàng</w:t>
      </w:r>
      <w:bookmarkEnd w:id="355"/>
      <w:bookmarkEnd w:id="356"/>
    </w:p>
    <w:p w14:paraId="408ADBA5" w14:textId="39B68C6D" w:rsidR="00E905E2" w:rsidRPr="000D16A8" w:rsidRDefault="00E905E2" w:rsidP="00D45A9E">
      <w:pPr>
        <w:pStyle w:val="Captions"/>
        <w:keepNext/>
        <w:jc w:val="both"/>
        <w:rPr>
          <w:lang w:val="vi-VN"/>
        </w:rPr>
      </w:pPr>
      <w:r w:rsidRPr="007E19E8">
        <w:rPr>
          <w:lang w:val="vi-VN"/>
        </w:rPr>
        <w:t xml:space="preserve"> </w:t>
      </w:r>
      <w:r w:rsidR="000D16A8" w:rsidRPr="000D16A8">
        <w:rPr>
          <w:noProof/>
        </w:rPr>
        <w:drawing>
          <wp:inline distT="0" distB="0" distL="0" distR="0" wp14:anchorId="2B3613FB" wp14:editId="05CEDE8D">
            <wp:extent cx="5927005" cy="3231931"/>
            <wp:effectExtent l="0" t="0" r="0" b="6985"/>
            <wp:docPr id="1635154372" name="Picture 1" descr="A diagram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54372" name="Picture 1" descr="A diagram with blue text&#10;&#10;AI-generated content may be incorrect."/>
                    <pic:cNvPicPr/>
                  </pic:nvPicPr>
                  <pic:blipFill>
                    <a:blip r:embed="rId104"/>
                    <a:stretch>
                      <a:fillRect/>
                    </a:stretch>
                  </pic:blipFill>
                  <pic:spPr>
                    <a:xfrm>
                      <a:off x="0" y="0"/>
                      <a:ext cx="5930952" cy="3234083"/>
                    </a:xfrm>
                    <a:prstGeom prst="rect">
                      <a:avLst/>
                    </a:prstGeom>
                  </pic:spPr>
                </pic:pic>
              </a:graphicData>
            </a:graphic>
          </wp:inline>
        </w:drawing>
      </w:r>
    </w:p>
    <w:p w14:paraId="19206541" w14:textId="63F8A300" w:rsidR="00A90D51" w:rsidRPr="000D16A8" w:rsidRDefault="00E905E2" w:rsidP="00E905E2">
      <w:pPr>
        <w:pStyle w:val="Caption"/>
        <w:rPr>
          <w:lang w:val="vi-VN"/>
        </w:rPr>
      </w:pPr>
      <w:bookmarkStart w:id="357" w:name="_Toc216254376"/>
      <w:r w:rsidRPr="000D16A8">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74</w:t>
      </w:r>
      <w:r w:rsidR="00804794">
        <w:rPr>
          <w:lang w:val="vi-VN"/>
        </w:rPr>
        <w:fldChar w:fldCharType="end"/>
      </w:r>
      <w:r w:rsidRPr="000D16A8">
        <w:rPr>
          <w:lang w:val="vi-VN"/>
        </w:rPr>
        <w:t xml:space="preserve"> Sơ đồ tuần tự thêm sản phẩm vào giỏ hàng</w:t>
      </w:r>
      <w:bookmarkEnd w:id="357"/>
    </w:p>
    <w:p w14:paraId="0F0CC6BF" w14:textId="77777777" w:rsidR="007E19E8" w:rsidRPr="000D16A8" w:rsidRDefault="007E19E8" w:rsidP="007E19E8"/>
    <w:p w14:paraId="7FF002D5" w14:textId="69390F51" w:rsidR="006824B6" w:rsidRPr="00850038" w:rsidRDefault="00A90D51" w:rsidP="00A90D51">
      <w:pPr>
        <w:pStyle w:val="Heading3"/>
      </w:pPr>
      <w:bookmarkStart w:id="358" w:name="_Toc216254268"/>
      <w:bookmarkStart w:id="359" w:name="_Toc216255516"/>
      <w:r w:rsidRPr="00A90D51">
        <w:lastRenderedPageBreak/>
        <w:t>Sơ đồ tuần tự thanh toán đơn hàng</w:t>
      </w:r>
      <w:bookmarkEnd w:id="358"/>
      <w:bookmarkEnd w:id="359"/>
    </w:p>
    <w:p w14:paraId="0D423144" w14:textId="77777777" w:rsidR="00A90D51" w:rsidRDefault="00A90D51" w:rsidP="00D45A9E">
      <w:pPr>
        <w:keepNext/>
        <w:spacing w:before="0" w:line="240" w:lineRule="auto"/>
        <w:ind w:firstLine="0"/>
        <w:jc w:val="center"/>
      </w:pPr>
      <w:r w:rsidRPr="00A90D51">
        <w:rPr>
          <w:bCs/>
          <w:noProof/>
          <w:sz w:val="26"/>
          <w:szCs w:val="20"/>
          <w:lang w:val="en-US"/>
        </w:rPr>
        <w:drawing>
          <wp:inline distT="0" distB="0" distL="0" distR="0" wp14:anchorId="1479FAD6" wp14:editId="7B5C2CC2">
            <wp:extent cx="5788338" cy="4162097"/>
            <wp:effectExtent l="0" t="0" r="3175" b="0"/>
            <wp:docPr id="1981260184"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60184" name="Picture 1" descr="A diagram of a project&#10;&#10;AI-generated content may be incorrect."/>
                    <pic:cNvPicPr/>
                  </pic:nvPicPr>
                  <pic:blipFill>
                    <a:blip r:embed="rId105"/>
                    <a:stretch>
                      <a:fillRect/>
                    </a:stretch>
                  </pic:blipFill>
                  <pic:spPr>
                    <a:xfrm>
                      <a:off x="0" y="0"/>
                      <a:ext cx="5791291" cy="4164220"/>
                    </a:xfrm>
                    <a:prstGeom prst="rect">
                      <a:avLst/>
                    </a:prstGeom>
                  </pic:spPr>
                </pic:pic>
              </a:graphicData>
            </a:graphic>
          </wp:inline>
        </w:drawing>
      </w:r>
    </w:p>
    <w:p w14:paraId="4FC2C7D1" w14:textId="46FC0A38" w:rsidR="006824B6" w:rsidRPr="00850038" w:rsidRDefault="00A90D51" w:rsidP="00A90D51">
      <w:pPr>
        <w:pStyle w:val="Caption"/>
        <w:rPr>
          <w:lang w:val="vi-VN"/>
        </w:rPr>
      </w:pPr>
      <w:bookmarkStart w:id="360" w:name="_Toc216254377"/>
      <w:r w:rsidRPr="00850038">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75</w:t>
      </w:r>
      <w:r w:rsidR="00804794">
        <w:rPr>
          <w:lang w:val="vi-VN"/>
        </w:rPr>
        <w:fldChar w:fldCharType="end"/>
      </w:r>
      <w:r w:rsidRPr="00850038">
        <w:rPr>
          <w:lang w:val="vi-VN"/>
        </w:rPr>
        <w:t xml:space="preserve"> Sơ đồ tuần tự thanh toán đơn hàng</w:t>
      </w:r>
      <w:bookmarkEnd w:id="360"/>
    </w:p>
    <w:p w14:paraId="39D79599" w14:textId="77777777" w:rsidR="00B25E25" w:rsidRPr="00850038" w:rsidRDefault="00B25E25" w:rsidP="00B25E25"/>
    <w:p w14:paraId="478538D0" w14:textId="2827FA1B" w:rsidR="0073121F" w:rsidRPr="00A90D51" w:rsidRDefault="006824B6" w:rsidP="006824B6">
      <w:pPr>
        <w:pStyle w:val="Heading3"/>
      </w:pPr>
      <w:r w:rsidRPr="006824B6">
        <w:t xml:space="preserve"> </w:t>
      </w:r>
      <w:bookmarkStart w:id="361" w:name="_Toc216254269"/>
      <w:bookmarkStart w:id="362" w:name="_Toc216255517"/>
      <w:r w:rsidRPr="006824B6">
        <w:t>Sơ đồ tuần tự thanh toán đơn hàng bằng VNPay</w:t>
      </w:r>
      <w:bookmarkEnd w:id="361"/>
      <w:bookmarkEnd w:id="362"/>
    </w:p>
    <w:p w14:paraId="57BF9B4A" w14:textId="65D84552" w:rsidR="006824B6" w:rsidRDefault="00BB6319" w:rsidP="006824B6">
      <w:pPr>
        <w:keepNext/>
      </w:pPr>
      <w:r w:rsidRPr="00BB6319">
        <w:rPr>
          <w:noProof/>
          <w:lang w:val="en-US"/>
        </w:rPr>
        <w:drawing>
          <wp:inline distT="0" distB="0" distL="0" distR="0" wp14:anchorId="34E85380" wp14:editId="7F484740">
            <wp:extent cx="5612524" cy="2500983"/>
            <wp:effectExtent l="0" t="0" r="7620" b="0"/>
            <wp:docPr id="1780423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3658" name="Picture 1" descr="A screenshot of a computer&#10;&#10;AI-generated content may be incorrect."/>
                    <pic:cNvPicPr/>
                  </pic:nvPicPr>
                  <pic:blipFill>
                    <a:blip r:embed="rId106"/>
                    <a:stretch>
                      <a:fillRect/>
                    </a:stretch>
                  </pic:blipFill>
                  <pic:spPr>
                    <a:xfrm>
                      <a:off x="0" y="0"/>
                      <a:ext cx="5627135" cy="2507494"/>
                    </a:xfrm>
                    <a:prstGeom prst="rect">
                      <a:avLst/>
                    </a:prstGeom>
                  </pic:spPr>
                </pic:pic>
              </a:graphicData>
            </a:graphic>
          </wp:inline>
        </w:drawing>
      </w:r>
    </w:p>
    <w:p w14:paraId="7EF7DE1E" w14:textId="69094ADE" w:rsidR="006824B6" w:rsidRPr="00A90D51" w:rsidRDefault="006824B6" w:rsidP="006824B6">
      <w:pPr>
        <w:pStyle w:val="Caption"/>
        <w:rPr>
          <w:lang w:val="vi-VN"/>
        </w:rPr>
      </w:pPr>
      <w:bookmarkStart w:id="363" w:name="_Toc216254378"/>
      <w:r w:rsidRPr="00A90D51">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76</w:t>
      </w:r>
      <w:r w:rsidR="00804794">
        <w:rPr>
          <w:lang w:val="vi-VN"/>
        </w:rPr>
        <w:fldChar w:fldCharType="end"/>
      </w:r>
      <w:r w:rsidRPr="00A90D51">
        <w:rPr>
          <w:lang w:val="vi-VN"/>
        </w:rPr>
        <w:t xml:space="preserve"> Sơ đồ tuần tự thanh toán đơn hàng bằng VNPay</w:t>
      </w:r>
      <w:bookmarkEnd w:id="363"/>
    </w:p>
    <w:p w14:paraId="38BCBE7E" w14:textId="77777777" w:rsidR="006930C5" w:rsidRPr="00890B20" w:rsidRDefault="006930C5" w:rsidP="006930C5"/>
    <w:p w14:paraId="697B57B5" w14:textId="17B88BB6" w:rsidR="008F135E" w:rsidRPr="00890B20" w:rsidRDefault="00ED0B4D" w:rsidP="008F135E">
      <w:pPr>
        <w:pStyle w:val="Heading3"/>
      </w:pPr>
      <w:bookmarkStart w:id="364" w:name="_Toc216254270"/>
      <w:bookmarkStart w:id="365" w:name="_Toc216255518"/>
      <w:r w:rsidRPr="006134EB">
        <w:lastRenderedPageBreak/>
        <w:t>Sơ đồ tuần tự</w:t>
      </w:r>
      <w:r w:rsidRPr="00890B20">
        <w:t xml:space="preserve"> </w:t>
      </w:r>
      <w:r w:rsidR="008F135E" w:rsidRPr="00890B20">
        <w:t>xem danh sách đơn hàng</w:t>
      </w:r>
      <w:bookmarkEnd w:id="364"/>
      <w:bookmarkEnd w:id="365"/>
    </w:p>
    <w:p w14:paraId="3BE0BBC8" w14:textId="5008BCE8" w:rsidR="008F135E" w:rsidRPr="00890B20" w:rsidRDefault="00AD6579" w:rsidP="00D45A9E">
      <w:pPr>
        <w:keepNext/>
        <w:jc w:val="center"/>
      </w:pPr>
      <w:r w:rsidRPr="00AD6579">
        <w:rPr>
          <w:noProof/>
          <w:lang w:val="en-US"/>
        </w:rPr>
        <w:drawing>
          <wp:inline distT="0" distB="0" distL="0" distR="0" wp14:anchorId="7A43FBE0" wp14:editId="66E93298">
            <wp:extent cx="6088628" cy="2536466"/>
            <wp:effectExtent l="0" t="0" r="7620" b="0"/>
            <wp:docPr id="104489118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1187" name="Picture 1" descr="A diagram of a computer&#10;&#10;AI-generated content may be incorrect."/>
                    <pic:cNvPicPr/>
                  </pic:nvPicPr>
                  <pic:blipFill>
                    <a:blip r:embed="rId107"/>
                    <a:stretch>
                      <a:fillRect/>
                    </a:stretch>
                  </pic:blipFill>
                  <pic:spPr>
                    <a:xfrm>
                      <a:off x="0" y="0"/>
                      <a:ext cx="6099009" cy="2540790"/>
                    </a:xfrm>
                    <a:prstGeom prst="rect">
                      <a:avLst/>
                    </a:prstGeom>
                  </pic:spPr>
                </pic:pic>
              </a:graphicData>
            </a:graphic>
          </wp:inline>
        </w:drawing>
      </w:r>
    </w:p>
    <w:p w14:paraId="3790B941" w14:textId="0AE94E51" w:rsidR="008F135E" w:rsidRPr="00890B20" w:rsidRDefault="008F135E" w:rsidP="008F135E">
      <w:pPr>
        <w:pStyle w:val="Caption"/>
        <w:rPr>
          <w:lang w:val="vi-VN"/>
        </w:rPr>
      </w:pPr>
      <w:bookmarkStart w:id="366" w:name="_Toc21625437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77</w:t>
      </w:r>
      <w:r w:rsidR="00804794">
        <w:rPr>
          <w:lang w:val="vi-VN"/>
        </w:rPr>
        <w:fldChar w:fldCharType="end"/>
      </w:r>
      <w:r w:rsidRPr="00890B20">
        <w:rPr>
          <w:lang w:val="vi-VN"/>
        </w:rPr>
        <w:t xml:space="preserve"> Sơ đồ tuần tự xem </w:t>
      </w:r>
      <w:r w:rsidR="00574BCA" w:rsidRPr="00574BCA">
        <w:rPr>
          <w:lang w:val="vi-VN"/>
        </w:rPr>
        <w:t>d</w:t>
      </w:r>
      <w:r w:rsidRPr="00890B20">
        <w:rPr>
          <w:lang w:val="vi-VN"/>
        </w:rPr>
        <w:t>anh sách đơn hàng</w:t>
      </w:r>
      <w:bookmarkEnd w:id="366"/>
    </w:p>
    <w:p w14:paraId="461FC509" w14:textId="77777777" w:rsidR="008F135E" w:rsidRPr="00890B20" w:rsidRDefault="008F135E" w:rsidP="008F135E"/>
    <w:p w14:paraId="0EB16C47" w14:textId="77777777" w:rsidR="00E35C4D" w:rsidRPr="007C0D68" w:rsidRDefault="00ED0B4D" w:rsidP="00E35C4D">
      <w:pPr>
        <w:pStyle w:val="Heading3"/>
      </w:pPr>
      <w:bookmarkStart w:id="367" w:name="_Toc216254271"/>
      <w:bookmarkStart w:id="368" w:name="_Toc216255519"/>
      <w:r w:rsidRPr="006134EB">
        <w:t>Sơ đồ tuần tự</w:t>
      </w:r>
      <w:r w:rsidRPr="00890B20">
        <w:t xml:space="preserve"> </w:t>
      </w:r>
      <w:r w:rsidR="008F135E" w:rsidRPr="00890B20">
        <w:t>cập nhật trạng thái đơn hàng</w:t>
      </w:r>
      <w:bookmarkEnd w:id="367"/>
      <w:bookmarkEnd w:id="368"/>
    </w:p>
    <w:p w14:paraId="2A3B1CA8" w14:textId="77777777" w:rsidR="00BD431A" w:rsidRDefault="00BD431A" w:rsidP="00D45A9E">
      <w:pPr>
        <w:keepNext/>
        <w:jc w:val="center"/>
      </w:pPr>
      <w:r w:rsidRPr="00BD431A">
        <w:rPr>
          <w:noProof/>
          <w:lang w:val="en-US"/>
        </w:rPr>
        <w:drawing>
          <wp:inline distT="0" distB="0" distL="0" distR="0" wp14:anchorId="18B279C9" wp14:editId="30242C96">
            <wp:extent cx="6217702" cy="2536466"/>
            <wp:effectExtent l="0" t="0" r="0" b="0"/>
            <wp:docPr id="623320494"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20494" name="Picture 1" descr="A diagram of a project&#10;&#10;AI-generated content may be incorrect."/>
                    <pic:cNvPicPr/>
                  </pic:nvPicPr>
                  <pic:blipFill>
                    <a:blip r:embed="rId108"/>
                    <a:stretch>
                      <a:fillRect/>
                    </a:stretch>
                  </pic:blipFill>
                  <pic:spPr>
                    <a:xfrm>
                      <a:off x="0" y="0"/>
                      <a:ext cx="6234638" cy="2543375"/>
                    </a:xfrm>
                    <a:prstGeom prst="rect">
                      <a:avLst/>
                    </a:prstGeom>
                  </pic:spPr>
                </pic:pic>
              </a:graphicData>
            </a:graphic>
          </wp:inline>
        </w:drawing>
      </w:r>
    </w:p>
    <w:p w14:paraId="154E9BCC" w14:textId="0BA61738" w:rsidR="00BD431A" w:rsidRPr="00996015" w:rsidRDefault="00BD431A" w:rsidP="00BD431A">
      <w:pPr>
        <w:pStyle w:val="Caption"/>
        <w:rPr>
          <w:lang w:val="vi-VN"/>
        </w:rPr>
      </w:pPr>
      <w:bookmarkStart w:id="369" w:name="_Toc216254380"/>
      <w:r w:rsidRPr="007C0D68">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78</w:t>
      </w:r>
      <w:r w:rsidR="00804794">
        <w:rPr>
          <w:lang w:val="vi-VN"/>
        </w:rPr>
        <w:fldChar w:fldCharType="end"/>
      </w:r>
      <w:r w:rsidRPr="007C0D68">
        <w:rPr>
          <w:lang w:val="vi-VN"/>
        </w:rPr>
        <w:t xml:space="preserve"> Sơ đồ tuần tự cập nhật trạng thái đơn hàng</w:t>
      </w:r>
      <w:bookmarkEnd w:id="369"/>
    </w:p>
    <w:p w14:paraId="4B2B1A38" w14:textId="77777777" w:rsidR="001117A4" w:rsidRPr="00996015" w:rsidRDefault="001117A4" w:rsidP="001117A4"/>
    <w:p w14:paraId="3C154F9C" w14:textId="25C9C55E" w:rsidR="009F741A" w:rsidRPr="00996015" w:rsidRDefault="009F741A" w:rsidP="009F741A">
      <w:pPr>
        <w:pStyle w:val="Heading3"/>
      </w:pPr>
      <w:bookmarkStart w:id="370" w:name="_Toc216254272"/>
      <w:bookmarkStart w:id="371" w:name="_Toc216255520"/>
      <w:r w:rsidRPr="00996015">
        <w:lastRenderedPageBreak/>
        <w:t>Sơ đồ tuần tự đánh giá biến thể sản phẩm</w:t>
      </w:r>
      <w:bookmarkEnd w:id="370"/>
      <w:bookmarkEnd w:id="371"/>
    </w:p>
    <w:p w14:paraId="5B1B460D" w14:textId="77777777" w:rsidR="009F741A" w:rsidRDefault="009F741A" w:rsidP="009F741A">
      <w:pPr>
        <w:keepNext/>
      </w:pPr>
      <w:r w:rsidRPr="009F741A">
        <w:rPr>
          <w:noProof/>
          <w:lang w:val="en-US"/>
        </w:rPr>
        <w:drawing>
          <wp:inline distT="0" distB="0" distL="0" distR="0" wp14:anchorId="70186C00" wp14:editId="04E9EEAB">
            <wp:extent cx="5343651" cy="3788228"/>
            <wp:effectExtent l="0" t="0" r="0" b="3175"/>
            <wp:docPr id="524404947"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04947" name="Picture 1" descr="A diagram of a project&#10;&#10;AI-generated content may be incorrect."/>
                    <pic:cNvPicPr/>
                  </pic:nvPicPr>
                  <pic:blipFill>
                    <a:blip r:embed="rId109"/>
                    <a:stretch>
                      <a:fillRect/>
                    </a:stretch>
                  </pic:blipFill>
                  <pic:spPr>
                    <a:xfrm>
                      <a:off x="0" y="0"/>
                      <a:ext cx="5354505" cy="3795923"/>
                    </a:xfrm>
                    <a:prstGeom prst="rect">
                      <a:avLst/>
                    </a:prstGeom>
                  </pic:spPr>
                </pic:pic>
              </a:graphicData>
            </a:graphic>
          </wp:inline>
        </w:drawing>
      </w:r>
    </w:p>
    <w:p w14:paraId="0CCB1404" w14:textId="1C91611C" w:rsidR="009F741A" w:rsidRDefault="009F741A" w:rsidP="00C115BA">
      <w:pPr>
        <w:pStyle w:val="Caption"/>
      </w:pPr>
      <w:bookmarkStart w:id="372" w:name="_Toc216254381"/>
      <w:r w:rsidRPr="00996015">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79</w:t>
      </w:r>
      <w:r w:rsidR="00804794">
        <w:rPr>
          <w:lang w:val="vi-VN"/>
        </w:rPr>
        <w:fldChar w:fldCharType="end"/>
      </w:r>
      <w:r w:rsidRPr="00996015">
        <w:rPr>
          <w:lang w:val="vi-VN"/>
        </w:rPr>
        <w:t xml:space="preserve"> Sơ đồ tuần tự đánh giá biến thể sản phẩm</w:t>
      </w:r>
      <w:bookmarkEnd w:id="372"/>
    </w:p>
    <w:p w14:paraId="2C36CA46" w14:textId="77777777" w:rsidR="00217CE5" w:rsidRPr="00217CE5" w:rsidRDefault="00217CE5" w:rsidP="00217CE5">
      <w:pPr>
        <w:rPr>
          <w:lang w:val="en-US"/>
        </w:rPr>
      </w:pPr>
    </w:p>
    <w:p w14:paraId="192963B6" w14:textId="21D7C3F1" w:rsidR="00D25EAC" w:rsidRDefault="00ED0B4D" w:rsidP="00BD431A">
      <w:pPr>
        <w:pStyle w:val="Heading3"/>
      </w:pPr>
      <w:bookmarkStart w:id="373" w:name="_Toc216254273"/>
      <w:bookmarkStart w:id="374" w:name="_Toc216255521"/>
      <w:r w:rsidRPr="006134EB">
        <w:t>Sơ đồ tuần tự</w:t>
      </w:r>
      <w:r w:rsidRPr="002A326E">
        <w:t xml:space="preserve"> </w:t>
      </w:r>
      <w:r w:rsidR="00AD6579" w:rsidRPr="002A326E">
        <w:t>báo cáo thống</w:t>
      </w:r>
      <w:r w:rsidR="00BD431A" w:rsidRPr="00BD431A">
        <w:t xml:space="preserve"> kê</w:t>
      </w:r>
      <w:bookmarkEnd w:id="373"/>
      <w:bookmarkEnd w:id="374"/>
    </w:p>
    <w:p w14:paraId="0F6B1561" w14:textId="77777777" w:rsidR="0025704C" w:rsidRDefault="0025704C" w:rsidP="0025704C">
      <w:pPr>
        <w:keepNext/>
        <w:spacing w:before="0" w:line="240" w:lineRule="auto"/>
        <w:ind w:firstLine="0"/>
        <w:jc w:val="left"/>
      </w:pPr>
      <w:r w:rsidRPr="001A28AB">
        <w:rPr>
          <w:noProof/>
          <w:lang w:val="en-US"/>
        </w:rPr>
        <w:drawing>
          <wp:inline distT="0" distB="0" distL="0" distR="0" wp14:anchorId="2F4ADAA0" wp14:editId="052CC4DD">
            <wp:extent cx="5821807" cy="2719449"/>
            <wp:effectExtent l="0" t="0" r="7620" b="5080"/>
            <wp:docPr id="13576116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11629" name="Picture 1" descr="A diagram of a diagram&#10;&#10;AI-generated content may be incorrect."/>
                    <pic:cNvPicPr/>
                  </pic:nvPicPr>
                  <pic:blipFill>
                    <a:blip r:embed="rId110"/>
                    <a:stretch>
                      <a:fillRect/>
                    </a:stretch>
                  </pic:blipFill>
                  <pic:spPr>
                    <a:xfrm>
                      <a:off x="0" y="0"/>
                      <a:ext cx="5825588" cy="2721215"/>
                    </a:xfrm>
                    <a:prstGeom prst="rect">
                      <a:avLst/>
                    </a:prstGeom>
                  </pic:spPr>
                </pic:pic>
              </a:graphicData>
            </a:graphic>
          </wp:inline>
        </w:drawing>
      </w:r>
    </w:p>
    <w:p w14:paraId="41641083" w14:textId="4A11C0B5" w:rsidR="00224B79" w:rsidRPr="002230F1" w:rsidRDefault="0025704C" w:rsidP="00224B79">
      <w:pPr>
        <w:pStyle w:val="Caption"/>
        <w:rPr>
          <w:lang w:val="vi-VN"/>
        </w:rPr>
      </w:pPr>
      <w:bookmarkStart w:id="375" w:name="_Toc216254382"/>
      <w:r w:rsidRPr="00BA663E">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2</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80</w:t>
      </w:r>
      <w:r w:rsidR="00804794">
        <w:rPr>
          <w:lang w:val="vi-VN"/>
        </w:rPr>
        <w:fldChar w:fldCharType="end"/>
      </w:r>
      <w:r w:rsidRPr="0025704C">
        <w:rPr>
          <w:lang w:val="vi-VN"/>
        </w:rPr>
        <w:t xml:space="preserve"> </w:t>
      </w:r>
      <w:r w:rsidRPr="007C0D68">
        <w:rPr>
          <w:lang w:val="vi-VN"/>
        </w:rPr>
        <w:t>Sơ đồ tuần tự báo cáo thống kê</w:t>
      </w:r>
      <w:bookmarkEnd w:id="375"/>
    </w:p>
    <w:p w14:paraId="4E15A788" w14:textId="71721A33" w:rsidR="00A3678C" w:rsidRPr="002230F1" w:rsidRDefault="00224B79" w:rsidP="00224B79">
      <w:pPr>
        <w:pStyle w:val="Heading2"/>
      </w:pPr>
      <w:r w:rsidRPr="00224B79">
        <w:lastRenderedPageBreak/>
        <w:t xml:space="preserve"> </w:t>
      </w:r>
      <w:bookmarkStart w:id="376" w:name="_Toc216254274"/>
      <w:bookmarkStart w:id="377" w:name="_Toc216255522"/>
      <w:r w:rsidRPr="00224B79">
        <w:t>Thiết kế cơ sở dữ liệu</w:t>
      </w:r>
      <w:bookmarkEnd w:id="376"/>
      <w:bookmarkEnd w:id="377"/>
    </w:p>
    <w:p w14:paraId="7CE01C9A" w14:textId="1C849AB7" w:rsidR="00D71278" w:rsidRPr="002230F1" w:rsidRDefault="00D71278" w:rsidP="005C1BEA">
      <w:pPr>
        <w:pStyle w:val="Caption"/>
        <w:keepNext/>
        <w:spacing w:line="360" w:lineRule="auto"/>
        <w:rPr>
          <w:sz w:val="24"/>
          <w:szCs w:val="24"/>
          <w:lang w:val="vi-VN"/>
        </w:rPr>
      </w:pPr>
      <w:bookmarkStart w:id="378" w:name="_Toc216254515"/>
      <w:r w:rsidRPr="002230F1">
        <w:rPr>
          <w:sz w:val="24"/>
          <w:szCs w:val="24"/>
          <w:lang w:val="vi-VN"/>
        </w:rPr>
        <w:t xml:space="preserve">Bảng </w:t>
      </w:r>
      <w:r w:rsidR="00B12004">
        <w:rPr>
          <w:sz w:val="24"/>
          <w:szCs w:val="24"/>
        </w:rPr>
        <w:fldChar w:fldCharType="begin"/>
      </w:r>
      <w:r w:rsidR="00B12004" w:rsidRPr="002230F1">
        <w:rPr>
          <w:sz w:val="24"/>
          <w:szCs w:val="24"/>
          <w:lang w:val="vi-VN"/>
        </w:rPr>
        <w:instrText xml:space="preserve"> STYLEREF 1 \s </w:instrText>
      </w:r>
      <w:r w:rsidR="00B12004">
        <w:rPr>
          <w:sz w:val="24"/>
          <w:szCs w:val="24"/>
        </w:rPr>
        <w:fldChar w:fldCharType="separate"/>
      </w:r>
      <w:r w:rsidR="00E629C6" w:rsidRPr="002230F1">
        <w:rPr>
          <w:noProof/>
          <w:sz w:val="24"/>
          <w:szCs w:val="24"/>
          <w:lang w:val="vi-VN"/>
        </w:rPr>
        <w:t>2</w:t>
      </w:r>
      <w:r w:rsidR="00B12004">
        <w:rPr>
          <w:sz w:val="24"/>
          <w:szCs w:val="24"/>
        </w:rPr>
        <w:fldChar w:fldCharType="end"/>
      </w:r>
      <w:r w:rsidR="00B12004" w:rsidRPr="002230F1">
        <w:rPr>
          <w:sz w:val="24"/>
          <w:szCs w:val="24"/>
          <w:lang w:val="vi-VN"/>
        </w:rPr>
        <w:noBreakHyphen/>
      </w:r>
      <w:r w:rsidR="00B12004">
        <w:rPr>
          <w:sz w:val="24"/>
          <w:szCs w:val="24"/>
        </w:rPr>
        <w:fldChar w:fldCharType="begin"/>
      </w:r>
      <w:r w:rsidR="00B12004" w:rsidRPr="002230F1">
        <w:rPr>
          <w:sz w:val="24"/>
          <w:szCs w:val="24"/>
          <w:lang w:val="vi-VN"/>
        </w:rPr>
        <w:instrText xml:space="preserve"> SEQ Bảng \* ARABIC \s 1 </w:instrText>
      </w:r>
      <w:r w:rsidR="00B12004">
        <w:rPr>
          <w:sz w:val="24"/>
          <w:szCs w:val="24"/>
        </w:rPr>
        <w:fldChar w:fldCharType="separate"/>
      </w:r>
      <w:r w:rsidR="00E629C6" w:rsidRPr="002230F1">
        <w:rPr>
          <w:noProof/>
          <w:sz w:val="24"/>
          <w:szCs w:val="24"/>
          <w:lang w:val="vi-VN"/>
        </w:rPr>
        <w:t>38</w:t>
      </w:r>
      <w:r w:rsidR="00B12004">
        <w:rPr>
          <w:sz w:val="24"/>
          <w:szCs w:val="24"/>
        </w:rPr>
        <w:fldChar w:fldCharType="end"/>
      </w:r>
      <w:r w:rsidRPr="00BE5D6D">
        <w:rPr>
          <w:sz w:val="24"/>
          <w:szCs w:val="24"/>
          <w:lang w:val="vi-VN"/>
        </w:rPr>
        <w:t xml:space="preserve"> Mô tả dữ liệu bảng User</w:t>
      </w:r>
      <w:bookmarkEnd w:id="378"/>
    </w:p>
    <w:tbl>
      <w:tblPr>
        <w:tblStyle w:val="TableGrid"/>
        <w:tblW w:w="0" w:type="auto"/>
        <w:tblLook w:val="04A0" w:firstRow="1" w:lastRow="0" w:firstColumn="1" w:lastColumn="0" w:noHBand="0" w:noVBand="1"/>
      </w:tblPr>
      <w:tblGrid>
        <w:gridCol w:w="623"/>
        <w:gridCol w:w="1696"/>
        <w:gridCol w:w="2245"/>
        <w:gridCol w:w="4214"/>
      </w:tblGrid>
      <w:tr w:rsidR="00D71278" w:rsidRPr="00BE5D6D" w14:paraId="7DFE995F" w14:textId="77777777" w:rsidTr="00A2329C">
        <w:trPr>
          <w:tblHeader/>
        </w:trPr>
        <w:tc>
          <w:tcPr>
            <w:tcW w:w="623" w:type="dxa"/>
            <w:shd w:val="clear" w:color="auto" w:fill="FDE9D9" w:themeFill="accent6" w:themeFillTint="33"/>
          </w:tcPr>
          <w:p w14:paraId="0035FB8D" w14:textId="77777777" w:rsidR="00D71278" w:rsidRPr="00BE5D6D" w:rsidRDefault="00D71278" w:rsidP="00F657C5">
            <w:pPr>
              <w:ind w:firstLine="0"/>
              <w:jc w:val="center"/>
              <w:rPr>
                <w:b/>
                <w:bCs/>
              </w:rPr>
            </w:pPr>
            <w:r w:rsidRPr="00BE5D6D">
              <w:rPr>
                <w:b/>
                <w:bCs/>
              </w:rPr>
              <w:t>STT</w:t>
            </w:r>
          </w:p>
        </w:tc>
        <w:tc>
          <w:tcPr>
            <w:tcW w:w="1696" w:type="dxa"/>
            <w:shd w:val="clear" w:color="auto" w:fill="FDE9D9" w:themeFill="accent6" w:themeFillTint="33"/>
          </w:tcPr>
          <w:p w14:paraId="31FFF670" w14:textId="77777777" w:rsidR="00D71278" w:rsidRPr="00BE5D6D" w:rsidRDefault="00D71278" w:rsidP="00F657C5">
            <w:pPr>
              <w:ind w:firstLine="0"/>
              <w:jc w:val="center"/>
              <w:rPr>
                <w:b/>
                <w:bCs/>
              </w:rPr>
            </w:pPr>
            <w:r w:rsidRPr="00BE5D6D">
              <w:rPr>
                <w:b/>
                <w:bCs/>
              </w:rPr>
              <w:t>Tên trường</w:t>
            </w:r>
          </w:p>
        </w:tc>
        <w:tc>
          <w:tcPr>
            <w:tcW w:w="2245" w:type="dxa"/>
            <w:shd w:val="clear" w:color="auto" w:fill="FDE9D9" w:themeFill="accent6" w:themeFillTint="33"/>
          </w:tcPr>
          <w:p w14:paraId="439DF297" w14:textId="77777777" w:rsidR="00D71278" w:rsidRPr="00BE5D6D" w:rsidRDefault="00D71278" w:rsidP="00F657C5">
            <w:pPr>
              <w:ind w:firstLine="0"/>
              <w:jc w:val="center"/>
              <w:rPr>
                <w:b/>
                <w:bCs/>
              </w:rPr>
            </w:pPr>
            <w:r w:rsidRPr="00BE5D6D">
              <w:rPr>
                <w:b/>
                <w:bCs/>
              </w:rPr>
              <w:t>Kiểu dữ liệu</w:t>
            </w:r>
          </w:p>
        </w:tc>
        <w:tc>
          <w:tcPr>
            <w:tcW w:w="4214" w:type="dxa"/>
            <w:shd w:val="clear" w:color="auto" w:fill="FDE9D9" w:themeFill="accent6" w:themeFillTint="33"/>
          </w:tcPr>
          <w:p w14:paraId="1D707328" w14:textId="77777777" w:rsidR="00D71278" w:rsidRPr="00BE5D6D" w:rsidRDefault="00D71278" w:rsidP="00F657C5">
            <w:pPr>
              <w:ind w:firstLine="0"/>
              <w:jc w:val="center"/>
              <w:rPr>
                <w:b/>
                <w:bCs/>
              </w:rPr>
            </w:pPr>
            <w:r w:rsidRPr="00BE5D6D">
              <w:rPr>
                <w:b/>
                <w:bCs/>
              </w:rPr>
              <w:t>Mô tả</w:t>
            </w:r>
          </w:p>
        </w:tc>
      </w:tr>
      <w:tr w:rsidR="00D71278" w:rsidRPr="00BE5D6D" w14:paraId="5754FBD8" w14:textId="77777777" w:rsidTr="00A2329C">
        <w:tc>
          <w:tcPr>
            <w:tcW w:w="623" w:type="dxa"/>
          </w:tcPr>
          <w:p w14:paraId="2B4EDB88" w14:textId="77777777" w:rsidR="00D71278" w:rsidRPr="00BE5D6D" w:rsidRDefault="00D71278" w:rsidP="00F657C5">
            <w:pPr>
              <w:ind w:firstLine="0"/>
              <w:jc w:val="center"/>
            </w:pPr>
            <w:r w:rsidRPr="00BE5D6D">
              <w:t>1</w:t>
            </w:r>
          </w:p>
        </w:tc>
        <w:tc>
          <w:tcPr>
            <w:tcW w:w="1696" w:type="dxa"/>
          </w:tcPr>
          <w:p w14:paraId="0B48BA5D" w14:textId="77777777" w:rsidR="00D71278" w:rsidRPr="00BE5D6D" w:rsidRDefault="00D71278" w:rsidP="00F657C5">
            <w:pPr>
              <w:ind w:firstLine="0"/>
            </w:pPr>
            <w:r w:rsidRPr="00BE5D6D">
              <w:t>UserId</w:t>
            </w:r>
          </w:p>
        </w:tc>
        <w:tc>
          <w:tcPr>
            <w:tcW w:w="2245" w:type="dxa"/>
          </w:tcPr>
          <w:p w14:paraId="00223FFB" w14:textId="77777777" w:rsidR="00D71278" w:rsidRPr="00BE5D6D" w:rsidRDefault="00D71278" w:rsidP="00F657C5">
            <w:pPr>
              <w:ind w:firstLine="0"/>
            </w:pPr>
            <w:r w:rsidRPr="00BE5D6D">
              <w:t>Int(PK)</w:t>
            </w:r>
          </w:p>
        </w:tc>
        <w:tc>
          <w:tcPr>
            <w:tcW w:w="4214" w:type="dxa"/>
          </w:tcPr>
          <w:p w14:paraId="3CFD2A85" w14:textId="77777777" w:rsidR="00D71278" w:rsidRPr="00BE5D6D" w:rsidRDefault="00D71278" w:rsidP="00F657C5">
            <w:pPr>
              <w:ind w:firstLine="0"/>
            </w:pPr>
            <w:r w:rsidRPr="00BE5D6D">
              <w:t>Mã định danh người dùng</w:t>
            </w:r>
          </w:p>
        </w:tc>
      </w:tr>
      <w:tr w:rsidR="00D71278" w:rsidRPr="00BE5D6D" w14:paraId="0A9E2BB0" w14:textId="77777777" w:rsidTr="00A2329C">
        <w:tc>
          <w:tcPr>
            <w:tcW w:w="623" w:type="dxa"/>
          </w:tcPr>
          <w:p w14:paraId="724E794A" w14:textId="77777777" w:rsidR="00D71278" w:rsidRPr="00BE5D6D" w:rsidRDefault="00D71278" w:rsidP="00F657C5">
            <w:pPr>
              <w:ind w:firstLine="0"/>
              <w:jc w:val="center"/>
            </w:pPr>
            <w:r w:rsidRPr="00BE5D6D">
              <w:t>2</w:t>
            </w:r>
          </w:p>
        </w:tc>
        <w:tc>
          <w:tcPr>
            <w:tcW w:w="1696" w:type="dxa"/>
          </w:tcPr>
          <w:p w14:paraId="478FF455" w14:textId="77777777" w:rsidR="00D71278" w:rsidRPr="00BE5D6D" w:rsidRDefault="00D71278" w:rsidP="00F657C5">
            <w:pPr>
              <w:ind w:firstLine="0"/>
            </w:pPr>
            <w:r w:rsidRPr="00BE5D6D">
              <w:t>EmailAddress</w:t>
            </w:r>
          </w:p>
        </w:tc>
        <w:tc>
          <w:tcPr>
            <w:tcW w:w="2245" w:type="dxa"/>
          </w:tcPr>
          <w:p w14:paraId="789D42CF" w14:textId="77777777" w:rsidR="00D71278" w:rsidRPr="00BE5D6D" w:rsidRDefault="00D71278" w:rsidP="00F657C5">
            <w:pPr>
              <w:ind w:firstLine="0"/>
            </w:pPr>
            <w:r w:rsidRPr="00BE5D6D">
              <w:t>Varchar(255)</w:t>
            </w:r>
          </w:p>
        </w:tc>
        <w:tc>
          <w:tcPr>
            <w:tcW w:w="4214" w:type="dxa"/>
          </w:tcPr>
          <w:p w14:paraId="4418E88C" w14:textId="77777777" w:rsidR="00D71278" w:rsidRPr="00BE5D6D" w:rsidRDefault="00D71278" w:rsidP="00F657C5">
            <w:pPr>
              <w:ind w:firstLine="0"/>
            </w:pPr>
            <w:r w:rsidRPr="00BE5D6D">
              <w:t>Email người dùng</w:t>
            </w:r>
          </w:p>
        </w:tc>
      </w:tr>
      <w:tr w:rsidR="00D71278" w:rsidRPr="00BE5D6D" w14:paraId="41A789C5" w14:textId="77777777" w:rsidTr="00A2329C">
        <w:tc>
          <w:tcPr>
            <w:tcW w:w="623" w:type="dxa"/>
          </w:tcPr>
          <w:p w14:paraId="70FEB6D5" w14:textId="77777777" w:rsidR="00D71278" w:rsidRPr="00BE5D6D" w:rsidRDefault="00D71278" w:rsidP="00F657C5">
            <w:pPr>
              <w:ind w:firstLine="0"/>
              <w:jc w:val="center"/>
            </w:pPr>
            <w:r w:rsidRPr="00BE5D6D">
              <w:t>3</w:t>
            </w:r>
          </w:p>
        </w:tc>
        <w:tc>
          <w:tcPr>
            <w:tcW w:w="1696" w:type="dxa"/>
          </w:tcPr>
          <w:p w14:paraId="76B8F68C" w14:textId="77777777" w:rsidR="00D71278" w:rsidRPr="00BE5D6D" w:rsidRDefault="00D71278" w:rsidP="00F657C5">
            <w:pPr>
              <w:ind w:firstLine="0"/>
            </w:pPr>
            <w:r w:rsidRPr="00BE5D6D">
              <w:t>Name</w:t>
            </w:r>
          </w:p>
        </w:tc>
        <w:tc>
          <w:tcPr>
            <w:tcW w:w="2245" w:type="dxa"/>
          </w:tcPr>
          <w:p w14:paraId="30D74BBA" w14:textId="77777777" w:rsidR="00D71278" w:rsidRPr="00BE5D6D" w:rsidRDefault="00D71278" w:rsidP="00F657C5">
            <w:pPr>
              <w:ind w:firstLine="0"/>
            </w:pPr>
            <w:r w:rsidRPr="00BE5D6D">
              <w:t>Varchar(255)</w:t>
            </w:r>
          </w:p>
        </w:tc>
        <w:tc>
          <w:tcPr>
            <w:tcW w:w="4214" w:type="dxa"/>
          </w:tcPr>
          <w:p w14:paraId="4E80E394" w14:textId="77777777" w:rsidR="00D71278" w:rsidRPr="00BE5D6D" w:rsidRDefault="00D71278" w:rsidP="00F657C5">
            <w:pPr>
              <w:ind w:firstLine="0"/>
            </w:pPr>
            <w:r w:rsidRPr="00BE5D6D">
              <w:t>Tên người dùng</w:t>
            </w:r>
          </w:p>
        </w:tc>
      </w:tr>
      <w:tr w:rsidR="00D71278" w:rsidRPr="00BE5D6D" w14:paraId="3244EF90" w14:textId="77777777" w:rsidTr="00A2329C">
        <w:tc>
          <w:tcPr>
            <w:tcW w:w="623" w:type="dxa"/>
          </w:tcPr>
          <w:p w14:paraId="535D1EB6" w14:textId="77777777" w:rsidR="00D71278" w:rsidRPr="00BE5D6D" w:rsidRDefault="00D71278" w:rsidP="00F657C5">
            <w:pPr>
              <w:ind w:firstLine="0"/>
              <w:jc w:val="center"/>
            </w:pPr>
            <w:r w:rsidRPr="00BE5D6D">
              <w:t>4</w:t>
            </w:r>
          </w:p>
        </w:tc>
        <w:tc>
          <w:tcPr>
            <w:tcW w:w="1696" w:type="dxa"/>
          </w:tcPr>
          <w:p w14:paraId="36700548" w14:textId="77777777" w:rsidR="00D71278" w:rsidRPr="00BE5D6D" w:rsidRDefault="00D71278" w:rsidP="00F657C5">
            <w:pPr>
              <w:ind w:firstLine="0"/>
            </w:pPr>
            <w:r w:rsidRPr="00BE5D6D">
              <w:t>Password</w:t>
            </w:r>
          </w:p>
        </w:tc>
        <w:tc>
          <w:tcPr>
            <w:tcW w:w="2245" w:type="dxa"/>
          </w:tcPr>
          <w:p w14:paraId="02877AD8" w14:textId="77777777" w:rsidR="00D71278" w:rsidRPr="00BE5D6D" w:rsidRDefault="00D71278" w:rsidP="00F657C5">
            <w:pPr>
              <w:ind w:firstLine="0"/>
            </w:pPr>
            <w:r w:rsidRPr="00BE5D6D">
              <w:t>Varchar(255)</w:t>
            </w:r>
          </w:p>
        </w:tc>
        <w:tc>
          <w:tcPr>
            <w:tcW w:w="4214" w:type="dxa"/>
          </w:tcPr>
          <w:p w14:paraId="22806239" w14:textId="77777777" w:rsidR="00D71278" w:rsidRPr="00BE5D6D" w:rsidRDefault="00D71278" w:rsidP="00F657C5">
            <w:pPr>
              <w:ind w:firstLine="0"/>
            </w:pPr>
            <w:r w:rsidRPr="00BE5D6D">
              <w:t>Mật khẩu đăng nhập</w:t>
            </w:r>
          </w:p>
        </w:tc>
      </w:tr>
      <w:tr w:rsidR="00D71278" w:rsidRPr="00BE5D6D" w14:paraId="04506D9D" w14:textId="77777777" w:rsidTr="00A2329C">
        <w:tc>
          <w:tcPr>
            <w:tcW w:w="623" w:type="dxa"/>
          </w:tcPr>
          <w:p w14:paraId="19A74367" w14:textId="77777777" w:rsidR="00D71278" w:rsidRPr="00BE5D6D" w:rsidRDefault="00D71278" w:rsidP="00F657C5">
            <w:pPr>
              <w:ind w:firstLine="0"/>
              <w:jc w:val="center"/>
            </w:pPr>
            <w:r w:rsidRPr="00BE5D6D">
              <w:t>5</w:t>
            </w:r>
          </w:p>
        </w:tc>
        <w:tc>
          <w:tcPr>
            <w:tcW w:w="1696" w:type="dxa"/>
          </w:tcPr>
          <w:p w14:paraId="40D182F6" w14:textId="77777777" w:rsidR="00D71278" w:rsidRPr="00BE5D6D" w:rsidRDefault="00D71278" w:rsidP="00F657C5">
            <w:pPr>
              <w:ind w:firstLine="0"/>
            </w:pPr>
            <w:r w:rsidRPr="00BE5D6D">
              <w:t>PhoneNumber</w:t>
            </w:r>
          </w:p>
        </w:tc>
        <w:tc>
          <w:tcPr>
            <w:tcW w:w="2245" w:type="dxa"/>
          </w:tcPr>
          <w:p w14:paraId="4099E837" w14:textId="77777777" w:rsidR="00D71278" w:rsidRPr="00BE5D6D" w:rsidRDefault="00D71278" w:rsidP="00F657C5">
            <w:pPr>
              <w:ind w:firstLine="0"/>
            </w:pPr>
            <w:r w:rsidRPr="00BE5D6D">
              <w:t>Varchar(11)</w:t>
            </w:r>
          </w:p>
        </w:tc>
        <w:tc>
          <w:tcPr>
            <w:tcW w:w="4214" w:type="dxa"/>
          </w:tcPr>
          <w:p w14:paraId="6B6E5F71" w14:textId="77777777" w:rsidR="00D71278" w:rsidRPr="00BE5D6D" w:rsidRDefault="00D71278" w:rsidP="00F657C5">
            <w:pPr>
              <w:keepNext/>
              <w:ind w:firstLine="0"/>
            </w:pPr>
            <w:r w:rsidRPr="00BE5D6D">
              <w:t>Số điện thoại người dùng</w:t>
            </w:r>
          </w:p>
        </w:tc>
      </w:tr>
    </w:tbl>
    <w:p w14:paraId="350291EA" w14:textId="77777777" w:rsidR="00D71278" w:rsidRPr="002230F1" w:rsidRDefault="00D71278" w:rsidP="00D71278"/>
    <w:p w14:paraId="7BC53D3E" w14:textId="039CA6B0" w:rsidR="00387088" w:rsidRPr="002230F1" w:rsidRDefault="00387088" w:rsidP="00702CBC">
      <w:pPr>
        <w:pStyle w:val="Caption"/>
        <w:keepNext/>
        <w:spacing w:line="360" w:lineRule="auto"/>
        <w:rPr>
          <w:sz w:val="24"/>
          <w:szCs w:val="24"/>
          <w:lang w:val="vi-VN"/>
        </w:rPr>
      </w:pPr>
      <w:bookmarkStart w:id="379" w:name="_Toc216254516"/>
      <w:r w:rsidRPr="002230F1">
        <w:rPr>
          <w:sz w:val="24"/>
          <w:szCs w:val="24"/>
          <w:lang w:val="vi-VN"/>
        </w:rPr>
        <w:t xml:space="preserve">Bảng </w:t>
      </w:r>
      <w:r w:rsidR="00B12004">
        <w:rPr>
          <w:sz w:val="24"/>
          <w:szCs w:val="24"/>
        </w:rPr>
        <w:fldChar w:fldCharType="begin"/>
      </w:r>
      <w:r w:rsidR="00B12004" w:rsidRPr="002230F1">
        <w:rPr>
          <w:sz w:val="24"/>
          <w:szCs w:val="24"/>
          <w:lang w:val="vi-VN"/>
        </w:rPr>
        <w:instrText xml:space="preserve"> STYLEREF 1 \s </w:instrText>
      </w:r>
      <w:r w:rsidR="00B12004">
        <w:rPr>
          <w:sz w:val="24"/>
          <w:szCs w:val="24"/>
        </w:rPr>
        <w:fldChar w:fldCharType="separate"/>
      </w:r>
      <w:r w:rsidR="00E629C6" w:rsidRPr="002230F1">
        <w:rPr>
          <w:noProof/>
          <w:sz w:val="24"/>
          <w:szCs w:val="24"/>
          <w:lang w:val="vi-VN"/>
        </w:rPr>
        <w:t>2</w:t>
      </w:r>
      <w:r w:rsidR="00B12004">
        <w:rPr>
          <w:sz w:val="24"/>
          <w:szCs w:val="24"/>
        </w:rPr>
        <w:fldChar w:fldCharType="end"/>
      </w:r>
      <w:r w:rsidR="00B12004" w:rsidRPr="002230F1">
        <w:rPr>
          <w:sz w:val="24"/>
          <w:szCs w:val="24"/>
          <w:lang w:val="vi-VN"/>
        </w:rPr>
        <w:noBreakHyphen/>
      </w:r>
      <w:r w:rsidR="00B12004">
        <w:rPr>
          <w:sz w:val="24"/>
          <w:szCs w:val="24"/>
        </w:rPr>
        <w:fldChar w:fldCharType="begin"/>
      </w:r>
      <w:r w:rsidR="00B12004" w:rsidRPr="002230F1">
        <w:rPr>
          <w:sz w:val="24"/>
          <w:szCs w:val="24"/>
          <w:lang w:val="vi-VN"/>
        </w:rPr>
        <w:instrText xml:space="preserve"> SEQ Bảng \* ARABIC \s 1 </w:instrText>
      </w:r>
      <w:r w:rsidR="00B12004">
        <w:rPr>
          <w:sz w:val="24"/>
          <w:szCs w:val="24"/>
        </w:rPr>
        <w:fldChar w:fldCharType="separate"/>
      </w:r>
      <w:r w:rsidR="00E629C6" w:rsidRPr="002230F1">
        <w:rPr>
          <w:noProof/>
          <w:sz w:val="24"/>
          <w:szCs w:val="24"/>
          <w:lang w:val="vi-VN"/>
        </w:rPr>
        <w:t>39</w:t>
      </w:r>
      <w:r w:rsidR="00B12004">
        <w:rPr>
          <w:sz w:val="24"/>
          <w:szCs w:val="24"/>
        </w:rPr>
        <w:fldChar w:fldCharType="end"/>
      </w:r>
      <w:r w:rsidRPr="002230F1">
        <w:rPr>
          <w:sz w:val="24"/>
          <w:szCs w:val="24"/>
          <w:lang w:val="vi-VN"/>
        </w:rPr>
        <w:t xml:space="preserve"> Mô tả dữ liệu bảng UserRole</w:t>
      </w:r>
      <w:bookmarkEnd w:id="379"/>
    </w:p>
    <w:tbl>
      <w:tblPr>
        <w:tblStyle w:val="TableGrid"/>
        <w:tblW w:w="0" w:type="auto"/>
        <w:tblLook w:val="04A0" w:firstRow="1" w:lastRow="0" w:firstColumn="1" w:lastColumn="0" w:noHBand="0" w:noVBand="1"/>
      </w:tblPr>
      <w:tblGrid>
        <w:gridCol w:w="624"/>
        <w:gridCol w:w="1552"/>
        <w:gridCol w:w="2374"/>
        <w:gridCol w:w="4228"/>
      </w:tblGrid>
      <w:tr w:rsidR="00D72C59" w:rsidRPr="00BE5D6D" w14:paraId="2FD52FE5" w14:textId="77777777" w:rsidTr="00387088">
        <w:trPr>
          <w:tblHeader/>
        </w:trPr>
        <w:tc>
          <w:tcPr>
            <w:tcW w:w="624" w:type="dxa"/>
            <w:shd w:val="clear" w:color="auto" w:fill="FDE9D9" w:themeFill="accent6" w:themeFillTint="33"/>
          </w:tcPr>
          <w:p w14:paraId="0D4063E5" w14:textId="77777777" w:rsidR="00D72C59" w:rsidRPr="00BE5D6D" w:rsidRDefault="00D72C59" w:rsidP="00F657C5">
            <w:pPr>
              <w:ind w:firstLine="0"/>
              <w:jc w:val="center"/>
              <w:rPr>
                <w:b/>
                <w:bCs/>
              </w:rPr>
            </w:pPr>
            <w:r w:rsidRPr="00BE5D6D">
              <w:rPr>
                <w:b/>
                <w:bCs/>
              </w:rPr>
              <w:t>STT</w:t>
            </w:r>
          </w:p>
        </w:tc>
        <w:tc>
          <w:tcPr>
            <w:tcW w:w="1552" w:type="dxa"/>
            <w:shd w:val="clear" w:color="auto" w:fill="FDE9D9" w:themeFill="accent6" w:themeFillTint="33"/>
          </w:tcPr>
          <w:p w14:paraId="7A44F692" w14:textId="77777777" w:rsidR="00D72C59" w:rsidRPr="00BE5D6D" w:rsidRDefault="00D72C59" w:rsidP="00F657C5">
            <w:pPr>
              <w:ind w:firstLine="0"/>
              <w:jc w:val="center"/>
              <w:rPr>
                <w:b/>
                <w:bCs/>
              </w:rPr>
            </w:pPr>
            <w:r w:rsidRPr="00BE5D6D">
              <w:rPr>
                <w:b/>
                <w:bCs/>
              </w:rPr>
              <w:t>Tên trường</w:t>
            </w:r>
          </w:p>
        </w:tc>
        <w:tc>
          <w:tcPr>
            <w:tcW w:w="2374" w:type="dxa"/>
            <w:shd w:val="clear" w:color="auto" w:fill="FDE9D9" w:themeFill="accent6" w:themeFillTint="33"/>
          </w:tcPr>
          <w:p w14:paraId="42B42996" w14:textId="77777777" w:rsidR="00D72C59" w:rsidRPr="00BE5D6D" w:rsidRDefault="00D72C59" w:rsidP="00F657C5">
            <w:pPr>
              <w:ind w:firstLine="0"/>
              <w:jc w:val="center"/>
              <w:rPr>
                <w:b/>
                <w:bCs/>
              </w:rPr>
            </w:pPr>
            <w:r w:rsidRPr="00BE5D6D">
              <w:rPr>
                <w:b/>
                <w:bCs/>
              </w:rPr>
              <w:t>Kiểu dữ liệu</w:t>
            </w:r>
          </w:p>
        </w:tc>
        <w:tc>
          <w:tcPr>
            <w:tcW w:w="4228" w:type="dxa"/>
            <w:shd w:val="clear" w:color="auto" w:fill="FDE9D9" w:themeFill="accent6" w:themeFillTint="33"/>
          </w:tcPr>
          <w:p w14:paraId="14AC44B9" w14:textId="77777777" w:rsidR="00D72C59" w:rsidRPr="00BE5D6D" w:rsidRDefault="00D72C59" w:rsidP="00F657C5">
            <w:pPr>
              <w:ind w:firstLine="0"/>
              <w:jc w:val="center"/>
              <w:rPr>
                <w:b/>
                <w:bCs/>
              </w:rPr>
            </w:pPr>
            <w:r w:rsidRPr="00BE5D6D">
              <w:rPr>
                <w:b/>
                <w:bCs/>
              </w:rPr>
              <w:t>Mô tả</w:t>
            </w:r>
          </w:p>
        </w:tc>
      </w:tr>
      <w:tr w:rsidR="00D72C59" w:rsidRPr="00BE5D6D" w14:paraId="38B7A8E5" w14:textId="77777777" w:rsidTr="00387088">
        <w:tc>
          <w:tcPr>
            <w:tcW w:w="624" w:type="dxa"/>
          </w:tcPr>
          <w:p w14:paraId="209B30FF" w14:textId="77777777" w:rsidR="00D72C59" w:rsidRPr="00BE5D6D" w:rsidRDefault="00D72C59" w:rsidP="00F657C5">
            <w:pPr>
              <w:ind w:firstLine="0"/>
              <w:jc w:val="center"/>
            </w:pPr>
            <w:r w:rsidRPr="00BE5D6D">
              <w:t>1</w:t>
            </w:r>
          </w:p>
        </w:tc>
        <w:tc>
          <w:tcPr>
            <w:tcW w:w="1552" w:type="dxa"/>
          </w:tcPr>
          <w:p w14:paraId="7CB36114" w14:textId="77777777" w:rsidR="00D72C59" w:rsidRPr="00BE5D6D" w:rsidRDefault="00D72C59" w:rsidP="00F657C5">
            <w:pPr>
              <w:ind w:firstLine="0"/>
            </w:pPr>
            <w:r w:rsidRPr="00BE5D6D">
              <w:t>UserRoleId</w:t>
            </w:r>
          </w:p>
        </w:tc>
        <w:tc>
          <w:tcPr>
            <w:tcW w:w="2374" w:type="dxa"/>
          </w:tcPr>
          <w:p w14:paraId="08A0302F" w14:textId="77777777" w:rsidR="00D72C59" w:rsidRPr="00BE5D6D" w:rsidRDefault="00D72C59" w:rsidP="00F657C5">
            <w:pPr>
              <w:ind w:firstLine="0"/>
            </w:pPr>
            <w:r w:rsidRPr="00BE5D6D">
              <w:t>Int(PK)</w:t>
            </w:r>
          </w:p>
        </w:tc>
        <w:tc>
          <w:tcPr>
            <w:tcW w:w="4228" w:type="dxa"/>
          </w:tcPr>
          <w:p w14:paraId="04652E8E" w14:textId="77777777" w:rsidR="00D72C59" w:rsidRPr="00BE5D6D" w:rsidRDefault="00D72C59" w:rsidP="00F657C5">
            <w:pPr>
              <w:ind w:firstLine="0"/>
            </w:pPr>
            <w:r w:rsidRPr="00BE5D6D">
              <w:t>Mã vai trò người dùng</w:t>
            </w:r>
          </w:p>
        </w:tc>
      </w:tr>
      <w:tr w:rsidR="00D72C59" w:rsidRPr="00BE5D6D" w14:paraId="5ACB03E2" w14:textId="77777777" w:rsidTr="00387088">
        <w:tc>
          <w:tcPr>
            <w:tcW w:w="624" w:type="dxa"/>
          </w:tcPr>
          <w:p w14:paraId="78D73294" w14:textId="77777777" w:rsidR="00D72C59" w:rsidRPr="00BE5D6D" w:rsidRDefault="00D72C59" w:rsidP="00F657C5">
            <w:pPr>
              <w:ind w:firstLine="0"/>
              <w:jc w:val="center"/>
            </w:pPr>
            <w:r w:rsidRPr="00BE5D6D">
              <w:t>2</w:t>
            </w:r>
          </w:p>
        </w:tc>
        <w:tc>
          <w:tcPr>
            <w:tcW w:w="1552" w:type="dxa"/>
          </w:tcPr>
          <w:p w14:paraId="72BC4C5A" w14:textId="77777777" w:rsidR="00D72C59" w:rsidRPr="00BE5D6D" w:rsidRDefault="00D72C59" w:rsidP="00F657C5">
            <w:pPr>
              <w:ind w:firstLine="0"/>
            </w:pPr>
            <w:r w:rsidRPr="00BE5D6D">
              <w:t>RoleId</w:t>
            </w:r>
          </w:p>
        </w:tc>
        <w:tc>
          <w:tcPr>
            <w:tcW w:w="2374" w:type="dxa"/>
          </w:tcPr>
          <w:p w14:paraId="3CCA0AD0" w14:textId="77777777" w:rsidR="00D72C59" w:rsidRPr="00BE5D6D" w:rsidRDefault="00D72C59" w:rsidP="00F657C5">
            <w:pPr>
              <w:ind w:firstLine="0"/>
            </w:pPr>
            <w:r w:rsidRPr="00BE5D6D">
              <w:t>Int(FK)</w:t>
            </w:r>
          </w:p>
        </w:tc>
        <w:tc>
          <w:tcPr>
            <w:tcW w:w="4228" w:type="dxa"/>
          </w:tcPr>
          <w:p w14:paraId="2E0D999E" w14:textId="77777777" w:rsidR="00D72C59" w:rsidRPr="00BE5D6D" w:rsidRDefault="00D72C59" w:rsidP="00F657C5">
            <w:pPr>
              <w:ind w:firstLine="0"/>
            </w:pPr>
            <w:r w:rsidRPr="00BE5D6D">
              <w:t>Khóa ngoại (FK) liên kết đến bảng Role</w:t>
            </w:r>
          </w:p>
        </w:tc>
      </w:tr>
      <w:tr w:rsidR="00D72C59" w:rsidRPr="00BE5D6D" w14:paraId="58C4F4E2" w14:textId="77777777" w:rsidTr="00387088">
        <w:tc>
          <w:tcPr>
            <w:tcW w:w="624" w:type="dxa"/>
          </w:tcPr>
          <w:p w14:paraId="3960EBDD" w14:textId="77777777" w:rsidR="00D72C59" w:rsidRPr="00BE5D6D" w:rsidRDefault="00D72C59" w:rsidP="00F657C5">
            <w:pPr>
              <w:ind w:firstLine="0"/>
              <w:jc w:val="center"/>
            </w:pPr>
            <w:r w:rsidRPr="00BE5D6D">
              <w:t>3</w:t>
            </w:r>
          </w:p>
        </w:tc>
        <w:tc>
          <w:tcPr>
            <w:tcW w:w="1552" w:type="dxa"/>
          </w:tcPr>
          <w:p w14:paraId="5645534D" w14:textId="77777777" w:rsidR="00D72C59" w:rsidRPr="00BE5D6D" w:rsidRDefault="00D72C59" w:rsidP="00F657C5">
            <w:pPr>
              <w:ind w:firstLine="0"/>
            </w:pPr>
            <w:r w:rsidRPr="00BE5D6D">
              <w:t>UserId</w:t>
            </w:r>
          </w:p>
        </w:tc>
        <w:tc>
          <w:tcPr>
            <w:tcW w:w="2374" w:type="dxa"/>
          </w:tcPr>
          <w:p w14:paraId="3C999EE5" w14:textId="77777777" w:rsidR="00D72C59" w:rsidRPr="00BE5D6D" w:rsidRDefault="00D72C59" w:rsidP="00F657C5">
            <w:pPr>
              <w:ind w:firstLine="0"/>
            </w:pPr>
            <w:r w:rsidRPr="00BE5D6D">
              <w:t>Int(FK)</w:t>
            </w:r>
          </w:p>
        </w:tc>
        <w:tc>
          <w:tcPr>
            <w:tcW w:w="4228" w:type="dxa"/>
          </w:tcPr>
          <w:p w14:paraId="6C717C93" w14:textId="77777777" w:rsidR="00D72C59" w:rsidRPr="00BE5D6D" w:rsidRDefault="00D72C59" w:rsidP="00F657C5">
            <w:pPr>
              <w:keepNext/>
              <w:ind w:firstLine="0"/>
            </w:pPr>
            <w:r w:rsidRPr="00BE5D6D">
              <w:t>Khóa ngoại (FK) liên kết đến bảng User</w:t>
            </w:r>
          </w:p>
        </w:tc>
      </w:tr>
    </w:tbl>
    <w:p w14:paraId="77A4EDB6" w14:textId="77777777" w:rsidR="00D72C59" w:rsidRPr="002230F1" w:rsidRDefault="00D72C59" w:rsidP="00D71278"/>
    <w:p w14:paraId="0807869A" w14:textId="77777777" w:rsidR="008D3406" w:rsidRPr="002230F1" w:rsidRDefault="008D3406" w:rsidP="00D71278"/>
    <w:p w14:paraId="1BE708A2" w14:textId="77777777" w:rsidR="008D3406" w:rsidRPr="002230F1" w:rsidRDefault="008D3406" w:rsidP="00D71278"/>
    <w:p w14:paraId="693E9C2A" w14:textId="77777777" w:rsidR="008D3406" w:rsidRPr="002230F1" w:rsidRDefault="008D3406" w:rsidP="00D71278"/>
    <w:p w14:paraId="0A2D62DC" w14:textId="77777777" w:rsidR="008D3406" w:rsidRPr="002230F1" w:rsidRDefault="008D3406" w:rsidP="00D71278"/>
    <w:p w14:paraId="5CE166AD" w14:textId="77777777" w:rsidR="00D15187" w:rsidRPr="002230F1" w:rsidRDefault="00D15187" w:rsidP="00D71278"/>
    <w:p w14:paraId="6F344A4C" w14:textId="19162630" w:rsidR="006C5A86" w:rsidRPr="002230F1" w:rsidRDefault="006C5A86" w:rsidP="00DA5227">
      <w:pPr>
        <w:pStyle w:val="Caption"/>
        <w:keepNext/>
        <w:spacing w:line="360" w:lineRule="auto"/>
        <w:rPr>
          <w:sz w:val="24"/>
          <w:szCs w:val="24"/>
          <w:lang w:val="vi-VN"/>
        </w:rPr>
      </w:pPr>
      <w:bookmarkStart w:id="380" w:name="_Toc216254517"/>
      <w:r w:rsidRPr="002230F1">
        <w:rPr>
          <w:sz w:val="24"/>
          <w:szCs w:val="24"/>
          <w:lang w:val="vi-VN"/>
        </w:rPr>
        <w:t xml:space="preserve">Bảng </w:t>
      </w:r>
      <w:r w:rsidR="00B12004">
        <w:rPr>
          <w:sz w:val="24"/>
          <w:szCs w:val="24"/>
        </w:rPr>
        <w:fldChar w:fldCharType="begin"/>
      </w:r>
      <w:r w:rsidR="00B12004" w:rsidRPr="002230F1">
        <w:rPr>
          <w:sz w:val="24"/>
          <w:szCs w:val="24"/>
          <w:lang w:val="vi-VN"/>
        </w:rPr>
        <w:instrText xml:space="preserve"> STYLEREF 1 \s </w:instrText>
      </w:r>
      <w:r w:rsidR="00B12004">
        <w:rPr>
          <w:sz w:val="24"/>
          <w:szCs w:val="24"/>
        </w:rPr>
        <w:fldChar w:fldCharType="separate"/>
      </w:r>
      <w:r w:rsidR="00E629C6" w:rsidRPr="002230F1">
        <w:rPr>
          <w:noProof/>
          <w:sz w:val="24"/>
          <w:szCs w:val="24"/>
          <w:lang w:val="vi-VN"/>
        </w:rPr>
        <w:t>2</w:t>
      </w:r>
      <w:r w:rsidR="00B12004">
        <w:rPr>
          <w:sz w:val="24"/>
          <w:szCs w:val="24"/>
        </w:rPr>
        <w:fldChar w:fldCharType="end"/>
      </w:r>
      <w:r w:rsidR="00B12004" w:rsidRPr="002230F1">
        <w:rPr>
          <w:sz w:val="24"/>
          <w:szCs w:val="24"/>
          <w:lang w:val="vi-VN"/>
        </w:rPr>
        <w:noBreakHyphen/>
      </w:r>
      <w:r w:rsidR="00B12004">
        <w:rPr>
          <w:sz w:val="24"/>
          <w:szCs w:val="24"/>
        </w:rPr>
        <w:fldChar w:fldCharType="begin"/>
      </w:r>
      <w:r w:rsidR="00B12004" w:rsidRPr="002230F1">
        <w:rPr>
          <w:sz w:val="24"/>
          <w:szCs w:val="24"/>
          <w:lang w:val="vi-VN"/>
        </w:rPr>
        <w:instrText xml:space="preserve"> SEQ Bảng \* ARABIC \s 1 </w:instrText>
      </w:r>
      <w:r w:rsidR="00B12004">
        <w:rPr>
          <w:sz w:val="24"/>
          <w:szCs w:val="24"/>
        </w:rPr>
        <w:fldChar w:fldCharType="separate"/>
      </w:r>
      <w:r w:rsidR="00E629C6" w:rsidRPr="002230F1">
        <w:rPr>
          <w:noProof/>
          <w:sz w:val="24"/>
          <w:szCs w:val="24"/>
          <w:lang w:val="vi-VN"/>
        </w:rPr>
        <w:t>40</w:t>
      </w:r>
      <w:r w:rsidR="00B12004">
        <w:rPr>
          <w:sz w:val="24"/>
          <w:szCs w:val="24"/>
        </w:rPr>
        <w:fldChar w:fldCharType="end"/>
      </w:r>
      <w:r w:rsidRPr="002230F1">
        <w:rPr>
          <w:sz w:val="24"/>
          <w:szCs w:val="24"/>
          <w:lang w:val="vi-VN"/>
        </w:rPr>
        <w:t xml:space="preserve"> </w:t>
      </w:r>
      <w:r w:rsidRPr="00BE5D6D">
        <w:rPr>
          <w:sz w:val="24"/>
          <w:szCs w:val="24"/>
          <w:lang w:val="vi-VN"/>
        </w:rPr>
        <w:t>Mô tả dữ liệu bảng Role</w:t>
      </w:r>
      <w:bookmarkEnd w:id="380"/>
    </w:p>
    <w:tbl>
      <w:tblPr>
        <w:tblStyle w:val="TableGrid"/>
        <w:tblW w:w="0" w:type="auto"/>
        <w:tblLook w:val="04A0" w:firstRow="1" w:lastRow="0" w:firstColumn="1" w:lastColumn="0" w:noHBand="0" w:noVBand="1"/>
      </w:tblPr>
      <w:tblGrid>
        <w:gridCol w:w="621"/>
        <w:gridCol w:w="1820"/>
        <w:gridCol w:w="2130"/>
        <w:gridCol w:w="4207"/>
      </w:tblGrid>
      <w:tr w:rsidR="00D15187" w:rsidRPr="00BE5D6D" w14:paraId="0897B573" w14:textId="77777777" w:rsidTr="006C5A86">
        <w:trPr>
          <w:tblHeader/>
        </w:trPr>
        <w:tc>
          <w:tcPr>
            <w:tcW w:w="621" w:type="dxa"/>
            <w:shd w:val="clear" w:color="auto" w:fill="FDE9D9" w:themeFill="accent6" w:themeFillTint="33"/>
          </w:tcPr>
          <w:p w14:paraId="717A1BAC" w14:textId="77777777" w:rsidR="00D15187" w:rsidRPr="00BE5D6D" w:rsidRDefault="00D15187" w:rsidP="00F657C5">
            <w:pPr>
              <w:ind w:firstLine="0"/>
              <w:jc w:val="center"/>
              <w:rPr>
                <w:b/>
                <w:bCs/>
              </w:rPr>
            </w:pPr>
            <w:r w:rsidRPr="00BE5D6D">
              <w:rPr>
                <w:b/>
                <w:bCs/>
              </w:rPr>
              <w:t>STT</w:t>
            </w:r>
          </w:p>
        </w:tc>
        <w:tc>
          <w:tcPr>
            <w:tcW w:w="1820" w:type="dxa"/>
            <w:shd w:val="clear" w:color="auto" w:fill="FDE9D9" w:themeFill="accent6" w:themeFillTint="33"/>
          </w:tcPr>
          <w:p w14:paraId="74847A1A" w14:textId="77777777" w:rsidR="00D15187" w:rsidRPr="00BE5D6D" w:rsidRDefault="00D15187" w:rsidP="00F657C5">
            <w:pPr>
              <w:ind w:firstLine="0"/>
              <w:jc w:val="center"/>
              <w:rPr>
                <w:b/>
                <w:bCs/>
              </w:rPr>
            </w:pPr>
            <w:r w:rsidRPr="00BE5D6D">
              <w:rPr>
                <w:b/>
                <w:bCs/>
              </w:rPr>
              <w:t>Tên trường</w:t>
            </w:r>
          </w:p>
        </w:tc>
        <w:tc>
          <w:tcPr>
            <w:tcW w:w="2130" w:type="dxa"/>
            <w:shd w:val="clear" w:color="auto" w:fill="FDE9D9" w:themeFill="accent6" w:themeFillTint="33"/>
          </w:tcPr>
          <w:p w14:paraId="194D2644" w14:textId="77777777" w:rsidR="00D15187" w:rsidRPr="00BE5D6D" w:rsidRDefault="00D15187" w:rsidP="00F657C5">
            <w:pPr>
              <w:ind w:firstLine="0"/>
              <w:jc w:val="center"/>
              <w:rPr>
                <w:b/>
                <w:bCs/>
              </w:rPr>
            </w:pPr>
            <w:r w:rsidRPr="00BE5D6D">
              <w:rPr>
                <w:b/>
                <w:bCs/>
              </w:rPr>
              <w:t>Kiểu dữ liệu</w:t>
            </w:r>
          </w:p>
        </w:tc>
        <w:tc>
          <w:tcPr>
            <w:tcW w:w="4207" w:type="dxa"/>
            <w:shd w:val="clear" w:color="auto" w:fill="FDE9D9" w:themeFill="accent6" w:themeFillTint="33"/>
          </w:tcPr>
          <w:p w14:paraId="3FC1CB0E" w14:textId="77777777" w:rsidR="00D15187" w:rsidRPr="00BE5D6D" w:rsidRDefault="00D15187" w:rsidP="00F657C5">
            <w:pPr>
              <w:ind w:firstLine="0"/>
              <w:jc w:val="center"/>
              <w:rPr>
                <w:b/>
                <w:bCs/>
              </w:rPr>
            </w:pPr>
            <w:r w:rsidRPr="00BE5D6D">
              <w:rPr>
                <w:b/>
                <w:bCs/>
              </w:rPr>
              <w:t>Mô tả</w:t>
            </w:r>
          </w:p>
        </w:tc>
      </w:tr>
      <w:tr w:rsidR="00D15187" w:rsidRPr="00BE5D6D" w14:paraId="1F520205" w14:textId="77777777" w:rsidTr="006C5A86">
        <w:tc>
          <w:tcPr>
            <w:tcW w:w="621" w:type="dxa"/>
          </w:tcPr>
          <w:p w14:paraId="3F18BCB1" w14:textId="77777777" w:rsidR="00D15187" w:rsidRPr="00BE5D6D" w:rsidRDefault="00D15187" w:rsidP="00F657C5">
            <w:pPr>
              <w:ind w:firstLine="0"/>
              <w:jc w:val="center"/>
            </w:pPr>
            <w:r w:rsidRPr="00BE5D6D">
              <w:t>1</w:t>
            </w:r>
          </w:p>
        </w:tc>
        <w:tc>
          <w:tcPr>
            <w:tcW w:w="1820" w:type="dxa"/>
          </w:tcPr>
          <w:p w14:paraId="330BA9D1" w14:textId="77777777" w:rsidR="00D15187" w:rsidRPr="00BE5D6D" w:rsidRDefault="00D15187" w:rsidP="00F657C5">
            <w:pPr>
              <w:ind w:firstLine="0"/>
            </w:pPr>
            <w:r w:rsidRPr="00BE5D6D">
              <w:t>RoleId</w:t>
            </w:r>
          </w:p>
        </w:tc>
        <w:tc>
          <w:tcPr>
            <w:tcW w:w="2130" w:type="dxa"/>
          </w:tcPr>
          <w:p w14:paraId="617E96C2" w14:textId="77777777" w:rsidR="00D15187" w:rsidRPr="00BE5D6D" w:rsidRDefault="00D15187" w:rsidP="00F657C5">
            <w:pPr>
              <w:ind w:firstLine="0"/>
            </w:pPr>
            <w:r w:rsidRPr="00BE5D6D">
              <w:t>Int(PK)</w:t>
            </w:r>
          </w:p>
        </w:tc>
        <w:tc>
          <w:tcPr>
            <w:tcW w:w="4207" w:type="dxa"/>
          </w:tcPr>
          <w:p w14:paraId="506A7687" w14:textId="77777777" w:rsidR="00D15187" w:rsidRPr="00BE5D6D" w:rsidRDefault="00D15187" w:rsidP="00F657C5">
            <w:pPr>
              <w:ind w:firstLine="0"/>
            </w:pPr>
            <w:r w:rsidRPr="00BE5D6D">
              <w:t>Mã vai trò</w:t>
            </w:r>
          </w:p>
        </w:tc>
      </w:tr>
      <w:tr w:rsidR="00D15187" w:rsidRPr="00BE5D6D" w14:paraId="22E49356" w14:textId="77777777" w:rsidTr="006C5A86">
        <w:tc>
          <w:tcPr>
            <w:tcW w:w="621" w:type="dxa"/>
          </w:tcPr>
          <w:p w14:paraId="28243FA7" w14:textId="77777777" w:rsidR="00D15187" w:rsidRPr="00BE5D6D" w:rsidRDefault="00D15187" w:rsidP="00F657C5">
            <w:pPr>
              <w:ind w:firstLine="0"/>
              <w:jc w:val="center"/>
            </w:pPr>
            <w:r w:rsidRPr="00BE5D6D">
              <w:t>2</w:t>
            </w:r>
          </w:p>
        </w:tc>
        <w:tc>
          <w:tcPr>
            <w:tcW w:w="1820" w:type="dxa"/>
          </w:tcPr>
          <w:p w14:paraId="11AAA83C" w14:textId="77777777" w:rsidR="00D15187" w:rsidRPr="00BE5D6D" w:rsidRDefault="00D15187" w:rsidP="00F657C5">
            <w:pPr>
              <w:ind w:firstLine="0"/>
            </w:pPr>
            <w:r w:rsidRPr="00BE5D6D">
              <w:t>Name</w:t>
            </w:r>
          </w:p>
        </w:tc>
        <w:tc>
          <w:tcPr>
            <w:tcW w:w="2130" w:type="dxa"/>
          </w:tcPr>
          <w:p w14:paraId="5B04D2F9" w14:textId="77777777" w:rsidR="00D15187" w:rsidRPr="00BE5D6D" w:rsidRDefault="00D15187" w:rsidP="00F657C5">
            <w:pPr>
              <w:ind w:firstLine="0"/>
            </w:pPr>
            <w:r w:rsidRPr="00BE5D6D">
              <w:t>Varchar(50)</w:t>
            </w:r>
          </w:p>
        </w:tc>
        <w:tc>
          <w:tcPr>
            <w:tcW w:w="4207" w:type="dxa"/>
          </w:tcPr>
          <w:p w14:paraId="631E77BE" w14:textId="77777777" w:rsidR="00D15187" w:rsidRPr="00BE5D6D" w:rsidRDefault="00D15187" w:rsidP="00F657C5">
            <w:pPr>
              <w:ind w:firstLine="0"/>
            </w:pPr>
            <w:r w:rsidRPr="00BE5D6D">
              <w:t>Tên vai trò</w:t>
            </w:r>
          </w:p>
        </w:tc>
      </w:tr>
      <w:tr w:rsidR="00D15187" w:rsidRPr="00BE5D6D" w14:paraId="3180AAC6" w14:textId="77777777" w:rsidTr="006C5A86">
        <w:tc>
          <w:tcPr>
            <w:tcW w:w="621" w:type="dxa"/>
          </w:tcPr>
          <w:p w14:paraId="35F4FF84" w14:textId="77777777" w:rsidR="00D15187" w:rsidRPr="00BE5D6D" w:rsidRDefault="00D15187" w:rsidP="00F657C5">
            <w:pPr>
              <w:ind w:firstLine="0"/>
              <w:jc w:val="center"/>
            </w:pPr>
            <w:r w:rsidRPr="00BE5D6D">
              <w:t>3</w:t>
            </w:r>
          </w:p>
        </w:tc>
        <w:tc>
          <w:tcPr>
            <w:tcW w:w="1820" w:type="dxa"/>
          </w:tcPr>
          <w:p w14:paraId="12FB4A6A" w14:textId="77777777" w:rsidR="00D15187" w:rsidRPr="00BE5D6D" w:rsidRDefault="00D15187" w:rsidP="00F657C5">
            <w:pPr>
              <w:ind w:firstLine="0"/>
            </w:pPr>
            <w:r w:rsidRPr="00BE5D6D">
              <w:t>Description</w:t>
            </w:r>
          </w:p>
        </w:tc>
        <w:tc>
          <w:tcPr>
            <w:tcW w:w="2130" w:type="dxa"/>
          </w:tcPr>
          <w:p w14:paraId="4D6287B8" w14:textId="77777777" w:rsidR="00D15187" w:rsidRPr="00BE5D6D" w:rsidRDefault="00D15187" w:rsidP="00F657C5">
            <w:pPr>
              <w:ind w:firstLine="0"/>
            </w:pPr>
            <w:r w:rsidRPr="00BE5D6D">
              <w:t>Varchar(255)</w:t>
            </w:r>
          </w:p>
        </w:tc>
        <w:tc>
          <w:tcPr>
            <w:tcW w:w="4207" w:type="dxa"/>
          </w:tcPr>
          <w:p w14:paraId="57FD750F" w14:textId="77777777" w:rsidR="00D15187" w:rsidRPr="00BE5D6D" w:rsidRDefault="00D15187" w:rsidP="00F657C5">
            <w:pPr>
              <w:ind w:firstLine="0"/>
            </w:pPr>
            <w:r w:rsidRPr="00BE5D6D">
              <w:t>Mô tả về vai trò</w:t>
            </w:r>
          </w:p>
        </w:tc>
      </w:tr>
      <w:tr w:rsidR="00D15187" w:rsidRPr="00BE5D6D" w14:paraId="02E6A2EF" w14:textId="77777777" w:rsidTr="006C5A86">
        <w:tc>
          <w:tcPr>
            <w:tcW w:w="621" w:type="dxa"/>
          </w:tcPr>
          <w:p w14:paraId="30243E1B" w14:textId="77777777" w:rsidR="00D15187" w:rsidRPr="00BE5D6D" w:rsidRDefault="00D15187" w:rsidP="00F657C5">
            <w:pPr>
              <w:ind w:firstLine="0"/>
              <w:jc w:val="center"/>
            </w:pPr>
            <w:r w:rsidRPr="00BE5D6D">
              <w:t>4</w:t>
            </w:r>
          </w:p>
        </w:tc>
        <w:tc>
          <w:tcPr>
            <w:tcW w:w="1820" w:type="dxa"/>
          </w:tcPr>
          <w:p w14:paraId="796F52EB" w14:textId="77777777" w:rsidR="00D15187" w:rsidRPr="00BE5D6D" w:rsidRDefault="00D15187" w:rsidP="00F657C5">
            <w:pPr>
              <w:ind w:firstLine="0"/>
            </w:pPr>
            <w:r w:rsidRPr="00BE5D6D">
              <w:t>NormalizedName</w:t>
            </w:r>
          </w:p>
        </w:tc>
        <w:tc>
          <w:tcPr>
            <w:tcW w:w="2130" w:type="dxa"/>
          </w:tcPr>
          <w:p w14:paraId="3ECCFBA8" w14:textId="77777777" w:rsidR="00D15187" w:rsidRPr="00BE5D6D" w:rsidRDefault="00D15187" w:rsidP="00F657C5">
            <w:pPr>
              <w:ind w:firstLine="0"/>
            </w:pPr>
            <w:r w:rsidRPr="00BE5D6D">
              <w:t>Varchar(50)</w:t>
            </w:r>
          </w:p>
        </w:tc>
        <w:tc>
          <w:tcPr>
            <w:tcW w:w="4207" w:type="dxa"/>
          </w:tcPr>
          <w:p w14:paraId="58DF204A" w14:textId="77777777" w:rsidR="00D15187" w:rsidRPr="00BE5D6D" w:rsidRDefault="00D15187" w:rsidP="00F657C5">
            <w:pPr>
              <w:ind w:firstLine="0"/>
            </w:pPr>
            <w:r w:rsidRPr="00BE5D6D">
              <w:t>Tên vai trò chuẩn hóa</w:t>
            </w:r>
          </w:p>
        </w:tc>
      </w:tr>
      <w:tr w:rsidR="00D15187" w:rsidRPr="00BE5D6D" w14:paraId="2D584AF9" w14:textId="77777777" w:rsidTr="006C5A86">
        <w:tc>
          <w:tcPr>
            <w:tcW w:w="621" w:type="dxa"/>
          </w:tcPr>
          <w:p w14:paraId="65055B73" w14:textId="77777777" w:rsidR="00D15187" w:rsidRPr="00BE5D6D" w:rsidRDefault="00D15187" w:rsidP="00F657C5">
            <w:pPr>
              <w:ind w:firstLine="0"/>
              <w:jc w:val="center"/>
            </w:pPr>
            <w:r w:rsidRPr="00BE5D6D">
              <w:t>5</w:t>
            </w:r>
          </w:p>
        </w:tc>
        <w:tc>
          <w:tcPr>
            <w:tcW w:w="1820" w:type="dxa"/>
          </w:tcPr>
          <w:p w14:paraId="19924690" w14:textId="77777777" w:rsidR="00D15187" w:rsidRPr="00BE5D6D" w:rsidRDefault="00D15187" w:rsidP="00F657C5">
            <w:pPr>
              <w:ind w:firstLine="0"/>
            </w:pPr>
            <w:r w:rsidRPr="00BE5D6D">
              <w:t>DisplayName</w:t>
            </w:r>
          </w:p>
        </w:tc>
        <w:tc>
          <w:tcPr>
            <w:tcW w:w="2130" w:type="dxa"/>
          </w:tcPr>
          <w:p w14:paraId="1BA9CF7E" w14:textId="77777777" w:rsidR="00D15187" w:rsidRPr="00BE5D6D" w:rsidRDefault="00D15187" w:rsidP="00F657C5">
            <w:pPr>
              <w:ind w:firstLine="0"/>
            </w:pPr>
            <w:r w:rsidRPr="00BE5D6D">
              <w:t>Varchar(50)</w:t>
            </w:r>
          </w:p>
        </w:tc>
        <w:tc>
          <w:tcPr>
            <w:tcW w:w="4207" w:type="dxa"/>
          </w:tcPr>
          <w:p w14:paraId="5C89CBB2" w14:textId="77777777" w:rsidR="00D15187" w:rsidRPr="00BE5D6D" w:rsidRDefault="00D15187" w:rsidP="00F657C5">
            <w:pPr>
              <w:keepNext/>
              <w:ind w:firstLine="0"/>
            </w:pPr>
            <w:r w:rsidRPr="00BE5D6D">
              <w:t>Tên vai trò hiển thị</w:t>
            </w:r>
          </w:p>
        </w:tc>
      </w:tr>
    </w:tbl>
    <w:p w14:paraId="2C0FF145" w14:textId="77777777" w:rsidR="00D15187" w:rsidRPr="002230F1" w:rsidRDefault="00D15187" w:rsidP="00D71278"/>
    <w:p w14:paraId="34440D3E" w14:textId="77777777" w:rsidR="00387088" w:rsidRPr="002230F1" w:rsidRDefault="00387088" w:rsidP="00D71278"/>
    <w:p w14:paraId="4B766FAD" w14:textId="3E6F15A1" w:rsidR="00C0763F" w:rsidRPr="002230F1" w:rsidRDefault="00C0763F" w:rsidP="008D3406">
      <w:pPr>
        <w:pStyle w:val="Caption"/>
        <w:keepNext/>
        <w:spacing w:line="360" w:lineRule="auto"/>
        <w:rPr>
          <w:sz w:val="24"/>
          <w:szCs w:val="24"/>
          <w:lang w:val="vi-VN"/>
        </w:rPr>
      </w:pPr>
      <w:bookmarkStart w:id="381" w:name="_Toc216254518"/>
      <w:r w:rsidRPr="002230F1">
        <w:rPr>
          <w:sz w:val="24"/>
          <w:szCs w:val="24"/>
          <w:lang w:val="vi-VN"/>
        </w:rPr>
        <w:t xml:space="preserve">Bảng </w:t>
      </w:r>
      <w:r w:rsidR="00B12004">
        <w:rPr>
          <w:sz w:val="24"/>
          <w:szCs w:val="24"/>
        </w:rPr>
        <w:fldChar w:fldCharType="begin"/>
      </w:r>
      <w:r w:rsidR="00B12004" w:rsidRPr="002230F1">
        <w:rPr>
          <w:sz w:val="24"/>
          <w:szCs w:val="24"/>
          <w:lang w:val="vi-VN"/>
        </w:rPr>
        <w:instrText xml:space="preserve"> STYLEREF 1 \s </w:instrText>
      </w:r>
      <w:r w:rsidR="00B12004">
        <w:rPr>
          <w:sz w:val="24"/>
          <w:szCs w:val="24"/>
        </w:rPr>
        <w:fldChar w:fldCharType="separate"/>
      </w:r>
      <w:r w:rsidR="00E629C6" w:rsidRPr="002230F1">
        <w:rPr>
          <w:noProof/>
          <w:sz w:val="24"/>
          <w:szCs w:val="24"/>
          <w:lang w:val="vi-VN"/>
        </w:rPr>
        <w:t>2</w:t>
      </w:r>
      <w:r w:rsidR="00B12004">
        <w:rPr>
          <w:sz w:val="24"/>
          <w:szCs w:val="24"/>
        </w:rPr>
        <w:fldChar w:fldCharType="end"/>
      </w:r>
      <w:r w:rsidR="00B12004" w:rsidRPr="002230F1">
        <w:rPr>
          <w:sz w:val="24"/>
          <w:szCs w:val="24"/>
          <w:lang w:val="vi-VN"/>
        </w:rPr>
        <w:noBreakHyphen/>
      </w:r>
      <w:r w:rsidR="00B12004">
        <w:rPr>
          <w:sz w:val="24"/>
          <w:szCs w:val="24"/>
        </w:rPr>
        <w:fldChar w:fldCharType="begin"/>
      </w:r>
      <w:r w:rsidR="00B12004" w:rsidRPr="002230F1">
        <w:rPr>
          <w:sz w:val="24"/>
          <w:szCs w:val="24"/>
          <w:lang w:val="vi-VN"/>
        </w:rPr>
        <w:instrText xml:space="preserve"> SEQ Bảng \* ARABIC \s 1 </w:instrText>
      </w:r>
      <w:r w:rsidR="00B12004">
        <w:rPr>
          <w:sz w:val="24"/>
          <w:szCs w:val="24"/>
        </w:rPr>
        <w:fldChar w:fldCharType="separate"/>
      </w:r>
      <w:r w:rsidR="00E629C6" w:rsidRPr="002230F1">
        <w:rPr>
          <w:noProof/>
          <w:sz w:val="24"/>
          <w:szCs w:val="24"/>
          <w:lang w:val="vi-VN"/>
        </w:rPr>
        <w:t>41</w:t>
      </w:r>
      <w:r w:rsidR="00B12004">
        <w:rPr>
          <w:sz w:val="24"/>
          <w:szCs w:val="24"/>
        </w:rPr>
        <w:fldChar w:fldCharType="end"/>
      </w:r>
      <w:r w:rsidRPr="002230F1">
        <w:rPr>
          <w:sz w:val="24"/>
          <w:szCs w:val="24"/>
          <w:lang w:val="vi-VN"/>
        </w:rPr>
        <w:t xml:space="preserve"> </w:t>
      </w:r>
      <w:r w:rsidRPr="00BE5D6D">
        <w:rPr>
          <w:sz w:val="24"/>
          <w:szCs w:val="24"/>
          <w:lang w:val="vi-VN"/>
        </w:rPr>
        <w:t>Mô tả dữ liệu bảng Banner</w:t>
      </w:r>
      <w:bookmarkEnd w:id="381"/>
    </w:p>
    <w:tbl>
      <w:tblPr>
        <w:tblStyle w:val="TableGrid"/>
        <w:tblW w:w="0" w:type="auto"/>
        <w:tblLook w:val="04A0" w:firstRow="1" w:lastRow="0" w:firstColumn="1" w:lastColumn="0" w:noHBand="0" w:noVBand="1"/>
      </w:tblPr>
      <w:tblGrid>
        <w:gridCol w:w="623"/>
        <w:gridCol w:w="1832"/>
        <w:gridCol w:w="2107"/>
        <w:gridCol w:w="4216"/>
      </w:tblGrid>
      <w:tr w:rsidR="00387088" w:rsidRPr="00BE5D6D" w14:paraId="578072DB" w14:textId="77777777" w:rsidTr="00C0763F">
        <w:trPr>
          <w:tblHeader/>
        </w:trPr>
        <w:tc>
          <w:tcPr>
            <w:tcW w:w="62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28977DD" w14:textId="77777777" w:rsidR="00387088" w:rsidRPr="00BE5D6D" w:rsidRDefault="00387088" w:rsidP="00F657C5">
            <w:pPr>
              <w:ind w:firstLine="0"/>
              <w:jc w:val="center"/>
              <w:rPr>
                <w:b/>
                <w:bCs/>
              </w:rPr>
            </w:pPr>
            <w:r w:rsidRPr="00BE5D6D">
              <w:rPr>
                <w:b/>
                <w:bCs/>
              </w:rPr>
              <w:t>STT</w:t>
            </w:r>
          </w:p>
        </w:tc>
        <w:tc>
          <w:tcPr>
            <w:tcW w:w="1832"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7EC83020" w14:textId="77777777" w:rsidR="00387088" w:rsidRPr="00BE5D6D" w:rsidRDefault="00387088" w:rsidP="00F657C5">
            <w:pPr>
              <w:ind w:firstLine="0"/>
              <w:jc w:val="center"/>
              <w:rPr>
                <w:b/>
                <w:bCs/>
              </w:rPr>
            </w:pPr>
            <w:r w:rsidRPr="00BE5D6D">
              <w:rPr>
                <w:b/>
                <w:bCs/>
              </w:rPr>
              <w:t>Tên trường</w:t>
            </w:r>
          </w:p>
        </w:tc>
        <w:tc>
          <w:tcPr>
            <w:tcW w:w="2107"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0EB2978" w14:textId="77777777" w:rsidR="00387088" w:rsidRPr="00BE5D6D" w:rsidRDefault="00387088" w:rsidP="00F657C5">
            <w:pPr>
              <w:ind w:firstLine="0"/>
              <w:jc w:val="center"/>
              <w:rPr>
                <w:b/>
                <w:bCs/>
              </w:rPr>
            </w:pPr>
            <w:r w:rsidRPr="00BE5D6D">
              <w:rPr>
                <w:b/>
                <w:bCs/>
              </w:rPr>
              <w:t>Kiểu dữ liệu</w:t>
            </w:r>
          </w:p>
        </w:tc>
        <w:tc>
          <w:tcPr>
            <w:tcW w:w="4216"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38A2C586" w14:textId="77777777" w:rsidR="00387088" w:rsidRPr="00BE5D6D" w:rsidRDefault="00387088" w:rsidP="00F657C5">
            <w:pPr>
              <w:ind w:firstLine="0"/>
              <w:jc w:val="center"/>
              <w:rPr>
                <w:b/>
                <w:bCs/>
              </w:rPr>
            </w:pPr>
            <w:r w:rsidRPr="00BE5D6D">
              <w:rPr>
                <w:b/>
                <w:bCs/>
              </w:rPr>
              <w:t>Mô tả</w:t>
            </w:r>
          </w:p>
        </w:tc>
      </w:tr>
      <w:tr w:rsidR="00387088" w:rsidRPr="00BE5D6D" w14:paraId="62DB83F1" w14:textId="77777777" w:rsidTr="00C0763F">
        <w:tc>
          <w:tcPr>
            <w:tcW w:w="623" w:type="dxa"/>
            <w:tcBorders>
              <w:top w:val="single" w:sz="4" w:space="0" w:color="auto"/>
              <w:left w:val="single" w:sz="4" w:space="0" w:color="auto"/>
              <w:bottom w:val="single" w:sz="4" w:space="0" w:color="auto"/>
              <w:right w:val="single" w:sz="4" w:space="0" w:color="auto"/>
            </w:tcBorders>
          </w:tcPr>
          <w:p w14:paraId="75C318D7" w14:textId="77777777" w:rsidR="00387088" w:rsidRPr="00BE5D6D" w:rsidRDefault="00387088" w:rsidP="00F657C5">
            <w:pPr>
              <w:ind w:firstLine="0"/>
              <w:jc w:val="center"/>
            </w:pPr>
            <w:r w:rsidRPr="00BE5D6D">
              <w:t>1</w:t>
            </w:r>
          </w:p>
        </w:tc>
        <w:tc>
          <w:tcPr>
            <w:tcW w:w="1832" w:type="dxa"/>
            <w:tcBorders>
              <w:top w:val="single" w:sz="4" w:space="0" w:color="auto"/>
              <w:left w:val="single" w:sz="4" w:space="0" w:color="auto"/>
              <w:bottom w:val="single" w:sz="4" w:space="0" w:color="auto"/>
              <w:right w:val="single" w:sz="4" w:space="0" w:color="auto"/>
            </w:tcBorders>
          </w:tcPr>
          <w:p w14:paraId="589CF5C7" w14:textId="549E69A8" w:rsidR="00387088" w:rsidRPr="004A3B95" w:rsidRDefault="004A3B95" w:rsidP="00F657C5">
            <w:pPr>
              <w:ind w:firstLine="0"/>
              <w:rPr>
                <w:lang w:val="en-US"/>
              </w:rPr>
            </w:pPr>
            <w:r>
              <w:rPr>
                <w:lang w:val="en-US"/>
              </w:rPr>
              <w:t>Id</w:t>
            </w:r>
          </w:p>
        </w:tc>
        <w:tc>
          <w:tcPr>
            <w:tcW w:w="2107" w:type="dxa"/>
            <w:tcBorders>
              <w:top w:val="single" w:sz="4" w:space="0" w:color="auto"/>
              <w:left w:val="single" w:sz="4" w:space="0" w:color="auto"/>
              <w:bottom w:val="single" w:sz="4" w:space="0" w:color="auto"/>
              <w:right w:val="single" w:sz="4" w:space="0" w:color="auto"/>
            </w:tcBorders>
          </w:tcPr>
          <w:p w14:paraId="188DAEEF" w14:textId="77777777" w:rsidR="00387088" w:rsidRPr="00BE5D6D" w:rsidRDefault="00387088" w:rsidP="00F657C5">
            <w:pPr>
              <w:ind w:firstLine="0"/>
            </w:pPr>
            <w:r w:rsidRPr="00BE5D6D">
              <w:t>Int(PK)</w:t>
            </w:r>
          </w:p>
        </w:tc>
        <w:tc>
          <w:tcPr>
            <w:tcW w:w="4216" w:type="dxa"/>
            <w:tcBorders>
              <w:top w:val="single" w:sz="4" w:space="0" w:color="auto"/>
              <w:left w:val="single" w:sz="4" w:space="0" w:color="auto"/>
              <w:bottom w:val="single" w:sz="4" w:space="0" w:color="auto"/>
              <w:right w:val="single" w:sz="4" w:space="0" w:color="auto"/>
            </w:tcBorders>
          </w:tcPr>
          <w:p w14:paraId="0E7CBFEC" w14:textId="5B5CD6F8" w:rsidR="00387088" w:rsidRPr="002B7582" w:rsidRDefault="00387088" w:rsidP="00F657C5">
            <w:pPr>
              <w:ind w:firstLine="0"/>
              <w:rPr>
                <w:lang w:val="en-US"/>
              </w:rPr>
            </w:pPr>
            <w:r w:rsidRPr="00BE5D6D">
              <w:t xml:space="preserve">Mã </w:t>
            </w:r>
            <w:r w:rsidR="002B7582">
              <w:rPr>
                <w:lang w:val="en-US"/>
              </w:rPr>
              <w:t>định danh</w:t>
            </w:r>
          </w:p>
        </w:tc>
      </w:tr>
      <w:tr w:rsidR="00387088" w:rsidRPr="00BE5D6D" w14:paraId="2275155A" w14:textId="77777777" w:rsidTr="00C0763F">
        <w:tc>
          <w:tcPr>
            <w:tcW w:w="623" w:type="dxa"/>
            <w:tcBorders>
              <w:top w:val="single" w:sz="4" w:space="0" w:color="auto"/>
              <w:left w:val="single" w:sz="4" w:space="0" w:color="auto"/>
              <w:bottom w:val="single" w:sz="4" w:space="0" w:color="auto"/>
              <w:right w:val="single" w:sz="4" w:space="0" w:color="auto"/>
            </w:tcBorders>
          </w:tcPr>
          <w:p w14:paraId="1A61B222" w14:textId="77777777" w:rsidR="00387088" w:rsidRPr="00BE5D6D" w:rsidRDefault="00387088" w:rsidP="00F657C5">
            <w:pPr>
              <w:ind w:firstLine="0"/>
              <w:jc w:val="center"/>
            </w:pPr>
            <w:r w:rsidRPr="00BE5D6D">
              <w:t>2</w:t>
            </w:r>
          </w:p>
        </w:tc>
        <w:tc>
          <w:tcPr>
            <w:tcW w:w="1832" w:type="dxa"/>
            <w:tcBorders>
              <w:top w:val="single" w:sz="4" w:space="0" w:color="auto"/>
              <w:left w:val="single" w:sz="4" w:space="0" w:color="auto"/>
              <w:bottom w:val="single" w:sz="4" w:space="0" w:color="auto"/>
              <w:right w:val="single" w:sz="4" w:space="0" w:color="auto"/>
            </w:tcBorders>
          </w:tcPr>
          <w:p w14:paraId="30FB8650" w14:textId="77777777" w:rsidR="00387088" w:rsidRPr="00BE5D6D" w:rsidRDefault="00387088" w:rsidP="00F657C5">
            <w:pPr>
              <w:ind w:firstLine="0"/>
            </w:pPr>
            <w:r w:rsidRPr="00BE5D6D">
              <w:t>UserId</w:t>
            </w:r>
          </w:p>
        </w:tc>
        <w:tc>
          <w:tcPr>
            <w:tcW w:w="2107" w:type="dxa"/>
            <w:tcBorders>
              <w:top w:val="single" w:sz="4" w:space="0" w:color="auto"/>
              <w:left w:val="single" w:sz="4" w:space="0" w:color="auto"/>
              <w:bottom w:val="single" w:sz="4" w:space="0" w:color="auto"/>
              <w:right w:val="single" w:sz="4" w:space="0" w:color="auto"/>
            </w:tcBorders>
          </w:tcPr>
          <w:p w14:paraId="3C5C7B3C" w14:textId="77777777" w:rsidR="00387088" w:rsidRPr="00BE5D6D" w:rsidRDefault="00387088" w:rsidP="00F657C5">
            <w:pPr>
              <w:ind w:firstLine="0"/>
            </w:pPr>
            <w:r w:rsidRPr="00BE5D6D">
              <w:t>Int(FK)</w:t>
            </w:r>
          </w:p>
        </w:tc>
        <w:tc>
          <w:tcPr>
            <w:tcW w:w="4216" w:type="dxa"/>
            <w:tcBorders>
              <w:top w:val="single" w:sz="4" w:space="0" w:color="auto"/>
              <w:left w:val="single" w:sz="4" w:space="0" w:color="auto"/>
              <w:bottom w:val="single" w:sz="4" w:space="0" w:color="auto"/>
              <w:right w:val="single" w:sz="4" w:space="0" w:color="auto"/>
            </w:tcBorders>
          </w:tcPr>
          <w:p w14:paraId="42F09446" w14:textId="77777777" w:rsidR="00387088" w:rsidRPr="00BE5D6D" w:rsidRDefault="00387088" w:rsidP="00F657C5">
            <w:pPr>
              <w:ind w:firstLine="0"/>
            </w:pPr>
            <w:r w:rsidRPr="00BE5D6D">
              <w:t>Khóa ngoại (FK) liên kết tới bảng User</w:t>
            </w:r>
          </w:p>
        </w:tc>
      </w:tr>
      <w:tr w:rsidR="00387088" w:rsidRPr="00BE5D6D" w14:paraId="7BDD5F6B" w14:textId="77777777" w:rsidTr="00C0763F">
        <w:tc>
          <w:tcPr>
            <w:tcW w:w="623" w:type="dxa"/>
            <w:tcBorders>
              <w:top w:val="single" w:sz="4" w:space="0" w:color="auto"/>
              <w:left w:val="single" w:sz="4" w:space="0" w:color="auto"/>
              <w:bottom w:val="single" w:sz="4" w:space="0" w:color="auto"/>
              <w:right w:val="single" w:sz="4" w:space="0" w:color="auto"/>
            </w:tcBorders>
          </w:tcPr>
          <w:p w14:paraId="00C0E1F6" w14:textId="77777777" w:rsidR="00387088" w:rsidRPr="00BE5D6D" w:rsidRDefault="00387088" w:rsidP="00F657C5">
            <w:pPr>
              <w:ind w:firstLine="0"/>
              <w:jc w:val="center"/>
            </w:pPr>
            <w:r w:rsidRPr="00BE5D6D">
              <w:lastRenderedPageBreak/>
              <w:t>3</w:t>
            </w:r>
          </w:p>
        </w:tc>
        <w:tc>
          <w:tcPr>
            <w:tcW w:w="1832" w:type="dxa"/>
            <w:tcBorders>
              <w:top w:val="single" w:sz="4" w:space="0" w:color="auto"/>
              <w:left w:val="single" w:sz="4" w:space="0" w:color="auto"/>
              <w:bottom w:val="single" w:sz="4" w:space="0" w:color="auto"/>
              <w:right w:val="single" w:sz="4" w:space="0" w:color="auto"/>
            </w:tcBorders>
          </w:tcPr>
          <w:p w14:paraId="02A939B1" w14:textId="77777777" w:rsidR="00387088" w:rsidRPr="00BE5D6D" w:rsidRDefault="00387088" w:rsidP="00F657C5">
            <w:pPr>
              <w:ind w:firstLine="0"/>
            </w:pPr>
            <w:r w:rsidRPr="00BE5D6D">
              <w:t>ImageURL</w:t>
            </w:r>
          </w:p>
        </w:tc>
        <w:tc>
          <w:tcPr>
            <w:tcW w:w="2107" w:type="dxa"/>
            <w:tcBorders>
              <w:top w:val="single" w:sz="4" w:space="0" w:color="auto"/>
              <w:left w:val="single" w:sz="4" w:space="0" w:color="auto"/>
              <w:bottom w:val="single" w:sz="4" w:space="0" w:color="auto"/>
              <w:right w:val="single" w:sz="4" w:space="0" w:color="auto"/>
            </w:tcBorders>
          </w:tcPr>
          <w:p w14:paraId="3116EBEF" w14:textId="77777777" w:rsidR="00387088" w:rsidRPr="00BE5D6D" w:rsidRDefault="00387088" w:rsidP="00F657C5">
            <w:pPr>
              <w:ind w:firstLine="0"/>
            </w:pPr>
            <w:r w:rsidRPr="00BE5D6D">
              <w:t>Varchar(255)</w:t>
            </w:r>
          </w:p>
        </w:tc>
        <w:tc>
          <w:tcPr>
            <w:tcW w:w="4216" w:type="dxa"/>
            <w:tcBorders>
              <w:top w:val="single" w:sz="4" w:space="0" w:color="auto"/>
              <w:left w:val="single" w:sz="4" w:space="0" w:color="auto"/>
              <w:bottom w:val="single" w:sz="4" w:space="0" w:color="auto"/>
              <w:right w:val="single" w:sz="4" w:space="0" w:color="auto"/>
            </w:tcBorders>
          </w:tcPr>
          <w:p w14:paraId="5765EA61" w14:textId="77777777" w:rsidR="00387088" w:rsidRPr="00BE5D6D" w:rsidRDefault="00387088" w:rsidP="00F657C5">
            <w:pPr>
              <w:ind w:firstLine="0"/>
            </w:pPr>
            <w:r w:rsidRPr="00BE5D6D">
              <w:t>Đường dẫn ảnh</w:t>
            </w:r>
          </w:p>
        </w:tc>
      </w:tr>
      <w:tr w:rsidR="00387088" w:rsidRPr="00BE5D6D" w14:paraId="77F27B49" w14:textId="77777777" w:rsidTr="00C0763F">
        <w:tc>
          <w:tcPr>
            <w:tcW w:w="623" w:type="dxa"/>
            <w:tcBorders>
              <w:top w:val="single" w:sz="4" w:space="0" w:color="auto"/>
              <w:left w:val="single" w:sz="4" w:space="0" w:color="auto"/>
              <w:bottom w:val="single" w:sz="4" w:space="0" w:color="auto"/>
              <w:right w:val="single" w:sz="4" w:space="0" w:color="auto"/>
            </w:tcBorders>
          </w:tcPr>
          <w:p w14:paraId="76A27BA9" w14:textId="77777777" w:rsidR="00387088" w:rsidRPr="00BE5D6D" w:rsidRDefault="00387088" w:rsidP="00F657C5">
            <w:pPr>
              <w:ind w:firstLine="0"/>
              <w:jc w:val="center"/>
            </w:pPr>
            <w:r w:rsidRPr="00BE5D6D">
              <w:t>4</w:t>
            </w:r>
          </w:p>
        </w:tc>
        <w:tc>
          <w:tcPr>
            <w:tcW w:w="1832" w:type="dxa"/>
            <w:tcBorders>
              <w:top w:val="single" w:sz="4" w:space="0" w:color="auto"/>
              <w:left w:val="single" w:sz="4" w:space="0" w:color="auto"/>
              <w:bottom w:val="single" w:sz="4" w:space="0" w:color="auto"/>
              <w:right w:val="single" w:sz="4" w:space="0" w:color="auto"/>
            </w:tcBorders>
          </w:tcPr>
          <w:p w14:paraId="526F02E5" w14:textId="77777777" w:rsidR="00387088" w:rsidRPr="00BE5D6D" w:rsidRDefault="00387088" w:rsidP="00F657C5">
            <w:pPr>
              <w:ind w:firstLine="0"/>
            </w:pPr>
            <w:r w:rsidRPr="00BE5D6D">
              <w:t>Link</w:t>
            </w:r>
          </w:p>
        </w:tc>
        <w:tc>
          <w:tcPr>
            <w:tcW w:w="2107" w:type="dxa"/>
            <w:tcBorders>
              <w:top w:val="single" w:sz="4" w:space="0" w:color="auto"/>
              <w:left w:val="single" w:sz="4" w:space="0" w:color="auto"/>
              <w:bottom w:val="single" w:sz="4" w:space="0" w:color="auto"/>
              <w:right w:val="single" w:sz="4" w:space="0" w:color="auto"/>
            </w:tcBorders>
          </w:tcPr>
          <w:p w14:paraId="07CEF8D1" w14:textId="77777777" w:rsidR="00387088" w:rsidRPr="00BE5D6D" w:rsidRDefault="00387088" w:rsidP="00F657C5">
            <w:pPr>
              <w:ind w:firstLine="0"/>
            </w:pPr>
            <w:r w:rsidRPr="00BE5D6D">
              <w:t>Varchar(255)</w:t>
            </w:r>
          </w:p>
        </w:tc>
        <w:tc>
          <w:tcPr>
            <w:tcW w:w="4216" w:type="dxa"/>
            <w:tcBorders>
              <w:top w:val="single" w:sz="4" w:space="0" w:color="auto"/>
              <w:left w:val="single" w:sz="4" w:space="0" w:color="auto"/>
              <w:bottom w:val="single" w:sz="4" w:space="0" w:color="auto"/>
              <w:right w:val="single" w:sz="4" w:space="0" w:color="auto"/>
            </w:tcBorders>
          </w:tcPr>
          <w:p w14:paraId="2A2C1370" w14:textId="77777777" w:rsidR="00387088" w:rsidRPr="00BE5D6D" w:rsidRDefault="00387088" w:rsidP="00F657C5">
            <w:pPr>
              <w:ind w:firstLine="0"/>
            </w:pPr>
            <w:r w:rsidRPr="00BE5D6D">
              <w:t>Link truy cập ảnh</w:t>
            </w:r>
          </w:p>
        </w:tc>
      </w:tr>
      <w:tr w:rsidR="00387088" w:rsidRPr="00BE5D6D" w14:paraId="0AC68282" w14:textId="77777777" w:rsidTr="00C0763F">
        <w:tc>
          <w:tcPr>
            <w:tcW w:w="623" w:type="dxa"/>
            <w:tcBorders>
              <w:top w:val="single" w:sz="4" w:space="0" w:color="auto"/>
              <w:left w:val="single" w:sz="4" w:space="0" w:color="auto"/>
              <w:bottom w:val="single" w:sz="4" w:space="0" w:color="auto"/>
              <w:right w:val="single" w:sz="4" w:space="0" w:color="auto"/>
            </w:tcBorders>
          </w:tcPr>
          <w:p w14:paraId="2C70AA4A" w14:textId="77777777" w:rsidR="00387088" w:rsidRPr="00BE5D6D" w:rsidRDefault="00387088" w:rsidP="00F657C5">
            <w:pPr>
              <w:ind w:firstLine="0"/>
              <w:jc w:val="center"/>
            </w:pPr>
            <w:r w:rsidRPr="00BE5D6D">
              <w:t>5</w:t>
            </w:r>
          </w:p>
        </w:tc>
        <w:tc>
          <w:tcPr>
            <w:tcW w:w="1832" w:type="dxa"/>
            <w:tcBorders>
              <w:top w:val="single" w:sz="4" w:space="0" w:color="auto"/>
              <w:left w:val="single" w:sz="4" w:space="0" w:color="auto"/>
              <w:bottom w:val="single" w:sz="4" w:space="0" w:color="auto"/>
              <w:right w:val="single" w:sz="4" w:space="0" w:color="auto"/>
            </w:tcBorders>
          </w:tcPr>
          <w:p w14:paraId="79419BA4" w14:textId="77777777" w:rsidR="00387088" w:rsidRPr="00BE5D6D" w:rsidRDefault="00387088" w:rsidP="00F657C5">
            <w:pPr>
              <w:ind w:firstLine="0"/>
            </w:pPr>
            <w:r w:rsidRPr="00BE5D6D">
              <w:t>DisplayOrder</w:t>
            </w:r>
          </w:p>
        </w:tc>
        <w:tc>
          <w:tcPr>
            <w:tcW w:w="2107" w:type="dxa"/>
            <w:tcBorders>
              <w:top w:val="single" w:sz="4" w:space="0" w:color="auto"/>
              <w:left w:val="single" w:sz="4" w:space="0" w:color="auto"/>
              <w:bottom w:val="single" w:sz="4" w:space="0" w:color="auto"/>
              <w:right w:val="single" w:sz="4" w:space="0" w:color="auto"/>
            </w:tcBorders>
          </w:tcPr>
          <w:p w14:paraId="64FCDCB6" w14:textId="6628E314" w:rsidR="00387088" w:rsidRPr="00BE5D6D" w:rsidRDefault="00CC3016" w:rsidP="00F657C5">
            <w:pPr>
              <w:ind w:firstLine="0"/>
            </w:pPr>
            <w:r w:rsidRPr="00BE5D6D">
              <w:t>Int</w:t>
            </w:r>
          </w:p>
        </w:tc>
        <w:tc>
          <w:tcPr>
            <w:tcW w:w="4216" w:type="dxa"/>
            <w:tcBorders>
              <w:top w:val="single" w:sz="4" w:space="0" w:color="auto"/>
              <w:left w:val="single" w:sz="4" w:space="0" w:color="auto"/>
              <w:bottom w:val="single" w:sz="4" w:space="0" w:color="auto"/>
              <w:right w:val="single" w:sz="4" w:space="0" w:color="auto"/>
            </w:tcBorders>
          </w:tcPr>
          <w:p w14:paraId="53AC0EF4" w14:textId="77777777" w:rsidR="00387088" w:rsidRPr="00BE5D6D" w:rsidRDefault="00387088" w:rsidP="00F657C5">
            <w:pPr>
              <w:ind w:firstLine="0"/>
            </w:pPr>
            <w:r w:rsidRPr="00BE5D6D">
              <w:t>Thứ tự hiển thị banner</w:t>
            </w:r>
          </w:p>
        </w:tc>
      </w:tr>
      <w:tr w:rsidR="00387088" w:rsidRPr="00BE5D6D" w14:paraId="4EDE4959" w14:textId="77777777" w:rsidTr="00C0763F">
        <w:tc>
          <w:tcPr>
            <w:tcW w:w="623" w:type="dxa"/>
            <w:tcBorders>
              <w:top w:val="single" w:sz="4" w:space="0" w:color="auto"/>
              <w:left w:val="single" w:sz="4" w:space="0" w:color="auto"/>
              <w:bottom w:val="single" w:sz="4" w:space="0" w:color="auto"/>
              <w:right w:val="single" w:sz="4" w:space="0" w:color="auto"/>
            </w:tcBorders>
          </w:tcPr>
          <w:p w14:paraId="7C895CDC" w14:textId="77777777" w:rsidR="00387088" w:rsidRPr="00BE5D6D" w:rsidRDefault="00387088" w:rsidP="00F657C5">
            <w:pPr>
              <w:ind w:firstLine="0"/>
              <w:jc w:val="center"/>
            </w:pPr>
            <w:r w:rsidRPr="00BE5D6D">
              <w:t>6</w:t>
            </w:r>
          </w:p>
        </w:tc>
        <w:tc>
          <w:tcPr>
            <w:tcW w:w="1832" w:type="dxa"/>
            <w:tcBorders>
              <w:top w:val="single" w:sz="4" w:space="0" w:color="auto"/>
              <w:left w:val="single" w:sz="4" w:space="0" w:color="auto"/>
              <w:bottom w:val="single" w:sz="4" w:space="0" w:color="auto"/>
              <w:right w:val="single" w:sz="4" w:space="0" w:color="auto"/>
            </w:tcBorders>
          </w:tcPr>
          <w:p w14:paraId="3CBC677F" w14:textId="77777777" w:rsidR="00387088" w:rsidRPr="00BE5D6D" w:rsidRDefault="00387088" w:rsidP="00F657C5">
            <w:pPr>
              <w:ind w:firstLine="0"/>
            </w:pPr>
            <w:r w:rsidRPr="00BE5D6D">
              <w:t>Title</w:t>
            </w:r>
          </w:p>
        </w:tc>
        <w:tc>
          <w:tcPr>
            <w:tcW w:w="2107" w:type="dxa"/>
            <w:tcBorders>
              <w:top w:val="single" w:sz="4" w:space="0" w:color="auto"/>
              <w:left w:val="single" w:sz="4" w:space="0" w:color="auto"/>
              <w:bottom w:val="single" w:sz="4" w:space="0" w:color="auto"/>
              <w:right w:val="single" w:sz="4" w:space="0" w:color="auto"/>
            </w:tcBorders>
          </w:tcPr>
          <w:p w14:paraId="22DB4B7B" w14:textId="77777777" w:rsidR="00387088" w:rsidRPr="00BE5D6D" w:rsidRDefault="00387088" w:rsidP="00F657C5">
            <w:pPr>
              <w:ind w:firstLine="0"/>
            </w:pPr>
            <w:r w:rsidRPr="00BE5D6D">
              <w:t>Varchar(255)</w:t>
            </w:r>
          </w:p>
        </w:tc>
        <w:tc>
          <w:tcPr>
            <w:tcW w:w="4216" w:type="dxa"/>
            <w:tcBorders>
              <w:top w:val="single" w:sz="4" w:space="0" w:color="auto"/>
              <w:left w:val="single" w:sz="4" w:space="0" w:color="auto"/>
              <w:bottom w:val="single" w:sz="4" w:space="0" w:color="auto"/>
              <w:right w:val="single" w:sz="4" w:space="0" w:color="auto"/>
            </w:tcBorders>
          </w:tcPr>
          <w:p w14:paraId="51EB6714" w14:textId="77777777" w:rsidR="00387088" w:rsidRPr="00BE5D6D" w:rsidRDefault="00387088" w:rsidP="00F657C5">
            <w:pPr>
              <w:ind w:firstLine="0"/>
            </w:pPr>
            <w:r w:rsidRPr="00BE5D6D">
              <w:t>Tiêu đề banner</w:t>
            </w:r>
          </w:p>
        </w:tc>
      </w:tr>
      <w:tr w:rsidR="00387088" w:rsidRPr="00BE5D6D" w14:paraId="0C752174" w14:textId="77777777" w:rsidTr="00C0763F">
        <w:tc>
          <w:tcPr>
            <w:tcW w:w="623" w:type="dxa"/>
            <w:tcBorders>
              <w:top w:val="single" w:sz="4" w:space="0" w:color="auto"/>
              <w:left w:val="single" w:sz="4" w:space="0" w:color="auto"/>
              <w:bottom w:val="single" w:sz="4" w:space="0" w:color="auto"/>
              <w:right w:val="single" w:sz="4" w:space="0" w:color="auto"/>
            </w:tcBorders>
          </w:tcPr>
          <w:p w14:paraId="40B0C86E" w14:textId="77777777" w:rsidR="00387088" w:rsidRPr="00BE5D6D" w:rsidRDefault="00387088" w:rsidP="00F657C5">
            <w:pPr>
              <w:ind w:firstLine="0"/>
              <w:jc w:val="center"/>
            </w:pPr>
            <w:r w:rsidRPr="00BE5D6D">
              <w:t>7</w:t>
            </w:r>
          </w:p>
        </w:tc>
        <w:tc>
          <w:tcPr>
            <w:tcW w:w="1832" w:type="dxa"/>
            <w:tcBorders>
              <w:top w:val="single" w:sz="4" w:space="0" w:color="auto"/>
              <w:left w:val="single" w:sz="4" w:space="0" w:color="auto"/>
              <w:bottom w:val="single" w:sz="4" w:space="0" w:color="auto"/>
              <w:right w:val="single" w:sz="4" w:space="0" w:color="auto"/>
            </w:tcBorders>
          </w:tcPr>
          <w:p w14:paraId="5905E96B" w14:textId="77777777" w:rsidR="00387088" w:rsidRPr="00BE5D6D" w:rsidRDefault="00387088" w:rsidP="00F657C5">
            <w:pPr>
              <w:ind w:firstLine="0"/>
            </w:pPr>
            <w:r w:rsidRPr="00BE5D6D">
              <w:t>StartDate</w:t>
            </w:r>
          </w:p>
        </w:tc>
        <w:tc>
          <w:tcPr>
            <w:tcW w:w="2107" w:type="dxa"/>
            <w:tcBorders>
              <w:top w:val="single" w:sz="4" w:space="0" w:color="auto"/>
              <w:left w:val="single" w:sz="4" w:space="0" w:color="auto"/>
              <w:bottom w:val="single" w:sz="4" w:space="0" w:color="auto"/>
              <w:right w:val="single" w:sz="4" w:space="0" w:color="auto"/>
            </w:tcBorders>
          </w:tcPr>
          <w:p w14:paraId="52D89652" w14:textId="77777777" w:rsidR="00387088" w:rsidRPr="00BE5D6D" w:rsidRDefault="00387088" w:rsidP="00F657C5">
            <w:pPr>
              <w:ind w:firstLine="0"/>
            </w:pPr>
            <w:r w:rsidRPr="00BE5D6D">
              <w:t>DateTime</w:t>
            </w:r>
          </w:p>
        </w:tc>
        <w:tc>
          <w:tcPr>
            <w:tcW w:w="4216" w:type="dxa"/>
            <w:tcBorders>
              <w:top w:val="single" w:sz="4" w:space="0" w:color="auto"/>
              <w:left w:val="single" w:sz="4" w:space="0" w:color="auto"/>
              <w:bottom w:val="single" w:sz="4" w:space="0" w:color="auto"/>
              <w:right w:val="single" w:sz="4" w:space="0" w:color="auto"/>
            </w:tcBorders>
          </w:tcPr>
          <w:p w14:paraId="5A0BA992" w14:textId="77777777" w:rsidR="00387088" w:rsidRPr="00BE5D6D" w:rsidRDefault="00387088" w:rsidP="00F657C5">
            <w:pPr>
              <w:ind w:firstLine="0"/>
            </w:pPr>
            <w:r w:rsidRPr="00BE5D6D">
              <w:t>Ngày đặt banner</w:t>
            </w:r>
          </w:p>
        </w:tc>
      </w:tr>
      <w:tr w:rsidR="00387088" w:rsidRPr="00BE5D6D" w14:paraId="25853158" w14:textId="77777777" w:rsidTr="00C0763F">
        <w:tc>
          <w:tcPr>
            <w:tcW w:w="623" w:type="dxa"/>
            <w:tcBorders>
              <w:top w:val="single" w:sz="4" w:space="0" w:color="auto"/>
              <w:left w:val="single" w:sz="4" w:space="0" w:color="auto"/>
              <w:bottom w:val="single" w:sz="4" w:space="0" w:color="auto"/>
              <w:right w:val="single" w:sz="4" w:space="0" w:color="auto"/>
            </w:tcBorders>
          </w:tcPr>
          <w:p w14:paraId="049129B3" w14:textId="77777777" w:rsidR="00387088" w:rsidRPr="00BE5D6D" w:rsidRDefault="00387088" w:rsidP="00F657C5">
            <w:pPr>
              <w:ind w:firstLine="0"/>
              <w:jc w:val="center"/>
            </w:pPr>
            <w:r w:rsidRPr="00BE5D6D">
              <w:t>8</w:t>
            </w:r>
          </w:p>
        </w:tc>
        <w:tc>
          <w:tcPr>
            <w:tcW w:w="1832" w:type="dxa"/>
            <w:tcBorders>
              <w:top w:val="single" w:sz="4" w:space="0" w:color="auto"/>
              <w:left w:val="single" w:sz="4" w:space="0" w:color="auto"/>
              <w:bottom w:val="single" w:sz="4" w:space="0" w:color="auto"/>
              <w:right w:val="single" w:sz="4" w:space="0" w:color="auto"/>
            </w:tcBorders>
          </w:tcPr>
          <w:p w14:paraId="4FF9613D" w14:textId="77777777" w:rsidR="00387088" w:rsidRPr="00BE5D6D" w:rsidRDefault="00387088" w:rsidP="00F657C5">
            <w:pPr>
              <w:ind w:firstLine="0"/>
            </w:pPr>
            <w:r w:rsidRPr="00BE5D6D">
              <w:t>EndDate</w:t>
            </w:r>
          </w:p>
        </w:tc>
        <w:tc>
          <w:tcPr>
            <w:tcW w:w="2107" w:type="dxa"/>
            <w:tcBorders>
              <w:top w:val="single" w:sz="4" w:space="0" w:color="auto"/>
              <w:left w:val="single" w:sz="4" w:space="0" w:color="auto"/>
              <w:bottom w:val="single" w:sz="4" w:space="0" w:color="auto"/>
              <w:right w:val="single" w:sz="4" w:space="0" w:color="auto"/>
            </w:tcBorders>
          </w:tcPr>
          <w:p w14:paraId="2D143741" w14:textId="77777777" w:rsidR="00387088" w:rsidRPr="00BE5D6D" w:rsidRDefault="00387088" w:rsidP="00F657C5">
            <w:pPr>
              <w:ind w:firstLine="0"/>
            </w:pPr>
            <w:r w:rsidRPr="00BE5D6D">
              <w:t>DateTime</w:t>
            </w:r>
          </w:p>
        </w:tc>
        <w:tc>
          <w:tcPr>
            <w:tcW w:w="4216" w:type="dxa"/>
            <w:tcBorders>
              <w:top w:val="single" w:sz="4" w:space="0" w:color="auto"/>
              <w:left w:val="single" w:sz="4" w:space="0" w:color="auto"/>
              <w:bottom w:val="single" w:sz="4" w:space="0" w:color="auto"/>
              <w:right w:val="single" w:sz="4" w:space="0" w:color="auto"/>
            </w:tcBorders>
          </w:tcPr>
          <w:p w14:paraId="7B988723" w14:textId="77777777" w:rsidR="00387088" w:rsidRPr="00BE5D6D" w:rsidRDefault="00387088" w:rsidP="00F657C5">
            <w:pPr>
              <w:keepNext/>
              <w:ind w:firstLine="0"/>
            </w:pPr>
            <w:r w:rsidRPr="00BE5D6D">
              <w:t>Ngày gỡ banner</w:t>
            </w:r>
          </w:p>
        </w:tc>
      </w:tr>
    </w:tbl>
    <w:p w14:paraId="32409018" w14:textId="77777777" w:rsidR="00387088" w:rsidRPr="00BE5D6D" w:rsidRDefault="00387088" w:rsidP="00D71278">
      <w:pPr>
        <w:rPr>
          <w:lang w:val="en-US"/>
        </w:rPr>
      </w:pPr>
    </w:p>
    <w:p w14:paraId="1E35B3A5" w14:textId="12535C2A" w:rsidR="00792E51" w:rsidRPr="00BE5D6D" w:rsidRDefault="00792E51" w:rsidP="008D3406">
      <w:pPr>
        <w:pStyle w:val="Caption"/>
        <w:keepNext/>
        <w:spacing w:line="360" w:lineRule="auto"/>
        <w:rPr>
          <w:sz w:val="24"/>
          <w:szCs w:val="24"/>
        </w:rPr>
      </w:pPr>
      <w:bookmarkStart w:id="382" w:name="_Toc216254519"/>
      <w:r w:rsidRPr="00BE5D6D">
        <w:rPr>
          <w:sz w:val="24"/>
          <w:szCs w:val="24"/>
        </w:rPr>
        <w:t xml:space="preserve">Bảng </w:t>
      </w:r>
      <w:r w:rsidR="00B12004">
        <w:rPr>
          <w:sz w:val="24"/>
          <w:szCs w:val="24"/>
        </w:rPr>
        <w:fldChar w:fldCharType="begin"/>
      </w:r>
      <w:r w:rsidR="00B12004">
        <w:rPr>
          <w:sz w:val="24"/>
          <w:szCs w:val="24"/>
        </w:rPr>
        <w:instrText xml:space="preserve"> STYLEREF 1 \s </w:instrText>
      </w:r>
      <w:r w:rsidR="00B12004">
        <w:rPr>
          <w:sz w:val="24"/>
          <w:szCs w:val="24"/>
        </w:rPr>
        <w:fldChar w:fldCharType="separate"/>
      </w:r>
      <w:r w:rsidR="00E629C6">
        <w:rPr>
          <w:noProof/>
          <w:sz w:val="24"/>
          <w:szCs w:val="24"/>
        </w:rPr>
        <w:t>2</w:t>
      </w:r>
      <w:r w:rsidR="00B12004">
        <w:rPr>
          <w:sz w:val="24"/>
          <w:szCs w:val="24"/>
        </w:rPr>
        <w:fldChar w:fldCharType="end"/>
      </w:r>
      <w:r w:rsidR="00B12004">
        <w:rPr>
          <w:sz w:val="24"/>
          <w:szCs w:val="24"/>
        </w:rPr>
        <w:noBreakHyphen/>
      </w:r>
      <w:r w:rsidR="00B12004">
        <w:rPr>
          <w:sz w:val="24"/>
          <w:szCs w:val="24"/>
        </w:rPr>
        <w:fldChar w:fldCharType="begin"/>
      </w:r>
      <w:r w:rsidR="00B12004">
        <w:rPr>
          <w:sz w:val="24"/>
          <w:szCs w:val="24"/>
        </w:rPr>
        <w:instrText xml:space="preserve"> SEQ Bảng \* ARABIC \s 1 </w:instrText>
      </w:r>
      <w:r w:rsidR="00B12004">
        <w:rPr>
          <w:sz w:val="24"/>
          <w:szCs w:val="24"/>
        </w:rPr>
        <w:fldChar w:fldCharType="separate"/>
      </w:r>
      <w:r w:rsidR="00E629C6">
        <w:rPr>
          <w:noProof/>
          <w:sz w:val="24"/>
          <w:szCs w:val="24"/>
        </w:rPr>
        <w:t>42</w:t>
      </w:r>
      <w:r w:rsidR="00B12004">
        <w:rPr>
          <w:sz w:val="24"/>
          <w:szCs w:val="24"/>
        </w:rPr>
        <w:fldChar w:fldCharType="end"/>
      </w:r>
      <w:r w:rsidRPr="00BE5D6D">
        <w:rPr>
          <w:sz w:val="24"/>
          <w:szCs w:val="24"/>
        </w:rPr>
        <w:t xml:space="preserve"> Mô tả dữ liệu bảng Product</w:t>
      </w:r>
      <w:bookmarkEnd w:id="382"/>
    </w:p>
    <w:tbl>
      <w:tblPr>
        <w:tblStyle w:val="TableGrid"/>
        <w:tblW w:w="0" w:type="auto"/>
        <w:tblLook w:val="04A0" w:firstRow="1" w:lastRow="0" w:firstColumn="1" w:lastColumn="0" w:noHBand="0" w:noVBand="1"/>
      </w:tblPr>
      <w:tblGrid>
        <w:gridCol w:w="623"/>
        <w:gridCol w:w="1826"/>
        <w:gridCol w:w="2111"/>
        <w:gridCol w:w="4218"/>
      </w:tblGrid>
      <w:tr w:rsidR="00D42E40" w:rsidRPr="00BE5D6D" w14:paraId="73DDD1A8" w14:textId="77777777" w:rsidTr="00792E51">
        <w:trPr>
          <w:tblHeader/>
        </w:trPr>
        <w:tc>
          <w:tcPr>
            <w:tcW w:w="62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0C657DE" w14:textId="77777777" w:rsidR="00D42E40" w:rsidRPr="00BE5D6D" w:rsidRDefault="00D42E40" w:rsidP="00F657C5">
            <w:pPr>
              <w:ind w:firstLine="0"/>
              <w:jc w:val="center"/>
              <w:rPr>
                <w:b/>
                <w:bCs/>
              </w:rPr>
            </w:pPr>
            <w:r w:rsidRPr="00BE5D6D">
              <w:rPr>
                <w:b/>
                <w:bCs/>
              </w:rPr>
              <w:t>STT</w:t>
            </w:r>
          </w:p>
        </w:tc>
        <w:tc>
          <w:tcPr>
            <w:tcW w:w="1826"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425C4CD" w14:textId="77777777" w:rsidR="00D42E40" w:rsidRPr="00BE5D6D" w:rsidRDefault="00D42E40" w:rsidP="00F657C5">
            <w:pPr>
              <w:ind w:firstLine="0"/>
              <w:jc w:val="center"/>
              <w:rPr>
                <w:b/>
                <w:bCs/>
              </w:rPr>
            </w:pPr>
            <w:r w:rsidRPr="00BE5D6D">
              <w:rPr>
                <w:b/>
                <w:bCs/>
              </w:rPr>
              <w:t>Tên trường</w:t>
            </w:r>
          </w:p>
        </w:tc>
        <w:tc>
          <w:tcPr>
            <w:tcW w:w="211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7FBCE8E" w14:textId="77777777" w:rsidR="00D42E40" w:rsidRPr="00BE5D6D" w:rsidRDefault="00D42E40" w:rsidP="00F657C5">
            <w:pPr>
              <w:ind w:firstLine="0"/>
              <w:jc w:val="center"/>
              <w:rPr>
                <w:b/>
                <w:bCs/>
              </w:rPr>
            </w:pPr>
            <w:r w:rsidRPr="00BE5D6D">
              <w:rPr>
                <w:b/>
                <w:bCs/>
              </w:rPr>
              <w:t>Kiểu dữ liệu</w:t>
            </w:r>
          </w:p>
        </w:tc>
        <w:tc>
          <w:tcPr>
            <w:tcW w:w="421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322FEE82" w14:textId="77777777" w:rsidR="00D42E40" w:rsidRPr="00BE5D6D" w:rsidRDefault="00D42E40" w:rsidP="00F657C5">
            <w:pPr>
              <w:ind w:firstLine="0"/>
              <w:jc w:val="center"/>
              <w:rPr>
                <w:b/>
                <w:bCs/>
              </w:rPr>
            </w:pPr>
            <w:r w:rsidRPr="00BE5D6D">
              <w:rPr>
                <w:b/>
                <w:bCs/>
              </w:rPr>
              <w:t>Mô tả</w:t>
            </w:r>
          </w:p>
        </w:tc>
      </w:tr>
      <w:tr w:rsidR="00792E51" w:rsidRPr="00BE5D6D" w14:paraId="431F0FEA"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FC11178" w14:textId="6F76F307" w:rsidR="00792E51" w:rsidRPr="00BE5D6D" w:rsidRDefault="00792E51" w:rsidP="00792E51">
            <w:pPr>
              <w:ind w:firstLine="0"/>
              <w:jc w:val="center"/>
            </w:pPr>
            <w:r w:rsidRPr="00BE5D6D">
              <w:t>1</w:t>
            </w:r>
          </w:p>
        </w:tc>
        <w:tc>
          <w:tcPr>
            <w:tcW w:w="1826" w:type="dxa"/>
            <w:tcBorders>
              <w:top w:val="single" w:sz="4" w:space="0" w:color="auto"/>
              <w:left w:val="single" w:sz="4" w:space="0" w:color="auto"/>
              <w:bottom w:val="single" w:sz="4" w:space="0" w:color="auto"/>
              <w:right w:val="single" w:sz="4" w:space="0" w:color="auto"/>
            </w:tcBorders>
            <w:vAlign w:val="bottom"/>
          </w:tcPr>
          <w:p w14:paraId="4CC7F0C0" w14:textId="26AF8562" w:rsidR="00792E51" w:rsidRPr="00BE5D6D" w:rsidRDefault="00792E51" w:rsidP="00792E51">
            <w:pPr>
              <w:ind w:firstLine="0"/>
            </w:pPr>
            <w:r w:rsidRPr="00BE5D6D">
              <w:t>Id</w:t>
            </w:r>
          </w:p>
        </w:tc>
        <w:tc>
          <w:tcPr>
            <w:tcW w:w="2111" w:type="dxa"/>
            <w:tcBorders>
              <w:top w:val="single" w:sz="4" w:space="0" w:color="auto"/>
              <w:left w:val="single" w:sz="4" w:space="0" w:color="auto"/>
              <w:bottom w:val="single" w:sz="4" w:space="0" w:color="auto"/>
              <w:right w:val="single" w:sz="4" w:space="0" w:color="auto"/>
            </w:tcBorders>
            <w:vAlign w:val="bottom"/>
          </w:tcPr>
          <w:p w14:paraId="2D6BCC85" w14:textId="401EBE32" w:rsidR="00792E51" w:rsidRPr="00BE5D6D" w:rsidRDefault="00CC3016" w:rsidP="00792E51">
            <w:pPr>
              <w:ind w:firstLine="0"/>
            </w:pPr>
            <w:r w:rsidRPr="00BE5D6D">
              <w:t xml:space="preserve">Int </w:t>
            </w:r>
            <w:r w:rsidR="00792E51" w:rsidRPr="00BE5D6D">
              <w:t>(PK)</w:t>
            </w:r>
          </w:p>
        </w:tc>
        <w:tc>
          <w:tcPr>
            <w:tcW w:w="4218" w:type="dxa"/>
            <w:tcBorders>
              <w:top w:val="single" w:sz="4" w:space="0" w:color="auto"/>
              <w:left w:val="single" w:sz="4" w:space="0" w:color="auto"/>
              <w:bottom w:val="single" w:sz="4" w:space="0" w:color="auto"/>
              <w:right w:val="single" w:sz="4" w:space="0" w:color="auto"/>
            </w:tcBorders>
            <w:vAlign w:val="bottom"/>
          </w:tcPr>
          <w:p w14:paraId="1B91CAD5" w14:textId="4829DFA0" w:rsidR="00792E51" w:rsidRPr="00BE5D6D" w:rsidRDefault="00792E51" w:rsidP="00792E51">
            <w:pPr>
              <w:ind w:firstLine="0"/>
            </w:pPr>
            <w:r w:rsidRPr="00BE5D6D">
              <w:t>Mã định danh phiên bản sản phẩm</w:t>
            </w:r>
          </w:p>
        </w:tc>
      </w:tr>
      <w:tr w:rsidR="00792E51" w:rsidRPr="00BE5D6D" w14:paraId="4DD7FBE4"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9B2693D" w14:textId="622E15FD" w:rsidR="00792E51" w:rsidRPr="00BE5D6D" w:rsidRDefault="00792E51" w:rsidP="00792E51">
            <w:pPr>
              <w:ind w:firstLine="0"/>
              <w:jc w:val="center"/>
            </w:pPr>
            <w:r w:rsidRPr="00BE5D6D">
              <w:t>2</w:t>
            </w:r>
          </w:p>
        </w:tc>
        <w:tc>
          <w:tcPr>
            <w:tcW w:w="1826" w:type="dxa"/>
            <w:tcBorders>
              <w:top w:val="single" w:sz="4" w:space="0" w:color="auto"/>
              <w:left w:val="single" w:sz="4" w:space="0" w:color="auto"/>
              <w:bottom w:val="single" w:sz="4" w:space="0" w:color="auto"/>
              <w:right w:val="single" w:sz="4" w:space="0" w:color="auto"/>
            </w:tcBorders>
            <w:vAlign w:val="bottom"/>
          </w:tcPr>
          <w:p w14:paraId="6C7C0BD8" w14:textId="4D05225E" w:rsidR="00792E51" w:rsidRPr="00BE5D6D" w:rsidRDefault="00792E51" w:rsidP="00792E51">
            <w:pPr>
              <w:ind w:firstLine="0"/>
            </w:pPr>
            <w:r w:rsidRPr="00BE5D6D">
              <w:t>ProductId</w:t>
            </w:r>
          </w:p>
        </w:tc>
        <w:tc>
          <w:tcPr>
            <w:tcW w:w="2111" w:type="dxa"/>
            <w:tcBorders>
              <w:top w:val="single" w:sz="4" w:space="0" w:color="auto"/>
              <w:left w:val="single" w:sz="4" w:space="0" w:color="auto"/>
              <w:bottom w:val="single" w:sz="4" w:space="0" w:color="auto"/>
              <w:right w:val="single" w:sz="4" w:space="0" w:color="auto"/>
            </w:tcBorders>
            <w:vAlign w:val="bottom"/>
          </w:tcPr>
          <w:p w14:paraId="6DDF50A2" w14:textId="2D4B99EB" w:rsidR="00792E51" w:rsidRPr="00BE5D6D" w:rsidRDefault="00CC3016" w:rsidP="00792E51">
            <w:pPr>
              <w:ind w:firstLine="0"/>
            </w:pPr>
            <w:r w:rsidRPr="00BE5D6D">
              <w:t xml:space="preserve">Int </w:t>
            </w:r>
            <w:r w:rsidR="00792E51" w:rsidRPr="00BE5D6D">
              <w:t>(FK)</w:t>
            </w:r>
          </w:p>
        </w:tc>
        <w:tc>
          <w:tcPr>
            <w:tcW w:w="4218" w:type="dxa"/>
            <w:tcBorders>
              <w:top w:val="single" w:sz="4" w:space="0" w:color="auto"/>
              <w:left w:val="single" w:sz="4" w:space="0" w:color="auto"/>
              <w:bottom w:val="single" w:sz="4" w:space="0" w:color="auto"/>
              <w:right w:val="single" w:sz="4" w:space="0" w:color="auto"/>
            </w:tcBorders>
            <w:vAlign w:val="bottom"/>
          </w:tcPr>
          <w:p w14:paraId="2B2537BC" w14:textId="5C228634" w:rsidR="00792E51" w:rsidRPr="00BE5D6D" w:rsidRDefault="00792E51" w:rsidP="00792E51">
            <w:pPr>
              <w:ind w:firstLine="0"/>
            </w:pPr>
            <w:r w:rsidRPr="00BE5D6D">
              <w:t>Khóa ngoại đến bảng Product (Sản phẩm)</w:t>
            </w:r>
          </w:p>
        </w:tc>
      </w:tr>
      <w:tr w:rsidR="00792E51" w:rsidRPr="00BE5D6D" w14:paraId="5A44D4D8"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71E73670" w14:textId="537EF9C6" w:rsidR="00792E51" w:rsidRPr="00BE5D6D" w:rsidRDefault="00792E51" w:rsidP="00792E51">
            <w:pPr>
              <w:ind w:firstLine="0"/>
              <w:jc w:val="center"/>
            </w:pPr>
            <w:r w:rsidRPr="00BE5D6D">
              <w:t>3</w:t>
            </w:r>
          </w:p>
        </w:tc>
        <w:tc>
          <w:tcPr>
            <w:tcW w:w="1826" w:type="dxa"/>
            <w:tcBorders>
              <w:top w:val="single" w:sz="4" w:space="0" w:color="auto"/>
              <w:left w:val="single" w:sz="4" w:space="0" w:color="auto"/>
              <w:bottom w:val="single" w:sz="4" w:space="0" w:color="auto"/>
              <w:right w:val="single" w:sz="4" w:space="0" w:color="auto"/>
            </w:tcBorders>
            <w:vAlign w:val="bottom"/>
          </w:tcPr>
          <w:p w14:paraId="4E205402" w14:textId="5C516FB4" w:rsidR="00792E51" w:rsidRPr="00BE5D6D" w:rsidRDefault="00792E51" w:rsidP="00792E51">
            <w:pPr>
              <w:ind w:firstLine="0"/>
            </w:pPr>
            <w:r w:rsidRPr="00BE5D6D">
              <w:t>Ram</w:t>
            </w:r>
          </w:p>
        </w:tc>
        <w:tc>
          <w:tcPr>
            <w:tcW w:w="2111" w:type="dxa"/>
            <w:tcBorders>
              <w:top w:val="single" w:sz="4" w:space="0" w:color="auto"/>
              <w:left w:val="single" w:sz="4" w:space="0" w:color="auto"/>
              <w:bottom w:val="single" w:sz="4" w:space="0" w:color="auto"/>
              <w:right w:val="single" w:sz="4" w:space="0" w:color="auto"/>
            </w:tcBorders>
            <w:vAlign w:val="bottom"/>
          </w:tcPr>
          <w:p w14:paraId="4943AB2A" w14:textId="57C8B45A" w:rsidR="00792E51" w:rsidRPr="00BE5D6D" w:rsidRDefault="00C87E51" w:rsidP="00792E51">
            <w:pPr>
              <w:ind w:firstLine="0"/>
            </w:pPr>
            <w:r>
              <w:rPr>
                <w:lang w:val="en-US"/>
              </w:rPr>
              <w:t>S</w:t>
            </w:r>
            <w:r w:rsidR="00792E51" w:rsidRPr="00BE5D6D">
              <w:t>tring</w:t>
            </w:r>
          </w:p>
        </w:tc>
        <w:tc>
          <w:tcPr>
            <w:tcW w:w="4218" w:type="dxa"/>
            <w:tcBorders>
              <w:top w:val="single" w:sz="4" w:space="0" w:color="auto"/>
              <w:left w:val="single" w:sz="4" w:space="0" w:color="auto"/>
              <w:bottom w:val="single" w:sz="4" w:space="0" w:color="auto"/>
              <w:right w:val="single" w:sz="4" w:space="0" w:color="auto"/>
            </w:tcBorders>
            <w:vAlign w:val="bottom"/>
          </w:tcPr>
          <w:p w14:paraId="440A4D50" w14:textId="3999B810" w:rsidR="00792E51" w:rsidRPr="00BE5D6D" w:rsidRDefault="00792E51" w:rsidP="00792E51">
            <w:pPr>
              <w:ind w:firstLine="0"/>
            </w:pPr>
            <w:r w:rsidRPr="00BE5D6D">
              <w:t>Thông số RAM</w:t>
            </w:r>
          </w:p>
        </w:tc>
      </w:tr>
      <w:tr w:rsidR="00792E51" w:rsidRPr="00BE5D6D" w14:paraId="181D51B0"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DA65A0F" w14:textId="3017C46A" w:rsidR="00792E51" w:rsidRPr="00BE5D6D" w:rsidRDefault="00792E51" w:rsidP="00792E51">
            <w:pPr>
              <w:ind w:firstLine="0"/>
              <w:jc w:val="center"/>
            </w:pPr>
            <w:r w:rsidRPr="00BE5D6D">
              <w:t>4</w:t>
            </w:r>
          </w:p>
        </w:tc>
        <w:tc>
          <w:tcPr>
            <w:tcW w:w="1826" w:type="dxa"/>
            <w:tcBorders>
              <w:top w:val="single" w:sz="4" w:space="0" w:color="auto"/>
              <w:left w:val="single" w:sz="4" w:space="0" w:color="auto"/>
              <w:bottom w:val="single" w:sz="4" w:space="0" w:color="auto"/>
              <w:right w:val="single" w:sz="4" w:space="0" w:color="auto"/>
            </w:tcBorders>
            <w:vAlign w:val="bottom"/>
          </w:tcPr>
          <w:p w14:paraId="11D9A108" w14:textId="3E06CF19" w:rsidR="00792E51" w:rsidRPr="00BE5D6D" w:rsidRDefault="00792E51" w:rsidP="00792E51">
            <w:pPr>
              <w:ind w:firstLine="0"/>
            </w:pPr>
            <w:r w:rsidRPr="00BE5D6D">
              <w:t>Storage</w:t>
            </w:r>
          </w:p>
        </w:tc>
        <w:tc>
          <w:tcPr>
            <w:tcW w:w="2111" w:type="dxa"/>
            <w:tcBorders>
              <w:top w:val="single" w:sz="4" w:space="0" w:color="auto"/>
              <w:left w:val="single" w:sz="4" w:space="0" w:color="auto"/>
              <w:bottom w:val="single" w:sz="4" w:space="0" w:color="auto"/>
              <w:right w:val="single" w:sz="4" w:space="0" w:color="auto"/>
            </w:tcBorders>
            <w:vAlign w:val="bottom"/>
          </w:tcPr>
          <w:p w14:paraId="6503707E" w14:textId="2005D07D" w:rsidR="00792E51" w:rsidRPr="00BE5D6D" w:rsidRDefault="00C87E51" w:rsidP="00792E51">
            <w:pPr>
              <w:ind w:firstLine="0"/>
            </w:pPr>
            <w:r>
              <w:rPr>
                <w:lang w:val="en-US"/>
              </w:rPr>
              <w:t>S</w:t>
            </w:r>
            <w:r w:rsidR="00792E51" w:rsidRPr="00BE5D6D">
              <w:t>tring</w:t>
            </w:r>
          </w:p>
        </w:tc>
        <w:tc>
          <w:tcPr>
            <w:tcW w:w="4218" w:type="dxa"/>
            <w:tcBorders>
              <w:top w:val="single" w:sz="4" w:space="0" w:color="auto"/>
              <w:left w:val="single" w:sz="4" w:space="0" w:color="auto"/>
              <w:bottom w:val="single" w:sz="4" w:space="0" w:color="auto"/>
              <w:right w:val="single" w:sz="4" w:space="0" w:color="auto"/>
            </w:tcBorders>
            <w:vAlign w:val="bottom"/>
          </w:tcPr>
          <w:p w14:paraId="4FFF81A4" w14:textId="0A2C7D42" w:rsidR="00792E51" w:rsidRPr="00BE5D6D" w:rsidRDefault="00792E51" w:rsidP="00792E51">
            <w:pPr>
              <w:ind w:firstLine="0"/>
            </w:pPr>
            <w:r w:rsidRPr="00BE5D6D">
              <w:t>Thông số Bộ nhớ (ROM)</w:t>
            </w:r>
          </w:p>
        </w:tc>
      </w:tr>
      <w:tr w:rsidR="00792E51" w:rsidRPr="00BE5D6D" w14:paraId="6199C7FC"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37D39000" w14:textId="67279A76" w:rsidR="00792E51" w:rsidRPr="00BE5D6D" w:rsidRDefault="00792E51" w:rsidP="00792E51">
            <w:pPr>
              <w:ind w:firstLine="0"/>
              <w:jc w:val="center"/>
            </w:pPr>
            <w:r w:rsidRPr="00BE5D6D">
              <w:t>5</w:t>
            </w:r>
          </w:p>
        </w:tc>
        <w:tc>
          <w:tcPr>
            <w:tcW w:w="1826" w:type="dxa"/>
            <w:tcBorders>
              <w:top w:val="single" w:sz="4" w:space="0" w:color="auto"/>
              <w:left w:val="single" w:sz="4" w:space="0" w:color="auto"/>
              <w:bottom w:val="single" w:sz="4" w:space="0" w:color="auto"/>
              <w:right w:val="single" w:sz="4" w:space="0" w:color="auto"/>
            </w:tcBorders>
            <w:vAlign w:val="bottom"/>
          </w:tcPr>
          <w:p w14:paraId="4A481948" w14:textId="2397459C" w:rsidR="00792E51" w:rsidRPr="00BE5D6D" w:rsidRDefault="00792E51" w:rsidP="00792E51">
            <w:pPr>
              <w:ind w:firstLine="0"/>
            </w:pPr>
            <w:r w:rsidRPr="00BE5D6D">
              <w:t>Color</w:t>
            </w:r>
          </w:p>
        </w:tc>
        <w:tc>
          <w:tcPr>
            <w:tcW w:w="2111" w:type="dxa"/>
            <w:tcBorders>
              <w:top w:val="single" w:sz="4" w:space="0" w:color="auto"/>
              <w:left w:val="single" w:sz="4" w:space="0" w:color="auto"/>
              <w:bottom w:val="single" w:sz="4" w:space="0" w:color="auto"/>
              <w:right w:val="single" w:sz="4" w:space="0" w:color="auto"/>
            </w:tcBorders>
            <w:vAlign w:val="bottom"/>
          </w:tcPr>
          <w:p w14:paraId="4AFEAB5C" w14:textId="407A7384" w:rsidR="00792E51" w:rsidRPr="00BE5D6D" w:rsidRDefault="00C87E51" w:rsidP="00792E51">
            <w:pPr>
              <w:ind w:firstLine="0"/>
            </w:pPr>
            <w:r>
              <w:rPr>
                <w:lang w:val="en-US"/>
              </w:rPr>
              <w:t>S</w:t>
            </w:r>
            <w:r w:rsidRPr="00BE5D6D">
              <w:t>tring</w:t>
            </w:r>
          </w:p>
        </w:tc>
        <w:tc>
          <w:tcPr>
            <w:tcW w:w="4218" w:type="dxa"/>
            <w:tcBorders>
              <w:top w:val="single" w:sz="4" w:space="0" w:color="auto"/>
              <w:left w:val="single" w:sz="4" w:space="0" w:color="auto"/>
              <w:bottom w:val="single" w:sz="4" w:space="0" w:color="auto"/>
              <w:right w:val="single" w:sz="4" w:space="0" w:color="auto"/>
            </w:tcBorders>
            <w:vAlign w:val="bottom"/>
          </w:tcPr>
          <w:p w14:paraId="2700B7D9" w14:textId="360027AB" w:rsidR="00792E51" w:rsidRPr="00BE5D6D" w:rsidRDefault="00792E51" w:rsidP="00792E51">
            <w:pPr>
              <w:ind w:firstLine="0"/>
            </w:pPr>
            <w:r w:rsidRPr="00BE5D6D">
              <w:t>Màu sắc của phiên bản</w:t>
            </w:r>
          </w:p>
        </w:tc>
      </w:tr>
      <w:tr w:rsidR="00792E51" w:rsidRPr="00BE5D6D" w14:paraId="15471B52"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639A0BAD" w14:textId="471D04CB" w:rsidR="00792E51" w:rsidRPr="00BE5D6D" w:rsidRDefault="00792E51" w:rsidP="00792E51">
            <w:pPr>
              <w:ind w:firstLine="0"/>
              <w:jc w:val="center"/>
            </w:pPr>
            <w:r w:rsidRPr="00BE5D6D">
              <w:t>6</w:t>
            </w:r>
          </w:p>
        </w:tc>
        <w:tc>
          <w:tcPr>
            <w:tcW w:w="1826" w:type="dxa"/>
            <w:tcBorders>
              <w:top w:val="single" w:sz="4" w:space="0" w:color="auto"/>
              <w:left w:val="single" w:sz="4" w:space="0" w:color="auto"/>
              <w:bottom w:val="single" w:sz="4" w:space="0" w:color="auto"/>
              <w:right w:val="single" w:sz="4" w:space="0" w:color="auto"/>
            </w:tcBorders>
            <w:vAlign w:val="bottom"/>
          </w:tcPr>
          <w:p w14:paraId="27BED2BA" w14:textId="23FADF7C" w:rsidR="00792E51" w:rsidRPr="00BE5D6D" w:rsidRDefault="00792E51" w:rsidP="00792E51">
            <w:pPr>
              <w:ind w:firstLine="0"/>
            </w:pPr>
            <w:r w:rsidRPr="00BE5D6D">
              <w:t>Price</w:t>
            </w:r>
          </w:p>
        </w:tc>
        <w:tc>
          <w:tcPr>
            <w:tcW w:w="2111" w:type="dxa"/>
            <w:tcBorders>
              <w:top w:val="single" w:sz="4" w:space="0" w:color="auto"/>
              <w:left w:val="single" w:sz="4" w:space="0" w:color="auto"/>
              <w:bottom w:val="single" w:sz="4" w:space="0" w:color="auto"/>
              <w:right w:val="single" w:sz="4" w:space="0" w:color="auto"/>
            </w:tcBorders>
            <w:vAlign w:val="bottom"/>
          </w:tcPr>
          <w:p w14:paraId="5EA6EC1B" w14:textId="61C3E776" w:rsidR="00792E51" w:rsidRPr="00BE5D6D" w:rsidRDefault="00A91D4E" w:rsidP="00792E51">
            <w:pPr>
              <w:ind w:firstLine="0"/>
            </w:pPr>
            <w:r>
              <w:rPr>
                <w:lang w:val="en-US"/>
              </w:rPr>
              <w:t>D</w:t>
            </w:r>
            <w:r w:rsidR="00792E51" w:rsidRPr="00BE5D6D">
              <w:t>ouble</w:t>
            </w:r>
          </w:p>
        </w:tc>
        <w:tc>
          <w:tcPr>
            <w:tcW w:w="4218" w:type="dxa"/>
            <w:tcBorders>
              <w:top w:val="single" w:sz="4" w:space="0" w:color="auto"/>
              <w:left w:val="single" w:sz="4" w:space="0" w:color="auto"/>
              <w:bottom w:val="single" w:sz="4" w:space="0" w:color="auto"/>
              <w:right w:val="single" w:sz="4" w:space="0" w:color="auto"/>
            </w:tcBorders>
            <w:vAlign w:val="bottom"/>
          </w:tcPr>
          <w:p w14:paraId="44BCAD09" w14:textId="73C052A7" w:rsidR="00792E51" w:rsidRPr="00BE5D6D" w:rsidRDefault="00792E51" w:rsidP="00792E51">
            <w:pPr>
              <w:keepNext/>
              <w:ind w:firstLine="0"/>
            </w:pPr>
            <w:r w:rsidRPr="00BE5D6D">
              <w:t>Giá bán của phiên bản</w:t>
            </w:r>
          </w:p>
        </w:tc>
      </w:tr>
    </w:tbl>
    <w:p w14:paraId="4C115A69" w14:textId="77777777" w:rsidR="00D42E40" w:rsidRPr="002230F1" w:rsidRDefault="00D42E40" w:rsidP="00D71278"/>
    <w:p w14:paraId="78BEF3B3" w14:textId="77777777" w:rsidR="008D1A07" w:rsidRPr="002230F1" w:rsidRDefault="008D1A07" w:rsidP="00D71278"/>
    <w:p w14:paraId="7ACA6AF6" w14:textId="77777777" w:rsidR="00CC72AC" w:rsidRPr="002230F1" w:rsidRDefault="00CC72AC" w:rsidP="00D71278"/>
    <w:p w14:paraId="4FBC328D" w14:textId="77777777" w:rsidR="00CC72AC" w:rsidRPr="002230F1" w:rsidRDefault="00CC72AC" w:rsidP="00D71278"/>
    <w:p w14:paraId="048E5F57" w14:textId="52C7B629" w:rsidR="009E14C7" w:rsidRPr="00BE5D6D" w:rsidRDefault="009E14C7" w:rsidP="008D3406">
      <w:pPr>
        <w:pStyle w:val="Caption"/>
        <w:keepNext/>
        <w:spacing w:line="360" w:lineRule="auto"/>
        <w:rPr>
          <w:sz w:val="24"/>
          <w:szCs w:val="24"/>
        </w:rPr>
      </w:pPr>
      <w:bookmarkStart w:id="383" w:name="_Toc216254520"/>
      <w:r w:rsidRPr="00BE5D6D">
        <w:rPr>
          <w:sz w:val="24"/>
          <w:szCs w:val="24"/>
        </w:rPr>
        <w:t xml:space="preserve">Bảng </w:t>
      </w:r>
      <w:r w:rsidR="00B12004">
        <w:rPr>
          <w:sz w:val="24"/>
          <w:szCs w:val="24"/>
        </w:rPr>
        <w:fldChar w:fldCharType="begin"/>
      </w:r>
      <w:r w:rsidR="00B12004">
        <w:rPr>
          <w:sz w:val="24"/>
          <w:szCs w:val="24"/>
        </w:rPr>
        <w:instrText xml:space="preserve"> STYLEREF 1 \s </w:instrText>
      </w:r>
      <w:r w:rsidR="00B12004">
        <w:rPr>
          <w:sz w:val="24"/>
          <w:szCs w:val="24"/>
        </w:rPr>
        <w:fldChar w:fldCharType="separate"/>
      </w:r>
      <w:r w:rsidR="00E629C6">
        <w:rPr>
          <w:noProof/>
          <w:sz w:val="24"/>
          <w:szCs w:val="24"/>
        </w:rPr>
        <w:t>2</w:t>
      </w:r>
      <w:r w:rsidR="00B12004">
        <w:rPr>
          <w:sz w:val="24"/>
          <w:szCs w:val="24"/>
        </w:rPr>
        <w:fldChar w:fldCharType="end"/>
      </w:r>
      <w:r w:rsidR="00B12004">
        <w:rPr>
          <w:sz w:val="24"/>
          <w:szCs w:val="24"/>
        </w:rPr>
        <w:noBreakHyphen/>
      </w:r>
      <w:r w:rsidR="00B12004">
        <w:rPr>
          <w:sz w:val="24"/>
          <w:szCs w:val="24"/>
        </w:rPr>
        <w:fldChar w:fldCharType="begin"/>
      </w:r>
      <w:r w:rsidR="00B12004">
        <w:rPr>
          <w:sz w:val="24"/>
          <w:szCs w:val="24"/>
        </w:rPr>
        <w:instrText xml:space="preserve"> SEQ Bảng \* ARABIC \s 1 </w:instrText>
      </w:r>
      <w:r w:rsidR="00B12004">
        <w:rPr>
          <w:sz w:val="24"/>
          <w:szCs w:val="24"/>
        </w:rPr>
        <w:fldChar w:fldCharType="separate"/>
      </w:r>
      <w:r w:rsidR="00E629C6">
        <w:rPr>
          <w:noProof/>
          <w:sz w:val="24"/>
          <w:szCs w:val="24"/>
        </w:rPr>
        <w:t>43</w:t>
      </w:r>
      <w:r w:rsidR="00B12004">
        <w:rPr>
          <w:sz w:val="24"/>
          <w:szCs w:val="24"/>
        </w:rPr>
        <w:fldChar w:fldCharType="end"/>
      </w:r>
      <w:r w:rsidRPr="00BE5D6D">
        <w:rPr>
          <w:sz w:val="24"/>
          <w:szCs w:val="24"/>
        </w:rPr>
        <w:t xml:space="preserve"> Mô tả dữ liệu bảng ProductVariant</w:t>
      </w:r>
      <w:bookmarkEnd w:id="383"/>
    </w:p>
    <w:tbl>
      <w:tblPr>
        <w:tblStyle w:val="TableGrid"/>
        <w:tblW w:w="0" w:type="auto"/>
        <w:tblLook w:val="04A0" w:firstRow="1" w:lastRow="0" w:firstColumn="1" w:lastColumn="0" w:noHBand="0" w:noVBand="1"/>
      </w:tblPr>
      <w:tblGrid>
        <w:gridCol w:w="623"/>
        <w:gridCol w:w="1826"/>
        <w:gridCol w:w="2111"/>
        <w:gridCol w:w="4218"/>
      </w:tblGrid>
      <w:tr w:rsidR="008D1A07" w:rsidRPr="00BE5D6D" w14:paraId="7942C856" w14:textId="77777777" w:rsidTr="00F657C5">
        <w:trPr>
          <w:tblHeader/>
        </w:trPr>
        <w:tc>
          <w:tcPr>
            <w:tcW w:w="62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B0DCFCC" w14:textId="77777777" w:rsidR="008D1A07" w:rsidRPr="00BE5D6D" w:rsidRDefault="008D1A07" w:rsidP="00F657C5">
            <w:pPr>
              <w:ind w:firstLine="0"/>
              <w:jc w:val="center"/>
              <w:rPr>
                <w:b/>
                <w:bCs/>
              </w:rPr>
            </w:pPr>
            <w:r w:rsidRPr="00BE5D6D">
              <w:rPr>
                <w:b/>
                <w:bCs/>
              </w:rPr>
              <w:t>STT</w:t>
            </w:r>
          </w:p>
        </w:tc>
        <w:tc>
          <w:tcPr>
            <w:tcW w:w="1826"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BE99CB3" w14:textId="77777777" w:rsidR="008D1A07" w:rsidRPr="00BE5D6D" w:rsidRDefault="008D1A07" w:rsidP="00F657C5">
            <w:pPr>
              <w:ind w:firstLine="0"/>
              <w:jc w:val="center"/>
              <w:rPr>
                <w:b/>
                <w:bCs/>
              </w:rPr>
            </w:pPr>
            <w:r w:rsidRPr="00BE5D6D">
              <w:rPr>
                <w:b/>
                <w:bCs/>
              </w:rPr>
              <w:t>Tên trường</w:t>
            </w:r>
          </w:p>
        </w:tc>
        <w:tc>
          <w:tcPr>
            <w:tcW w:w="211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7C2D65D3" w14:textId="77777777" w:rsidR="008D1A07" w:rsidRPr="00BE5D6D" w:rsidRDefault="008D1A07" w:rsidP="00F657C5">
            <w:pPr>
              <w:ind w:firstLine="0"/>
              <w:jc w:val="center"/>
              <w:rPr>
                <w:b/>
                <w:bCs/>
              </w:rPr>
            </w:pPr>
            <w:r w:rsidRPr="00BE5D6D">
              <w:rPr>
                <w:b/>
                <w:bCs/>
              </w:rPr>
              <w:t>Kiểu dữ liệu</w:t>
            </w:r>
          </w:p>
        </w:tc>
        <w:tc>
          <w:tcPr>
            <w:tcW w:w="421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74A857F2" w14:textId="77777777" w:rsidR="008D1A07" w:rsidRPr="00BE5D6D" w:rsidRDefault="008D1A07" w:rsidP="00F657C5">
            <w:pPr>
              <w:ind w:firstLine="0"/>
              <w:jc w:val="center"/>
              <w:rPr>
                <w:b/>
                <w:bCs/>
              </w:rPr>
            </w:pPr>
            <w:r w:rsidRPr="00BE5D6D">
              <w:rPr>
                <w:b/>
                <w:bCs/>
              </w:rPr>
              <w:t>Mô tả</w:t>
            </w:r>
          </w:p>
        </w:tc>
      </w:tr>
      <w:tr w:rsidR="005D67FB" w:rsidRPr="00BE5D6D" w14:paraId="11003FCC"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20C7AF7" w14:textId="7B4DCBE7" w:rsidR="005D67FB" w:rsidRPr="00BE5D6D" w:rsidRDefault="005D67FB" w:rsidP="005D67FB">
            <w:pPr>
              <w:ind w:firstLine="0"/>
              <w:jc w:val="center"/>
            </w:pPr>
            <w:r w:rsidRPr="00BE5D6D">
              <w:t>1</w:t>
            </w:r>
          </w:p>
        </w:tc>
        <w:tc>
          <w:tcPr>
            <w:tcW w:w="1826" w:type="dxa"/>
            <w:tcBorders>
              <w:top w:val="single" w:sz="4" w:space="0" w:color="auto"/>
              <w:left w:val="single" w:sz="4" w:space="0" w:color="auto"/>
              <w:bottom w:val="single" w:sz="4" w:space="0" w:color="auto"/>
              <w:right w:val="single" w:sz="4" w:space="0" w:color="auto"/>
            </w:tcBorders>
            <w:vAlign w:val="bottom"/>
          </w:tcPr>
          <w:p w14:paraId="03D6029E" w14:textId="3F806EB3" w:rsidR="005D67FB" w:rsidRPr="00BE5D6D" w:rsidRDefault="005D67FB" w:rsidP="005D67FB">
            <w:pPr>
              <w:ind w:firstLine="0"/>
            </w:pPr>
            <w:r w:rsidRPr="00BE5D6D">
              <w:t>Id</w:t>
            </w:r>
          </w:p>
        </w:tc>
        <w:tc>
          <w:tcPr>
            <w:tcW w:w="2111" w:type="dxa"/>
            <w:tcBorders>
              <w:top w:val="single" w:sz="4" w:space="0" w:color="auto"/>
              <w:left w:val="single" w:sz="4" w:space="0" w:color="auto"/>
              <w:bottom w:val="single" w:sz="4" w:space="0" w:color="auto"/>
              <w:right w:val="single" w:sz="4" w:space="0" w:color="auto"/>
            </w:tcBorders>
            <w:vAlign w:val="bottom"/>
          </w:tcPr>
          <w:p w14:paraId="442F134E" w14:textId="6E7FADF7" w:rsidR="005D67FB" w:rsidRPr="00BE5D6D" w:rsidRDefault="00D16D5D" w:rsidP="005D67FB">
            <w:pPr>
              <w:ind w:firstLine="0"/>
            </w:pPr>
            <w:r>
              <w:rPr>
                <w:lang w:val="en-US"/>
              </w:rPr>
              <w:t>Int</w:t>
            </w:r>
            <w:r w:rsidR="00CC3016" w:rsidRPr="00BE5D6D">
              <w:t xml:space="preserve"> </w:t>
            </w:r>
            <w:r w:rsidR="005D67FB" w:rsidRPr="00BE5D6D">
              <w:t>(PK)</w:t>
            </w:r>
          </w:p>
        </w:tc>
        <w:tc>
          <w:tcPr>
            <w:tcW w:w="4218" w:type="dxa"/>
            <w:tcBorders>
              <w:top w:val="single" w:sz="4" w:space="0" w:color="auto"/>
              <w:left w:val="single" w:sz="4" w:space="0" w:color="auto"/>
              <w:bottom w:val="single" w:sz="4" w:space="0" w:color="auto"/>
              <w:right w:val="single" w:sz="4" w:space="0" w:color="auto"/>
            </w:tcBorders>
            <w:vAlign w:val="bottom"/>
          </w:tcPr>
          <w:p w14:paraId="5D04821B" w14:textId="2A956538" w:rsidR="005D67FB" w:rsidRPr="00BE5D6D" w:rsidRDefault="005D67FB" w:rsidP="005D67FB">
            <w:pPr>
              <w:ind w:firstLine="0"/>
            </w:pPr>
            <w:r w:rsidRPr="00BE5D6D">
              <w:t>Mã định danh phiên bản sản phẩm</w:t>
            </w:r>
          </w:p>
        </w:tc>
      </w:tr>
      <w:tr w:rsidR="005D67FB" w:rsidRPr="00BE5D6D" w14:paraId="2DEC286B"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519C1D7F" w14:textId="2BFCDF3E" w:rsidR="005D67FB" w:rsidRPr="00BE5D6D" w:rsidRDefault="005D67FB" w:rsidP="005D67FB">
            <w:pPr>
              <w:ind w:firstLine="0"/>
              <w:jc w:val="center"/>
            </w:pPr>
            <w:r w:rsidRPr="00BE5D6D">
              <w:t>2</w:t>
            </w:r>
          </w:p>
        </w:tc>
        <w:tc>
          <w:tcPr>
            <w:tcW w:w="1826" w:type="dxa"/>
            <w:tcBorders>
              <w:top w:val="single" w:sz="4" w:space="0" w:color="auto"/>
              <w:left w:val="single" w:sz="4" w:space="0" w:color="auto"/>
              <w:bottom w:val="single" w:sz="4" w:space="0" w:color="auto"/>
              <w:right w:val="single" w:sz="4" w:space="0" w:color="auto"/>
            </w:tcBorders>
            <w:vAlign w:val="bottom"/>
          </w:tcPr>
          <w:p w14:paraId="6D24674D" w14:textId="5302D69E" w:rsidR="005D67FB" w:rsidRPr="00BE5D6D" w:rsidRDefault="005D67FB" w:rsidP="005D67FB">
            <w:pPr>
              <w:ind w:firstLine="0"/>
            </w:pPr>
            <w:r w:rsidRPr="00BE5D6D">
              <w:t>ProductId</w:t>
            </w:r>
          </w:p>
        </w:tc>
        <w:tc>
          <w:tcPr>
            <w:tcW w:w="2111" w:type="dxa"/>
            <w:tcBorders>
              <w:top w:val="single" w:sz="4" w:space="0" w:color="auto"/>
              <w:left w:val="single" w:sz="4" w:space="0" w:color="auto"/>
              <w:bottom w:val="single" w:sz="4" w:space="0" w:color="auto"/>
              <w:right w:val="single" w:sz="4" w:space="0" w:color="auto"/>
            </w:tcBorders>
            <w:vAlign w:val="bottom"/>
          </w:tcPr>
          <w:p w14:paraId="289BF0D5" w14:textId="511C4196" w:rsidR="005D67FB" w:rsidRPr="00BE5D6D" w:rsidRDefault="00D16D5D" w:rsidP="005D67FB">
            <w:pPr>
              <w:ind w:firstLine="0"/>
            </w:pPr>
            <w:r>
              <w:rPr>
                <w:lang w:val="en-US"/>
              </w:rPr>
              <w:t>Int</w:t>
            </w:r>
            <w:r w:rsidRPr="00BE5D6D">
              <w:t xml:space="preserve"> </w:t>
            </w:r>
            <w:r w:rsidR="005D67FB" w:rsidRPr="00BE5D6D">
              <w:t>(FK)</w:t>
            </w:r>
          </w:p>
        </w:tc>
        <w:tc>
          <w:tcPr>
            <w:tcW w:w="4218" w:type="dxa"/>
            <w:tcBorders>
              <w:top w:val="single" w:sz="4" w:space="0" w:color="auto"/>
              <w:left w:val="single" w:sz="4" w:space="0" w:color="auto"/>
              <w:bottom w:val="single" w:sz="4" w:space="0" w:color="auto"/>
              <w:right w:val="single" w:sz="4" w:space="0" w:color="auto"/>
            </w:tcBorders>
            <w:vAlign w:val="bottom"/>
          </w:tcPr>
          <w:p w14:paraId="0172D899" w14:textId="716E7E9A" w:rsidR="005D67FB" w:rsidRPr="00BE5D6D" w:rsidRDefault="005D67FB" w:rsidP="005D67FB">
            <w:pPr>
              <w:ind w:firstLine="0"/>
            </w:pPr>
            <w:r w:rsidRPr="00BE5D6D">
              <w:t>Khóa ngoại đến bảng Product (Sản phẩm)</w:t>
            </w:r>
          </w:p>
        </w:tc>
      </w:tr>
      <w:tr w:rsidR="005D67FB" w:rsidRPr="00BE5D6D" w14:paraId="178AA1E5"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57D76B9C" w14:textId="72B3E62D" w:rsidR="005D67FB" w:rsidRPr="00BE5D6D" w:rsidRDefault="005D67FB" w:rsidP="005D67FB">
            <w:pPr>
              <w:ind w:firstLine="0"/>
              <w:jc w:val="center"/>
            </w:pPr>
            <w:r w:rsidRPr="00BE5D6D">
              <w:t>3</w:t>
            </w:r>
          </w:p>
        </w:tc>
        <w:tc>
          <w:tcPr>
            <w:tcW w:w="1826" w:type="dxa"/>
            <w:tcBorders>
              <w:top w:val="single" w:sz="4" w:space="0" w:color="auto"/>
              <w:left w:val="single" w:sz="4" w:space="0" w:color="auto"/>
              <w:bottom w:val="single" w:sz="4" w:space="0" w:color="auto"/>
              <w:right w:val="single" w:sz="4" w:space="0" w:color="auto"/>
            </w:tcBorders>
            <w:vAlign w:val="bottom"/>
          </w:tcPr>
          <w:p w14:paraId="7E4823BC" w14:textId="5708CC24" w:rsidR="005D67FB" w:rsidRPr="00BE5D6D" w:rsidRDefault="005D67FB" w:rsidP="005D67FB">
            <w:pPr>
              <w:ind w:firstLine="0"/>
            </w:pPr>
            <w:r w:rsidRPr="00BE5D6D">
              <w:t>Ram</w:t>
            </w:r>
          </w:p>
        </w:tc>
        <w:tc>
          <w:tcPr>
            <w:tcW w:w="2111" w:type="dxa"/>
            <w:tcBorders>
              <w:top w:val="single" w:sz="4" w:space="0" w:color="auto"/>
              <w:left w:val="single" w:sz="4" w:space="0" w:color="auto"/>
              <w:bottom w:val="single" w:sz="4" w:space="0" w:color="auto"/>
              <w:right w:val="single" w:sz="4" w:space="0" w:color="auto"/>
            </w:tcBorders>
            <w:vAlign w:val="bottom"/>
          </w:tcPr>
          <w:p w14:paraId="308FE693" w14:textId="5547A386" w:rsidR="005D67FB" w:rsidRPr="00BE5D6D" w:rsidRDefault="00D16D5D" w:rsidP="005D67FB">
            <w:pPr>
              <w:ind w:firstLine="0"/>
            </w:pPr>
            <w:r>
              <w:rPr>
                <w:lang w:val="en-US"/>
              </w:rPr>
              <w:t>S</w:t>
            </w:r>
            <w:r>
              <w:t>tring</w:t>
            </w:r>
          </w:p>
        </w:tc>
        <w:tc>
          <w:tcPr>
            <w:tcW w:w="4218" w:type="dxa"/>
            <w:tcBorders>
              <w:top w:val="single" w:sz="4" w:space="0" w:color="auto"/>
              <w:left w:val="single" w:sz="4" w:space="0" w:color="auto"/>
              <w:bottom w:val="single" w:sz="4" w:space="0" w:color="auto"/>
              <w:right w:val="single" w:sz="4" w:space="0" w:color="auto"/>
            </w:tcBorders>
            <w:vAlign w:val="bottom"/>
          </w:tcPr>
          <w:p w14:paraId="1B8D51DF" w14:textId="0A879089" w:rsidR="005D67FB" w:rsidRPr="00BE5D6D" w:rsidRDefault="005D67FB" w:rsidP="005D67FB">
            <w:pPr>
              <w:ind w:firstLine="0"/>
            </w:pPr>
            <w:r w:rsidRPr="00BE5D6D">
              <w:t>Thông số RAM</w:t>
            </w:r>
          </w:p>
        </w:tc>
      </w:tr>
      <w:tr w:rsidR="005D67FB" w:rsidRPr="00BE5D6D" w14:paraId="027508C2"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3C71856A" w14:textId="2ED8BF7E" w:rsidR="005D67FB" w:rsidRPr="00BE5D6D" w:rsidRDefault="005D67FB" w:rsidP="005D67FB">
            <w:pPr>
              <w:ind w:firstLine="0"/>
              <w:jc w:val="center"/>
            </w:pPr>
            <w:r w:rsidRPr="00BE5D6D">
              <w:t>4</w:t>
            </w:r>
          </w:p>
        </w:tc>
        <w:tc>
          <w:tcPr>
            <w:tcW w:w="1826" w:type="dxa"/>
            <w:tcBorders>
              <w:top w:val="single" w:sz="4" w:space="0" w:color="auto"/>
              <w:left w:val="single" w:sz="4" w:space="0" w:color="auto"/>
              <w:bottom w:val="single" w:sz="4" w:space="0" w:color="auto"/>
              <w:right w:val="single" w:sz="4" w:space="0" w:color="auto"/>
            </w:tcBorders>
            <w:vAlign w:val="bottom"/>
          </w:tcPr>
          <w:p w14:paraId="6A180853" w14:textId="756B2F12" w:rsidR="005D67FB" w:rsidRPr="00BE5D6D" w:rsidRDefault="005D67FB" w:rsidP="005D67FB">
            <w:pPr>
              <w:ind w:firstLine="0"/>
            </w:pPr>
            <w:r w:rsidRPr="00BE5D6D">
              <w:t>Storage</w:t>
            </w:r>
          </w:p>
        </w:tc>
        <w:tc>
          <w:tcPr>
            <w:tcW w:w="2111" w:type="dxa"/>
            <w:tcBorders>
              <w:top w:val="single" w:sz="4" w:space="0" w:color="auto"/>
              <w:left w:val="single" w:sz="4" w:space="0" w:color="auto"/>
              <w:bottom w:val="single" w:sz="4" w:space="0" w:color="auto"/>
              <w:right w:val="single" w:sz="4" w:space="0" w:color="auto"/>
            </w:tcBorders>
            <w:vAlign w:val="bottom"/>
          </w:tcPr>
          <w:p w14:paraId="370449AB" w14:textId="0182EAAC" w:rsidR="005D67FB" w:rsidRPr="00BE5D6D" w:rsidRDefault="00D16D5D" w:rsidP="005D67FB">
            <w:pPr>
              <w:ind w:firstLine="0"/>
            </w:pPr>
            <w:r>
              <w:rPr>
                <w:lang w:val="en-US"/>
              </w:rPr>
              <w:t>S</w:t>
            </w:r>
            <w:r>
              <w:t>tring</w:t>
            </w:r>
          </w:p>
        </w:tc>
        <w:tc>
          <w:tcPr>
            <w:tcW w:w="4218" w:type="dxa"/>
            <w:tcBorders>
              <w:top w:val="single" w:sz="4" w:space="0" w:color="auto"/>
              <w:left w:val="single" w:sz="4" w:space="0" w:color="auto"/>
              <w:bottom w:val="single" w:sz="4" w:space="0" w:color="auto"/>
              <w:right w:val="single" w:sz="4" w:space="0" w:color="auto"/>
            </w:tcBorders>
            <w:vAlign w:val="bottom"/>
          </w:tcPr>
          <w:p w14:paraId="3A8B0614" w14:textId="3B75433C" w:rsidR="005D67FB" w:rsidRPr="00BE5D6D" w:rsidRDefault="005D67FB" w:rsidP="005D67FB">
            <w:pPr>
              <w:ind w:firstLine="0"/>
            </w:pPr>
            <w:r w:rsidRPr="00BE5D6D">
              <w:t>Thông số Bộ nhớ (ROM)</w:t>
            </w:r>
          </w:p>
        </w:tc>
      </w:tr>
      <w:tr w:rsidR="005D67FB" w:rsidRPr="00BE5D6D" w14:paraId="3B82F93F"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5EDDA5A2" w14:textId="6E225969" w:rsidR="005D67FB" w:rsidRPr="00BE5D6D" w:rsidRDefault="005D67FB" w:rsidP="005D67FB">
            <w:pPr>
              <w:ind w:firstLine="0"/>
              <w:jc w:val="center"/>
            </w:pPr>
            <w:r w:rsidRPr="00BE5D6D">
              <w:t>5</w:t>
            </w:r>
          </w:p>
        </w:tc>
        <w:tc>
          <w:tcPr>
            <w:tcW w:w="1826" w:type="dxa"/>
            <w:tcBorders>
              <w:top w:val="single" w:sz="4" w:space="0" w:color="auto"/>
              <w:left w:val="single" w:sz="4" w:space="0" w:color="auto"/>
              <w:bottom w:val="single" w:sz="4" w:space="0" w:color="auto"/>
              <w:right w:val="single" w:sz="4" w:space="0" w:color="auto"/>
            </w:tcBorders>
            <w:vAlign w:val="bottom"/>
          </w:tcPr>
          <w:p w14:paraId="782829AB" w14:textId="72AC85D6" w:rsidR="005D67FB" w:rsidRPr="00BE5D6D" w:rsidRDefault="005D67FB" w:rsidP="005D67FB">
            <w:pPr>
              <w:ind w:firstLine="0"/>
            </w:pPr>
            <w:r w:rsidRPr="00BE5D6D">
              <w:t>Color</w:t>
            </w:r>
          </w:p>
        </w:tc>
        <w:tc>
          <w:tcPr>
            <w:tcW w:w="2111" w:type="dxa"/>
            <w:tcBorders>
              <w:top w:val="single" w:sz="4" w:space="0" w:color="auto"/>
              <w:left w:val="single" w:sz="4" w:space="0" w:color="auto"/>
              <w:bottom w:val="single" w:sz="4" w:space="0" w:color="auto"/>
              <w:right w:val="single" w:sz="4" w:space="0" w:color="auto"/>
            </w:tcBorders>
            <w:vAlign w:val="bottom"/>
          </w:tcPr>
          <w:p w14:paraId="37D37298" w14:textId="31F2F14D" w:rsidR="005D67FB" w:rsidRPr="00BE5D6D" w:rsidRDefault="00D16D5D" w:rsidP="005D67FB">
            <w:pPr>
              <w:ind w:firstLine="0"/>
            </w:pPr>
            <w:r>
              <w:rPr>
                <w:lang w:val="en-US"/>
              </w:rPr>
              <w:t>S</w:t>
            </w:r>
            <w:r>
              <w:t>tring</w:t>
            </w:r>
          </w:p>
        </w:tc>
        <w:tc>
          <w:tcPr>
            <w:tcW w:w="4218" w:type="dxa"/>
            <w:tcBorders>
              <w:top w:val="single" w:sz="4" w:space="0" w:color="auto"/>
              <w:left w:val="single" w:sz="4" w:space="0" w:color="auto"/>
              <w:bottom w:val="single" w:sz="4" w:space="0" w:color="auto"/>
              <w:right w:val="single" w:sz="4" w:space="0" w:color="auto"/>
            </w:tcBorders>
            <w:vAlign w:val="bottom"/>
          </w:tcPr>
          <w:p w14:paraId="45DFF33B" w14:textId="03B72BFE" w:rsidR="005D67FB" w:rsidRPr="00BE5D6D" w:rsidRDefault="005D67FB" w:rsidP="005D67FB">
            <w:pPr>
              <w:ind w:firstLine="0"/>
            </w:pPr>
            <w:r w:rsidRPr="00BE5D6D">
              <w:t>Màu sắc của phiên bản</w:t>
            </w:r>
          </w:p>
        </w:tc>
      </w:tr>
      <w:tr w:rsidR="005D67FB" w:rsidRPr="00BE5D6D" w14:paraId="56B77B76"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2AA0C56C" w14:textId="3F221CAC" w:rsidR="005D67FB" w:rsidRPr="00BE5D6D" w:rsidRDefault="005D67FB" w:rsidP="005D67FB">
            <w:pPr>
              <w:ind w:firstLine="0"/>
              <w:jc w:val="center"/>
            </w:pPr>
            <w:r w:rsidRPr="00BE5D6D">
              <w:t>6</w:t>
            </w:r>
          </w:p>
        </w:tc>
        <w:tc>
          <w:tcPr>
            <w:tcW w:w="1826" w:type="dxa"/>
            <w:tcBorders>
              <w:top w:val="single" w:sz="4" w:space="0" w:color="auto"/>
              <w:left w:val="single" w:sz="4" w:space="0" w:color="auto"/>
              <w:bottom w:val="single" w:sz="4" w:space="0" w:color="auto"/>
              <w:right w:val="single" w:sz="4" w:space="0" w:color="auto"/>
            </w:tcBorders>
            <w:vAlign w:val="bottom"/>
          </w:tcPr>
          <w:p w14:paraId="74C28A69" w14:textId="5A40E7B5" w:rsidR="005D67FB" w:rsidRPr="00BE5D6D" w:rsidRDefault="005D67FB" w:rsidP="005D67FB">
            <w:pPr>
              <w:ind w:firstLine="0"/>
            </w:pPr>
            <w:r w:rsidRPr="00BE5D6D">
              <w:t>Price</w:t>
            </w:r>
          </w:p>
        </w:tc>
        <w:tc>
          <w:tcPr>
            <w:tcW w:w="2111" w:type="dxa"/>
            <w:tcBorders>
              <w:top w:val="single" w:sz="4" w:space="0" w:color="auto"/>
              <w:left w:val="single" w:sz="4" w:space="0" w:color="auto"/>
              <w:bottom w:val="single" w:sz="4" w:space="0" w:color="auto"/>
              <w:right w:val="single" w:sz="4" w:space="0" w:color="auto"/>
            </w:tcBorders>
            <w:vAlign w:val="bottom"/>
          </w:tcPr>
          <w:p w14:paraId="6644D79A" w14:textId="67250B4F" w:rsidR="005D67FB" w:rsidRPr="00BE5D6D" w:rsidRDefault="00D16D5D" w:rsidP="005D67FB">
            <w:pPr>
              <w:ind w:firstLine="0"/>
            </w:pPr>
            <w:r>
              <w:rPr>
                <w:lang w:val="en-US"/>
              </w:rPr>
              <w:t>D</w:t>
            </w:r>
            <w:r w:rsidR="005D67FB" w:rsidRPr="00BE5D6D">
              <w:t>ouble</w:t>
            </w:r>
          </w:p>
        </w:tc>
        <w:tc>
          <w:tcPr>
            <w:tcW w:w="4218" w:type="dxa"/>
            <w:tcBorders>
              <w:top w:val="single" w:sz="4" w:space="0" w:color="auto"/>
              <w:left w:val="single" w:sz="4" w:space="0" w:color="auto"/>
              <w:bottom w:val="single" w:sz="4" w:space="0" w:color="auto"/>
              <w:right w:val="single" w:sz="4" w:space="0" w:color="auto"/>
            </w:tcBorders>
            <w:vAlign w:val="bottom"/>
          </w:tcPr>
          <w:p w14:paraId="7A1019B7" w14:textId="32A8C2D9" w:rsidR="005D67FB" w:rsidRPr="00BE5D6D" w:rsidRDefault="005D67FB" w:rsidP="005D67FB">
            <w:pPr>
              <w:keepNext/>
              <w:ind w:firstLine="0"/>
            </w:pPr>
            <w:r w:rsidRPr="00BE5D6D">
              <w:t>Giá bán của phiên bản</w:t>
            </w:r>
          </w:p>
        </w:tc>
      </w:tr>
      <w:tr w:rsidR="005D67FB" w:rsidRPr="00BE5D6D" w14:paraId="21CE9EEA"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41C2D93B" w14:textId="4FA10F11" w:rsidR="005D67FB" w:rsidRPr="00BE5D6D" w:rsidRDefault="005D67FB" w:rsidP="005D67FB">
            <w:pPr>
              <w:ind w:firstLine="0"/>
              <w:jc w:val="center"/>
            </w:pPr>
            <w:r w:rsidRPr="00BE5D6D">
              <w:t>7</w:t>
            </w:r>
          </w:p>
        </w:tc>
        <w:tc>
          <w:tcPr>
            <w:tcW w:w="1826" w:type="dxa"/>
            <w:tcBorders>
              <w:top w:val="single" w:sz="4" w:space="0" w:color="auto"/>
              <w:left w:val="single" w:sz="4" w:space="0" w:color="auto"/>
              <w:bottom w:val="single" w:sz="4" w:space="0" w:color="auto"/>
              <w:right w:val="single" w:sz="4" w:space="0" w:color="auto"/>
            </w:tcBorders>
            <w:vAlign w:val="bottom"/>
          </w:tcPr>
          <w:p w14:paraId="6B147616" w14:textId="555FF67F" w:rsidR="005D67FB" w:rsidRPr="00BE5D6D" w:rsidRDefault="005D67FB" w:rsidP="005D67FB">
            <w:pPr>
              <w:ind w:firstLine="0"/>
            </w:pPr>
            <w:r w:rsidRPr="00BE5D6D">
              <w:t>ProductCode</w:t>
            </w:r>
          </w:p>
        </w:tc>
        <w:tc>
          <w:tcPr>
            <w:tcW w:w="2111" w:type="dxa"/>
            <w:tcBorders>
              <w:top w:val="single" w:sz="4" w:space="0" w:color="auto"/>
              <w:left w:val="single" w:sz="4" w:space="0" w:color="auto"/>
              <w:bottom w:val="single" w:sz="4" w:space="0" w:color="auto"/>
              <w:right w:val="single" w:sz="4" w:space="0" w:color="auto"/>
            </w:tcBorders>
            <w:vAlign w:val="bottom"/>
          </w:tcPr>
          <w:p w14:paraId="0B03190A" w14:textId="23DE0089" w:rsidR="005D67FB" w:rsidRPr="00BE5D6D" w:rsidRDefault="00D16D5D" w:rsidP="005D67FB">
            <w:pPr>
              <w:ind w:firstLine="0"/>
            </w:pPr>
            <w:r>
              <w:rPr>
                <w:lang w:val="en-US"/>
              </w:rPr>
              <w:t>S</w:t>
            </w:r>
            <w:r>
              <w:t>tring</w:t>
            </w:r>
          </w:p>
        </w:tc>
        <w:tc>
          <w:tcPr>
            <w:tcW w:w="4218" w:type="dxa"/>
            <w:tcBorders>
              <w:top w:val="single" w:sz="4" w:space="0" w:color="auto"/>
              <w:left w:val="single" w:sz="4" w:space="0" w:color="auto"/>
              <w:bottom w:val="single" w:sz="4" w:space="0" w:color="auto"/>
              <w:right w:val="single" w:sz="4" w:space="0" w:color="auto"/>
            </w:tcBorders>
            <w:vAlign w:val="bottom"/>
          </w:tcPr>
          <w:p w14:paraId="10E44F9B" w14:textId="185BE719" w:rsidR="005D67FB" w:rsidRPr="00BE5D6D" w:rsidRDefault="005D67FB" w:rsidP="005D67FB">
            <w:pPr>
              <w:keepNext/>
              <w:ind w:firstLine="0"/>
            </w:pPr>
            <w:r w:rsidRPr="00BE5D6D">
              <w:t>Mã SKU/Code của phiên bản sản phẩm</w:t>
            </w:r>
          </w:p>
        </w:tc>
      </w:tr>
    </w:tbl>
    <w:p w14:paraId="752AA713" w14:textId="77777777" w:rsidR="008D1A07" w:rsidRPr="002230F1" w:rsidRDefault="008D1A07" w:rsidP="00D71278"/>
    <w:p w14:paraId="74B3F09B" w14:textId="77777777" w:rsidR="00BB44D0" w:rsidRPr="002230F1" w:rsidRDefault="00BB44D0" w:rsidP="00D71278"/>
    <w:p w14:paraId="028ADF45" w14:textId="6328DA01" w:rsidR="00BB44D0" w:rsidRPr="00BE5D6D" w:rsidRDefault="00BB44D0" w:rsidP="005621F1">
      <w:pPr>
        <w:pStyle w:val="Caption"/>
        <w:keepNext/>
        <w:spacing w:line="360" w:lineRule="auto"/>
        <w:rPr>
          <w:sz w:val="24"/>
          <w:szCs w:val="24"/>
        </w:rPr>
      </w:pPr>
      <w:bookmarkStart w:id="384" w:name="_Toc216254521"/>
      <w:r w:rsidRPr="00BE5D6D">
        <w:rPr>
          <w:sz w:val="24"/>
          <w:szCs w:val="24"/>
        </w:rPr>
        <w:t xml:space="preserve">Bảng </w:t>
      </w:r>
      <w:r w:rsidR="00B12004">
        <w:rPr>
          <w:sz w:val="24"/>
          <w:szCs w:val="24"/>
        </w:rPr>
        <w:fldChar w:fldCharType="begin"/>
      </w:r>
      <w:r w:rsidR="00B12004">
        <w:rPr>
          <w:sz w:val="24"/>
          <w:szCs w:val="24"/>
        </w:rPr>
        <w:instrText xml:space="preserve"> STYLEREF 1 \s </w:instrText>
      </w:r>
      <w:r w:rsidR="00B12004">
        <w:rPr>
          <w:sz w:val="24"/>
          <w:szCs w:val="24"/>
        </w:rPr>
        <w:fldChar w:fldCharType="separate"/>
      </w:r>
      <w:r w:rsidR="00E629C6">
        <w:rPr>
          <w:noProof/>
          <w:sz w:val="24"/>
          <w:szCs w:val="24"/>
        </w:rPr>
        <w:t>2</w:t>
      </w:r>
      <w:r w:rsidR="00B12004">
        <w:rPr>
          <w:sz w:val="24"/>
          <w:szCs w:val="24"/>
        </w:rPr>
        <w:fldChar w:fldCharType="end"/>
      </w:r>
      <w:r w:rsidR="00B12004">
        <w:rPr>
          <w:sz w:val="24"/>
          <w:szCs w:val="24"/>
        </w:rPr>
        <w:noBreakHyphen/>
      </w:r>
      <w:r w:rsidR="00B12004">
        <w:rPr>
          <w:sz w:val="24"/>
          <w:szCs w:val="24"/>
        </w:rPr>
        <w:fldChar w:fldCharType="begin"/>
      </w:r>
      <w:r w:rsidR="00B12004">
        <w:rPr>
          <w:sz w:val="24"/>
          <w:szCs w:val="24"/>
        </w:rPr>
        <w:instrText xml:space="preserve"> SEQ Bảng \* ARABIC \s 1 </w:instrText>
      </w:r>
      <w:r w:rsidR="00B12004">
        <w:rPr>
          <w:sz w:val="24"/>
          <w:szCs w:val="24"/>
        </w:rPr>
        <w:fldChar w:fldCharType="separate"/>
      </w:r>
      <w:r w:rsidR="00E629C6">
        <w:rPr>
          <w:noProof/>
          <w:sz w:val="24"/>
          <w:szCs w:val="24"/>
        </w:rPr>
        <w:t>44</w:t>
      </w:r>
      <w:r w:rsidR="00B12004">
        <w:rPr>
          <w:sz w:val="24"/>
          <w:szCs w:val="24"/>
        </w:rPr>
        <w:fldChar w:fldCharType="end"/>
      </w:r>
      <w:r w:rsidRPr="00BE5D6D">
        <w:rPr>
          <w:sz w:val="24"/>
          <w:szCs w:val="24"/>
        </w:rPr>
        <w:t xml:space="preserve"> Mô tả dữ liệu bảng ProductImage</w:t>
      </w:r>
      <w:bookmarkEnd w:id="384"/>
    </w:p>
    <w:tbl>
      <w:tblPr>
        <w:tblStyle w:val="TableGrid"/>
        <w:tblW w:w="0" w:type="auto"/>
        <w:tblLook w:val="04A0" w:firstRow="1" w:lastRow="0" w:firstColumn="1" w:lastColumn="0" w:noHBand="0" w:noVBand="1"/>
      </w:tblPr>
      <w:tblGrid>
        <w:gridCol w:w="623"/>
        <w:gridCol w:w="1826"/>
        <w:gridCol w:w="2111"/>
        <w:gridCol w:w="4218"/>
      </w:tblGrid>
      <w:tr w:rsidR="00BB44D0" w:rsidRPr="00BE5D6D" w14:paraId="2AF28156" w14:textId="77777777" w:rsidTr="00F657C5">
        <w:trPr>
          <w:tblHeader/>
        </w:trPr>
        <w:tc>
          <w:tcPr>
            <w:tcW w:w="62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B88A408" w14:textId="77777777" w:rsidR="00BB44D0" w:rsidRPr="00BE5D6D" w:rsidRDefault="00BB44D0" w:rsidP="00F657C5">
            <w:pPr>
              <w:ind w:firstLine="0"/>
              <w:jc w:val="center"/>
              <w:rPr>
                <w:b/>
                <w:bCs/>
              </w:rPr>
            </w:pPr>
            <w:r w:rsidRPr="00BE5D6D">
              <w:rPr>
                <w:b/>
                <w:bCs/>
              </w:rPr>
              <w:t>STT</w:t>
            </w:r>
          </w:p>
        </w:tc>
        <w:tc>
          <w:tcPr>
            <w:tcW w:w="1826"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409C443" w14:textId="77777777" w:rsidR="00BB44D0" w:rsidRPr="00BE5D6D" w:rsidRDefault="00BB44D0" w:rsidP="00F657C5">
            <w:pPr>
              <w:ind w:firstLine="0"/>
              <w:jc w:val="center"/>
              <w:rPr>
                <w:b/>
                <w:bCs/>
              </w:rPr>
            </w:pPr>
            <w:r w:rsidRPr="00BE5D6D">
              <w:rPr>
                <w:b/>
                <w:bCs/>
              </w:rPr>
              <w:t>Tên trường</w:t>
            </w:r>
          </w:p>
        </w:tc>
        <w:tc>
          <w:tcPr>
            <w:tcW w:w="211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45BB13D5" w14:textId="77777777" w:rsidR="00BB44D0" w:rsidRPr="00BE5D6D" w:rsidRDefault="00BB44D0" w:rsidP="00F657C5">
            <w:pPr>
              <w:ind w:firstLine="0"/>
              <w:jc w:val="center"/>
              <w:rPr>
                <w:b/>
                <w:bCs/>
              </w:rPr>
            </w:pPr>
            <w:r w:rsidRPr="00BE5D6D">
              <w:rPr>
                <w:b/>
                <w:bCs/>
              </w:rPr>
              <w:t>Kiểu dữ liệu</w:t>
            </w:r>
          </w:p>
        </w:tc>
        <w:tc>
          <w:tcPr>
            <w:tcW w:w="421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34F4B5E2" w14:textId="77777777" w:rsidR="00BB44D0" w:rsidRPr="00BE5D6D" w:rsidRDefault="00BB44D0" w:rsidP="00F657C5">
            <w:pPr>
              <w:ind w:firstLine="0"/>
              <w:jc w:val="center"/>
              <w:rPr>
                <w:b/>
                <w:bCs/>
              </w:rPr>
            </w:pPr>
            <w:r w:rsidRPr="00BE5D6D">
              <w:rPr>
                <w:b/>
                <w:bCs/>
              </w:rPr>
              <w:t>Mô tả</w:t>
            </w:r>
          </w:p>
        </w:tc>
      </w:tr>
      <w:tr w:rsidR="00BB44D0" w:rsidRPr="00BE5D6D" w14:paraId="42322DA4"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345878BD" w14:textId="7C3DF446" w:rsidR="00BB44D0" w:rsidRPr="00BE5D6D" w:rsidRDefault="00BB44D0" w:rsidP="00BB44D0">
            <w:pPr>
              <w:ind w:firstLine="0"/>
              <w:jc w:val="center"/>
            </w:pPr>
            <w:r w:rsidRPr="00BE5D6D">
              <w:t>1</w:t>
            </w:r>
          </w:p>
        </w:tc>
        <w:tc>
          <w:tcPr>
            <w:tcW w:w="1826" w:type="dxa"/>
            <w:tcBorders>
              <w:top w:val="single" w:sz="4" w:space="0" w:color="auto"/>
              <w:left w:val="single" w:sz="4" w:space="0" w:color="auto"/>
              <w:bottom w:val="single" w:sz="4" w:space="0" w:color="auto"/>
              <w:right w:val="single" w:sz="4" w:space="0" w:color="auto"/>
            </w:tcBorders>
            <w:vAlign w:val="bottom"/>
          </w:tcPr>
          <w:p w14:paraId="411CC2DA" w14:textId="4468F383" w:rsidR="00BB44D0" w:rsidRPr="00BE5D6D" w:rsidRDefault="00BB44D0" w:rsidP="00BB44D0">
            <w:pPr>
              <w:ind w:firstLine="0"/>
            </w:pPr>
            <w:r w:rsidRPr="00BE5D6D">
              <w:t>Id</w:t>
            </w:r>
          </w:p>
        </w:tc>
        <w:tc>
          <w:tcPr>
            <w:tcW w:w="2111" w:type="dxa"/>
            <w:tcBorders>
              <w:top w:val="single" w:sz="4" w:space="0" w:color="auto"/>
              <w:left w:val="single" w:sz="4" w:space="0" w:color="auto"/>
              <w:bottom w:val="single" w:sz="4" w:space="0" w:color="auto"/>
              <w:right w:val="single" w:sz="4" w:space="0" w:color="auto"/>
            </w:tcBorders>
            <w:vAlign w:val="bottom"/>
          </w:tcPr>
          <w:p w14:paraId="076BF705" w14:textId="1A35E57F" w:rsidR="00BB44D0" w:rsidRPr="00BE5D6D" w:rsidRDefault="0002366D" w:rsidP="00BB44D0">
            <w:pPr>
              <w:ind w:firstLine="0"/>
            </w:pPr>
            <w:r>
              <w:rPr>
                <w:lang w:val="en-US"/>
              </w:rPr>
              <w:t>Int</w:t>
            </w:r>
            <w:r>
              <w:t xml:space="preserve"> </w:t>
            </w:r>
            <w:r w:rsidR="00BB44D0" w:rsidRPr="00BE5D6D">
              <w:t>(PK)</w:t>
            </w:r>
          </w:p>
        </w:tc>
        <w:tc>
          <w:tcPr>
            <w:tcW w:w="4218" w:type="dxa"/>
            <w:tcBorders>
              <w:top w:val="single" w:sz="4" w:space="0" w:color="auto"/>
              <w:left w:val="single" w:sz="4" w:space="0" w:color="auto"/>
              <w:bottom w:val="single" w:sz="4" w:space="0" w:color="auto"/>
              <w:right w:val="single" w:sz="4" w:space="0" w:color="auto"/>
            </w:tcBorders>
            <w:vAlign w:val="bottom"/>
          </w:tcPr>
          <w:p w14:paraId="53F03BC7" w14:textId="25638985" w:rsidR="00BB44D0" w:rsidRPr="00BE5D6D" w:rsidRDefault="00BB44D0" w:rsidP="00BB44D0">
            <w:pPr>
              <w:ind w:firstLine="0"/>
            </w:pPr>
            <w:r w:rsidRPr="00BE5D6D">
              <w:t>Mã định danh hình ảnh</w:t>
            </w:r>
          </w:p>
        </w:tc>
      </w:tr>
      <w:tr w:rsidR="00BB44D0" w:rsidRPr="00BE5D6D" w14:paraId="5F72995F"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A0DB915" w14:textId="5F73262C" w:rsidR="00BB44D0" w:rsidRPr="00BE5D6D" w:rsidRDefault="00BB44D0" w:rsidP="00BB44D0">
            <w:pPr>
              <w:ind w:firstLine="0"/>
              <w:jc w:val="center"/>
            </w:pPr>
            <w:r w:rsidRPr="00BE5D6D">
              <w:lastRenderedPageBreak/>
              <w:t>2</w:t>
            </w:r>
          </w:p>
        </w:tc>
        <w:tc>
          <w:tcPr>
            <w:tcW w:w="1826" w:type="dxa"/>
            <w:tcBorders>
              <w:top w:val="single" w:sz="4" w:space="0" w:color="auto"/>
              <w:left w:val="single" w:sz="4" w:space="0" w:color="auto"/>
              <w:bottom w:val="single" w:sz="4" w:space="0" w:color="auto"/>
              <w:right w:val="single" w:sz="4" w:space="0" w:color="auto"/>
            </w:tcBorders>
            <w:vAlign w:val="bottom"/>
          </w:tcPr>
          <w:p w14:paraId="1B821F91" w14:textId="22C9CFB5" w:rsidR="00BB44D0" w:rsidRPr="00BE5D6D" w:rsidRDefault="00BB44D0" w:rsidP="00BB44D0">
            <w:pPr>
              <w:ind w:firstLine="0"/>
            </w:pPr>
            <w:r w:rsidRPr="00BE5D6D">
              <w:t>ImageId</w:t>
            </w:r>
          </w:p>
        </w:tc>
        <w:tc>
          <w:tcPr>
            <w:tcW w:w="2111" w:type="dxa"/>
            <w:tcBorders>
              <w:top w:val="single" w:sz="4" w:space="0" w:color="auto"/>
              <w:left w:val="single" w:sz="4" w:space="0" w:color="auto"/>
              <w:bottom w:val="single" w:sz="4" w:space="0" w:color="auto"/>
              <w:right w:val="single" w:sz="4" w:space="0" w:color="auto"/>
            </w:tcBorders>
            <w:vAlign w:val="bottom"/>
          </w:tcPr>
          <w:p w14:paraId="6A01B558" w14:textId="3BFE5968" w:rsidR="00BB44D0" w:rsidRPr="00BE5D6D" w:rsidRDefault="00AE7409" w:rsidP="00BB44D0">
            <w:pPr>
              <w:ind w:firstLine="0"/>
            </w:pPr>
            <w:r>
              <w:rPr>
                <w:lang w:val="en-US"/>
              </w:rPr>
              <w:t>Int</w:t>
            </w:r>
          </w:p>
        </w:tc>
        <w:tc>
          <w:tcPr>
            <w:tcW w:w="4218" w:type="dxa"/>
            <w:tcBorders>
              <w:top w:val="single" w:sz="4" w:space="0" w:color="auto"/>
              <w:left w:val="single" w:sz="4" w:space="0" w:color="auto"/>
              <w:bottom w:val="single" w:sz="4" w:space="0" w:color="auto"/>
              <w:right w:val="single" w:sz="4" w:space="0" w:color="auto"/>
            </w:tcBorders>
            <w:vAlign w:val="bottom"/>
          </w:tcPr>
          <w:p w14:paraId="5E96EF99" w14:textId="30AB50BA" w:rsidR="00BB44D0" w:rsidRPr="00BE5D6D" w:rsidRDefault="00BB44D0" w:rsidP="00BB44D0">
            <w:pPr>
              <w:ind w:firstLine="0"/>
            </w:pPr>
            <w:r w:rsidRPr="00BE5D6D">
              <w:t>ID của hình ảnh (có thể là hash/key)</w:t>
            </w:r>
          </w:p>
        </w:tc>
      </w:tr>
      <w:tr w:rsidR="00BB44D0" w:rsidRPr="00BE5D6D" w14:paraId="4FAC924C"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4A72B4B7" w14:textId="6260304D" w:rsidR="00BB44D0" w:rsidRPr="00BE5D6D" w:rsidRDefault="00BB44D0" w:rsidP="00BB44D0">
            <w:pPr>
              <w:ind w:firstLine="0"/>
              <w:jc w:val="center"/>
            </w:pPr>
            <w:r w:rsidRPr="00BE5D6D">
              <w:t>3</w:t>
            </w:r>
          </w:p>
        </w:tc>
        <w:tc>
          <w:tcPr>
            <w:tcW w:w="1826" w:type="dxa"/>
            <w:tcBorders>
              <w:top w:val="single" w:sz="4" w:space="0" w:color="auto"/>
              <w:left w:val="single" w:sz="4" w:space="0" w:color="auto"/>
              <w:bottom w:val="single" w:sz="4" w:space="0" w:color="auto"/>
              <w:right w:val="single" w:sz="4" w:space="0" w:color="auto"/>
            </w:tcBorders>
            <w:vAlign w:val="bottom"/>
          </w:tcPr>
          <w:p w14:paraId="2D8BBD34" w14:textId="2572C46C" w:rsidR="00BB44D0" w:rsidRPr="00BE5D6D" w:rsidRDefault="00BB44D0" w:rsidP="00BB44D0">
            <w:pPr>
              <w:ind w:firstLine="0"/>
            </w:pPr>
            <w:r w:rsidRPr="00BE5D6D">
              <w:t>ProductVariantId</w:t>
            </w:r>
          </w:p>
        </w:tc>
        <w:tc>
          <w:tcPr>
            <w:tcW w:w="2111" w:type="dxa"/>
            <w:tcBorders>
              <w:top w:val="single" w:sz="4" w:space="0" w:color="auto"/>
              <w:left w:val="single" w:sz="4" w:space="0" w:color="auto"/>
              <w:bottom w:val="single" w:sz="4" w:space="0" w:color="auto"/>
              <w:right w:val="single" w:sz="4" w:space="0" w:color="auto"/>
            </w:tcBorders>
            <w:vAlign w:val="bottom"/>
          </w:tcPr>
          <w:p w14:paraId="64E63CDE" w14:textId="4AC59381" w:rsidR="00BB44D0" w:rsidRPr="00BE5D6D" w:rsidRDefault="00D71740" w:rsidP="00BB44D0">
            <w:pPr>
              <w:ind w:firstLine="0"/>
            </w:pPr>
            <w:r>
              <w:rPr>
                <w:lang w:val="en-US"/>
              </w:rPr>
              <w:t>Int</w:t>
            </w:r>
            <w:r>
              <w:t xml:space="preserve"> </w:t>
            </w:r>
            <w:r w:rsidR="00BB44D0" w:rsidRPr="00BE5D6D">
              <w:t>(FK)</w:t>
            </w:r>
          </w:p>
        </w:tc>
        <w:tc>
          <w:tcPr>
            <w:tcW w:w="4218" w:type="dxa"/>
            <w:tcBorders>
              <w:top w:val="single" w:sz="4" w:space="0" w:color="auto"/>
              <w:left w:val="single" w:sz="4" w:space="0" w:color="auto"/>
              <w:bottom w:val="single" w:sz="4" w:space="0" w:color="auto"/>
              <w:right w:val="single" w:sz="4" w:space="0" w:color="auto"/>
            </w:tcBorders>
            <w:vAlign w:val="bottom"/>
          </w:tcPr>
          <w:p w14:paraId="6FBA0DB3" w14:textId="4846178D" w:rsidR="00BB44D0" w:rsidRPr="00BE5D6D" w:rsidRDefault="00BB44D0" w:rsidP="00BB44D0">
            <w:pPr>
              <w:ind w:firstLine="0"/>
            </w:pPr>
            <w:r w:rsidRPr="00BE5D6D">
              <w:t>Khóa ngoại đến ProductVariant</w:t>
            </w:r>
          </w:p>
        </w:tc>
      </w:tr>
      <w:tr w:rsidR="00BB44D0" w:rsidRPr="00BE5D6D" w14:paraId="0A8D26EC"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2A755AA2" w14:textId="29CBE88E" w:rsidR="00BB44D0" w:rsidRPr="00BE5D6D" w:rsidRDefault="00BB44D0" w:rsidP="00BB44D0">
            <w:pPr>
              <w:ind w:firstLine="0"/>
              <w:jc w:val="center"/>
            </w:pPr>
            <w:r w:rsidRPr="00BE5D6D">
              <w:t>4</w:t>
            </w:r>
          </w:p>
        </w:tc>
        <w:tc>
          <w:tcPr>
            <w:tcW w:w="1826" w:type="dxa"/>
            <w:tcBorders>
              <w:top w:val="single" w:sz="4" w:space="0" w:color="auto"/>
              <w:left w:val="single" w:sz="4" w:space="0" w:color="auto"/>
              <w:bottom w:val="single" w:sz="4" w:space="0" w:color="auto"/>
              <w:right w:val="single" w:sz="4" w:space="0" w:color="auto"/>
            </w:tcBorders>
            <w:vAlign w:val="bottom"/>
          </w:tcPr>
          <w:p w14:paraId="7322B757" w14:textId="7674BE30" w:rsidR="00BB44D0" w:rsidRPr="00BE5D6D" w:rsidRDefault="00BB44D0" w:rsidP="00BB44D0">
            <w:pPr>
              <w:ind w:firstLine="0"/>
            </w:pPr>
            <w:r w:rsidRPr="00BE5D6D">
              <w:t>AltText</w:t>
            </w:r>
          </w:p>
        </w:tc>
        <w:tc>
          <w:tcPr>
            <w:tcW w:w="2111" w:type="dxa"/>
            <w:tcBorders>
              <w:top w:val="single" w:sz="4" w:space="0" w:color="auto"/>
              <w:left w:val="single" w:sz="4" w:space="0" w:color="auto"/>
              <w:bottom w:val="single" w:sz="4" w:space="0" w:color="auto"/>
              <w:right w:val="single" w:sz="4" w:space="0" w:color="auto"/>
            </w:tcBorders>
            <w:vAlign w:val="bottom"/>
          </w:tcPr>
          <w:p w14:paraId="15E0712E" w14:textId="750E9FFB" w:rsidR="00BB44D0" w:rsidRPr="00BE5D6D" w:rsidRDefault="00D71740" w:rsidP="00BB44D0">
            <w:pPr>
              <w:ind w:firstLine="0"/>
            </w:pPr>
            <w:r>
              <w:rPr>
                <w:lang w:val="en-US"/>
              </w:rPr>
              <w:t>S</w:t>
            </w:r>
            <w:r>
              <w:t>tring</w:t>
            </w:r>
          </w:p>
        </w:tc>
        <w:tc>
          <w:tcPr>
            <w:tcW w:w="4218" w:type="dxa"/>
            <w:tcBorders>
              <w:top w:val="single" w:sz="4" w:space="0" w:color="auto"/>
              <w:left w:val="single" w:sz="4" w:space="0" w:color="auto"/>
              <w:bottom w:val="single" w:sz="4" w:space="0" w:color="auto"/>
              <w:right w:val="single" w:sz="4" w:space="0" w:color="auto"/>
            </w:tcBorders>
            <w:vAlign w:val="bottom"/>
          </w:tcPr>
          <w:p w14:paraId="5E62ACD4" w14:textId="7F1902C9" w:rsidR="00BB44D0" w:rsidRPr="00BE5D6D" w:rsidRDefault="00BB44D0" w:rsidP="00BB44D0">
            <w:pPr>
              <w:ind w:firstLine="0"/>
            </w:pPr>
            <w:r w:rsidRPr="00BE5D6D">
              <w:t>Văn bản thay thế (alt text) cho hình ảnh</w:t>
            </w:r>
          </w:p>
        </w:tc>
      </w:tr>
    </w:tbl>
    <w:p w14:paraId="60997E21" w14:textId="77777777" w:rsidR="00BB44D0" w:rsidRPr="00BE5D6D" w:rsidRDefault="00BB44D0" w:rsidP="00D71278">
      <w:pPr>
        <w:rPr>
          <w:lang w:val="en-US"/>
        </w:rPr>
      </w:pPr>
    </w:p>
    <w:p w14:paraId="6FA73B54" w14:textId="77777777" w:rsidR="008D1A07" w:rsidRPr="00BE5D6D" w:rsidRDefault="008D1A07" w:rsidP="00D71278">
      <w:pPr>
        <w:rPr>
          <w:lang w:val="en-US"/>
        </w:rPr>
      </w:pPr>
    </w:p>
    <w:p w14:paraId="2770D642" w14:textId="27355F38" w:rsidR="00DB46E3" w:rsidRPr="00BE5D6D" w:rsidRDefault="00DB46E3" w:rsidP="005621F1">
      <w:pPr>
        <w:pStyle w:val="Caption"/>
        <w:keepNext/>
        <w:spacing w:line="360" w:lineRule="auto"/>
        <w:rPr>
          <w:sz w:val="24"/>
          <w:szCs w:val="24"/>
        </w:rPr>
      </w:pPr>
      <w:bookmarkStart w:id="385" w:name="_Toc216254522"/>
      <w:r w:rsidRPr="00BE5D6D">
        <w:rPr>
          <w:sz w:val="24"/>
          <w:szCs w:val="24"/>
        </w:rPr>
        <w:t xml:space="preserve">Bảng </w:t>
      </w:r>
      <w:r w:rsidR="00B12004">
        <w:rPr>
          <w:sz w:val="24"/>
          <w:szCs w:val="24"/>
        </w:rPr>
        <w:fldChar w:fldCharType="begin"/>
      </w:r>
      <w:r w:rsidR="00B12004">
        <w:rPr>
          <w:sz w:val="24"/>
          <w:szCs w:val="24"/>
        </w:rPr>
        <w:instrText xml:space="preserve"> STYLEREF 1 \s </w:instrText>
      </w:r>
      <w:r w:rsidR="00B12004">
        <w:rPr>
          <w:sz w:val="24"/>
          <w:szCs w:val="24"/>
        </w:rPr>
        <w:fldChar w:fldCharType="separate"/>
      </w:r>
      <w:r w:rsidR="00E629C6">
        <w:rPr>
          <w:noProof/>
          <w:sz w:val="24"/>
          <w:szCs w:val="24"/>
        </w:rPr>
        <w:t>2</w:t>
      </w:r>
      <w:r w:rsidR="00B12004">
        <w:rPr>
          <w:sz w:val="24"/>
          <w:szCs w:val="24"/>
        </w:rPr>
        <w:fldChar w:fldCharType="end"/>
      </w:r>
      <w:r w:rsidR="00B12004">
        <w:rPr>
          <w:sz w:val="24"/>
          <w:szCs w:val="24"/>
        </w:rPr>
        <w:noBreakHyphen/>
      </w:r>
      <w:r w:rsidR="00B12004">
        <w:rPr>
          <w:sz w:val="24"/>
          <w:szCs w:val="24"/>
        </w:rPr>
        <w:fldChar w:fldCharType="begin"/>
      </w:r>
      <w:r w:rsidR="00B12004">
        <w:rPr>
          <w:sz w:val="24"/>
          <w:szCs w:val="24"/>
        </w:rPr>
        <w:instrText xml:space="preserve"> SEQ Bảng \* ARABIC \s 1 </w:instrText>
      </w:r>
      <w:r w:rsidR="00B12004">
        <w:rPr>
          <w:sz w:val="24"/>
          <w:szCs w:val="24"/>
        </w:rPr>
        <w:fldChar w:fldCharType="separate"/>
      </w:r>
      <w:r w:rsidR="00E629C6">
        <w:rPr>
          <w:noProof/>
          <w:sz w:val="24"/>
          <w:szCs w:val="24"/>
        </w:rPr>
        <w:t>45</w:t>
      </w:r>
      <w:r w:rsidR="00B12004">
        <w:rPr>
          <w:sz w:val="24"/>
          <w:szCs w:val="24"/>
        </w:rPr>
        <w:fldChar w:fldCharType="end"/>
      </w:r>
      <w:r w:rsidRPr="00BE5D6D">
        <w:rPr>
          <w:sz w:val="24"/>
          <w:szCs w:val="24"/>
        </w:rPr>
        <w:t xml:space="preserve"> Mô tả dữ liệu bảng Category</w:t>
      </w:r>
      <w:bookmarkEnd w:id="385"/>
    </w:p>
    <w:tbl>
      <w:tblPr>
        <w:tblStyle w:val="TableGrid"/>
        <w:tblW w:w="0" w:type="auto"/>
        <w:tblLook w:val="04A0" w:firstRow="1" w:lastRow="0" w:firstColumn="1" w:lastColumn="0" w:noHBand="0" w:noVBand="1"/>
      </w:tblPr>
      <w:tblGrid>
        <w:gridCol w:w="623"/>
        <w:gridCol w:w="1826"/>
        <w:gridCol w:w="2111"/>
        <w:gridCol w:w="4218"/>
      </w:tblGrid>
      <w:tr w:rsidR="008D1A07" w:rsidRPr="00BE5D6D" w14:paraId="7D6F2CE7" w14:textId="77777777" w:rsidTr="00F657C5">
        <w:trPr>
          <w:tblHeader/>
        </w:trPr>
        <w:tc>
          <w:tcPr>
            <w:tcW w:w="62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0E8688D" w14:textId="77777777" w:rsidR="008D1A07" w:rsidRPr="00BE5D6D" w:rsidRDefault="008D1A07" w:rsidP="00F657C5">
            <w:pPr>
              <w:ind w:firstLine="0"/>
              <w:jc w:val="center"/>
              <w:rPr>
                <w:b/>
                <w:bCs/>
              </w:rPr>
            </w:pPr>
            <w:r w:rsidRPr="00BE5D6D">
              <w:rPr>
                <w:b/>
                <w:bCs/>
              </w:rPr>
              <w:t>STT</w:t>
            </w:r>
          </w:p>
        </w:tc>
        <w:tc>
          <w:tcPr>
            <w:tcW w:w="1826"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0EFFA04C" w14:textId="77777777" w:rsidR="008D1A07" w:rsidRPr="00BE5D6D" w:rsidRDefault="008D1A07" w:rsidP="00F657C5">
            <w:pPr>
              <w:ind w:firstLine="0"/>
              <w:jc w:val="center"/>
              <w:rPr>
                <w:b/>
                <w:bCs/>
              </w:rPr>
            </w:pPr>
            <w:r w:rsidRPr="00BE5D6D">
              <w:rPr>
                <w:b/>
                <w:bCs/>
              </w:rPr>
              <w:t>Tên trường</w:t>
            </w:r>
          </w:p>
        </w:tc>
        <w:tc>
          <w:tcPr>
            <w:tcW w:w="211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7FB54A7D" w14:textId="77777777" w:rsidR="008D1A07" w:rsidRPr="00BE5D6D" w:rsidRDefault="008D1A07" w:rsidP="00F657C5">
            <w:pPr>
              <w:ind w:firstLine="0"/>
              <w:jc w:val="center"/>
              <w:rPr>
                <w:b/>
                <w:bCs/>
              </w:rPr>
            </w:pPr>
            <w:r w:rsidRPr="00BE5D6D">
              <w:rPr>
                <w:b/>
                <w:bCs/>
              </w:rPr>
              <w:t>Kiểu dữ liệu</w:t>
            </w:r>
          </w:p>
        </w:tc>
        <w:tc>
          <w:tcPr>
            <w:tcW w:w="421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68F7972B" w14:textId="77777777" w:rsidR="008D1A07" w:rsidRPr="00BE5D6D" w:rsidRDefault="008D1A07" w:rsidP="00F657C5">
            <w:pPr>
              <w:ind w:firstLine="0"/>
              <w:jc w:val="center"/>
              <w:rPr>
                <w:b/>
                <w:bCs/>
              </w:rPr>
            </w:pPr>
            <w:r w:rsidRPr="00BE5D6D">
              <w:rPr>
                <w:b/>
                <w:bCs/>
              </w:rPr>
              <w:t>Mô tả</w:t>
            </w:r>
          </w:p>
        </w:tc>
      </w:tr>
      <w:tr w:rsidR="0037184F" w:rsidRPr="00BE5D6D" w14:paraId="0A157205"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2D1A836B" w14:textId="1F85811A" w:rsidR="0037184F" w:rsidRPr="00BE5D6D" w:rsidRDefault="0037184F" w:rsidP="0037184F">
            <w:pPr>
              <w:ind w:firstLine="0"/>
              <w:jc w:val="center"/>
            </w:pPr>
            <w:r w:rsidRPr="00BE5D6D">
              <w:t>1</w:t>
            </w:r>
          </w:p>
        </w:tc>
        <w:tc>
          <w:tcPr>
            <w:tcW w:w="1826" w:type="dxa"/>
            <w:tcBorders>
              <w:top w:val="single" w:sz="4" w:space="0" w:color="auto"/>
              <w:left w:val="single" w:sz="4" w:space="0" w:color="auto"/>
              <w:bottom w:val="single" w:sz="4" w:space="0" w:color="auto"/>
              <w:right w:val="single" w:sz="4" w:space="0" w:color="auto"/>
            </w:tcBorders>
            <w:vAlign w:val="bottom"/>
          </w:tcPr>
          <w:p w14:paraId="6D30701E" w14:textId="799C84F3" w:rsidR="0037184F" w:rsidRPr="00BE5D6D" w:rsidRDefault="0037184F" w:rsidP="0037184F">
            <w:pPr>
              <w:ind w:firstLine="0"/>
            </w:pPr>
            <w:r w:rsidRPr="00BE5D6D">
              <w:t>Id</w:t>
            </w:r>
          </w:p>
        </w:tc>
        <w:tc>
          <w:tcPr>
            <w:tcW w:w="2111" w:type="dxa"/>
            <w:tcBorders>
              <w:top w:val="single" w:sz="4" w:space="0" w:color="auto"/>
              <w:left w:val="single" w:sz="4" w:space="0" w:color="auto"/>
              <w:bottom w:val="single" w:sz="4" w:space="0" w:color="auto"/>
              <w:right w:val="single" w:sz="4" w:space="0" w:color="auto"/>
            </w:tcBorders>
            <w:vAlign w:val="bottom"/>
          </w:tcPr>
          <w:p w14:paraId="764A1D57" w14:textId="78EACEDE" w:rsidR="0037184F" w:rsidRPr="00BE5D6D" w:rsidRDefault="00F06236" w:rsidP="0037184F">
            <w:pPr>
              <w:ind w:firstLine="0"/>
            </w:pPr>
            <w:r>
              <w:rPr>
                <w:lang w:val="en-US"/>
              </w:rPr>
              <w:t>Int</w:t>
            </w:r>
            <w:r>
              <w:t xml:space="preserve"> </w:t>
            </w:r>
            <w:r w:rsidR="0037184F" w:rsidRPr="00BE5D6D">
              <w:t>(PK)</w:t>
            </w:r>
          </w:p>
        </w:tc>
        <w:tc>
          <w:tcPr>
            <w:tcW w:w="4218" w:type="dxa"/>
            <w:tcBorders>
              <w:top w:val="single" w:sz="4" w:space="0" w:color="auto"/>
              <w:left w:val="single" w:sz="4" w:space="0" w:color="auto"/>
              <w:bottom w:val="single" w:sz="4" w:space="0" w:color="auto"/>
              <w:right w:val="single" w:sz="4" w:space="0" w:color="auto"/>
            </w:tcBorders>
            <w:vAlign w:val="bottom"/>
          </w:tcPr>
          <w:p w14:paraId="145488EC" w14:textId="7EC6AAF1" w:rsidR="0037184F" w:rsidRPr="00BE5D6D" w:rsidRDefault="0037184F" w:rsidP="0037184F">
            <w:pPr>
              <w:ind w:firstLine="0"/>
            </w:pPr>
            <w:r w:rsidRPr="00BE5D6D">
              <w:t>Mã định danh danh mục</w:t>
            </w:r>
          </w:p>
        </w:tc>
      </w:tr>
      <w:tr w:rsidR="0037184F" w:rsidRPr="00BE5D6D" w14:paraId="58E226DF"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73C3EAB4" w14:textId="4F7F7B72" w:rsidR="0037184F" w:rsidRPr="00BE5D6D" w:rsidRDefault="0037184F" w:rsidP="0037184F">
            <w:pPr>
              <w:ind w:firstLine="0"/>
              <w:jc w:val="center"/>
            </w:pPr>
            <w:r w:rsidRPr="00BE5D6D">
              <w:t>2</w:t>
            </w:r>
          </w:p>
        </w:tc>
        <w:tc>
          <w:tcPr>
            <w:tcW w:w="1826" w:type="dxa"/>
            <w:tcBorders>
              <w:top w:val="single" w:sz="4" w:space="0" w:color="auto"/>
              <w:left w:val="single" w:sz="4" w:space="0" w:color="auto"/>
              <w:bottom w:val="single" w:sz="4" w:space="0" w:color="auto"/>
              <w:right w:val="single" w:sz="4" w:space="0" w:color="auto"/>
            </w:tcBorders>
            <w:vAlign w:val="bottom"/>
          </w:tcPr>
          <w:p w14:paraId="3E0FE0C5" w14:textId="367BFC96" w:rsidR="0037184F" w:rsidRPr="00BE5D6D" w:rsidRDefault="0037184F" w:rsidP="0037184F">
            <w:pPr>
              <w:ind w:firstLine="0"/>
            </w:pPr>
            <w:r w:rsidRPr="00BE5D6D">
              <w:t>Name</w:t>
            </w:r>
          </w:p>
        </w:tc>
        <w:tc>
          <w:tcPr>
            <w:tcW w:w="2111" w:type="dxa"/>
            <w:tcBorders>
              <w:top w:val="single" w:sz="4" w:space="0" w:color="auto"/>
              <w:left w:val="single" w:sz="4" w:space="0" w:color="auto"/>
              <w:bottom w:val="single" w:sz="4" w:space="0" w:color="auto"/>
              <w:right w:val="single" w:sz="4" w:space="0" w:color="auto"/>
            </w:tcBorders>
            <w:vAlign w:val="bottom"/>
          </w:tcPr>
          <w:p w14:paraId="022EB645" w14:textId="2651F91B" w:rsidR="0037184F" w:rsidRPr="00BE5D6D" w:rsidRDefault="00F06236" w:rsidP="0037184F">
            <w:pPr>
              <w:ind w:firstLine="0"/>
            </w:pPr>
            <w:r>
              <w:rPr>
                <w:lang w:val="en-US"/>
              </w:rPr>
              <w:t>S</w:t>
            </w:r>
            <w:r>
              <w:t>tring</w:t>
            </w:r>
          </w:p>
        </w:tc>
        <w:tc>
          <w:tcPr>
            <w:tcW w:w="4218" w:type="dxa"/>
            <w:tcBorders>
              <w:top w:val="single" w:sz="4" w:space="0" w:color="auto"/>
              <w:left w:val="single" w:sz="4" w:space="0" w:color="auto"/>
              <w:bottom w:val="single" w:sz="4" w:space="0" w:color="auto"/>
              <w:right w:val="single" w:sz="4" w:space="0" w:color="auto"/>
            </w:tcBorders>
            <w:vAlign w:val="bottom"/>
          </w:tcPr>
          <w:p w14:paraId="55131A3B" w14:textId="55A31E4F" w:rsidR="0037184F" w:rsidRPr="00BE5D6D" w:rsidRDefault="0037184F" w:rsidP="0037184F">
            <w:pPr>
              <w:ind w:firstLine="0"/>
            </w:pPr>
            <w:r w:rsidRPr="00BE5D6D">
              <w:t>Tên danh mục</w:t>
            </w:r>
          </w:p>
        </w:tc>
      </w:tr>
      <w:tr w:rsidR="0037184F" w:rsidRPr="00BE5D6D" w14:paraId="7E43B68B"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76FA16E5" w14:textId="2C603C0D" w:rsidR="0037184F" w:rsidRPr="00BE5D6D" w:rsidRDefault="0037184F" w:rsidP="0037184F">
            <w:pPr>
              <w:ind w:firstLine="0"/>
              <w:jc w:val="center"/>
            </w:pPr>
            <w:r w:rsidRPr="00BE5D6D">
              <w:t>3</w:t>
            </w:r>
          </w:p>
        </w:tc>
        <w:tc>
          <w:tcPr>
            <w:tcW w:w="1826" w:type="dxa"/>
            <w:tcBorders>
              <w:top w:val="single" w:sz="4" w:space="0" w:color="auto"/>
              <w:left w:val="single" w:sz="4" w:space="0" w:color="auto"/>
              <w:bottom w:val="single" w:sz="4" w:space="0" w:color="auto"/>
              <w:right w:val="single" w:sz="4" w:space="0" w:color="auto"/>
            </w:tcBorders>
            <w:vAlign w:val="bottom"/>
          </w:tcPr>
          <w:p w14:paraId="734D3FE1" w14:textId="4960A117" w:rsidR="0037184F" w:rsidRPr="00BE5D6D" w:rsidRDefault="0037184F" w:rsidP="0037184F">
            <w:pPr>
              <w:ind w:firstLine="0"/>
            </w:pPr>
            <w:r w:rsidRPr="00BE5D6D">
              <w:t>ParentId</w:t>
            </w:r>
          </w:p>
        </w:tc>
        <w:tc>
          <w:tcPr>
            <w:tcW w:w="2111" w:type="dxa"/>
            <w:tcBorders>
              <w:top w:val="single" w:sz="4" w:space="0" w:color="auto"/>
              <w:left w:val="single" w:sz="4" w:space="0" w:color="auto"/>
              <w:bottom w:val="single" w:sz="4" w:space="0" w:color="auto"/>
              <w:right w:val="single" w:sz="4" w:space="0" w:color="auto"/>
            </w:tcBorders>
            <w:vAlign w:val="bottom"/>
          </w:tcPr>
          <w:p w14:paraId="7598A221" w14:textId="1454E26E" w:rsidR="0037184F" w:rsidRPr="00BE5D6D" w:rsidRDefault="00F06236" w:rsidP="0037184F">
            <w:pPr>
              <w:ind w:firstLine="0"/>
            </w:pPr>
            <w:r>
              <w:rPr>
                <w:lang w:val="en-US"/>
              </w:rPr>
              <w:t>Int</w:t>
            </w:r>
            <w:r>
              <w:t xml:space="preserve"> </w:t>
            </w:r>
            <w:r w:rsidR="0037184F" w:rsidRPr="00BE5D6D">
              <w:t>(FK)</w:t>
            </w:r>
          </w:p>
        </w:tc>
        <w:tc>
          <w:tcPr>
            <w:tcW w:w="4218" w:type="dxa"/>
            <w:tcBorders>
              <w:top w:val="single" w:sz="4" w:space="0" w:color="auto"/>
              <w:left w:val="single" w:sz="4" w:space="0" w:color="auto"/>
              <w:bottom w:val="single" w:sz="4" w:space="0" w:color="auto"/>
              <w:right w:val="single" w:sz="4" w:space="0" w:color="auto"/>
            </w:tcBorders>
            <w:vAlign w:val="bottom"/>
          </w:tcPr>
          <w:p w14:paraId="7B90D4E1" w14:textId="0929A926" w:rsidR="0037184F" w:rsidRPr="00BE5D6D" w:rsidRDefault="0037184F" w:rsidP="0037184F">
            <w:pPr>
              <w:ind w:firstLine="0"/>
            </w:pPr>
            <w:r w:rsidRPr="00BE5D6D">
              <w:t>Mã danh mục cha (dành cho danh mục con)</w:t>
            </w:r>
          </w:p>
        </w:tc>
      </w:tr>
      <w:tr w:rsidR="0037184F" w:rsidRPr="00BE5D6D" w14:paraId="1C0E4581"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06BEE79D" w14:textId="3866E500" w:rsidR="0037184F" w:rsidRPr="00BE5D6D" w:rsidRDefault="0037184F" w:rsidP="0037184F">
            <w:pPr>
              <w:ind w:firstLine="0"/>
              <w:jc w:val="center"/>
            </w:pPr>
            <w:r w:rsidRPr="00BE5D6D">
              <w:t>4</w:t>
            </w:r>
          </w:p>
        </w:tc>
        <w:tc>
          <w:tcPr>
            <w:tcW w:w="1826" w:type="dxa"/>
            <w:tcBorders>
              <w:top w:val="single" w:sz="4" w:space="0" w:color="auto"/>
              <w:left w:val="single" w:sz="4" w:space="0" w:color="auto"/>
              <w:bottom w:val="single" w:sz="4" w:space="0" w:color="auto"/>
              <w:right w:val="single" w:sz="4" w:space="0" w:color="auto"/>
            </w:tcBorders>
            <w:vAlign w:val="bottom"/>
          </w:tcPr>
          <w:p w14:paraId="64C821EA" w14:textId="6E3F95EF" w:rsidR="0037184F" w:rsidRPr="00BE5D6D" w:rsidRDefault="0037184F" w:rsidP="0037184F">
            <w:pPr>
              <w:ind w:firstLine="0"/>
            </w:pPr>
            <w:r w:rsidRPr="00BE5D6D">
              <w:t>Description</w:t>
            </w:r>
          </w:p>
        </w:tc>
        <w:tc>
          <w:tcPr>
            <w:tcW w:w="2111" w:type="dxa"/>
            <w:tcBorders>
              <w:top w:val="single" w:sz="4" w:space="0" w:color="auto"/>
              <w:left w:val="single" w:sz="4" w:space="0" w:color="auto"/>
              <w:bottom w:val="single" w:sz="4" w:space="0" w:color="auto"/>
              <w:right w:val="single" w:sz="4" w:space="0" w:color="auto"/>
            </w:tcBorders>
            <w:vAlign w:val="bottom"/>
          </w:tcPr>
          <w:p w14:paraId="6CC9EA78" w14:textId="76BF195C" w:rsidR="0037184F" w:rsidRPr="00BE5D6D" w:rsidRDefault="00787A8B" w:rsidP="0037184F">
            <w:pPr>
              <w:ind w:firstLine="0"/>
            </w:pPr>
            <w:r>
              <w:rPr>
                <w:lang w:val="en-US"/>
              </w:rPr>
              <w:t>S</w:t>
            </w:r>
            <w:r>
              <w:t>tring</w:t>
            </w:r>
          </w:p>
        </w:tc>
        <w:tc>
          <w:tcPr>
            <w:tcW w:w="4218" w:type="dxa"/>
            <w:tcBorders>
              <w:top w:val="single" w:sz="4" w:space="0" w:color="auto"/>
              <w:left w:val="single" w:sz="4" w:space="0" w:color="auto"/>
              <w:bottom w:val="single" w:sz="4" w:space="0" w:color="auto"/>
              <w:right w:val="single" w:sz="4" w:space="0" w:color="auto"/>
            </w:tcBorders>
            <w:vAlign w:val="bottom"/>
          </w:tcPr>
          <w:p w14:paraId="1934DCFB" w14:textId="50871870" w:rsidR="0037184F" w:rsidRPr="00BE5D6D" w:rsidRDefault="0037184F" w:rsidP="0037184F">
            <w:pPr>
              <w:ind w:firstLine="0"/>
            </w:pPr>
            <w:r w:rsidRPr="00BE5D6D">
              <w:t>Mô tả danh mục</w:t>
            </w:r>
          </w:p>
        </w:tc>
      </w:tr>
    </w:tbl>
    <w:p w14:paraId="633890BF" w14:textId="77777777" w:rsidR="008D1A07" w:rsidRDefault="008D1A07" w:rsidP="00D71278">
      <w:pPr>
        <w:rPr>
          <w:lang w:val="en-US"/>
        </w:rPr>
      </w:pPr>
    </w:p>
    <w:p w14:paraId="779F9B57" w14:textId="77777777" w:rsidR="00D17B4A" w:rsidRDefault="00D17B4A" w:rsidP="00D71278">
      <w:pPr>
        <w:rPr>
          <w:lang w:val="en-US"/>
        </w:rPr>
      </w:pPr>
    </w:p>
    <w:p w14:paraId="56505E6A" w14:textId="4DC25F61" w:rsidR="00D17B4A" w:rsidRPr="00BE5D6D" w:rsidRDefault="00D17B4A" w:rsidP="00D17B4A">
      <w:pPr>
        <w:pStyle w:val="Caption"/>
        <w:keepNext/>
        <w:spacing w:line="360" w:lineRule="auto"/>
        <w:rPr>
          <w:sz w:val="24"/>
          <w:szCs w:val="24"/>
        </w:rPr>
      </w:pPr>
      <w:bookmarkStart w:id="386" w:name="_Toc216254523"/>
      <w:r w:rsidRPr="00BE5D6D">
        <w:rPr>
          <w:sz w:val="24"/>
          <w:szCs w:val="24"/>
        </w:rPr>
        <w:t xml:space="preserve">Bảng </w:t>
      </w:r>
      <w:r w:rsidR="00B12004">
        <w:rPr>
          <w:sz w:val="24"/>
          <w:szCs w:val="24"/>
        </w:rPr>
        <w:fldChar w:fldCharType="begin"/>
      </w:r>
      <w:r w:rsidR="00B12004">
        <w:rPr>
          <w:sz w:val="24"/>
          <w:szCs w:val="24"/>
        </w:rPr>
        <w:instrText xml:space="preserve"> STYLEREF 1 \s </w:instrText>
      </w:r>
      <w:r w:rsidR="00B12004">
        <w:rPr>
          <w:sz w:val="24"/>
          <w:szCs w:val="24"/>
        </w:rPr>
        <w:fldChar w:fldCharType="separate"/>
      </w:r>
      <w:r w:rsidR="00E629C6">
        <w:rPr>
          <w:noProof/>
          <w:sz w:val="24"/>
          <w:szCs w:val="24"/>
        </w:rPr>
        <w:t>2</w:t>
      </w:r>
      <w:r w:rsidR="00B12004">
        <w:rPr>
          <w:sz w:val="24"/>
          <w:szCs w:val="24"/>
        </w:rPr>
        <w:fldChar w:fldCharType="end"/>
      </w:r>
      <w:r w:rsidR="00B12004">
        <w:rPr>
          <w:sz w:val="24"/>
          <w:szCs w:val="24"/>
        </w:rPr>
        <w:noBreakHyphen/>
      </w:r>
      <w:r w:rsidR="00B12004">
        <w:rPr>
          <w:sz w:val="24"/>
          <w:szCs w:val="24"/>
        </w:rPr>
        <w:fldChar w:fldCharType="begin"/>
      </w:r>
      <w:r w:rsidR="00B12004">
        <w:rPr>
          <w:sz w:val="24"/>
          <w:szCs w:val="24"/>
        </w:rPr>
        <w:instrText xml:space="preserve"> SEQ Bảng \* ARABIC \s 1 </w:instrText>
      </w:r>
      <w:r w:rsidR="00B12004">
        <w:rPr>
          <w:sz w:val="24"/>
          <w:szCs w:val="24"/>
        </w:rPr>
        <w:fldChar w:fldCharType="separate"/>
      </w:r>
      <w:r w:rsidR="00E629C6">
        <w:rPr>
          <w:noProof/>
          <w:sz w:val="24"/>
          <w:szCs w:val="24"/>
        </w:rPr>
        <w:t>46</w:t>
      </w:r>
      <w:r w:rsidR="00B12004">
        <w:rPr>
          <w:sz w:val="24"/>
          <w:szCs w:val="24"/>
        </w:rPr>
        <w:fldChar w:fldCharType="end"/>
      </w:r>
      <w:r w:rsidRPr="00BE5D6D">
        <w:rPr>
          <w:sz w:val="24"/>
          <w:szCs w:val="24"/>
        </w:rPr>
        <w:t xml:space="preserve"> Mô tả dữ liệu bảng Cart</w:t>
      </w:r>
      <w:bookmarkEnd w:id="386"/>
    </w:p>
    <w:tbl>
      <w:tblPr>
        <w:tblStyle w:val="TableGrid"/>
        <w:tblW w:w="0" w:type="auto"/>
        <w:tblLook w:val="04A0" w:firstRow="1" w:lastRow="0" w:firstColumn="1" w:lastColumn="0" w:noHBand="0" w:noVBand="1"/>
      </w:tblPr>
      <w:tblGrid>
        <w:gridCol w:w="620"/>
        <w:gridCol w:w="2082"/>
        <w:gridCol w:w="2113"/>
        <w:gridCol w:w="3963"/>
      </w:tblGrid>
      <w:tr w:rsidR="00D17B4A" w:rsidRPr="00BE5D6D" w14:paraId="3AD96005" w14:textId="77777777" w:rsidTr="00F657C5">
        <w:trPr>
          <w:tblHeader/>
        </w:trPr>
        <w:tc>
          <w:tcPr>
            <w:tcW w:w="62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442FDEB" w14:textId="77777777" w:rsidR="00D17B4A" w:rsidRPr="00BE5D6D" w:rsidRDefault="00D17B4A" w:rsidP="00F657C5">
            <w:pPr>
              <w:ind w:firstLine="0"/>
              <w:jc w:val="center"/>
              <w:rPr>
                <w:b/>
                <w:bCs/>
              </w:rPr>
            </w:pPr>
            <w:r w:rsidRPr="00BE5D6D">
              <w:rPr>
                <w:b/>
                <w:bCs/>
              </w:rPr>
              <w:t>STT</w:t>
            </w:r>
          </w:p>
        </w:tc>
        <w:tc>
          <w:tcPr>
            <w:tcW w:w="2082"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79141269" w14:textId="77777777" w:rsidR="00D17B4A" w:rsidRPr="00BE5D6D" w:rsidRDefault="00D17B4A" w:rsidP="00F657C5">
            <w:pPr>
              <w:ind w:firstLine="0"/>
              <w:jc w:val="center"/>
              <w:rPr>
                <w:b/>
                <w:bCs/>
              </w:rPr>
            </w:pPr>
            <w:r w:rsidRPr="00BE5D6D">
              <w:rPr>
                <w:b/>
                <w:bCs/>
              </w:rPr>
              <w:t>Tên trường</w:t>
            </w:r>
          </w:p>
        </w:tc>
        <w:tc>
          <w:tcPr>
            <w:tcW w:w="2113"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2133185" w14:textId="77777777" w:rsidR="00D17B4A" w:rsidRPr="00BE5D6D" w:rsidRDefault="00D17B4A" w:rsidP="00F657C5">
            <w:pPr>
              <w:ind w:firstLine="0"/>
              <w:jc w:val="center"/>
              <w:rPr>
                <w:b/>
                <w:bCs/>
              </w:rPr>
            </w:pPr>
            <w:r w:rsidRPr="00BE5D6D">
              <w:rPr>
                <w:b/>
                <w:bCs/>
              </w:rPr>
              <w:t>Kiểu dữ liệu</w:t>
            </w:r>
          </w:p>
        </w:tc>
        <w:tc>
          <w:tcPr>
            <w:tcW w:w="3963"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055F7A09" w14:textId="77777777" w:rsidR="00D17B4A" w:rsidRPr="00BE5D6D" w:rsidRDefault="00D17B4A" w:rsidP="00F657C5">
            <w:pPr>
              <w:ind w:firstLine="0"/>
              <w:jc w:val="center"/>
              <w:rPr>
                <w:b/>
                <w:bCs/>
              </w:rPr>
            </w:pPr>
            <w:r w:rsidRPr="00BE5D6D">
              <w:rPr>
                <w:b/>
                <w:bCs/>
              </w:rPr>
              <w:t>Mô tả</w:t>
            </w:r>
          </w:p>
        </w:tc>
      </w:tr>
      <w:tr w:rsidR="00D17B4A" w:rsidRPr="00BE5D6D" w14:paraId="2DC9613D" w14:textId="77777777" w:rsidTr="00F657C5">
        <w:tc>
          <w:tcPr>
            <w:tcW w:w="620" w:type="dxa"/>
            <w:tcBorders>
              <w:top w:val="single" w:sz="4" w:space="0" w:color="auto"/>
              <w:left w:val="single" w:sz="4" w:space="0" w:color="auto"/>
              <w:bottom w:val="single" w:sz="4" w:space="0" w:color="auto"/>
              <w:right w:val="single" w:sz="4" w:space="0" w:color="auto"/>
            </w:tcBorders>
            <w:vAlign w:val="bottom"/>
          </w:tcPr>
          <w:p w14:paraId="404574DC" w14:textId="77777777" w:rsidR="00D17B4A" w:rsidRPr="00BE5D6D" w:rsidRDefault="00D17B4A" w:rsidP="00F657C5">
            <w:pPr>
              <w:ind w:firstLine="0"/>
              <w:jc w:val="center"/>
            </w:pPr>
            <w:r w:rsidRPr="00BE5D6D">
              <w:t>1</w:t>
            </w:r>
          </w:p>
        </w:tc>
        <w:tc>
          <w:tcPr>
            <w:tcW w:w="2082" w:type="dxa"/>
            <w:tcBorders>
              <w:top w:val="single" w:sz="4" w:space="0" w:color="auto"/>
              <w:left w:val="single" w:sz="4" w:space="0" w:color="auto"/>
              <w:bottom w:val="single" w:sz="4" w:space="0" w:color="auto"/>
              <w:right w:val="single" w:sz="4" w:space="0" w:color="auto"/>
            </w:tcBorders>
            <w:vAlign w:val="bottom"/>
          </w:tcPr>
          <w:p w14:paraId="43A0FBFB" w14:textId="77777777" w:rsidR="00D17B4A" w:rsidRPr="00BE5D6D" w:rsidRDefault="00D17B4A" w:rsidP="00F657C5">
            <w:pPr>
              <w:ind w:firstLine="0"/>
              <w:rPr>
                <w:lang w:val="en-US"/>
              </w:rPr>
            </w:pPr>
            <w:r w:rsidRPr="00BE5D6D">
              <w:rPr>
                <w:lang w:val="en-US"/>
              </w:rPr>
              <w:t>Id</w:t>
            </w:r>
          </w:p>
        </w:tc>
        <w:tc>
          <w:tcPr>
            <w:tcW w:w="2113" w:type="dxa"/>
            <w:tcBorders>
              <w:top w:val="single" w:sz="4" w:space="0" w:color="auto"/>
              <w:left w:val="single" w:sz="4" w:space="0" w:color="auto"/>
              <w:bottom w:val="single" w:sz="4" w:space="0" w:color="auto"/>
              <w:right w:val="single" w:sz="4" w:space="0" w:color="auto"/>
            </w:tcBorders>
            <w:vAlign w:val="bottom"/>
          </w:tcPr>
          <w:p w14:paraId="11EFA0C8" w14:textId="4451BC86" w:rsidR="00D17B4A" w:rsidRPr="00BE5D6D" w:rsidRDefault="005E0C4B" w:rsidP="00F657C5">
            <w:pPr>
              <w:ind w:firstLine="0"/>
            </w:pPr>
            <w:r>
              <w:rPr>
                <w:lang w:val="en-US"/>
              </w:rPr>
              <w:t>Int</w:t>
            </w:r>
            <w:r>
              <w:t xml:space="preserve"> </w:t>
            </w:r>
            <w:r w:rsidR="00D17B4A" w:rsidRPr="00BE5D6D">
              <w:t>(PK)</w:t>
            </w:r>
          </w:p>
        </w:tc>
        <w:tc>
          <w:tcPr>
            <w:tcW w:w="3963" w:type="dxa"/>
            <w:tcBorders>
              <w:top w:val="single" w:sz="4" w:space="0" w:color="auto"/>
              <w:left w:val="single" w:sz="4" w:space="0" w:color="auto"/>
              <w:bottom w:val="single" w:sz="4" w:space="0" w:color="auto"/>
              <w:right w:val="single" w:sz="4" w:space="0" w:color="auto"/>
            </w:tcBorders>
            <w:vAlign w:val="bottom"/>
          </w:tcPr>
          <w:p w14:paraId="30F7CEE8" w14:textId="77777777" w:rsidR="00D17B4A" w:rsidRPr="002230F1" w:rsidRDefault="00D17B4A" w:rsidP="00F657C5">
            <w:pPr>
              <w:ind w:firstLine="0"/>
            </w:pPr>
            <w:r w:rsidRPr="00BE5D6D">
              <w:t xml:space="preserve">Mã </w:t>
            </w:r>
            <w:r w:rsidRPr="002230F1">
              <w:t>định danh cho giỏ hàng</w:t>
            </w:r>
          </w:p>
        </w:tc>
      </w:tr>
      <w:tr w:rsidR="00D17B4A" w:rsidRPr="00BE5D6D" w14:paraId="398B5D48" w14:textId="77777777" w:rsidTr="00F657C5">
        <w:tc>
          <w:tcPr>
            <w:tcW w:w="620" w:type="dxa"/>
            <w:tcBorders>
              <w:top w:val="single" w:sz="4" w:space="0" w:color="auto"/>
              <w:left w:val="single" w:sz="4" w:space="0" w:color="auto"/>
              <w:bottom w:val="single" w:sz="4" w:space="0" w:color="auto"/>
              <w:right w:val="single" w:sz="4" w:space="0" w:color="auto"/>
            </w:tcBorders>
            <w:vAlign w:val="bottom"/>
          </w:tcPr>
          <w:p w14:paraId="21A43B87" w14:textId="77777777" w:rsidR="00D17B4A" w:rsidRPr="00BE5D6D" w:rsidRDefault="00D17B4A" w:rsidP="00F657C5">
            <w:pPr>
              <w:ind w:firstLine="0"/>
              <w:jc w:val="center"/>
            </w:pPr>
            <w:r w:rsidRPr="00BE5D6D">
              <w:t>2</w:t>
            </w:r>
          </w:p>
        </w:tc>
        <w:tc>
          <w:tcPr>
            <w:tcW w:w="2082" w:type="dxa"/>
            <w:tcBorders>
              <w:top w:val="single" w:sz="4" w:space="0" w:color="auto"/>
              <w:left w:val="single" w:sz="4" w:space="0" w:color="auto"/>
              <w:bottom w:val="single" w:sz="4" w:space="0" w:color="auto"/>
              <w:right w:val="single" w:sz="4" w:space="0" w:color="auto"/>
            </w:tcBorders>
            <w:vAlign w:val="bottom"/>
          </w:tcPr>
          <w:p w14:paraId="348C5FC5" w14:textId="77777777" w:rsidR="00D17B4A" w:rsidRPr="00BE5D6D" w:rsidRDefault="00D17B4A" w:rsidP="00F657C5">
            <w:pPr>
              <w:ind w:firstLine="0"/>
              <w:rPr>
                <w:lang w:val="en-US"/>
              </w:rPr>
            </w:pPr>
            <w:r w:rsidRPr="00BE5D6D">
              <w:rPr>
                <w:lang w:val="en-US"/>
              </w:rPr>
              <w:t>UserId</w:t>
            </w:r>
          </w:p>
        </w:tc>
        <w:tc>
          <w:tcPr>
            <w:tcW w:w="2113" w:type="dxa"/>
            <w:tcBorders>
              <w:top w:val="single" w:sz="4" w:space="0" w:color="auto"/>
              <w:left w:val="single" w:sz="4" w:space="0" w:color="auto"/>
              <w:bottom w:val="single" w:sz="4" w:space="0" w:color="auto"/>
              <w:right w:val="single" w:sz="4" w:space="0" w:color="auto"/>
            </w:tcBorders>
            <w:vAlign w:val="bottom"/>
          </w:tcPr>
          <w:p w14:paraId="0842C51D" w14:textId="77777777" w:rsidR="00D17B4A" w:rsidRPr="00BE5D6D" w:rsidRDefault="00D17B4A" w:rsidP="00F657C5">
            <w:pPr>
              <w:ind w:firstLine="0"/>
              <w:rPr>
                <w:lang w:val="en-US"/>
              </w:rPr>
            </w:pPr>
            <w:r w:rsidRPr="00BE5D6D">
              <w:rPr>
                <w:lang w:val="en-US"/>
              </w:rPr>
              <w:t>Long (FK)</w:t>
            </w:r>
          </w:p>
        </w:tc>
        <w:tc>
          <w:tcPr>
            <w:tcW w:w="3963" w:type="dxa"/>
            <w:tcBorders>
              <w:top w:val="single" w:sz="4" w:space="0" w:color="auto"/>
              <w:left w:val="single" w:sz="4" w:space="0" w:color="auto"/>
              <w:bottom w:val="single" w:sz="4" w:space="0" w:color="auto"/>
              <w:right w:val="single" w:sz="4" w:space="0" w:color="auto"/>
            </w:tcBorders>
            <w:vAlign w:val="bottom"/>
          </w:tcPr>
          <w:p w14:paraId="04909406" w14:textId="77777777" w:rsidR="00D17B4A" w:rsidRPr="00BE5D6D" w:rsidRDefault="00D17B4A" w:rsidP="00F657C5">
            <w:pPr>
              <w:ind w:firstLine="0"/>
              <w:rPr>
                <w:lang w:val="en-US"/>
              </w:rPr>
            </w:pPr>
            <w:r w:rsidRPr="00BE5D6D">
              <w:rPr>
                <w:lang w:val="en-US"/>
              </w:rPr>
              <w:t>Mã định danh cho Khách hàng</w:t>
            </w:r>
          </w:p>
        </w:tc>
      </w:tr>
    </w:tbl>
    <w:p w14:paraId="3469B4F8" w14:textId="77777777" w:rsidR="00D17B4A" w:rsidRPr="00BE5D6D" w:rsidRDefault="00D17B4A" w:rsidP="00D71278">
      <w:pPr>
        <w:rPr>
          <w:lang w:val="en-US"/>
        </w:rPr>
      </w:pPr>
    </w:p>
    <w:p w14:paraId="6C5DE662" w14:textId="5356A834" w:rsidR="005621F1" w:rsidRPr="00BE5D6D" w:rsidRDefault="005621F1" w:rsidP="005621F1">
      <w:pPr>
        <w:pStyle w:val="Caption"/>
        <w:keepNext/>
        <w:spacing w:line="360" w:lineRule="auto"/>
        <w:rPr>
          <w:sz w:val="24"/>
          <w:szCs w:val="24"/>
        </w:rPr>
      </w:pPr>
      <w:bookmarkStart w:id="387" w:name="_Toc216254524"/>
      <w:r w:rsidRPr="00BE5D6D">
        <w:rPr>
          <w:sz w:val="24"/>
          <w:szCs w:val="24"/>
        </w:rPr>
        <w:t xml:space="preserve">Bảng </w:t>
      </w:r>
      <w:r w:rsidR="00B12004">
        <w:rPr>
          <w:sz w:val="24"/>
          <w:szCs w:val="24"/>
        </w:rPr>
        <w:fldChar w:fldCharType="begin"/>
      </w:r>
      <w:r w:rsidR="00B12004">
        <w:rPr>
          <w:sz w:val="24"/>
          <w:szCs w:val="24"/>
        </w:rPr>
        <w:instrText xml:space="preserve"> STYLEREF 1 \s </w:instrText>
      </w:r>
      <w:r w:rsidR="00B12004">
        <w:rPr>
          <w:sz w:val="24"/>
          <w:szCs w:val="24"/>
        </w:rPr>
        <w:fldChar w:fldCharType="separate"/>
      </w:r>
      <w:r w:rsidR="00E629C6">
        <w:rPr>
          <w:noProof/>
          <w:sz w:val="24"/>
          <w:szCs w:val="24"/>
        </w:rPr>
        <w:t>2</w:t>
      </w:r>
      <w:r w:rsidR="00B12004">
        <w:rPr>
          <w:sz w:val="24"/>
          <w:szCs w:val="24"/>
        </w:rPr>
        <w:fldChar w:fldCharType="end"/>
      </w:r>
      <w:r w:rsidR="00B12004">
        <w:rPr>
          <w:sz w:val="24"/>
          <w:szCs w:val="24"/>
        </w:rPr>
        <w:noBreakHyphen/>
      </w:r>
      <w:r w:rsidR="00B12004">
        <w:rPr>
          <w:sz w:val="24"/>
          <w:szCs w:val="24"/>
        </w:rPr>
        <w:fldChar w:fldCharType="begin"/>
      </w:r>
      <w:r w:rsidR="00B12004">
        <w:rPr>
          <w:sz w:val="24"/>
          <w:szCs w:val="24"/>
        </w:rPr>
        <w:instrText xml:space="preserve"> SEQ Bảng \* ARABIC \s 1 </w:instrText>
      </w:r>
      <w:r w:rsidR="00B12004">
        <w:rPr>
          <w:sz w:val="24"/>
          <w:szCs w:val="24"/>
        </w:rPr>
        <w:fldChar w:fldCharType="separate"/>
      </w:r>
      <w:r w:rsidR="00E629C6">
        <w:rPr>
          <w:noProof/>
          <w:sz w:val="24"/>
          <w:szCs w:val="24"/>
        </w:rPr>
        <w:t>47</w:t>
      </w:r>
      <w:r w:rsidR="00B12004">
        <w:rPr>
          <w:sz w:val="24"/>
          <w:szCs w:val="24"/>
        </w:rPr>
        <w:fldChar w:fldCharType="end"/>
      </w:r>
      <w:r w:rsidRPr="00BE5D6D">
        <w:rPr>
          <w:sz w:val="24"/>
          <w:szCs w:val="24"/>
        </w:rPr>
        <w:t xml:space="preserve"> Mô tả dữ liệu bảng CartItem</w:t>
      </w:r>
      <w:bookmarkEnd w:id="387"/>
    </w:p>
    <w:tbl>
      <w:tblPr>
        <w:tblStyle w:val="TableGrid"/>
        <w:tblW w:w="0" w:type="auto"/>
        <w:tblLook w:val="04A0" w:firstRow="1" w:lastRow="0" w:firstColumn="1" w:lastColumn="0" w:noHBand="0" w:noVBand="1"/>
      </w:tblPr>
      <w:tblGrid>
        <w:gridCol w:w="620"/>
        <w:gridCol w:w="2082"/>
        <w:gridCol w:w="2038"/>
        <w:gridCol w:w="4038"/>
      </w:tblGrid>
      <w:tr w:rsidR="005621F1" w:rsidRPr="00BE5D6D" w14:paraId="09210080" w14:textId="77777777" w:rsidTr="00F657C5">
        <w:trPr>
          <w:tblHeader/>
        </w:trPr>
        <w:tc>
          <w:tcPr>
            <w:tcW w:w="62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95C303D" w14:textId="77777777" w:rsidR="005621F1" w:rsidRPr="00BE5D6D" w:rsidRDefault="005621F1" w:rsidP="00F657C5">
            <w:pPr>
              <w:ind w:firstLine="0"/>
              <w:jc w:val="center"/>
              <w:rPr>
                <w:b/>
                <w:bCs/>
              </w:rPr>
            </w:pPr>
            <w:r w:rsidRPr="00BE5D6D">
              <w:rPr>
                <w:b/>
                <w:bCs/>
              </w:rPr>
              <w:t>STT</w:t>
            </w:r>
          </w:p>
        </w:tc>
        <w:tc>
          <w:tcPr>
            <w:tcW w:w="2082"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0B39112" w14:textId="77777777" w:rsidR="005621F1" w:rsidRPr="00BE5D6D" w:rsidRDefault="005621F1" w:rsidP="00F657C5">
            <w:pPr>
              <w:ind w:firstLine="0"/>
              <w:jc w:val="center"/>
              <w:rPr>
                <w:b/>
                <w:bCs/>
              </w:rPr>
            </w:pPr>
            <w:r w:rsidRPr="00BE5D6D">
              <w:rPr>
                <w:b/>
                <w:bCs/>
              </w:rPr>
              <w:t>Tên trường</w:t>
            </w:r>
          </w:p>
        </w:tc>
        <w:tc>
          <w:tcPr>
            <w:tcW w:w="203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53D10B25" w14:textId="77777777" w:rsidR="005621F1" w:rsidRPr="00BE5D6D" w:rsidRDefault="005621F1" w:rsidP="00F657C5">
            <w:pPr>
              <w:ind w:firstLine="0"/>
              <w:jc w:val="center"/>
              <w:rPr>
                <w:b/>
                <w:bCs/>
              </w:rPr>
            </w:pPr>
            <w:r w:rsidRPr="00BE5D6D">
              <w:rPr>
                <w:b/>
                <w:bCs/>
              </w:rPr>
              <w:t>Kiểu dữ liệu</w:t>
            </w:r>
          </w:p>
        </w:tc>
        <w:tc>
          <w:tcPr>
            <w:tcW w:w="403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5A57FB5" w14:textId="77777777" w:rsidR="005621F1" w:rsidRPr="00BE5D6D" w:rsidRDefault="005621F1" w:rsidP="00F657C5">
            <w:pPr>
              <w:ind w:firstLine="0"/>
              <w:jc w:val="center"/>
              <w:rPr>
                <w:b/>
                <w:bCs/>
              </w:rPr>
            </w:pPr>
            <w:r w:rsidRPr="00BE5D6D">
              <w:rPr>
                <w:b/>
                <w:bCs/>
              </w:rPr>
              <w:t>Mô tả</w:t>
            </w:r>
          </w:p>
        </w:tc>
      </w:tr>
      <w:tr w:rsidR="005621F1" w:rsidRPr="00BE5D6D" w14:paraId="1B870BD0" w14:textId="77777777" w:rsidTr="00F657C5">
        <w:tc>
          <w:tcPr>
            <w:tcW w:w="620" w:type="dxa"/>
            <w:tcBorders>
              <w:top w:val="single" w:sz="4" w:space="0" w:color="auto"/>
              <w:left w:val="single" w:sz="4" w:space="0" w:color="auto"/>
              <w:bottom w:val="single" w:sz="4" w:space="0" w:color="auto"/>
              <w:right w:val="single" w:sz="4" w:space="0" w:color="auto"/>
            </w:tcBorders>
            <w:vAlign w:val="bottom"/>
          </w:tcPr>
          <w:p w14:paraId="521CD563" w14:textId="77777777" w:rsidR="005621F1" w:rsidRPr="00BE5D6D" w:rsidRDefault="005621F1" w:rsidP="00F657C5">
            <w:pPr>
              <w:ind w:firstLine="0"/>
              <w:jc w:val="center"/>
            </w:pPr>
            <w:r w:rsidRPr="00BE5D6D">
              <w:t>1</w:t>
            </w:r>
          </w:p>
        </w:tc>
        <w:tc>
          <w:tcPr>
            <w:tcW w:w="2082" w:type="dxa"/>
            <w:tcBorders>
              <w:top w:val="single" w:sz="4" w:space="0" w:color="auto"/>
              <w:left w:val="single" w:sz="4" w:space="0" w:color="auto"/>
              <w:bottom w:val="single" w:sz="4" w:space="0" w:color="auto"/>
              <w:right w:val="single" w:sz="4" w:space="0" w:color="auto"/>
            </w:tcBorders>
            <w:vAlign w:val="bottom"/>
          </w:tcPr>
          <w:p w14:paraId="37331B38" w14:textId="77777777" w:rsidR="005621F1" w:rsidRPr="00BE5D6D" w:rsidRDefault="005621F1" w:rsidP="00F657C5">
            <w:pPr>
              <w:ind w:firstLine="0"/>
            </w:pPr>
            <w:r w:rsidRPr="00BE5D6D">
              <w:t>Id</w:t>
            </w:r>
          </w:p>
        </w:tc>
        <w:tc>
          <w:tcPr>
            <w:tcW w:w="2038" w:type="dxa"/>
            <w:tcBorders>
              <w:top w:val="single" w:sz="4" w:space="0" w:color="auto"/>
              <w:left w:val="single" w:sz="4" w:space="0" w:color="auto"/>
              <w:bottom w:val="single" w:sz="4" w:space="0" w:color="auto"/>
              <w:right w:val="single" w:sz="4" w:space="0" w:color="auto"/>
            </w:tcBorders>
            <w:vAlign w:val="bottom"/>
          </w:tcPr>
          <w:p w14:paraId="3EA80E88" w14:textId="35664226" w:rsidR="005621F1" w:rsidRPr="00BE5D6D" w:rsidRDefault="00F52495" w:rsidP="00F657C5">
            <w:pPr>
              <w:ind w:firstLine="0"/>
            </w:pPr>
            <w:r>
              <w:rPr>
                <w:lang w:val="en-US"/>
              </w:rPr>
              <w:t>Int</w:t>
            </w:r>
            <w:r>
              <w:t xml:space="preserve"> </w:t>
            </w:r>
            <w:r w:rsidR="005621F1" w:rsidRPr="00BE5D6D">
              <w:t>(PK)</w:t>
            </w:r>
          </w:p>
        </w:tc>
        <w:tc>
          <w:tcPr>
            <w:tcW w:w="4038" w:type="dxa"/>
            <w:tcBorders>
              <w:top w:val="single" w:sz="4" w:space="0" w:color="auto"/>
              <w:left w:val="single" w:sz="4" w:space="0" w:color="auto"/>
              <w:bottom w:val="single" w:sz="4" w:space="0" w:color="auto"/>
              <w:right w:val="single" w:sz="4" w:space="0" w:color="auto"/>
            </w:tcBorders>
            <w:vAlign w:val="bottom"/>
          </w:tcPr>
          <w:p w14:paraId="5042536B" w14:textId="77777777" w:rsidR="005621F1" w:rsidRPr="00BE5D6D" w:rsidRDefault="005621F1" w:rsidP="00F657C5">
            <w:pPr>
              <w:ind w:firstLine="0"/>
            </w:pPr>
            <w:r w:rsidRPr="00BE5D6D">
              <w:t>Mã định danh chi tiết giỏ hàng</w:t>
            </w:r>
          </w:p>
        </w:tc>
      </w:tr>
      <w:tr w:rsidR="005621F1" w:rsidRPr="00BE5D6D" w14:paraId="3F64F757" w14:textId="77777777" w:rsidTr="00F657C5">
        <w:tc>
          <w:tcPr>
            <w:tcW w:w="620" w:type="dxa"/>
            <w:tcBorders>
              <w:top w:val="single" w:sz="4" w:space="0" w:color="auto"/>
              <w:left w:val="single" w:sz="4" w:space="0" w:color="auto"/>
              <w:bottom w:val="single" w:sz="4" w:space="0" w:color="auto"/>
              <w:right w:val="single" w:sz="4" w:space="0" w:color="auto"/>
            </w:tcBorders>
            <w:vAlign w:val="bottom"/>
          </w:tcPr>
          <w:p w14:paraId="26DCD92B" w14:textId="77777777" w:rsidR="005621F1" w:rsidRPr="00BE5D6D" w:rsidRDefault="005621F1" w:rsidP="00F657C5">
            <w:pPr>
              <w:ind w:firstLine="0"/>
              <w:jc w:val="center"/>
            </w:pPr>
            <w:r w:rsidRPr="00BE5D6D">
              <w:t>2</w:t>
            </w:r>
          </w:p>
        </w:tc>
        <w:tc>
          <w:tcPr>
            <w:tcW w:w="2082" w:type="dxa"/>
            <w:tcBorders>
              <w:top w:val="single" w:sz="4" w:space="0" w:color="auto"/>
              <w:left w:val="single" w:sz="4" w:space="0" w:color="auto"/>
              <w:bottom w:val="single" w:sz="4" w:space="0" w:color="auto"/>
              <w:right w:val="single" w:sz="4" w:space="0" w:color="auto"/>
            </w:tcBorders>
            <w:vAlign w:val="bottom"/>
          </w:tcPr>
          <w:p w14:paraId="01841FB7" w14:textId="77777777" w:rsidR="005621F1" w:rsidRPr="00BE5D6D" w:rsidRDefault="005621F1" w:rsidP="00F657C5">
            <w:pPr>
              <w:ind w:firstLine="0"/>
            </w:pPr>
            <w:r w:rsidRPr="00BE5D6D">
              <w:t>CartId</w:t>
            </w:r>
          </w:p>
        </w:tc>
        <w:tc>
          <w:tcPr>
            <w:tcW w:w="2038" w:type="dxa"/>
            <w:tcBorders>
              <w:top w:val="single" w:sz="4" w:space="0" w:color="auto"/>
              <w:left w:val="single" w:sz="4" w:space="0" w:color="auto"/>
              <w:bottom w:val="single" w:sz="4" w:space="0" w:color="auto"/>
              <w:right w:val="single" w:sz="4" w:space="0" w:color="auto"/>
            </w:tcBorders>
            <w:vAlign w:val="bottom"/>
          </w:tcPr>
          <w:p w14:paraId="44C161D5" w14:textId="6445C589" w:rsidR="005621F1" w:rsidRPr="00BE5D6D" w:rsidRDefault="00F52495" w:rsidP="00F657C5">
            <w:pPr>
              <w:ind w:firstLine="0"/>
            </w:pPr>
            <w:r>
              <w:rPr>
                <w:lang w:val="en-US"/>
              </w:rPr>
              <w:t>Int</w:t>
            </w:r>
            <w:r>
              <w:t xml:space="preserve"> </w:t>
            </w:r>
            <w:r w:rsidR="005621F1" w:rsidRPr="00BE5D6D">
              <w:t>(FK)</w:t>
            </w:r>
          </w:p>
        </w:tc>
        <w:tc>
          <w:tcPr>
            <w:tcW w:w="4038" w:type="dxa"/>
            <w:tcBorders>
              <w:top w:val="single" w:sz="4" w:space="0" w:color="auto"/>
              <w:left w:val="single" w:sz="4" w:space="0" w:color="auto"/>
              <w:bottom w:val="single" w:sz="4" w:space="0" w:color="auto"/>
              <w:right w:val="single" w:sz="4" w:space="0" w:color="auto"/>
            </w:tcBorders>
            <w:vAlign w:val="bottom"/>
          </w:tcPr>
          <w:p w14:paraId="49D3049E" w14:textId="77777777" w:rsidR="005621F1" w:rsidRPr="00BE5D6D" w:rsidRDefault="005621F1" w:rsidP="00F657C5">
            <w:pPr>
              <w:ind w:firstLine="0"/>
            </w:pPr>
            <w:r w:rsidRPr="00BE5D6D">
              <w:t>Khóa ngoại đến bảng Carts</w:t>
            </w:r>
          </w:p>
        </w:tc>
      </w:tr>
      <w:tr w:rsidR="005621F1" w:rsidRPr="00BE5D6D" w14:paraId="4209C158" w14:textId="77777777" w:rsidTr="00F657C5">
        <w:tc>
          <w:tcPr>
            <w:tcW w:w="620" w:type="dxa"/>
            <w:tcBorders>
              <w:top w:val="single" w:sz="4" w:space="0" w:color="auto"/>
              <w:left w:val="single" w:sz="4" w:space="0" w:color="auto"/>
              <w:bottom w:val="single" w:sz="4" w:space="0" w:color="auto"/>
              <w:right w:val="single" w:sz="4" w:space="0" w:color="auto"/>
            </w:tcBorders>
            <w:vAlign w:val="bottom"/>
          </w:tcPr>
          <w:p w14:paraId="1F71AB8F" w14:textId="77777777" w:rsidR="005621F1" w:rsidRPr="00BE5D6D" w:rsidRDefault="005621F1" w:rsidP="00F657C5">
            <w:pPr>
              <w:ind w:firstLine="0"/>
              <w:jc w:val="center"/>
            </w:pPr>
            <w:r w:rsidRPr="00BE5D6D">
              <w:t>3</w:t>
            </w:r>
          </w:p>
        </w:tc>
        <w:tc>
          <w:tcPr>
            <w:tcW w:w="2082" w:type="dxa"/>
            <w:tcBorders>
              <w:top w:val="single" w:sz="4" w:space="0" w:color="auto"/>
              <w:left w:val="single" w:sz="4" w:space="0" w:color="auto"/>
              <w:bottom w:val="single" w:sz="4" w:space="0" w:color="auto"/>
              <w:right w:val="single" w:sz="4" w:space="0" w:color="auto"/>
            </w:tcBorders>
            <w:vAlign w:val="bottom"/>
          </w:tcPr>
          <w:p w14:paraId="66CF5674" w14:textId="77777777" w:rsidR="005621F1" w:rsidRPr="00BE5D6D" w:rsidRDefault="005621F1" w:rsidP="00F657C5">
            <w:pPr>
              <w:ind w:firstLine="0"/>
            </w:pPr>
            <w:r w:rsidRPr="00BE5D6D">
              <w:t>ProductVariantId</w:t>
            </w:r>
          </w:p>
        </w:tc>
        <w:tc>
          <w:tcPr>
            <w:tcW w:w="2038" w:type="dxa"/>
            <w:tcBorders>
              <w:top w:val="single" w:sz="4" w:space="0" w:color="auto"/>
              <w:left w:val="single" w:sz="4" w:space="0" w:color="auto"/>
              <w:bottom w:val="single" w:sz="4" w:space="0" w:color="auto"/>
              <w:right w:val="single" w:sz="4" w:space="0" w:color="auto"/>
            </w:tcBorders>
            <w:vAlign w:val="bottom"/>
          </w:tcPr>
          <w:p w14:paraId="3B348140" w14:textId="0B9E6D78" w:rsidR="005621F1" w:rsidRPr="00BE5D6D" w:rsidRDefault="00F52495" w:rsidP="00F657C5">
            <w:pPr>
              <w:ind w:firstLine="0"/>
            </w:pPr>
            <w:r>
              <w:rPr>
                <w:lang w:val="en-US"/>
              </w:rPr>
              <w:t>Int</w:t>
            </w:r>
            <w:r>
              <w:t xml:space="preserve"> </w:t>
            </w:r>
            <w:r w:rsidR="005621F1" w:rsidRPr="00BE5D6D">
              <w:t>(FK)</w:t>
            </w:r>
          </w:p>
        </w:tc>
        <w:tc>
          <w:tcPr>
            <w:tcW w:w="4038" w:type="dxa"/>
            <w:tcBorders>
              <w:top w:val="single" w:sz="4" w:space="0" w:color="auto"/>
              <w:left w:val="single" w:sz="4" w:space="0" w:color="auto"/>
              <w:bottom w:val="single" w:sz="4" w:space="0" w:color="auto"/>
              <w:right w:val="single" w:sz="4" w:space="0" w:color="auto"/>
            </w:tcBorders>
            <w:vAlign w:val="bottom"/>
          </w:tcPr>
          <w:p w14:paraId="684F374F" w14:textId="77777777" w:rsidR="005621F1" w:rsidRPr="00BE5D6D" w:rsidRDefault="005621F1" w:rsidP="00F657C5">
            <w:pPr>
              <w:ind w:firstLine="0"/>
            </w:pPr>
            <w:r w:rsidRPr="00BE5D6D">
              <w:t>Khóa ngoại đến bảng ProductVariant</w:t>
            </w:r>
          </w:p>
        </w:tc>
      </w:tr>
      <w:tr w:rsidR="005621F1" w:rsidRPr="00BE5D6D" w14:paraId="0853298A" w14:textId="77777777" w:rsidTr="00F657C5">
        <w:tc>
          <w:tcPr>
            <w:tcW w:w="620" w:type="dxa"/>
            <w:tcBorders>
              <w:top w:val="single" w:sz="4" w:space="0" w:color="auto"/>
              <w:left w:val="single" w:sz="4" w:space="0" w:color="auto"/>
              <w:bottom w:val="single" w:sz="4" w:space="0" w:color="auto"/>
              <w:right w:val="single" w:sz="4" w:space="0" w:color="auto"/>
            </w:tcBorders>
            <w:vAlign w:val="bottom"/>
          </w:tcPr>
          <w:p w14:paraId="0B4B192D" w14:textId="77777777" w:rsidR="005621F1" w:rsidRPr="00BE5D6D" w:rsidRDefault="005621F1" w:rsidP="00F657C5">
            <w:pPr>
              <w:ind w:firstLine="0"/>
              <w:jc w:val="center"/>
            </w:pPr>
            <w:r w:rsidRPr="00BE5D6D">
              <w:t>4</w:t>
            </w:r>
          </w:p>
        </w:tc>
        <w:tc>
          <w:tcPr>
            <w:tcW w:w="2082" w:type="dxa"/>
            <w:tcBorders>
              <w:top w:val="single" w:sz="4" w:space="0" w:color="auto"/>
              <w:left w:val="single" w:sz="4" w:space="0" w:color="auto"/>
              <w:bottom w:val="single" w:sz="4" w:space="0" w:color="auto"/>
              <w:right w:val="single" w:sz="4" w:space="0" w:color="auto"/>
            </w:tcBorders>
            <w:vAlign w:val="bottom"/>
          </w:tcPr>
          <w:p w14:paraId="5B117C68" w14:textId="77777777" w:rsidR="005621F1" w:rsidRPr="00BE5D6D" w:rsidRDefault="005621F1" w:rsidP="00F657C5">
            <w:pPr>
              <w:ind w:firstLine="0"/>
            </w:pPr>
            <w:r w:rsidRPr="00BE5D6D">
              <w:t>Quantity</w:t>
            </w:r>
          </w:p>
        </w:tc>
        <w:tc>
          <w:tcPr>
            <w:tcW w:w="2038" w:type="dxa"/>
            <w:tcBorders>
              <w:top w:val="single" w:sz="4" w:space="0" w:color="auto"/>
              <w:left w:val="single" w:sz="4" w:space="0" w:color="auto"/>
              <w:bottom w:val="single" w:sz="4" w:space="0" w:color="auto"/>
              <w:right w:val="single" w:sz="4" w:space="0" w:color="auto"/>
            </w:tcBorders>
            <w:vAlign w:val="bottom"/>
          </w:tcPr>
          <w:p w14:paraId="48DE904D" w14:textId="12578A30" w:rsidR="005621F1" w:rsidRPr="00BE5D6D" w:rsidRDefault="00F52495" w:rsidP="00F657C5">
            <w:pPr>
              <w:ind w:firstLine="0"/>
            </w:pPr>
            <w:r>
              <w:rPr>
                <w:lang w:val="en-US"/>
              </w:rPr>
              <w:t>Int</w:t>
            </w:r>
          </w:p>
        </w:tc>
        <w:tc>
          <w:tcPr>
            <w:tcW w:w="4038" w:type="dxa"/>
            <w:tcBorders>
              <w:top w:val="single" w:sz="4" w:space="0" w:color="auto"/>
              <w:left w:val="single" w:sz="4" w:space="0" w:color="auto"/>
              <w:bottom w:val="single" w:sz="4" w:space="0" w:color="auto"/>
              <w:right w:val="single" w:sz="4" w:space="0" w:color="auto"/>
            </w:tcBorders>
            <w:vAlign w:val="bottom"/>
          </w:tcPr>
          <w:p w14:paraId="1D52B0BE" w14:textId="77777777" w:rsidR="005621F1" w:rsidRPr="00BE5D6D" w:rsidRDefault="005621F1" w:rsidP="00F657C5">
            <w:pPr>
              <w:ind w:firstLine="0"/>
            </w:pPr>
            <w:r w:rsidRPr="00BE5D6D">
              <w:t>Số lượng sản phẩm/phiên bản trong giỏ hàng</w:t>
            </w:r>
          </w:p>
        </w:tc>
      </w:tr>
    </w:tbl>
    <w:p w14:paraId="4BDD1582" w14:textId="64C47EB4" w:rsidR="008D1A07" w:rsidRPr="002230F1" w:rsidRDefault="008D1A07" w:rsidP="00D71278"/>
    <w:p w14:paraId="613DB5A0" w14:textId="77777777" w:rsidR="009E15FB" w:rsidRPr="002230F1" w:rsidRDefault="009E15FB" w:rsidP="00D71278"/>
    <w:p w14:paraId="5F88B9E6" w14:textId="6F2E57C7" w:rsidR="00E61061" w:rsidRPr="002230F1" w:rsidRDefault="00E61061" w:rsidP="005621F1">
      <w:pPr>
        <w:pStyle w:val="Caption"/>
        <w:keepNext/>
        <w:spacing w:line="360" w:lineRule="auto"/>
        <w:rPr>
          <w:sz w:val="24"/>
          <w:szCs w:val="24"/>
          <w:lang w:val="vi-VN"/>
        </w:rPr>
      </w:pPr>
      <w:bookmarkStart w:id="388" w:name="_Toc216254525"/>
      <w:r w:rsidRPr="002230F1">
        <w:rPr>
          <w:sz w:val="24"/>
          <w:szCs w:val="24"/>
          <w:lang w:val="vi-VN"/>
        </w:rPr>
        <w:t xml:space="preserve">Bảng </w:t>
      </w:r>
      <w:r w:rsidR="00B12004">
        <w:rPr>
          <w:sz w:val="24"/>
          <w:szCs w:val="24"/>
        </w:rPr>
        <w:fldChar w:fldCharType="begin"/>
      </w:r>
      <w:r w:rsidR="00B12004" w:rsidRPr="002230F1">
        <w:rPr>
          <w:sz w:val="24"/>
          <w:szCs w:val="24"/>
          <w:lang w:val="vi-VN"/>
        </w:rPr>
        <w:instrText xml:space="preserve"> STYLEREF 1 \s </w:instrText>
      </w:r>
      <w:r w:rsidR="00B12004">
        <w:rPr>
          <w:sz w:val="24"/>
          <w:szCs w:val="24"/>
        </w:rPr>
        <w:fldChar w:fldCharType="separate"/>
      </w:r>
      <w:r w:rsidR="00E629C6" w:rsidRPr="002230F1">
        <w:rPr>
          <w:noProof/>
          <w:sz w:val="24"/>
          <w:szCs w:val="24"/>
          <w:lang w:val="vi-VN"/>
        </w:rPr>
        <w:t>2</w:t>
      </w:r>
      <w:r w:rsidR="00B12004">
        <w:rPr>
          <w:sz w:val="24"/>
          <w:szCs w:val="24"/>
        </w:rPr>
        <w:fldChar w:fldCharType="end"/>
      </w:r>
      <w:r w:rsidR="00B12004" w:rsidRPr="002230F1">
        <w:rPr>
          <w:sz w:val="24"/>
          <w:szCs w:val="24"/>
          <w:lang w:val="vi-VN"/>
        </w:rPr>
        <w:noBreakHyphen/>
      </w:r>
      <w:r w:rsidR="00B12004">
        <w:rPr>
          <w:sz w:val="24"/>
          <w:szCs w:val="24"/>
        </w:rPr>
        <w:fldChar w:fldCharType="begin"/>
      </w:r>
      <w:r w:rsidR="00B12004" w:rsidRPr="002230F1">
        <w:rPr>
          <w:sz w:val="24"/>
          <w:szCs w:val="24"/>
          <w:lang w:val="vi-VN"/>
        </w:rPr>
        <w:instrText xml:space="preserve"> SEQ Bảng \* ARABIC \s 1 </w:instrText>
      </w:r>
      <w:r w:rsidR="00B12004">
        <w:rPr>
          <w:sz w:val="24"/>
          <w:szCs w:val="24"/>
        </w:rPr>
        <w:fldChar w:fldCharType="separate"/>
      </w:r>
      <w:r w:rsidR="00E629C6" w:rsidRPr="002230F1">
        <w:rPr>
          <w:noProof/>
          <w:sz w:val="24"/>
          <w:szCs w:val="24"/>
          <w:lang w:val="vi-VN"/>
        </w:rPr>
        <w:t>48</w:t>
      </w:r>
      <w:r w:rsidR="00B12004">
        <w:rPr>
          <w:sz w:val="24"/>
          <w:szCs w:val="24"/>
        </w:rPr>
        <w:fldChar w:fldCharType="end"/>
      </w:r>
      <w:r w:rsidRPr="002230F1">
        <w:rPr>
          <w:sz w:val="24"/>
          <w:szCs w:val="24"/>
          <w:lang w:val="vi-VN"/>
        </w:rPr>
        <w:t xml:space="preserve"> Mô tả dữ liệu bảng Order</w:t>
      </w:r>
      <w:bookmarkEnd w:id="388"/>
    </w:p>
    <w:tbl>
      <w:tblPr>
        <w:tblStyle w:val="TableGrid"/>
        <w:tblW w:w="0" w:type="auto"/>
        <w:tblLook w:val="04A0" w:firstRow="1" w:lastRow="0" w:firstColumn="1" w:lastColumn="0" w:noHBand="0" w:noVBand="1"/>
      </w:tblPr>
      <w:tblGrid>
        <w:gridCol w:w="623"/>
        <w:gridCol w:w="1826"/>
        <w:gridCol w:w="2111"/>
        <w:gridCol w:w="4218"/>
      </w:tblGrid>
      <w:tr w:rsidR="008D1A07" w:rsidRPr="00BE5D6D" w14:paraId="572D1E8D" w14:textId="77777777" w:rsidTr="00F657C5">
        <w:trPr>
          <w:tblHeader/>
        </w:trPr>
        <w:tc>
          <w:tcPr>
            <w:tcW w:w="62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F4C77B9" w14:textId="77777777" w:rsidR="008D1A07" w:rsidRPr="00BE5D6D" w:rsidRDefault="008D1A07" w:rsidP="00F657C5">
            <w:pPr>
              <w:ind w:firstLine="0"/>
              <w:jc w:val="center"/>
              <w:rPr>
                <w:b/>
                <w:bCs/>
              </w:rPr>
            </w:pPr>
            <w:r w:rsidRPr="00BE5D6D">
              <w:rPr>
                <w:b/>
                <w:bCs/>
              </w:rPr>
              <w:t>STT</w:t>
            </w:r>
          </w:p>
        </w:tc>
        <w:tc>
          <w:tcPr>
            <w:tcW w:w="1826"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399C103" w14:textId="77777777" w:rsidR="008D1A07" w:rsidRPr="00BE5D6D" w:rsidRDefault="008D1A07" w:rsidP="00F657C5">
            <w:pPr>
              <w:ind w:firstLine="0"/>
              <w:jc w:val="center"/>
              <w:rPr>
                <w:b/>
                <w:bCs/>
              </w:rPr>
            </w:pPr>
            <w:r w:rsidRPr="00BE5D6D">
              <w:rPr>
                <w:b/>
                <w:bCs/>
              </w:rPr>
              <w:t>Tên trường</w:t>
            </w:r>
          </w:p>
        </w:tc>
        <w:tc>
          <w:tcPr>
            <w:tcW w:w="211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5C8E4A88" w14:textId="77777777" w:rsidR="008D1A07" w:rsidRPr="00BE5D6D" w:rsidRDefault="008D1A07" w:rsidP="00F657C5">
            <w:pPr>
              <w:ind w:firstLine="0"/>
              <w:jc w:val="center"/>
              <w:rPr>
                <w:b/>
                <w:bCs/>
              </w:rPr>
            </w:pPr>
            <w:r w:rsidRPr="00BE5D6D">
              <w:rPr>
                <w:b/>
                <w:bCs/>
              </w:rPr>
              <w:t>Kiểu dữ liệu</w:t>
            </w:r>
          </w:p>
        </w:tc>
        <w:tc>
          <w:tcPr>
            <w:tcW w:w="421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59CE3752" w14:textId="77777777" w:rsidR="008D1A07" w:rsidRPr="00BE5D6D" w:rsidRDefault="008D1A07" w:rsidP="00F657C5">
            <w:pPr>
              <w:ind w:firstLine="0"/>
              <w:jc w:val="center"/>
              <w:rPr>
                <w:b/>
                <w:bCs/>
              </w:rPr>
            </w:pPr>
            <w:r w:rsidRPr="00BE5D6D">
              <w:rPr>
                <w:b/>
                <w:bCs/>
              </w:rPr>
              <w:t>Mô tả</w:t>
            </w:r>
          </w:p>
        </w:tc>
      </w:tr>
      <w:tr w:rsidR="0023316F" w:rsidRPr="00BE5D6D" w14:paraId="1EA74927"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78F9F849" w14:textId="6223A544" w:rsidR="0023316F" w:rsidRPr="00BE5D6D" w:rsidRDefault="0023316F" w:rsidP="0023316F">
            <w:pPr>
              <w:ind w:firstLine="0"/>
              <w:jc w:val="center"/>
            </w:pPr>
            <w:r w:rsidRPr="00BE5D6D">
              <w:t>1</w:t>
            </w:r>
          </w:p>
        </w:tc>
        <w:tc>
          <w:tcPr>
            <w:tcW w:w="1826" w:type="dxa"/>
            <w:tcBorders>
              <w:top w:val="single" w:sz="4" w:space="0" w:color="auto"/>
              <w:left w:val="single" w:sz="4" w:space="0" w:color="auto"/>
              <w:bottom w:val="single" w:sz="4" w:space="0" w:color="auto"/>
              <w:right w:val="single" w:sz="4" w:space="0" w:color="auto"/>
            </w:tcBorders>
            <w:vAlign w:val="bottom"/>
          </w:tcPr>
          <w:p w14:paraId="28B70C65" w14:textId="5C7B5F1C" w:rsidR="0023316F" w:rsidRPr="00BE5D6D" w:rsidRDefault="0023316F" w:rsidP="0023316F">
            <w:pPr>
              <w:ind w:firstLine="0"/>
            </w:pPr>
            <w:r w:rsidRPr="00BE5D6D">
              <w:t>Id</w:t>
            </w:r>
          </w:p>
        </w:tc>
        <w:tc>
          <w:tcPr>
            <w:tcW w:w="2111" w:type="dxa"/>
            <w:tcBorders>
              <w:top w:val="single" w:sz="4" w:space="0" w:color="auto"/>
              <w:left w:val="single" w:sz="4" w:space="0" w:color="auto"/>
              <w:bottom w:val="single" w:sz="4" w:space="0" w:color="auto"/>
              <w:right w:val="single" w:sz="4" w:space="0" w:color="auto"/>
            </w:tcBorders>
            <w:vAlign w:val="bottom"/>
          </w:tcPr>
          <w:p w14:paraId="11634C8C" w14:textId="0417B12C" w:rsidR="0023316F" w:rsidRPr="00BE5D6D" w:rsidRDefault="0055625D" w:rsidP="0023316F">
            <w:pPr>
              <w:ind w:firstLine="0"/>
            </w:pPr>
            <w:r>
              <w:rPr>
                <w:lang w:val="en-US"/>
              </w:rPr>
              <w:t>Int</w:t>
            </w:r>
            <w:r>
              <w:t xml:space="preserve"> </w:t>
            </w:r>
            <w:r w:rsidR="0023316F" w:rsidRPr="00BE5D6D">
              <w:t>(PK)</w:t>
            </w:r>
          </w:p>
        </w:tc>
        <w:tc>
          <w:tcPr>
            <w:tcW w:w="4218" w:type="dxa"/>
            <w:tcBorders>
              <w:top w:val="single" w:sz="4" w:space="0" w:color="auto"/>
              <w:left w:val="single" w:sz="4" w:space="0" w:color="auto"/>
              <w:bottom w:val="single" w:sz="4" w:space="0" w:color="auto"/>
              <w:right w:val="single" w:sz="4" w:space="0" w:color="auto"/>
            </w:tcBorders>
            <w:vAlign w:val="bottom"/>
          </w:tcPr>
          <w:p w14:paraId="297C3FC6" w14:textId="4E6D2794" w:rsidR="0023316F" w:rsidRPr="00BE5D6D" w:rsidRDefault="0023316F" w:rsidP="0023316F">
            <w:pPr>
              <w:ind w:firstLine="0"/>
            </w:pPr>
            <w:r w:rsidRPr="00BE5D6D">
              <w:t>Mã định danh đơn hàng</w:t>
            </w:r>
          </w:p>
        </w:tc>
      </w:tr>
      <w:tr w:rsidR="0023316F" w:rsidRPr="00BE5D6D" w14:paraId="119C54DE"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2AE15D1" w14:textId="6FD00EAA" w:rsidR="0023316F" w:rsidRPr="00BE5D6D" w:rsidRDefault="0023316F" w:rsidP="0023316F">
            <w:pPr>
              <w:ind w:firstLine="0"/>
              <w:jc w:val="center"/>
            </w:pPr>
            <w:r w:rsidRPr="00BE5D6D">
              <w:t>2</w:t>
            </w:r>
          </w:p>
        </w:tc>
        <w:tc>
          <w:tcPr>
            <w:tcW w:w="1826" w:type="dxa"/>
            <w:tcBorders>
              <w:top w:val="single" w:sz="4" w:space="0" w:color="auto"/>
              <w:left w:val="single" w:sz="4" w:space="0" w:color="auto"/>
              <w:bottom w:val="single" w:sz="4" w:space="0" w:color="auto"/>
              <w:right w:val="single" w:sz="4" w:space="0" w:color="auto"/>
            </w:tcBorders>
            <w:vAlign w:val="bottom"/>
          </w:tcPr>
          <w:p w14:paraId="3B87B2B1" w14:textId="00FB8E59" w:rsidR="0023316F" w:rsidRPr="00BE5D6D" w:rsidRDefault="0023316F" w:rsidP="0023316F">
            <w:pPr>
              <w:ind w:firstLine="0"/>
            </w:pPr>
            <w:r w:rsidRPr="00BE5D6D">
              <w:t>UserId</w:t>
            </w:r>
          </w:p>
        </w:tc>
        <w:tc>
          <w:tcPr>
            <w:tcW w:w="2111" w:type="dxa"/>
            <w:tcBorders>
              <w:top w:val="single" w:sz="4" w:space="0" w:color="auto"/>
              <w:left w:val="single" w:sz="4" w:space="0" w:color="auto"/>
              <w:bottom w:val="single" w:sz="4" w:space="0" w:color="auto"/>
              <w:right w:val="single" w:sz="4" w:space="0" w:color="auto"/>
            </w:tcBorders>
            <w:vAlign w:val="bottom"/>
          </w:tcPr>
          <w:p w14:paraId="5FDEF9E1" w14:textId="12C47B1E" w:rsidR="0023316F" w:rsidRPr="00BE5D6D" w:rsidRDefault="0055625D" w:rsidP="0023316F">
            <w:pPr>
              <w:ind w:firstLine="0"/>
            </w:pPr>
            <w:r>
              <w:rPr>
                <w:lang w:val="en-US"/>
              </w:rPr>
              <w:t>Long</w:t>
            </w:r>
            <w:r w:rsidR="0023316F" w:rsidRPr="00BE5D6D">
              <w:t xml:space="preserve"> (FK)</w:t>
            </w:r>
          </w:p>
        </w:tc>
        <w:tc>
          <w:tcPr>
            <w:tcW w:w="4218" w:type="dxa"/>
            <w:tcBorders>
              <w:top w:val="single" w:sz="4" w:space="0" w:color="auto"/>
              <w:left w:val="single" w:sz="4" w:space="0" w:color="auto"/>
              <w:bottom w:val="single" w:sz="4" w:space="0" w:color="auto"/>
              <w:right w:val="single" w:sz="4" w:space="0" w:color="auto"/>
            </w:tcBorders>
            <w:vAlign w:val="bottom"/>
          </w:tcPr>
          <w:p w14:paraId="082514D1" w14:textId="292C2554" w:rsidR="0023316F" w:rsidRPr="00BE5D6D" w:rsidRDefault="0023316F" w:rsidP="0023316F">
            <w:pPr>
              <w:ind w:firstLine="0"/>
            </w:pPr>
            <w:r w:rsidRPr="00BE5D6D">
              <w:t>Khóa ngoại đến bảng User (Người dùng đặt hàng)</w:t>
            </w:r>
          </w:p>
        </w:tc>
      </w:tr>
      <w:tr w:rsidR="0023316F" w:rsidRPr="00BE5D6D" w14:paraId="41138A0C"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3570924E" w14:textId="3D239210" w:rsidR="0023316F" w:rsidRPr="00BE5D6D" w:rsidRDefault="0023316F" w:rsidP="0023316F">
            <w:pPr>
              <w:ind w:firstLine="0"/>
              <w:jc w:val="center"/>
            </w:pPr>
            <w:r w:rsidRPr="00BE5D6D">
              <w:t>3</w:t>
            </w:r>
          </w:p>
        </w:tc>
        <w:tc>
          <w:tcPr>
            <w:tcW w:w="1826" w:type="dxa"/>
            <w:tcBorders>
              <w:top w:val="single" w:sz="4" w:space="0" w:color="auto"/>
              <w:left w:val="single" w:sz="4" w:space="0" w:color="auto"/>
              <w:bottom w:val="single" w:sz="4" w:space="0" w:color="auto"/>
              <w:right w:val="single" w:sz="4" w:space="0" w:color="auto"/>
            </w:tcBorders>
            <w:vAlign w:val="bottom"/>
          </w:tcPr>
          <w:p w14:paraId="3AA98304" w14:textId="63DB67AF" w:rsidR="0023316F" w:rsidRPr="00BE5D6D" w:rsidRDefault="0023316F" w:rsidP="0023316F">
            <w:pPr>
              <w:ind w:firstLine="0"/>
            </w:pPr>
            <w:r w:rsidRPr="00BE5D6D">
              <w:t>PaymentMethod</w:t>
            </w:r>
          </w:p>
        </w:tc>
        <w:tc>
          <w:tcPr>
            <w:tcW w:w="2111" w:type="dxa"/>
            <w:tcBorders>
              <w:top w:val="single" w:sz="4" w:space="0" w:color="auto"/>
              <w:left w:val="single" w:sz="4" w:space="0" w:color="auto"/>
              <w:bottom w:val="single" w:sz="4" w:space="0" w:color="auto"/>
              <w:right w:val="single" w:sz="4" w:space="0" w:color="auto"/>
            </w:tcBorders>
            <w:vAlign w:val="bottom"/>
          </w:tcPr>
          <w:p w14:paraId="141411A3" w14:textId="7500148A" w:rsidR="0023316F" w:rsidRPr="00BE5D6D" w:rsidRDefault="008B24BD" w:rsidP="0023316F">
            <w:pPr>
              <w:ind w:firstLine="0"/>
            </w:pPr>
            <w:r>
              <w:rPr>
                <w:lang w:val="en-US"/>
              </w:rPr>
              <w:t>Int</w:t>
            </w:r>
          </w:p>
        </w:tc>
        <w:tc>
          <w:tcPr>
            <w:tcW w:w="4218" w:type="dxa"/>
            <w:tcBorders>
              <w:top w:val="single" w:sz="4" w:space="0" w:color="auto"/>
              <w:left w:val="single" w:sz="4" w:space="0" w:color="auto"/>
              <w:bottom w:val="single" w:sz="4" w:space="0" w:color="auto"/>
              <w:right w:val="single" w:sz="4" w:space="0" w:color="auto"/>
            </w:tcBorders>
            <w:vAlign w:val="bottom"/>
          </w:tcPr>
          <w:p w14:paraId="60F5643E" w14:textId="60DEE018" w:rsidR="0023316F" w:rsidRPr="00BE5D6D" w:rsidRDefault="0023316F" w:rsidP="0023316F">
            <w:pPr>
              <w:ind w:firstLine="0"/>
            </w:pPr>
            <w:r w:rsidRPr="00BE5D6D">
              <w:t>Phương thức thanh toán (mã/id)</w:t>
            </w:r>
          </w:p>
        </w:tc>
      </w:tr>
      <w:tr w:rsidR="0023316F" w:rsidRPr="00BE5D6D" w14:paraId="13425D1A"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25A3BAF0" w14:textId="1CFDB742" w:rsidR="0023316F" w:rsidRPr="00BE5D6D" w:rsidRDefault="0023316F" w:rsidP="0023316F">
            <w:pPr>
              <w:ind w:firstLine="0"/>
              <w:jc w:val="center"/>
            </w:pPr>
            <w:r w:rsidRPr="00BE5D6D">
              <w:lastRenderedPageBreak/>
              <w:t>4</w:t>
            </w:r>
          </w:p>
        </w:tc>
        <w:tc>
          <w:tcPr>
            <w:tcW w:w="1826" w:type="dxa"/>
            <w:tcBorders>
              <w:top w:val="single" w:sz="4" w:space="0" w:color="auto"/>
              <w:left w:val="single" w:sz="4" w:space="0" w:color="auto"/>
              <w:bottom w:val="single" w:sz="4" w:space="0" w:color="auto"/>
              <w:right w:val="single" w:sz="4" w:space="0" w:color="auto"/>
            </w:tcBorders>
            <w:vAlign w:val="bottom"/>
          </w:tcPr>
          <w:p w14:paraId="15475518" w14:textId="6D458D2F" w:rsidR="0023316F" w:rsidRPr="00BE5D6D" w:rsidRDefault="0023316F" w:rsidP="0023316F">
            <w:pPr>
              <w:ind w:firstLine="0"/>
            </w:pPr>
            <w:r w:rsidRPr="00BE5D6D">
              <w:t>Total</w:t>
            </w:r>
          </w:p>
        </w:tc>
        <w:tc>
          <w:tcPr>
            <w:tcW w:w="2111" w:type="dxa"/>
            <w:tcBorders>
              <w:top w:val="single" w:sz="4" w:space="0" w:color="auto"/>
              <w:left w:val="single" w:sz="4" w:space="0" w:color="auto"/>
              <w:bottom w:val="single" w:sz="4" w:space="0" w:color="auto"/>
              <w:right w:val="single" w:sz="4" w:space="0" w:color="auto"/>
            </w:tcBorders>
            <w:vAlign w:val="bottom"/>
          </w:tcPr>
          <w:p w14:paraId="6C982D44" w14:textId="677F4110" w:rsidR="0023316F" w:rsidRPr="00BE5D6D" w:rsidRDefault="008B24BD" w:rsidP="0023316F">
            <w:pPr>
              <w:ind w:firstLine="0"/>
            </w:pPr>
            <w:r>
              <w:rPr>
                <w:lang w:val="en-US"/>
              </w:rPr>
              <w:t>D</w:t>
            </w:r>
            <w:r w:rsidR="0023316F" w:rsidRPr="00BE5D6D">
              <w:t>ouble</w:t>
            </w:r>
          </w:p>
        </w:tc>
        <w:tc>
          <w:tcPr>
            <w:tcW w:w="4218" w:type="dxa"/>
            <w:tcBorders>
              <w:top w:val="single" w:sz="4" w:space="0" w:color="auto"/>
              <w:left w:val="single" w:sz="4" w:space="0" w:color="auto"/>
              <w:bottom w:val="single" w:sz="4" w:space="0" w:color="auto"/>
              <w:right w:val="single" w:sz="4" w:space="0" w:color="auto"/>
            </w:tcBorders>
            <w:vAlign w:val="bottom"/>
          </w:tcPr>
          <w:p w14:paraId="250D88B5" w14:textId="3E46E91C" w:rsidR="0023316F" w:rsidRPr="00BE5D6D" w:rsidRDefault="0023316F" w:rsidP="0023316F">
            <w:pPr>
              <w:ind w:firstLine="0"/>
            </w:pPr>
            <w:r w:rsidRPr="00BE5D6D">
              <w:t>Tổng giá trị đơn hàng</w:t>
            </w:r>
          </w:p>
        </w:tc>
      </w:tr>
      <w:tr w:rsidR="0023316F" w:rsidRPr="00BE5D6D" w14:paraId="551AAA3A"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73FA5DA6" w14:textId="0C264F61" w:rsidR="0023316F" w:rsidRPr="00BE5D6D" w:rsidRDefault="0023316F" w:rsidP="0023316F">
            <w:pPr>
              <w:ind w:firstLine="0"/>
              <w:jc w:val="center"/>
            </w:pPr>
            <w:r w:rsidRPr="00BE5D6D">
              <w:t>5</w:t>
            </w:r>
          </w:p>
        </w:tc>
        <w:tc>
          <w:tcPr>
            <w:tcW w:w="1826" w:type="dxa"/>
            <w:tcBorders>
              <w:top w:val="single" w:sz="4" w:space="0" w:color="auto"/>
              <w:left w:val="single" w:sz="4" w:space="0" w:color="auto"/>
              <w:bottom w:val="single" w:sz="4" w:space="0" w:color="auto"/>
              <w:right w:val="single" w:sz="4" w:space="0" w:color="auto"/>
            </w:tcBorders>
            <w:vAlign w:val="bottom"/>
          </w:tcPr>
          <w:p w14:paraId="66E793C7" w14:textId="45BD4A3A" w:rsidR="0023316F" w:rsidRPr="00BE5D6D" w:rsidRDefault="0023316F" w:rsidP="0023316F">
            <w:pPr>
              <w:ind w:firstLine="0"/>
            </w:pPr>
            <w:r w:rsidRPr="00BE5D6D">
              <w:t>Status</w:t>
            </w:r>
          </w:p>
        </w:tc>
        <w:tc>
          <w:tcPr>
            <w:tcW w:w="2111" w:type="dxa"/>
            <w:tcBorders>
              <w:top w:val="single" w:sz="4" w:space="0" w:color="auto"/>
              <w:left w:val="single" w:sz="4" w:space="0" w:color="auto"/>
              <w:bottom w:val="single" w:sz="4" w:space="0" w:color="auto"/>
              <w:right w:val="single" w:sz="4" w:space="0" w:color="auto"/>
            </w:tcBorders>
            <w:vAlign w:val="bottom"/>
          </w:tcPr>
          <w:p w14:paraId="5D1D177A" w14:textId="7B883D94" w:rsidR="0023316F" w:rsidRPr="00BE5D6D" w:rsidRDefault="00BF4707" w:rsidP="0023316F">
            <w:pPr>
              <w:ind w:firstLine="0"/>
            </w:pPr>
            <w:r>
              <w:rPr>
                <w:lang w:val="en-US"/>
              </w:rPr>
              <w:t>Int</w:t>
            </w:r>
          </w:p>
        </w:tc>
        <w:tc>
          <w:tcPr>
            <w:tcW w:w="4218" w:type="dxa"/>
            <w:tcBorders>
              <w:top w:val="single" w:sz="4" w:space="0" w:color="auto"/>
              <w:left w:val="single" w:sz="4" w:space="0" w:color="auto"/>
              <w:bottom w:val="single" w:sz="4" w:space="0" w:color="auto"/>
              <w:right w:val="single" w:sz="4" w:space="0" w:color="auto"/>
            </w:tcBorders>
            <w:vAlign w:val="bottom"/>
          </w:tcPr>
          <w:p w14:paraId="401A8986" w14:textId="2CB5F043" w:rsidR="0023316F" w:rsidRPr="00BE5D6D" w:rsidRDefault="0023316F" w:rsidP="0023316F">
            <w:pPr>
              <w:ind w:firstLine="0"/>
            </w:pPr>
            <w:r w:rsidRPr="00BE5D6D">
              <w:t>Trạng thái đơn hàng (mã/id)</w:t>
            </w:r>
          </w:p>
        </w:tc>
      </w:tr>
    </w:tbl>
    <w:p w14:paraId="36603D67" w14:textId="77777777" w:rsidR="008D1A07" w:rsidRPr="002230F1" w:rsidRDefault="008D1A07" w:rsidP="00D71278"/>
    <w:p w14:paraId="2CE53A66" w14:textId="77777777" w:rsidR="008D1A07" w:rsidRPr="002230F1" w:rsidRDefault="008D1A07" w:rsidP="00D71278"/>
    <w:p w14:paraId="0B90A9E1" w14:textId="0F95CAE9" w:rsidR="007A57E3" w:rsidRPr="00BE5D6D" w:rsidRDefault="007A57E3" w:rsidP="005621F1">
      <w:pPr>
        <w:pStyle w:val="Caption"/>
        <w:keepNext/>
        <w:spacing w:line="360" w:lineRule="auto"/>
        <w:rPr>
          <w:sz w:val="24"/>
          <w:szCs w:val="24"/>
        </w:rPr>
      </w:pPr>
      <w:bookmarkStart w:id="389" w:name="_Toc216254526"/>
      <w:r w:rsidRPr="00BE5D6D">
        <w:rPr>
          <w:sz w:val="24"/>
          <w:szCs w:val="24"/>
        </w:rPr>
        <w:t xml:space="preserve">Bảng </w:t>
      </w:r>
      <w:r w:rsidR="00B12004">
        <w:rPr>
          <w:sz w:val="24"/>
          <w:szCs w:val="24"/>
        </w:rPr>
        <w:fldChar w:fldCharType="begin"/>
      </w:r>
      <w:r w:rsidR="00B12004">
        <w:rPr>
          <w:sz w:val="24"/>
          <w:szCs w:val="24"/>
        </w:rPr>
        <w:instrText xml:space="preserve"> STYLEREF 1 \s </w:instrText>
      </w:r>
      <w:r w:rsidR="00B12004">
        <w:rPr>
          <w:sz w:val="24"/>
          <w:szCs w:val="24"/>
        </w:rPr>
        <w:fldChar w:fldCharType="separate"/>
      </w:r>
      <w:r w:rsidR="00E629C6">
        <w:rPr>
          <w:noProof/>
          <w:sz w:val="24"/>
          <w:szCs w:val="24"/>
        </w:rPr>
        <w:t>2</w:t>
      </w:r>
      <w:r w:rsidR="00B12004">
        <w:rPr>
          <w:sz w:val="24"/>
          <w:szCs w:val="24"/>
        </w:rPr>
        <w:fldChar w:fldCharType="end"/>
      </w:r>
      <w:r w:rsidR="00B12004">
        <w:rPr>
          <w:sz w:val="24"/>
          <w:szCs w:val="24"/>
        </w:rPr>
        <w:noBreakHyphen/>
      </w:r>
      <w:r w:rsidR="00B12004">
        <w:rPr>
          <w:sz w:val="24"/>
          <w:szCs w:val="24"/>
        </w:rPr>
        <w:fldChar w:fldCharType="begin"/>
      </w:r>
      <w:r w:rsidR="00B12004">
        <w:rPr>
          <w:sz w:val="24"/>
          <w:szCs w:val="24"/>
        </w:rPr>
        <w:instrText xml:space="preserve"> SEQ Bảng \* ARABIC \s 1 </w:instrText>
      </w:r>
      <w:r w:rsidR="00B12004">
        <w:rPr>
          <w:sz w:val="24"/>
          <w:szCs w:val="24"/>
        </w:rPr>
        <w:fldChar w:fldCharType="separate"/>
      </w:r>
      <w:r w:rsidR="00E629C6">
        <w:rPr>
          <w:noProof/>
          <w:sz w:val="24"/>
          <w:szCs w:val="24"/>
        </w:rPr>
        <w:t>49</w:t>
      </w:r>
      <w:r w:rsidR="00B12004">
        <w:rPr>
          <w:sz w:val="24"/>
          <w:szCs w:val="24"/>
        </w:rPr>
        <w:fldChar w:fldCharType="end"/>
      </w:r>
      <w:r w:rsidRPr="00BE5D6D">
        <w:rPr>
          <w:sz w:val="24"/>
          <w:szCs w:val="24"/>
        </w:rPr>
        <w:t xml:space="preserve"> Mô tả dữ liệu bảng OrderDetail</w:t>
      </w:r>
      <w:bookmarkEnd w:id="389"/>
    </w:p>
    <w:tbl>
      <w:tblPr>
        <w:tblStyle w:val="TableGrid"/>
        <w:tblW w:w="0" w:type="auto"/>
        <w:tblLook w:val="04A0" w:firstRow="1" w:lastRow="0" w:firstColumn="1" w:lastColumn="0" w:noHBand="0" w:noVBand="1"/>
      </w:tblPr>
      <w:tblGrid>
        <w:gridCol w:w="623"/>
        <w:gridCol w:w="1826"/>
        <w:gridCol w:w="2111"/>
        <w:gridCol w:w="4218"/>
      </w:tblGrid>
      <w:tr w:rsidR="008D1A07" w:rsidRPr="00BE5D6D" w14:paraId="587281B1" w14:textId="77777777" w:rsidTr="00F657C5">
        <w:trPr>
          <w:tblHeader/>
        </w:trPr>
        <w:tc>
          <w:tcPr>
            <w:tcW w:w="62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7E45212" w14:textId="77777777" w:rsidR="008D1A07" w:rsidRPr="00BE5D6D" w:rsidRDefault="008D1A07" w:rsidP="00F657C5">
            <w:pPr>
              <w:ind w:firstLine="0"/>
              <w:jc w:val="center"/>
              <w:rPr>
                <w:b/>
                <w:bCs/>
              </w:rPr>
            </w:pPr>
            <w:r w:rsidRPr="00BE5D6D">
              <w:rPr>
                <w:b/>
                <w:bCs/>
              </w:rPr>
              <w:t>STT</w:t>
            </w:r>
          </w:p>
        </w:tc>
        <w:tc>
          <w:tcPr>
            <w:tcW w:w="1826"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0D2D71E1" w14:textId="77777777" w:rsidR="008D1A07" w:rsidRPr="00BE5D6D" w:rsidRDefault="008D1A07" w:rsidP="00F657C5">
            <w:pPr>
              <w:ind w:firstLine="0"/>
              <w:jc w:val="center"/>
              <w:rPr>
                <w:b/>
                <w:bCs/>
              </w:rPr>
            </w:pPr>
            <w:r w:rsidRPr="00BE5D6D">
              <w:rPr>
                <w:b/>
                <w:bCs/>
              </w:rPr>
              <w:t>Tên trường</w:t>
            </w:r>
          </w:p>
        </w:tc>
        <w:tc>
          <w:tcPr>
            <w:tcW w:w="211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3768999" w14:textId="77777777" w:rsidR="008D1A07" w:rsidRPr="00BE5D6D" w:rsidRDefault="008D1A07" w:rsidP="00F657C5">
            <w:pPr>
              <w:ind w:firstLine="0"/>
              <w:jc w:val="center"/>
              <w:rPr>
                <w:b/>
                <w:bCs/>
              </w:rPr>
            </w:pPr>
            <w:r w:rsidRPr="00BE5D6D">
              <w:rPr>
                <w:b/>
                <w:bCs/>
              </w:rPr>
              <w:t>Kiểu dữ liệu</w:t>
            </w:r>
          </w:p>
        </w:tc>
        <w:tc>
          <w:tcPr>
            <w:tcW w:w="421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58989A7" w14:textId="77777777" w:rsidR="008D1A07" w:rsidRPr="00BE5D6D" w:rsidRDefault="008D1A07" w:rsidP="00F657C5">
            <w:pPr>
              <w:ind w:firstLine="0"/>
              <w:jc w:val="center"/>
              <w:rPr>
                <w:b/>
                <w:bCs/>
              </w:rPr>
            </w:pPr>
            <w:r w:rsidRPr="00BE5D6D">
              <w:rPr>
                <w:b/>
                <w:bCs/>
              </w:rPr>
              <w:t>Mô tả</w:t>
            </w:r>
          </w:p>
        </w:tc>
      </w:tr>
      <w:tr w:rsidR="008D34C9" w:rsidRPr="00BE5D6D" w14:paraId="4275B927"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3BE63BB7" w14:textId="12EAF85F" w:rsidR="008D34C9" w:rsidRPr="00BE5D6D" w:rsidRDefault="008D34C9" w:rsidP="008D34C9">
            <w:pPr>
              <w:ind w:firstLine="0"/>
              <w:jc w:val="center"/>
            </w:pPr>
            <w:r w:rsidRPr="00BE5D6D">
              <w:t>1</w:t>
            </w:r>
          </w:p>
        </w:tc>
        <w:tc>
          <w:tcPr>
            <w:tcW w:w="1826" w:type="dxa"/>
            <w:tcBorders>
              <w:top w:val="single" w:sz="4" w:space="0" w:color="auto"/>
              <w:left w:val="single" w:sz="4" w:space="0" w:color="auto"/>
              <w:bottom w:val="single" w:sz="4" w:space="0" w:color="auto"/>
              <w:right w:val="single" w:sz="4" w:space="0" w:color="auto"/>
            </w:tcBorders>
            <w:vAlign w:val="bottom"/>
          </w:tcPr>
          <w:p w14:paraId="0A8DC236" w14:textId="52855E7D" w:rsidR="008D34C9" w:rsidRPr="00BE5D6D" w:rsidRDefault="008D34C9" w:rsidP="008D34C9">
            <w:pPr>
              <w:ind w:firstLine="0"/>
            </w:pPr>
            <w:r w:rsidRPr="00BE5D6D">
              <w:t>Id</w:t>
            </w:r>
          </w:p>
        </w:tc>
        <w:tc>
          <w:tcPr>
            <w:tcW w:w="2111" w:type="dxa"/>
            <w:tcBorders>
              <w:top w:val="single" w:sz="4" w:space="0" w:color="auto"/>
              <w:left w:val="single" w:sz="4" w:space="0" w:color="auto"/>
              <w:bottom w:val="single" w:sz="4" w:space="0" w:color="auto"/>
              <w:right w:val="single" w:sz="4" w:space="0" w:color="auto"/>
            </w:tcBorders>
            <w:vAlign w:val="bottom"/>
          </w:tcPr>
          <w:p w14:paraId="7B604637" w14:textId="5A642965" w:rsidR="008D34C9" w:rsidRPr="00BE5D6D" w:rsidRDefault="00484662" w:rsidP="008D34C9">
            <w:pPr>
              <w:ind w:firstLine="0"/>
            </w:pPr>
            <w:r>
              <w:rPr>
                <w:lang w:val="en-US"/>
              </w:rPr>
              <w:t>Int</w:t>
            </w:r>
            <w:r>
              <w:t xml:space="preserve"> </w:t>
            </w:r>
            <w:r w:rsidR="008D34C9" w:rsidRPr="00BE5D6D">
              <w:t>(PK)</w:t>
            </w:r>
          </w:p>
        </w:tc>
        <w:tc>
          <w:tcPr>
            <w:tcW w:w="4218" w:type="dxa"/>
            <w:tcBorders>
              <w:top w:val="single" w:sz="4" w:space="0" w:color="auto"/>
              <w:left w:val="single" w:sz="4" w:space="0" w:color="auto"/>
              <w:bottom w:val="single" w:sz="4" w:space="0" w:color="auto"/>
              <w:right w:val="single" w:sz="4" w:space="0" w:color="auto"/>
            </w:tcBorders>
            <w:vAlign w:val="bottom"/>
          </w:tcPr>
          <w:p w14:paraId="37729974" w14:textId="5EC72B39" w:rsidR="008D34C9" w:rsidRPr="00BE5D6D" w:rsidRDefault="008D34C9" w:rsidP="008D34C9">
            <w:pPr>
              <w:ind w:firstLine="0"/>
            </w:pPr>
            <w:r w:rsidRPr="00BE5D6D">
              <w:t>Mã định danh chi tiết đơn hàng</w:t>
            </w:r>
          </w:p>
        </w:tc>
      </w:tr>
      <w:tr w:rsidR="008D34C9" w:rsidRPr="00BE5D6D" w14:paraId="4079A521"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394CE7FB" w14:textId="2AB64E53" w:rsidR="008D34C9" w:rsidRPr="00BE5D6D" w:rsidRDefault="008D34C9" w:rsidP="008D34C9">
            <w:pPr>
              <w:ind w:firstLine="0"/>
              <w:jc w:val="center"/>
            </w:pPr>
            <w:r w:rsidRPr="00BE5D6D">
              <w:t>2</w:t>
            </w:r>
          </w:p>
        </w:tc>
        <w:tc>
          <w:tcPr>
            <w:tcW w:w="1826" w:type="dxa"/>
            <w:tcBorders>
              <w:top w:val="single" w:sz="4" w:space="0" w:color="auto"/>
              <w:left w:val="single" w:sz="4" w:space="0" w:color="auto"/>
              <w:bottom w:val="single" w:sz="4" w:space="0" w:color="auto"/>
              <w:right w:val="single" w:sz="4" w:space="0" w:color="auto"/>
            </w:tcBorders>
            <w:vAlign w:val="bottom"/>
          </w:tcPr>
          <w:p w14:paraId="566C67B7" w14:textId="03540E98" w:rsidR="008D34C9" w:rsidRPr="00BE5D6D" w:rsidRDefault="008D34C9" w:rsidP="008D34C9">
            <w:pPr>
              <w:ind w:firstLine="0"/>
            </w:pPr>
            <w:r w:rsidRPr="00BE5D6D">
              <w:t>OrderId</w:t>
            </w:r>
          </w:p>
        </w:tc>
        <w:tc>
          <w:tcPr>
            <w:tcW w:w="2111" w:type="dxa"/>
            <w:tcBorders>
              <w:top w:val="single" w:sz="4" w:space="0" w:color="auto"/>
              <w:left w:val="single" w:sz="4" w:space="0" w:color="auto"/>
              <w:bottom w:val="single" w:sz="4" w:space="0" w:color="auto"/>
              <w:right w:val="single" w:sz="4" w:space="0" w:color="auto"/>
            </w:tcBorders>
            <w:vAlign w:val="bottom"/>
          </w:tcPr>
          <w:p w14:paraId="17D3C807" w14:textId="5DD1A59B" w:rsidR="008D34C9" w:rsidRPr="00BE5D6D" w:rsidRDefault="00484662" w:rsidP="008D34C9">
            <w:pPr>
              <w:ind w:firstLine="0"/>
            </w:pPr>
            <w:r>
              <w:rPr>
                <w:lang w:val="en-US"/>
              </w:rPr>
              <w:t>Int</w:t>
            </w:r>
            <w:r>
              <w:t xml:space="preserve"> </w:t>
            </w:r>
            <w:r w:rsidR="008D34C9" w:rsidRPr="00BE5D6D">
              <w:t>(FK)</w:t>
            </w:r>
          </w:p>
        </w:tc>
        <w:tc>
          <w:tcPr>
            <w:tcW w:w="4218" w:type="dxa"/>
            <w:tcBorders>
              <w:top w:val="single" w:sz="4" w:space="0" w:color="auto"/>
              <w:left w:val="single" w:sz="4" w:space="0" w:color="auto"/>
              <w:bottom w:val="single" w:sz="4" w:space="0" w:color="auto"/>
              <w:right w:val="single" w:sz="4" w:space="0" w:color="auto"/>
            </w:tcBorders>
            <w:vAlign w:val="bottom"/>
          </w:tcPr>
          <w:p w14:paraId="32AD6147" w14:textId="12BFEB94" w:rsidR="008D34C9" w:rsidRPr="00BE5D6D" w:rsidRDefault="008D34C9" w:rsidP="008D34C9">
            <w:pPr>
              <w:ind w:firstLine="0"/>
            </w:pPr>
            <w:r w:rsidRPr="00BE5D6D">
              <w:t>Khóa ngoại đến bảng Order</w:t>
            </w:r>
          </w:p>
        </w:tc>
      </w:tr>
      <w:tr w:rsidR="008D34C9" w:rsidRPr="00BE5D6D" w14:paraId="4493B2D5"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5C0AFA5" w14:textId="651C5C40" w:rsidR="008D34C9" w:rsidRPr="00BE5D6D" w:rsidRDefault="008D34C9" w:rsidP="008D34C9">
            <w:pPr>
              <w:ind w:firstLine="0"/>
              <w:jc w:val="center"/>
            </w:pPr>
            <w:r w:rsidRPr="00BE5D6D">
              <w:t>3</w:t>
            </w:r>
          </w:p>
        </w:tc>
        <w:tc>
          <w:tcPr>
            <w:tcW w:w="1826" w:type="dxa"/>
            <w:tcBorders>
              <w:top w:val="single" w:sz="4" w:space="0" w:color="auto"/>
              <w:left w:val="single" w:sz="4" w:space="0" w:color="auto"/>
              <w:bottom w:val="single" w:sz="4" w:space="0" w:color="auto"/>
              <w:right w:val="single" w:sz="4" w:space="0" w:color="auto"/>
            </w:tcBorders>
            <w:vAlign w:val="bottom"/>
          </w:tcPr>
          <w:p w14:paraId="1C1EF974" w14:textId="40CB4EE5" w:rsidR="008D34C9" w:rsidRPr="00BE5D6D" w:rsidRDefault="008D34C9" w:rsidP="008D34C9">
            <w:pPr>
              <w:ind w:firstLine="0"/>
            </w:pPr>
            <w:r w:rsidRPr="00BE5D6D">
              <w:t>ProductVariantId</w:t>
            </w:r>
          </w:p>
        </w:tc>
        <w:tc>
          <w:tcPr>
            <w:tcW w:w="2111" w:type="dxa"/>
            <w:tcBorders>
              <w:top w:val="single" w:sz="4" w:space="0" w:color="auto"/>
              <w:left w:val="single" w:sz="4" w:space="0" w:color="auto"/>
              <w:bottom w:val="single" w:sz="4" w:space="0" w:color="auto"/>
              <w:right w:val="single" w:sz="4" w:space="0" w:color="auto"/>
            </w:tcBorders>
            <w:vAlign w:val="bottom"/>
          </w:tcPr>
          <w:p w14:paraId="6B548691" w14:textId="1298A0E0" w:rsidR="008D34C9" w:rsidRPr="00BE5D6D" w:rsidRDefault="00484662" w:rsidP="008D34C9">
            <w:pPr>
              <w:ind w:firstLine="0"/>
            </w:pPr>
            <w:r>
              <w:rPr>
                <w:lang w:val="en-US"/>
              </w:rPr>
              <w:t>Int</w:t>
            </w:r>
            <w:r>
              <w:t xml:space="preserve"> </w:t>
            </w:r>
            <w:r w:rsidR="008D34C9" w:rsidRPr="00BE5D6D">
              <w:t>(FK)</w:t>
            </w:r>
          </w:p>
        </w:tc>
        <w:tc>
          <w:tcPr>
            <w:tcW w:w="4218" w:type="dxa"/>
            <w:tcBorders>
              <w:top w:val="single" w:sz="4" w:space="0" w:color="auto"/>
              <w:left w:val="single" w:sz="4" w:space="0" w:color="auto"/>
              <w:bottom w:val="single" w:sz="4" w:space="0" w:color="auto"/>
              <w:right w:val="single" w:sz="4" w:space="0" w:color="auto"/>
            </w:tcBorders>
            <w:vAlign w:val="bottom"/>
          </w:tcPr>
          <w:p w14:paraId="24BB680E" w14:textId="3C696C80" w:rsidR="008D34C9" w:rsidRPr="00BE5D6D" w:rsidRDefault="008D34C9" w:rsidP="008D34C9">
            <w:pPr>
              <w:ind w:firstLine="0"/>
            </w:pPr>
            <w:r w:rsidRPr="00BE5D6D">
              <w:t>Khóa ngoại đến bảng ProductVariant</w:t>
            </w:r>
          </w:p>
        </w:tc>
      </w:tr>
      <w:tr w:rsidR="008D34C9" w:rsidRPr="00BE5D6D" w14:paraId="749E3E68"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714075BC" w14:textId="0BE7CC61" w:rsidR="008D34C9" w:rsidRPr="00BE5D6D" w:rsidRDefault="008D34C9" w:rsidP="008D34C9">
            <w:pPr>
              <w:ind w:firstLine="0"/>
              <w:jc w:val="center"/>
            </w:pPr>
            <w:r w:rsidRPr="00BE5D6D">
              <w:t>4</w:t>
            </w:r>
          </w:p>
        </w:tc>
        <w:tc>
          <w:tcPr>
            <w:tcW w:w="1826" w:type="dxa"/>
            <w:tcBorders>
              <w:top w:val="single" w:sz="4" w:space="0" w:color="auto"/>
              <w:left w:val="single" w:sz="4" w:space="0" w:color="auto"/>
              <w:bottom w:val="single" w:sz="4" w:space="0" w:color="auto"/>
              <w:right w:val="single" w:sz="4" w:space="0" w:color="auto"/>
            </w:tcBorders>
            <w:vAlign w:val="bottom"/>
          </w:tcPr>
          <w:p w14:paraId="50F19DC3" w14:textId="2E790BAE" w:rsidR="008D34C9" w:rsidRPr="00BE5D6D" w:rsidRDefault="008D34C9" w:rsidP="008D34C9">
            <w:pPr>
              <w:ind w:firstLine="0"/>
            </w:pPr>
            <w:r w:rsidRPr="00BE5D6D">
              <w:t>Quantity</w:t>
            </w:r>
          </w:p>
        </w:tc>
        <w:tc>
          <w:tcPr>
            <w:tcW w:w="2111" w:type="dxa"/>
            <w:tcBorders>
              <w:top w:val="single" w:sz="4" w:space="0" w:color="auto"/>
              <w:left w:val="single" w:sz="4" w:space="0" w:color="auto"/>
              <w:bottom w:val="single" w:sz="4" w:space="0" w:color="auto"/>
              <w:right w:val="single" w:sz="4" w:space="0" w:color="auto"/>
            </w:tcBorders>
            <w:vAlign w:val="bottom"/>
          </w:tcPr>
          <w:p w14:paraId="603E3467" w14:textId="0C2E9C4A" w:rsidR="008D34C9" w:rsidRPr="00BE5D6D" w:rsidRDefault="00484662" w:rsidP="008D34C9">
            <w:pPr>
              <w:ind w:firstLine="0"/>
            </w:pPr>
            <w:r>
              <w:rPr>
                <w:lang w:val="en-US"/>
              </w:rPr>
              <w:t>Int</w:t>
            </w:r>
          </w:p>
        </w:tc>
        <w:tc>
          <w:tcPr>
            <w:tcW w:w="4218" w:type="dxa"/>
            <w:tcBorders>
              <w:top w:val="single" w:sz="4" w:space="0" w:color="auto"/>
              <w:left w:val="single" w:sz="4" w:space="0" w:color="auto"/>
              <w:bottom w:val="single" w:sz="4" w:space="0" w:color="auto"/>
              <w:right w:val="single" w:sz="4" w:space="0" w:color="auto"/>
            </w:tcBorders>
            <w:vAlign w:val="bottom"/>
          </w:tcPr>
          <w:p w14:paraId="4D6D4934" w14:textId="154C85B8" w:rsidR="008D34C9" w:rsidRPr="00BE5D6D" w:rsidRDefault="008D34C9" w:rsidP="008D34C9">
            <w:pPr>
              <w:ind w:firstLine="0"/>
            </w:pPr>
            <w:r w:rsidRPr="00BE5D6D">
              <w:t>Số lượng sản phẩm/phiên bản trong đơn hàng</w:t>
            </w:r>
          </w:p>
        </w:tc>
      </w:tr>
      <w:tr w:rsidR="008D34C9" w:rsidRPr="00BE5D6D" w14:paraId="55A71799"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75CD18E9" w14:textId="6591F464" w:rsidR="008D34C9" w:rsidRPr="00BE5D6D" w:rsidRDefault="008D34C9" w:rsidP="008D34C9">
            <w:pPr>
              <w:ind w:firstLine="0"/>
              <w:jc w:val="center"/>
            </w:pPr>
            <w:r w:rsidRPr="00BE5D6D">
              <w:t>5</w:t>
            </w:r>
          </w:p>
        </w:tc>
        <w:tc>
          <w:tcPr>
            <w:tcW w:w="1826" w:type="dxa"/>
            <w:tcBorders>
              <w:top w:val="single" w:sz="4" w:space="0" w:color="auto"/>
              <w:left w:val="single" w:sz="4" w:space="0" w:color="auto"/>
              <w:bottom w:val="single" w:sz="4" w:space="0" w:color="auto"/>
              <w:right w:val="single" w:sz="4" w:space="0" w:color="auto"/>
            </w:tcBorders>
            <w:vAlign w:val="bottom"/>
          </w:tcPr>
          <w:p w14:paraId="584189AB" w14:textId="243D4373" w:rsidR="008D34C9" w:rsidRPr="00BE5D6D" w:rsidRDefault="008D34C9" w:rsidP="008D34C9">
            <w:pPr>
              <w:ind w:firstLine="0"/>
            </w:pPr>
            <w:r w:rsidRPr="00BE5D6D">
              <w:t>NewPrice</w:t>
            </w:r>
          </w:p>
        </w:tc>
        <w:tc>
          <w:tcPr>
            <w:tcW w:w="2111" w:type="dxa"/>
            <w:tcBorders>
              <w:top w:val="single" w:sz="4" w:space="0" w:color="auto"/>
              <w:left w:val="single" w:sz="4" w:space="0" w:color="auto"/>
              <w:bottom w:val="single" w:sz="4" w:space="0" w:color="auto"/>
              <w:right w:val="single" w:sz="4" w:space="0" w:color="auto"/>
            </w:tcBorders>
            <w:vAlign w:val="bottom"/>
          </w:tcPr>
          <w:p w14:paraId="654B5C08" w14:textId="729327A0" w:rsidR="008D34C9" w:rsidRPr="00BE5D6D" w:rsidRDefault="00484662" w:rsidP="008D34C9">
            <w:pPr>
              <w:ind w:firstLine="0"/>
            </w:pPr>
            <w:r>
              <w:rPr>
                <w:lang w:val="en-US"/>
              </w:rPr>
              <w:t>D</w:t>
            </w:r>
            <w:r w:rsidR="008D34C9" w:rsidRPr="00BE5D6D">
              <w:t>ouble</w:t>
            </w:r>
          </w:p>
        </w:tc>
        <w:tc>
          <w:tcPr>
            <w:tcW w:w="4218" w:type="dxa"/>
            <w:tcBorders>
              <w:top w:val="single" w:sz="4" w:space="0" w:color="auto"/>
              <w:left w:val="single" w:sz="4" w:space="0" w:color="auto"/>
              <w:bottom w:val="single" w:sz="4" w:space="0" w:color="auto"/>
              <w:right w:val="single" w:sz="4" w:space="0" w:color="auto"/>
            </w:tcBorders>
            <w:vAlign w:val="bottom"/>
          </w:tcPr>
          <w:p w14:paraId="171682DD" w14:textId="3043B3E7" w:rsidR="008D34C9" w:rsidRPr="00BE5D6D" w:rsidRDefault="008D34C9" w:rsidP="008D34C9">
            <w:pPr>
              <w:ind w:firstLine="0"/>
            </w:pPr>
            <w:r w:rsidRPr="00BE5D6D">
              <w:t>Giá bán thực tế của sản phẩm tại thời điểm đặt hàng</w:t>
            </w:r>
          </w:p>
        </w:tc>
      </w:tr>
      <w:tr w:rsidR="008D34C9" w:rsidRPr="00BE5D6D" w14:paraId="064C57C1"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06413515" w14:textId="73EDAF52" w:rsidR="008D34C9" w:rsidRPr="00BE5D6D" w:rsidRDefault="008D34C9" w:rsidP="008D34C9">
            <w:pPr>
              <w:ind w:firstLine="0"/>
              <w:jc w:val="center"/>
            </w:pPr>
            <w:r w:rsidRPr="00BE5D6D">
              <w:t>1</w:t>
            </w:r>
          </w:p>
        </w:tc>
        <w:tc>
          <w:tcPr>
            <w:tcW w:w="1826" w:type="dxa"/>
            <w:tcBorders>
              <w:top w:val="single" w:sz="4" w:space="0" w:color="auto"/>
              <w:left w:val="single" w:sz="4" w:space="0" w:color="auto"/>
              <w:bottom w:val="single" w:sz="4" w:space="0" w:color="auto"/>
              <w:right w:val="single" w:sz="4" w:space="0" w:color="auto"/>
            </w:tcBorders>
            <w:vAlign w:val="bottom"/>
          </w:tcPr>
          <w:p w14:paraId="0E9E1AB5" w14:textId="40EDBD5B" w:rsidR="008D34C9" w:rsidRPr="00BE5D6D" w:rsidRDefault="008D34C9" w:rsidP="008D34C9">
            <w:pPr>
              <w:ind w:firstLine="0"/>
            </w:pPr>
            <w:r w:rsidRPr="00BE5D6D">
              <w:t>Id</w:t>
            </w:r>
          </w:p>
        </w:tc>
        <w:tc>
          <w:tcPr>
            <w:tcW w:w="2111" w:type="dxa"/>
            <w:tcBorders>
              <w:top w:val="single" w:sz="4" w:space="0" w:color="auto"/>
              <w:left w:val="single" w:sz="4" w:space="0" w:color="auto"/>
              <w:bottom w:val="single" w:sz="4" w:space="0" w:color="auto"/>
              <w:right w:val="single" w:sz="4" w:space="0" w:color="auto"/>
            </w:tcBorders>
            <w:vAlign w:val="bottom"/>
          </w:tcPr>
          <w:p w14:paraId="62734E72" w14:textId="6174C7B4" w:rsidR="008D34C9" w:rsidRPr="00BE5D6D" w:rsidRDefault="008D34C9" w:rsidP="008D34C9">
            <w:pPr>
              <w:ind w:firstLine="0"/>
            </w:pPr>
            <w:r w:rsidRPr="00BE5D6D">
              <w:t>long (PK)</w:t>
            </w:r>
          </w:p>
        </w:tc>
        <w:tc>
          <w:tcPr>
            <w:tcW w:w="4218" w:type="dxa"/>
            <w:tcBorders>
              <w:top w:val="single" w:sz="4" w:space="0" w:color="auto"/>
              <w:left w:val="single" w:sz="4" w:space="0" w:color="auto"/>
              <w:bottom w:val="single" w:sz="4" w:space="0" w:color="auto"/>
              <w:right w:val="single" w:sz="4" w:space="0" w:color="auto"/>
            </w:tcBorders>
            <w:vAlign w:val="bottom"/>
          </w:tcPr>
          <w:p w14:paraId="7C954A32" w14:textId="16A88D0A" w:rsidR="008D34C9" w:rsidRPr="00BE5D6D" w:rsidRDefault="008D34C9" w:rsidP="008D34C9">
            <w:pPr>
              <w:keepNext/>
              <w:ind w:firstLine="0"/>
            </w:pPr>
            <w:r w:rsidRPr="00BE5D6D">
              <w:t>Mã định danh chi tiết đơn hàng</w:t>
            </w:r>
          </w:p>
        </w:tc>
      </w:tr>
    </w:tbl>
    <w:p w14:paraId="1E051F85" w14:textId="77777777" w:rsidR="008D1A07" w:rsidRPr="002230F1" w:rsidRDefault="008D1A07" w:rsidP="00D71278"/>
    <w:p w14:paraId="0DB0CD75" w14:textId="4EDF0A58" w:rsidR="008D1A07" w:rsidRPr="002230F1" w:rsidRDefault="008D1A07" w:rsidP="00D71278"/>
    <w:p w14:paraId="5D9C9FE5" w14:textId="77777777" w:rsidR="00D46FB5" w:rsidRPr="002230F1" w:rsidRDefault="00D46FB5" w:rsidP="00D71278"/>
    <w:p w14:paraId="682B07FD" w14:textId="63142511" w:rsidR="00874173" w:rsidRPr="002230F1" w:rsidRDefault="00874173" w:rsidP="00874173">
      <w:pPr>
        <w:pStyle w:val="Caption"/>
        <w:keepNext/>
        <w:rPr>
          <w:sz w:val="24"/>
          <w:szCs w:val="24"/>
          <w:lang w:val="vi-VN"/>
        </w:rPr>
      </w:pPr>
      <w:bookmarkStart w:id="390" w:name="_Toc216254527"/>
      <w:r w:rsidRPr="002230F1">
        <w:rPr>
          <w:sz w:val="24"/>
          <w:szCs w:val="24"/>
          <w:lang w:val="vi-VN"/>
        </w:rPr>
        <w:t xml:space="preserve">Bảng </w:t>
      </w:r>
      <w:r w:rsidR="00B12004">
        <w:rPr>
          <w:sz w:val="24"/>
          <w:szCs w:val="24"/>
        </w:rPr>
        <w:fldChar w:fldCharType="begin"/>
      </w:r>
      <w:r w:rsidR="00B12004" w:rsidRPr="002230F1">
        <w:rPr>
          <w:sz w:val="24"/>
          <w:szCs w:val="24"/>
          <w:lang w:val="vi-VN"/>
        </w:rPr>
        <w:instrText xml:space="preserve"> STYLEREF 1 \s </w:instrText>
      </w:r>
      <w:r w:rsidR="00B12004">
        <w:rPr>
          <w:sz w:val="24"/>
          <w:szCs w:val="24"/>
        </w:rPr>
        <w:fldChar w:fldCharType="separate"/>
      </w:r>
      <w:r w:rsidR="00E629C6" w:rsidRPr="002230F1">
        <w:rPr>
          <w:noProof/>
          <w:sz w:val="24"/>
          <w:szCs w:val="24"/>
          <w:lang w:val="vi-VN"/>
        </w:rPr>
        <w:t>2</w:t>
      </w:r>
      <w:r w:rsidR="00B12004">
        <w:rPr>
          <w:sz w:val="24"/>
          <w:szCs w:val="24"/>
        </w:rPr>
        <w:fldChar w:fldCharType="end"/>
      </w:r>
      <w:r w:rsidR="00B12004" w:rsidRPr="002230F1">
        <w:rPr>
          <w:sz w:val="24"/>
          <w:szCs w:val="24"/>
          <w:lang w:val="vi-VN"/>
        </w:rPr>
        <w:noBreakHyphen/>
      </w:r>
      <w:r w:rsidR="00B12004">
        <w:rPr>
          <w:sz w:val="24"/>
          <w:szCs w:val="24"/>
        </w:rPr>
        <w:fldChar w:fldCharType="begin"/>
      </w:r>
      <w:r w:rsidR="00B12004" w:rsidRPr="002230F1">
        <w:rPr>
          <w:sz w:val="24"/>
          <w:szCs w:val="24"/>
          <w:lang w:val="vi-VN"/>
        </w:rPr>
        <w:instrText xml:space="preserve"> SEQ Bảng \* ARABIC \s 1 </w:instrText>
      </w:r>
      <w:r w:rsidR="00B12004">
        <w:rPr>
          <w:sz w:val="24"/>
          <w:szCs w:val="24"/>
        </w:rPr>
        <w:fldChar w:fldCharType="separate"/>
      </w:r>
      <w:r w:rsidR="00E629C6" w:rsidRPr="002230F1">
        <w:rPr>
          <w:noProof/>
          <w:sz w:val="24"/>
          <w:szCs w:val="24"/>
          <w:lang w:val="vi-VN"/>
        </w:rPr>
        <w:t>50</w:t>
      </w:r>
      <w:r w:rsidR="00B12004">
        <w:rPr>
          <w:sz w:val="24"/>
          <w:szCs w:val="24"/>
        </w:rPr>
        <w:fldChar w:fldCharType="end"/>
      </w:r>
      <w:r w:rsidRPr="002230F1">
        <w:rPr>
          <w:sz w:val="24"/>
          <w:szCs w:val="24"/>
          <w:lang w:val="vi-VN"/>
        </w:rPr>
        <w:t xml:space="preserve"> Mô tả dữ liệu bảng Sale</w:t>
      </w:r>
      <w:bookmarkEnd w:id="390"/>
    </w:p>
    <w:tbl>
      <w:tblPr>
        <w:tblStyle w:val="TableGrid"/>
        <w:tblW w:w="0" w:type="auto"/>
        <w:tblLook w:val="04A0" w:firstRow="1" w:lastRow="0" w:firstColumn="1" w:lastColumn="0" w:noHBand="0" w:noVBand="1"/>
      </w:tblPr>
      <w:tblGrid>
        <w:gridCol w:w="623"/>
        <w:gridCol w:w="1826"/>
        <w:gridCol w:w="2111"/>
        <w:gridCol w:w="4218"/>
      </w:tblGrid>
      <w:tr w:rsidR="008D1A07" w:rsidRPr="00BE5D6D" w14:paraId="23159D48" w14:textId="77777777" w:rsidTr="00F657C5">
        <w:trPr>
          <w:tblHeader/>
        </w:trPr>
        <w:tc>
          <w:tcPr>
            <w:tcW w:w="62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79B166A" w14:textId="77777777" w:rsidR="008D1A07" w:rsidRPr="00BE5D6D" w:rsidRDefault="008D1A07" w:rsidP="00F657C5">
            <w:pPr>
              <w:spacing w:beforeAutospacing="0"/>
              <w:ind w:firstLine="0"/>
              <w:jc w:val="center"/>
              <w:rPr>
                <w:b/>
                <w:bCs/>
              </w:rPr>
            </w:pPr>
            <w:r w:rsidRPr="00BE5D6D">
              <w:rPr>
                <w:b/>
                <w:bCs/>
              </w:rPr>
              <w:t>STT</w:t>
            </w:r>
          </w:p>
        </w:tc>
        <w:tc>
          <w:tcPr>
            <w:tcW w:w="1826"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3B7E489" w14:textId="77777777" w:rsidR="008D1A07" w:rsidRPr="00BE5D6D" w:rsidRDefault="008D1A07" w:rsidP="00F657C5">
            <w:pPr>
              <w:spacing w:beforeAutospacing="0"/>
              <w:ind w:firstLine="0"/>
              <w:jc w:val="center"/>
              <w:rPr>
                <w:b/>
                <w:bCs/>
              </w:rPr>
            </w:pPr>
            <w:r w:rsidRPr="00BE5D6D">
              <w:rPr>
                <w:b/>
                <w:bCs/>
              </w:rPr>
              <w:t>Tên trường</w:t>
            </w:r>
          </w:p>
        </w:tc>
        <w:tc>
          <w:tcPr>
            <w:tcW w:w="211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10C71159" w14:textId="77777777" w:rsidR="008D1A07" w:rsidRPr="00BE5D6D" w:rsidRDefault="008D1A07" w:rsidP="00F657C5">
            <w:pPr>
              <w:spacing w:beforeAutospacing="0"/>
              <w:ind w:firstLine="0"/>
              <w:jc w:val="center"/>
              <w:rPr>
                <w:b/>
                <w:bCs/>
              </w:rPr>
            </w:pPr>
            <w:r w:rsidRPr="00BE5D6D">
              <w:rPr>
                <w:b/>
                <w:bCs/>
              </w:rPr>
              <w:t>Kiểu dữ liệu</w:t>
            </w:r>
          </w:p>
        </w:tc>
        <w:tc>
          <w:tcPr>
            <w:tcW w:w="421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3FF131F0" w14:textId="77777777" w:rsidR="008D1A07" w:rsidRPr="00BE5D6D" w:rsidRDefault="008D1A07" w:rsidP="00F657C5">
            <w:pPr>
              <w:spacing w:beforeAutospacing="0"/>
              <w:ind w:firstLine="0"/>
              <w:jc w:val="center"/>
              <w:rPr>
                <w:b/>
                <w:bCs/>
              </w:rPr>
            </w:pPr>
            <w:r w:rsidRPr="00BE5D6D">
              <w:rPr>
                <w:b/>
                <w:bCs/>
              </w:rPr>
              <w:t>Mô tả</w:t>
            </w:r>
          </w:p>
        </w:tc>
      </w:tr>
      <w:tr w:rsidR="00874173" w:rsidRPr="00BE5D6D" w14:paraId="142FC86C"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0F3F8583" w14:textId="1B83DB96" w:rsidR="00874173" w:rsidRPr="00BE5D6D" w:rsidRDefault="00874173" w:rsidP="00874173">
            <w:pPr>
              <w:spacing w:beforeAutospacing="0"/>
              <w:ind w:firstLine="0"/>
              <w:jc w:val="center"/>
            </w:pPr>
            <w:r w:rsidRPr="00BE5D6D">
              <w:t>1</w:t>
            </w:r>
          </w:p>
        </w:tc>
        <w:tc>
          <w:tcPr>
            <w:tcW w:w="1826" w:type="dxa"/>
            <w:tcBorders>
              <w:top w:val="single" w:sz="4" w:space="0" w:color="auto"/>
              <w:left w:val="single" w:sz="4" w:space="0" w:color="auto"/>
              <w:bottom w:val="single" w:sz="4" w:space="0" w:color="auto"/>
              <w:right w:val="single" w:sz="4" w:space="0" w:color="auto"/>
            </w:tcBorders>
            <w:vAlign w:val="bottom"/>
          </w:tcPr>
          <w:p w14:paraId="12F1A877" w14:textId="0719D090" w:rsidR="00874173" w:rsidRPr="00BE5D6D" w:rsidRDefault="00874173" w:rsidP="00874173">
            <w:pPr>
              <w:spacing w:beforeAutospacing="0"/>
              <w:ind w:firstLine="0"/>
            </w:pPr>
            <w:r w:rsidRPr="00BE5D6D">
              <w:t>Id</w:t>
            </w:r>
          </w:p>
        </w:tc>
        <w:tc>
          <w:tcPr>
            <w:tcW w:w="2111" w:type="dxa"/>
            <w:tcBorders>
              <w:top w:val="single" w:sz="4" w:space="0" w:color="auto"/>
              <w:left w:val="single" w:sz="4" w:space="0" w:color="auto"/>
              <w:bottom w:val="single" w:sz="4" w:space="0" w:color="auto"/>
              <w:right w:val="single" w:sz="4" w:space="0" w:color="auto"/>
            </w:tcBorders>
            <w:vAlign w:val="bottom"/>
          </w:tcPr>
          <w:p w14:paraId="5BD8A7B5" w14:textId="370F4A3D" w:rsidR="00874173" w:rsidRPr="00BE5D6D" w:rsidRDefault="006B1F69" w:rsidP="00874173">
            <w:pPr>
              <w:spacing w:beforeAutospacing="0"/>
              <w:ind w:firstLine="0"/>
            </w:pPr>
            <w:r>
              <w:rPr>
                <w:lang w:val="en-US"/>
              </w:rPr>
              <w:t>L</w:t>
            </w:r>
            <w:r w:rsidR="00874173" w:rsidRPr="00BE5D6D">
              <w:t>ong (PK)</w:t>
            </w:r>
          </w:p>
        </w:tc>
        <w:tc>
          <w:tcPr>
            <w:tcW w:w="4218" w:type="dxa"/>
            <w:tcBorders>
              <w:top w:val="single" w:sz="4" w:space="0" w:color="auto"/>
              <w:left w:val="single" w:sz="4" w:space="0" w:color="auto"/>
              <w:bottom w:val="single" w:sz="4" w:space="0" w:color="auto"/>
              <w:right w:val="single" w:sz="4" w:space="0" w:color="auto"/>
            </w:tcBorders>
            <w:vAlign w:val="bottom"/>
          </w:tcPr>
          <w:p w14:paraId="21A6B9BA" w14:textId="66E640F5" w:rsidR="00874173" w:rsidRPr="00BE5D6D" w:rsidRDefault="00874173" w:rsidP="00874173">
            <w:pPr>
              <w:spacing w:beforeAutospacing="0"/>
              <w:ind w:firstLine="0"/>
            </w:pPr>
            <w:r w:rsidRPr="00BE5D6D">
              <w:t>Mã định danh khuyến mãi</w:t>
            </w:r>
          </w:p>
        </w:tc>
      </w:tr>
      <w:tr w:rsidR="00874173" w:rsidRPr="00BE5D6D" w14:paraId="12A846A6"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0828A563" w14:textId="648D46FA" w:rsidR="00874173" w:rsidRPr="00BE5D6D" w:rsidRDefault="00874173" w:rsidP="00874173">
            <w:pPr>
              <w:spacing w:beforeAutospacing="0"/>
              <w:ind w:firstLine="0"/>
              <w:jc w:val="center"/>
            </w:pPr>
            <w:r w:rsidRPr="00BE5D6D">
              <w:t>2</w:t>
            </w:r>
          </w:p>
        </w:tc>
        <w:tc>
          <w:tcPr>
            <w:tcW w:w="1826" w:type="dxa"/>
            <w:tcBorders>
              <w:top w:val="single" w:sz="4" w:space="0" w:color="auto"/>
              <w:left w:val="single" w:sz="4" w:space="0" w:color="auto"/>
              <w:bottom w:val="single" w:sz="4" w:space="0" w:color="auto"/>
              <w:right w:val="single" w:sz="4" w:space="0" w:color="auto"/>
            </w:tcBorders>
            <w:vAlign w:val="bottom"/>
          </w:tcPr>
          <w:p w14:paraId="1A5D8BC0" w14:textId="70D28970" w:rsidR="00874173" w:rsidRPr="00BE5D6D" w:rsidRDefault="00874173" w:rsidP="00874173">
            <w:pPr>
              <w:spacing w:beforeAutospacing="0"/>
              <w:ind w:firstLine="0"/>
            </w:pPr>
            <w:r w:rsidRPr="00BE5D6D">
              <w:t>Description</w:t>
            </w:r>
          </w:p>
        </w:tc>
        <w:tc>
          <w:tcPr>
            <w:tcW w:w="2111" w:type="dxa"/>
            <w:tcBorders>
              <w:top w:val="single" w:sz="4" w:space="0" w:color="auto"/>
              <w:left w:val="single" w:sz="4" w:space="0" w:color="auto"/>
              <w:bottom w:val="single" w:sz="4" w:space="0" w:color="auto"/>
              <w:right w:val="single" w:sz="4" w:space="0" w:color="auto"/>
            </w:tcBorders>
            <w:vAlign w:val="bottom"/>
          </w:tcPr>
          <w:p w14:paraId="11C714DA" w14:textId="0EEEDD56" w:rsidR="00874173" w:rsidRPr="00BE5D6D" w:rsidRDefault="0013328A" w:rsidP="00874173">
            <w:pPr>
              <w:spacing w:beforeAutospacing="0"/>
              <w:ind w:firstLine="0"/>
            </w:pPr>
            <w:r>
              <w:rPr>
                <w:lang w:val="en-US"/>
              </w:rPr>
              <w:t>S</w:t>
            </w:r>
            <w:r w:rsidR="00874173" w:rsidRPr="00BE5D6D">
              <w:t>tring</w:t>
            </w:r>
          </w:p>
        </w:tc>
        <w:tc>
          <w:tcPr>
            <w:tcW w:w="4218" w:type="dxa"/>
            <w:tcBorders>
              <w:top w:val="single" w:sz="4" w:space="0" w:color="auto"/>
              <w:left w:val="single" w:sz="4" w:space="0" w:color="auto"/>
              <w:bottom w:val="single" w:sz="4" w:space="0" w:color="auto"/>
              <w:right w:val="single" w:sz="4" w:space="0" w:color="auto"/>
            </w:tcBorders>
            <w:vAlign w:val="bottom"/>
          </w:tcPr>
          <w:p w14:paraId="1D77A958" w14:textId="28D8F107" w:rsidR="00874173" w:rsidRPr="00BE5D6D" w:rsidRDefault="00874173" w:rsidP="00874173">
            <w:pPr>
              <w:spacing w:beforeAutospacing="0"/>
              <w:ind w:firstLine="0"/>
            </w:pPr>
            <w:r w:rsidRPr="00BE5D6D">
              <w:t>Mô tả khuyến mãi</w:t>
            </w:r>
          </w:p>
        </w:tc>
      </w:tr>
      <w:tr w:rsidR="00874173" w:rsidRPr="00BE5D6D" w14:paraId="1E4078DE"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5CAB1230" w14:textId="09ED4F85" w:rsidR="00874173" w:rsidRPr="00BE5D6D" w:rsidRDefault="00874173" w:rsidP="00874173">
            <w:pPr>
              <w:spacing w:beforeAutospacing="0"/>
              <w:ind w:firstLine="0"/>
              <w:jc w:val="center"/>
            </w:pPr>
            <w:r w:rsidRPr="00BE5D6D">
              <w:t>3</w:t>
            </w:r>
          </w:p>
        </w:tc>
        <w:tc>
          <w:tcPr>
            <w:tcW w:w="1826" w:type="dxa"/>
            <w:tcBorders>
              <w:top w:val="single" w:sz="4" w:space="0" w:color="auto"/>
              <w:left w:val="single" w:sz="4" w:space="0" w:color="auto"/>
              <w:bottom w:val="single" w:sz="4" w:space="0" w:color="auto"/>
              <w:right w:val="single" w:sz="4" w:space="0" w:color="auto"/>
            </w:tcBorders>
            <w:vAlign w:val="bottom"/>
          </w:tcPr>
          <w:p w14:paraId="29E5AB02" w14:textId="3D978129" w:rsidR="00874173" w:rsidRPr="00BE5D6D" w:rsidRDefault="00874173" w:rsidP="00874173">
            <w:pPr>
              <w:spacing w:beforeAutospacing="0"/>
              <w:ind w:firstLine="0"/>
            </w:pPr>
            <w:r w:rsidRPr="00BE5D6D">
              <w:t>StartTime</w:t>
            </w:r>
          </w:p>
        </w:tc>
        <w:tc>
          <w:tcPr>
            <w:tcW w:w="2111" w:type="dxa"/>
            <w:tcBorders>
              <w:top w:val="single" w:sz="4" w:space="0" w:color="auto"/>
              <w:left w:val="single" w:sz="4" w:space="0" w:color="auto"/>
              <w:bottom w:val="single" w:sz="4" w:space="0" w:color="auto"/>
              <w:right w:val="single" w:sz="4" w:space="0" w:color="auto"/>
            </w:tcBorders>
            <w:vAlign w:val="bottom"/>
          </w:tcPr>
          <w:p w14:paraId="6ADE30F5" w14:textId="36A71BF9" w:rsidR="00874173" w:rsidRPr="00BE5D6D" w:rsidRDefault="00874173" w:rsidP="00874173">
            <w:pPr>
              <w:spacing w:beforeAutospacing="0"/>
              <w:ind w:firstLine="0"/>
            </w:pPr>
            <w:r w:rsidRPr="00BE5D6D">
              <w:t>DateTime</w:t>
            </w:r>
          </w:p>
        </w:tc>
        <w:tc>
          <w:tcPr>
            <w:tcW w:w="4218" w:type="dxa"/>
            <w:tcBorders>
              <w:top w:val="single" w:sz="4" w:space="0" w:color="auto"/>
              <w:left w:val="single" w:sz="4" w:space="0" w:color="auto"/>
              <w:bottom w:val="single" w:sz="4" w:space="0" w:color="auto"/>
              <w:right w:val="single" w:sz="4" w:space="0" w:color="auto"/>
            </w:tcBorders>
            <w:vAlign w:val="bottom"/>
          </w:tcPr>
          <w:p w14:paraId="690920E9" w14:textId="588BCE7E" w:rsidR="00874173" w:rsidRPr="00BE5D6D" w:rsidRDefault="00874173" w:rsidP="00874173">
            <w:pPr>
              <w:spacing w:beforeAutospacing="0"/>
              <w:ind w:firstLine="0"/>
            </w:pPr>
            <w:r w:rsidRPr="00BE5D6D">
              <w:t>Thời gian bắt đầu khuyến mãi</w:t>
            </w:r>
          </w:p>
        </w:tc>
      </w:tr>
      <w:tr w:rsidR="00874173" w:rsidRPr="00BE5D6D" w14:paraId="5DB3225A"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2A69978B" w14:textId="1AA9C150" w:rsidR="00874173" w:rsidRPr="00BE5D6D" w:rsidRDefault="00874173" w:rsidP="00874173">
            <w:pPr>
              <w:spacing w:beforeAutospacing="0"/>
              <w:ind w:firstLine="0"/>
              <w:jc w:val="center"/>
            </w:pPr>
            <w:r w:rsidRPr="00BE5D6D">
              <w:t>4</w:t>
            </w:r>
          </w:p>
        </w:tc>
        <w:tc>
          <w:tcPr>
            <w:tcW w:w="1826" w:type="dxa"/>
            <w:tcBorders>
              <w:top w:val="single" w:sz="4" w:space="0" w:color="auto"/>
              <w:left w:val="single" w:sz="4" w:space="0" w:color="auto"/>
              <w:bottom w:val="single" w:sz="4" w:space="0" w:color="auto"/>
              <w:right w:val="single" w:sz="4" w:space="0" w:color="auto"/>
            </w:tcBorders>
            <w:vAlign w:val="bottom"/>
          </w:tcPr>
          <w:p w14:paraId="2FE7807F" w14:textId="60ED628F" w:rsidR="00874173" w:rsidRPr="00BE5D6D" w:rsidRDefault="00874173" w:rsidP="00874173">
            <w:pPr>
              <w:spacing w:beforeAutospacing="0"/>
              <w:ind w:firstLine="0"/>
            </w:pPr>
            <w:r w:rsidRPr="00BE5D6D">
              <w:t>EndTime</w:t>
            </w:r>
          </w:p>
        </w:tc>
        <w:tc>
          <w:tcPr>
            <w:tcW w:w="2111" w:type="dxa"/>
            <w:tcBorders>
              <w:top w:val="single" w:sz="4" w:space="0" w:color="auto"/>
              <w:left w:val="single" w:sz="4" w:space="0" w:color="auto"/>
              <w:bottom w:val="single" w:sz="4" w:space="0" w:color="auto"/>
              <w:right w:val="single" w:sz="4" w:space="0" w:color="auto"/>
            </w:tcBorders>
            <w:vAlign w:val="bottom"/>
          </w:tcPr>
          <w:p w14:paraId="5F39492C" w14:textId="09DBB1EB" w:rsidR="00874173" w:rsidRPr="00BE5D6D" w:rsidRDefault="00874173" w:rsidP="00874173">
            <w:pPr>
              <w:spacing w:beforeAutospacing="0"/>
              <w:ind w:firstLine="0"/>
            </w:pPr>
            <w:r w:rsidRPr="00BE5D6D">
              <w:t>DateTime</w:t>
            </w:r>
          </w:p>
        </w:tc>
        <w:tc>
          <w:tcPr>
            <w:tcW w:w="4218" w:type="dxa"/>
            <w:tcBorders>
              <w:top w:val="single" w:sz="4" w:space="0" w:color="auto"/>
              <w:left w:val="single" w:sz="4" w:space="0" w:color="auto"/>
              <w:bottom w:val="single" w:sz="4" w:space="0" w:color="auto"/>
              <w:right w:val="single" w:sz="4" w:space="0" w:color="auto"/>
            </w:tcBorders>
            <w:vAlign w:val="bottom"/>
          </w:tcPr>
          <w:p w14:paraId="33B9104D" w14:textId="145A2A14" w:rsidR="00874173" w:rsidRPr="00BE5D6D" w:rsidRDefault="00874173" w:rsidP="00874173">
            <w:pPr>
              <w:spacing w:beforeAutospacing="0"/>
              <w:ind w:firstLine="0"/>
            </w:pPr>
            <w:r w:rsidRPr="00BE5D6D">
              <w:t>Thời gian kết thúc khuyến mãi</w:t>
            </w:r>
          </w:p>
        </w:tc>
      </w:tr>
      <w:tr w:rsidR="00874173" w:rsidRPr="00BE5D6D" w14:paraId="589CC75E"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3C39C25E" w14:textId="28605451" w:rsidR="00874173" w:rsidRPr="00BE5D6D" w:rsidRDefault="00874173" w:rsidP="00874173">
            <w:pPr>
              <w:spacing w:beforeAutospacing="0"/>
              <w:ind w:firstLine="0"/>
              <w:jc w:val="center"/>
            </w:pPr>
            <w:r w:rsidRPr="00BE5D6D">
              <w:t>5</w:t>
            </w:r>
          </w:p>
        </w:tc>
        <w:tc>
          <w:tcPr>
            <w:tcW w:w="1826" w:type="dxa"/>
            <w:tcBorders>
              <w:top w:val="single" w:sz="4" w:space="0" w:color="auto"/>
              <w:left w:val="single" w:sz="4" w:space="0" w:color="auto"/>
              <w:bottom w:val="single" w:sz="4" w:space="0" w:color="auto"/>
              <w:right w:val="single" w:sz="4" w:space="0" w:color="auto"/>
            </w:tcBorders>
            <w:vAlign w:val="bottom"/>
          </w:tcPr>
          <w:p w14:paraId="0EE26AAA" w14:textId="210C5CAD" w:rsidR="00874173" w:rsidRPr="00BE5D6D" w:rsidRDefault="00874173" w:rsidP="00874173">
            <w:pPr>
              <w:spacing w:beforeAutospacing="0"/>
              <w:ind w:firstLine="0"/>
            </w:pPr>
            <w:r w:rsidRPr="00BE5D6D">
              <w:t>PercentDiscount</w:t>
            </w:r>
          </w:p>
        </w:tc>
        <w:tc>
          <w:tcPr>
            <w:tcW w:w="2111" w:type="dxa"/>
            <w:tcBorders>
              <w:top w:val="single" w:sz="4" w:space="0" w:color="auto"/>
              <w:left w:val="single" w:sz="4" w:space="0" w:color="auto"/>
              <w:bottom w:val="single" w:sz="4" w:space="0" w:color="auto"/>
              <w:right w:val="single" w:sz="4" w:space="0" w:color="auto"/>
            </w:tcBorders>
            <w:vAlign w:val="bottom"/>
          </w:tcPr>
          <w:p w14:paraId="1F22BF6C" w14:textId="60ECA770" w:rsidR="00874173" w:rsidRPr="00BE5D6D" w:rsidRDefault="0013328A" w:rsidP="00874173">
            <w:pPr>
              <w:spacing w:beforeAutospacing="0"/>
              <w:ind w:firstLine="0"/>
            </w:pPr>
            <w:r>
              <w:rPr>
                <w:lang w:val="en-US"/>
              </w:rPr>
              <w:t>D</w:t>
            </w:r>
            <w:r w:rsidR="00874173" w:rsidRPr="00BE5D6D">
              <w:t>ouble</w:t>
            </w:r>
          </w:p>
        </w:tc>
        <w:tc>
          <w:tcPr>
            <w:tcW w:w="4218" w:type="dxa"/>
            <w:tcBorders>
              <w:top w:val="single" w:sz="4" w:space="0" w:color="auto"/>
              <w:left w:val="single" w:sz="4" w:space="0" w:color="auto"/>
              <w:bottom w:val="single" w:sz="4" w:space="0" w:color="auto"/>
              <w:right w:val="single" w:sz="4" w:space="0" w:color="auto"/>
            </w:tcBorders>
            <w:vAlign w:val="bottom"/>
          </w:tcPr>
          <w:p w14:paraId="1316468A" w14:textId="020A6F20" w:rsidR="00874173" w:rsidRPr="00BE5D6D" w:rsidRDefault="00874173" w:rsidP="00874173">
            <w:pPr>
              <w:spacing w:beforeAutospacing="0"/>
              <w:ind w:firstLine="0"/>
            </w:pPr>
            <w:r w:rsidRPr="00BE5D6D">
              <w:t>Phần trăm giảm giá (nếu có)</w:t>
            </w:r>
          </w:p>
        </w:tc>
      </w:tr>
    </w:tbl>
    <w:p w14:paraId="357CAC86" w14:textId="17E2BB1B" w:rsidR="008D1A07" w:rsidRPr="002230F1" w:rsidRDefault="008D1A07" w:rsidP="004C1C9A">
      <w:pPr>
        <w:ind w:firstLine="0"/>
      </w:pPr>
    </w:p>
    <w:p w14:paraId="7030CB6E" w14:textId="77777777" w:rsidR="009E15FB" w:rsidRPr="002230F1" w:rsidRDefault="009E15FB" w:rsidP="004C1C9A">
      <w:pPr>
        <w:ind w:firstLine="0"/>
      </w:pPr>
    </w:p>
    <w:p w14:paraId="5340332C" w14:textId="3F01B19F" w:rsidR="001D1944" w:rsidRPr="00BE5D6D" w:rsidRDefault="001D1944" w:rsidP="005621F1">
      <w:pPr>
        <w:pStyle w:val="Caption"/>
        <w:keepNext/>
        <w:spacing w:line="360" w:lineRule="auto"/>
        <w:rPr>
          <w:sz w:val="24"/>
          <w:szCs w:val="24"/>
        </w:rPr>
      </w:pPr>
      <w:bookmarkStart w:id="391" w:name="_Toc216254528"/>
      <w:r w:rsidRPr="00BE5D6D">
        <w:rPr>
          <w:sz w:val="24"/>
          <w:szCs w:val="24"/>
        </w:rPr>
        <w:t xml:space="preserve">Bảng </w:t>
      </w:r>
      <w:r w:rsidR="00B12004">
        <w:rPr>
          <w:sz w:val="24"/>
          <w:szCs w:val="24"/>
        </w:rPr>
        <w:fldChar w:fldCharType="begin"/>
      </w:r>
      <w:r w:rsidR="00B12004">
        <w:rPr>
          <w:sz w:val="24"/>
          <w:szCs w:val="24"/>
        </w:rPr>
        <w:instrText xml:space="preserve"> STYLEREF 1 \s </w:instrText>
      </w:r>
      <w:r w:rsidR="00B12004">
        <w:rPr>
          <w:sz w:val="24"/>
          <w:szCs w:val="24"/>
        </w:rPr>
        <w:fldChar w:fldCharType="separate"/>
      </w:r>
      <w:r w:rsidR="00E629C6">
        <w:rPr>
          <w:noProof/>
          <w:sz w:val="24"/>
          <w:szCs w:val="24"/>
        </w:rPr>
        <w:t>2</w:t>
      </w:r>
      <w:r w:rsidR="00B12004">
        <w:rPr>
          <w:sz w:val="24"/>
          <w:szCs w:val="24"/>
        </w:rPr>
        <w:fldChar w:fldCharType="end"/>
      </w:r>
      <w:r w:rsidR="00B12004">
        <w:rPr>
          <w:sz w:val="24"/>
          <w:szCs w:val="24"/>
        </w:rPr>
        <w:noBreakHyphen/>
      </w:r>
      <w:r w:rsidR="00B12004">
        <w:rPr>
          <w:sz w:val="24"/>
          <w:szCs w:val="24"/>
        </w:rPr>
        <w:fldChar w:fldCharType="begin"/>
      </w:r>
      <w:r w:rsidR="00B12004">
        <w:rPr>
          <w:sz w:val="24"/>
          <w:szCs w:val="24"/>
        </w:rPr>
        <w:instrText xml:space="preserve"> SEQ Bảng \* ARABIC \s 1 </w:instrText>
      </w:r>
      <w:r w:rsidR="00B12004">
        <w:rPr>
          <w:sz w:val="24"/>
          <w:szCs w:val="24"/>
        </w:rPr>
        <w:fldChar w:fldCharType="separate"/>
      </w:r>
      <w:r w:rsidR="00E629C6">
        <w:rPr>
          <w:noProof/>
          <w:sz w:val="24"/>
          <w:szCs w:val="24"/>
        </w:rPr>
        <w:t>51</w:t>
      </w:r>
      <w:r w:rsidR="00B12004">
        <w:rPr>
          <w:sz w:val="24"/>
          <w:szCs w:val="24"/>
        </w:rPr>
        <w:fldChar w:fldCharType="end"/>
      </w:r>
      <w:r w:rsidR="001F6B1E" w:rsidRPr="00BE5D6D">
        <w:rPr>
          <w:sz w:val="24"/>
          <w:szCs w:val="24"/>
        </w:rPr>
        <w:t xml:space="preserve"> Mô tả dữ liệu bảng ProductVariantRating</w:t>
      </w:r>
      <w:bookmarkEnd w:id="391"/>
    </w:p>
    <w:tbl>
      <w:tblPr>
        <w:tblStyle w:val="TableGrid"/>
        <w:tblW w:w="0" w:type="auto"/>
        <w:tblLook w:val="04A0" w:firstRow="1" w:lastRow="0" w:firstColumn="1" w:lastColumn="0" w:noHBand="0" w:noVBand="1"/>
      </w:tblPr>
      <w:tblGrid>
        <w:gridCol w:w="623"/>
        <w:gridCol w:w="1826"/>
        <w:gridCol w:w="2111"/>
        <w:gridCol w:w="4218"/>
      </w:tblGrid>
      <w:tr w:rsidR="008D1A07" w:rsidRPr="00BE5D6D" w14:paraId="5C06C2EA" w14:textId="77777777" w:rsidTr="00F657C5">
        <w:trPr>
          <w:tblHeader/>
        </w:trPr>
        <w:tc>
          <w:tcPr>
            <w:tcW w:w="62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F94F367" w14:textId="496F8237" w:rsidR="008D1A07" w:rsidRPr="009E15FB" w:rsidRDefault="009E15FB" w:rsidP="00F657C5">
            <w:pPr>
              <w:spacing w:beforeAutospacing="0"/>
              <w:ind w:firstLine="0"/>
              <w:jc w:val="center"/>
              <w:rPr>
                <w:b/>
                <w:bCs/>
                <w:lang w:val="en-US"/>
              </w:rPr>
            </w:pPr>
            <w:r>
              <w:rPr>
                <w:b/>
                <w:bCs/>
                <w:lang w:val="en-US"/>
              </w:rPr>
              <w:t>Op</w:t>
            </w:r>
          </w:p>
        </w:tc>
        <w:tc>
          <w:tcPr>
            <w:tcW w:w="1826"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304A80C0" w14:textId="77777777" w:rsidR="008D1A07" w:rsidRPr="00BE5D6D" w:rsidRDefault="008D1A07" w:rsidP="00F657C5">
            <w:pPr>
              <w:spacing w:beforeAutospacing="0"/>
              <w:ind w:firstLine="0"/>
              <w:jc w:val="center"/>
              <w:rPr>
                <w:b/>
                <w:bCs/>
              </w:rPr>
            </w:pPr>
            <w:r w:rsidRPr="00BE5D6D">
              <w:rPr>
                <w:b/>
                <w:bCs/>
              </w:rPr>
              <w:t>Tên trường</w:t>
            </w:r>
          </w:p>
        </w:tc>
        <w:tc>
          <w:tcPr>
            <w:tcW w:w="2111"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353A006B" w14:textId="77777777" w:rsidR="008D1A07" w:rsidRPr="00BE5D6D" w:rsidRDefault="008D1A07" w:rsidP="00F657C5">
            <w:pPr>
              <w:spacing w:beforeAutospacing="0"/>
              <w:ind w:firstLine="0"/>
              <w:jc w:val="center"/>
              <w:rPr>
                <w:b/>
                <w:bCs/>
              </w:rPr>
            </w:pPr>
            <w:r w:rsidRPr="00BE5D6D">
              <w:rPr>
                <w:b/>
                <w:bCs/>
              </w:rPr>
              <w:t>Kiểu dữ liệu</w:t>
            </w:r>
          </w:p>
        </w:tc>
        <w:tc>
          <w:tcPr>
            <w:tcW w:w="421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0D2EEB55" w14:textId="77777777" w:rsidR="008D1A07" w:rsidRPr="00BE5D6D" w:rsidRDefault="008D1A07" w:rsidP="00F657C5">
            <w:pPr>
              <w:spacing w:beforeAutospacing="0"/>
              <w:ind w:firstLine="0"/>
              <w:jc w:val="center"/>
              <w:rPr>
                <w:b/>
                <w:bCs/>
              </w:rPr>
            </w:pPr>
            <w:r w:rsidRPr="00BE5D6D">
              <w:rPr>
                <w:b/>
                <w:bCs/>
              </w:rPr>
              <w:t>Mô tả</w:t>
            </w:r>
          </w:p>
        </w:tc>
      </w:tr>
      <w:tr w:rsidR="00EB0646" w:rsidRPr="00BE5D6D" w14:paraId="287B5DDC"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0A707D34" w14:textId="22B94369" w:rsidR="00EB0646" w:rsidRPr="00BE5D6D" w:rsidRDefault="00EB0646" w:rsidP="00EB0646">
            <w:pPr>
              <w:spacing w:beforeAutospacing="0"/>
              <w:ind w:firstLine="0"/>
              <w:jc w:val="center"/>
            </w:pPr>
            <w:r w:rsidRPr="00BE5D6D">
              <w:t>1</w:t>
            </w:r>
          </w:p>
        </w:tc>
        <w:tc>
          <w:tcPr>
            <w:tcW w:w="1826" w:type="dxa"/>
            <w:tcBorders>
              <w:top w:val="single" w:sz="4" w:space="0" w:color="auto"/>
              <w:left w:val="single" w:sz="4" w:space="0" w:color="auto"/>
              <w:bottom w:val="single" w:sz="4" w:space="0" w:color="auto"/>
              <w:right w:val="single" w:sz="4" w:space="0" w:color="auto"/>
            </w:tcBorders>
            <w:vAlign w:val="bottom"/>
          </w:tcPr>
          <w:p w14:paraId="187FE07A" w14:textId="36945444" w:rsidR="00EB0646" w:rsidRPr="00BE5D6D" w:rsidRDefault="00EB0646" w:rsidP="00EB0646">
            <w:pPr>
              <w:spacing w:beforeAutospacing="0"/>
              <w:ind w:firstLine="0"/>
            </w:pPr>
            <w:r w:rsidRPr="00BE5D6D">
              <w:t>Id</w:t>
            </w:r>
          </w:p>
        </w:tc>
        <w:tc>
          <w:tcPr>
            <w:tcW w:w="2111" w:type="dxa"/>
            <w:tcBorders>
              <w:top w:val="single" w:sz="4" w:space="0" w:color="auto"/>
              <w:left w:val="single" w:sz="4" w:space="0" w:color="auto"/>
              <w:bottom w:val="single" w:sz="4" w:space="0" w:color="auto"/>
              <w:right w:val="single" w:sz="4" w:space="0" w:color="auto"/>
            </w:tcBorders>
            <w:vAlign w:val="bottom"/>
          </w:tcPr>
          <w:p w14:paraId="7CD35EB7" w14:textId="3A7A5CE7" w:rsidR="00EB0646" w:rsidRPr="00BE5D6D" w:rsidRDefault="00AB5EE7" w:rsidP="00EB0646">
            <w:pPr>
              <w:spacing w:beforeAutospacing="0"/>
              <w:ind w:firstLine="0"/>
            </w:pPr>
            <w:r>
              <w:rPr>
                <w:lang w:val="en-US"/>
              </w:rPr>
              <w:t>Int</w:t>
            </w:r>
            <w:r>
              <w:t xml:space="preserve"> </w:t>
            </w:r>
            <w:r w:rsidR="00EB0646" w:rsidRPr="00BE5D6D">
              <w:t>(PK)</w:t>
            </w:r>
          </w:p>
        </w:tc>
        <w:tc>
          <w:tcPr>
            <w:tcW w:w="4218" w:type="dxa"/>
            <w:tcBorders>
              <w:top w:val="single" w:sz="4" w:space="0" w:color="auto"/>
              <w:left w:val="single" w:sz="4" w:space="0" w:color="auto"/>
              <w:bottom w:val="single" w:sz="4" w:space="0" w:color="auto"/>
              <w:right w:val="single" w:sz="4" w:space="0" w:color="auto"/>
            </w:tcBorders>
            <w:vAlign w:val="bottom"/>
          </w:tcPr>
          <w:p w14:paraId="53E58DBD" w14:textId="77897686" w:rsidR="00EB0646" w:rsidRPr="00BE5D6D" w:rsidRDefault="00EB0646" w:rsidP="00EB0646">
            <w:pPr>
              <w:spacing w:beforeAutospacing="0"/>
              <w:ind w:firstLine="0"/>
            </w:pPr>
            <w:r w:rsidRPr="00BE5D6D">
              <w:t>Mã định danh đánh giá</w:t>
            </w:r>
          </w:p>
        </w:tc>
      </w:tr>
      <w:tr w:rsidR="00EB0646" w:rsidRPr="00BE5D6D" w14:paraId="1A645B0E"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FCC7E5E" w14:textId="3F50A432" w:rsidR="00EB0646" w:rsidRPr="00BE5D6D" w:rsidRDefault="00EB0646" w:rsidP="00EB0646">
            <w:pPr>
              <w:spacing w:beforeAutospacing="0"/>
              <w:ind w:firstLine="0"/>
              <w:jc w:val="center"/>
            </w:pPr>
            <w:r w:rsidRPr="00BE5D6D">
              <w:t>2</w:t>
            </w:r>
          </w:p>
        </w:tc>
        <w:tc>
          <w:tcPr>
            <w:tcW w:w="1826" w:type="dxa"/>
            <w:tcBorders>
              <w:top w:val="single" w:sz="4" w:space="0" w:color="auto"/>
              <w:left w:val="single" w:sz="4" w:space="0" w:color="auto"/>
              <w:bottom w:val="single" w:sz="4" w:space="0" w:color="auto"/>
              <w:right w:val="single" w:sz="4" w:space="0" w:color="auto"/>
            </w:tcBorders>
            <w:vAlign w:val="bottom"/>
          </w:tcPr>
          <w:p w14:paraId="03188D88" w14:textId="108CC38F" w:rsidR="00EB0646" w:rsidRPr="00BE5D6D" w:rsidRDefault="00EB0646" w:rsidP="00EB0646">
            <w:pPr>
              <w:spacing w:beforeAutospacing="0"/>
              <w:ind w:firstLine="0"/>
            </w:pPr>
            <w:r w:rsidRPr="00BE5D6D">
              <w:t>UserId</w:t>
            </w:r>
          </w:p>
        </w:tc>
        <w:tc>
          <w:tcPr>
            <w:tcW w:w="2111" w:type="dxa"/>
            <w:tcBorders>
              <w:top w:val="single" w:sz="4" w:space="0" w:color="auto"/>
              <w:left w:val="single" w:sz="4" w:space="0" w:color="auto"/>
              <w:bottom w:val="single" w:sz="4" w:space="0" w:color="auto"/>
              <w:right w:val="single" w:sz="4" w:space="0" w:color="auto"/>
            </w:tcBorders>
            <w:vAlign w:val="bottom"/>
          </w:tcPr>
          <w:p w14:paraId="5FFA426B" w14:textId="6E330749" w:rsidR="00EB0646" w:rsidRPr="00BE5D6D" w:rsidRDefault="00EB0646" w:rsidP="00EB0646">
            <w:pPr>
              <w:spacing w:beforeAutospacing="0"/>
              <w:ind w:firstLine="0"/>
            </w:pPr>
            <w:r w:rsidRPr="00BE5D6D">
              <w:t>long (FK)</w:t>
            </w:r>
          </w:p>
        </w:tc>
        <w:tc>
          <w:tcPr>
            <w:tcW w:w="4218" w:type="dxa"/>
            <w:tcBorders>
              <w:top w:val="single" w:sz="4" w:space="0" w:color="auto"/>
              <w:left w:val="single" w:sz="4" w:space="0" w:color="auto"/>
              <w:bottom w:val="single" w:sz="4" w:space="0" w:color="auto"/>
              <w:right w:val="single" w:sz="4" w:space="0" w:color="auto"/>
            </w:tcBorders>
            <w:vAlign w:val="bottom"/>
          </w:tcPr>
          <w:p w14:paraId="1ED2DC91" w14:textId="69B0E829" w:rsidR="00EB0646" w:rsidRPr="00BE5D6D" w:rsidRDefault="00EB0646" w:rsidP="00EB0646">
            <w:pPr>
              <w:spacing w:beforeAutospacing="0"/>
              <w:ind w:firstLine="0"/>
            </w:pPr>
            <w:r w:rsidRPr="00BE5D6D">
              <w:t>Khóa ngoại đến User (Người đánh giá)</w:t>
            </w:r>
          </w:p>
        </w:tc>
      </w:tr>
      <w:tr w:rsidR="00EB0646" w:rsidRPr="00BE5D6D" w14:paraId="10C531FE"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705DA4A" w14:textId="7272C625" w:rsidR="00EB0646" w:rsidRPr="00BE5D6D" w:rsidRDefault="00EB0646" w:rsidP="00EB0646">
            <w:pPr>
              <w:spacing w:beforeAutospacing="0"/>
              <w:ind w:firstLine="0"/>
              <w:jc w:val="center"/>
            </w:pPr>
            <w:r w:rsidRPr="00BE5D6D">
              <w:lastRenderedPageBreak/>
              <w:t>3</w:t>
            </w:r>
          </w:p>
        </w:tc>
        <w:tc>
          <w:tcPr>
            <w:tcW w:w="1826" w:type="dxa"/>
            <w:tcBorders>
              <w:top w:val="single" w:sz="4" w:space="0" w:color="auto"/>
              <w:left w:val="single" w:sz="4" w:space="0" w:color="auto"/>
              <w:bottom w:val="single" w:sz="4" w:space="0" w:color="auto"/>
              <w:right w:val="single" w:sz="4" w:space="0" w:color="auto"/>
            </w:tcBorders>
            <w:vAlign w:val="bottom"/>
          </w:tcPr>
          <w:p w14:paraId="5694172F" w14:textId="04B2968D" w:rsidR="00EB0646" w:rsidRPr="00BE5D6D" w:rsidRDefault="00EB0646" w:rsidP="00EB0646">
            <w:pPr>
              <w:spacing w:beforeAutospacing="0"/>
              <w:ind w:firstLine="0"/>
            </w:pPr>
            <w:r w:rsidRPr="00BE5D6D">
              <w:t>ProductVariantId</w:t>
            </w:r>
          </w:p>
        </w:tc>
        <w:tc>
          <w:tcPr>
            <w:tcW w:w="2111" w:type="dxa"/>
            <w:tcBorders>
              <w:top w:val="single" w:sz="4" w:space="0" w:color="auto"/>
              <w:left w:val="single" w:sz="4" w:space="0" w:color="auto"/>
              <w:bottom w:val="single" w:sz="4" w:space="0" w:color="auto"/>
              <w:right w:val="single" w:sz="4" w:space="0" w:color="auto"/>
            </w:tcBorders>
            <w:vAlign w:val="bottom"/>
          </w:tcPr>
          <w:p w14:paraId="0A4A38CC" w14:textId="14061745" w:rsidR="00EB0646" w:rsidRPr="00BE5D6D" w:rsidRDefault="00304ED9" w:rsidP="00EB0646">
            <w:pPr>
              <w:spacing w:beforeAutospacing="0"/>
              <w:ind w:firstLine="0"/>
            </w:pPr>
            <w:r>
              <w:rPr>
                <w:lang w:val="en-US"/>
              </w:rPr>
              <w:t>Int</w:t>
            </w:r>
            <w:r>
              <w:t xml:space="preserve"> </w:t>
            </w:r>
            <w:r w:rsidR="00EB0646" w:rsidRPr="00BE5D6D">
              <w:t>(FK)</w:t>
            </w:r>
          </w:p>
        </w:tc>
        <w:tc>
          <w:tcPr>
            <w:tcW w:w="4218" w:type="dxa"/>
            <w:tcBorders>
              <w:top w:val="single" w:sz="4" w:space="0" w:color="auto"/>
              <w:left w:val="single" w:sz="4" w:space="0" w:color="auto"/>
              <w:bottom w:val="single" w:sz="4" w:space="0" w:color="auto"/>
              <w:right w:val="single" w:sz="4" w:space="0" w:color="auto"/>
            </w:tcBorders>
            <w:vAlign w:val="bottom"/>
          </w:tcPr>
          <w:p w14:paraId="5C71B1F7" w14:textId="0C20131C" w:rsidR="00EB0646" w:rsidRPr="00BE5D6D" w:rsidRDefault="00EB0646" w:rsidP="00EB0646">
            <w:pPr>
              <w:spacing w:beforeAutospacing="0"/>
              <w:ind w:firstLine="0"/>
            </w:pPr>
            <w:r w:rsidRPr="00BE5D6D">
              <w:t>Khóa ngoại đến ProductVariant</w:t>
            </w:r>
          </w:p>
        </w:tc>
      </w:tr>
      <w:tr w:rsidR="00EB0646" w:rsidRPr="00BE5D6D" w14:paraId="2FEF75E8"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781B87E8" w14:textId="524BF02D" w:rsidR="00EB0646" w:rsidRPr="00BE5D6D" w:rsidRDefault="00EB0646" w:rsidP="00EB0646">
            <w:pPr>
              <w:spacing w:beforeAutospacing="0"/>
              <w:ind w:firstLine="0"/>
              <w:jc w:val="center"/>
            </w:pPr>
            <w:r w:rsidRPr="00BE5D6D">
              <w:t>4</w:t>
            </w:r>
          </w:p>
        </w:tc>
        <w:tc>
          <w:tcPr>
            <w:tcW w:w="1826" w:type="dxa"/>
            <w:tcBorders>
              <w:top w:val="single" w:sz="4" w:space="0" w:color="auto"/>
              <w:left w:val="single" w:sz="4" w:space="0" w:color="auto"/>
              <w:bottom w:val="single" w:sz="4" w:space="0" w:color="auto"/>
              <w:right w:val="single" w:sz="4" w:space="0" w:color="auto"/>
            </w:tcBorders>
            <w:vAlign w:val="bottom"/>
          </w:tcPr>
          <w:p w14:paraId="5339B6AE" w14:textId="16809766" w:rsidR="00EB0646" w:rsidRPr="00BE5D6D" w:rsidRDefault="00EB0646" w:rsidP="00EB0646">
            <w:pPr>
              <w:spacing w:beforeAutospacing="0"/>
              <w:ind w:firstLine="0"/>
            </w:pPr>
            <w:r w:rsidRPr="00BE5D6D">
              <w:t>Rating</w:t>
            </w:r>
          </w:p>
        </w:tc>
        <w:tc>
          <w:tcPr>
            <w:tcW w:w="2111" w:type="dxa"/>
            <w:tcBorders>
              <w:top w:val="single" w:sz="4" w:space="0" w:color="auto"/>
              <w:left w:val="single" w:sz="4" w:space="0" w:color="auto"/>
              <w:bottom w:val="single" w:sz="4" w:space="0" w:color="auto"/>
              <w:right w:val="single" w:sz="4" w:space="0" w:color="auto"/>
            </w:tcBorders>
            <w:vAlign w:val="bottom"/>
          </w:tcPr>
          <w:p w14:paraId="68222486" w14:textId="14C6C386" w:rsidR="00EB0646" w:rsidRPr="00BE5D6D" w:rsidRDefault="00304ED9" w:rsidP="00EB0646">
            <w:pPr>
              <w:spacing w:beforeAutospacing="0"/>
              <w:ind w:firstLine="0"/>
            </w:pPr>
            <w:r>
              <w:rPr>
                <w:lang w:val="en-US"/>
              </w:rPr>
              <w:t>Int</w:t>
            </w:r>
          </w:p>
        </w:tc>
        <w:tc>
          <w:tcPr>
            <w:tcW w:w="4218" w:type="dxa"/>
            <w:tcBorders>
              <w:top w:val="single" w:sz="4" w:space="0" w:color="auto"/>
              <w:left w:val="single" w:sz="4" w:space="0" w:color="auto"/>
              <w:bottom w:val="single" w:sz="4" w:space="0" w:color="auto"/>
              <w:right w:val="single" w:sz="4" w:space="0" w:color="auto"/>
            </w:tcBorders>
            <w:vAlign w:val="bottom"/>
          </w:tcPr>
          <w:p w14:paraId="00E0176E" w14:textId="015AB556" w:rsidR="00EB0646" w:rsidRPr="00BE5D6D" w:rsidRDefault="00EB0646" w:rsidP="00EB0646">
            <w:pPr>
              <w:spacing w:beforeAutospacing="0"/>
              <w:ind w:firstLine="0"/>
            </w:pPr>
            <w:r w:rsidRPr="00BE5D6D">
              <w:t>Số điểm đánh giá (ví dụ: 1-5 sao)</w:t>
            </w:r>
          </w:p>
        </w:tc>
      </w:tr>
      <w:tr w:rsidR="00EB0646" w:rsidRPr="00BE5D6D" w14:paraId="6CB66984"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08B1FCD" w14:textId="4FF33DA6" w:rsidR="00EB0646" w:rsidRPr="00BE5D6D" w:rsidRDefault="00EB0646" w:rsidP="00EB0646">
            <w:pPr>
              <w:spacing w:beforeAutospacing="0"/>
              <w:ind w:firstLine="0"/>
              <w:jc w:val="center"/>
            </w:pPr>
            <w:r w:rsidRPr="00BE5D6D">
              <w:t>5</w:t>
            </w:r>
          </w:p>
        </w:tc>
        <w:tc>
          <w:tcPr>
            <w:tcW w:w="1826" w:type="dxa"/>
            <w:tcBorders>
              <w:top w:val="single" w:sz="4" w:space="0" w:color="auto"/>
              <w:left w:val="single" w:sz="4" w:space="0" w:color="auto"/>
              <w:bottom w:val="single" w:sz="4" w:space="0" w:color="auto"/>
              <w:right w:val="single" w:sz="4" w:space="0" w:color="auto"/>
            </w:tcBorders>
            <w:vAlign w:val="bottom"/>
          </w:tcPr>
          <w:p w14:paraId="444FA445" w14:textId="7039EF0F" w:rsidR="00EB0646" w:rsidRPr="00BE5D6D" w:rsidRDefault="00EB0646" w:rsidP="00EB0646">
            <w:pPr>
              <w:spacing w:beforeAutospacing="0"/>
              <w:ind w:firstLine="0"/>
            </w:pPr>
            <w:r w:rsidRPr="00BE5D6D">
              <w:t>Order</w:t>
            </w:r>
          </w:p>
        </w:tc>
        <w:tc>
          <w:tcPr>
            <w:tcW w:w="2111" w:type="dxa"/>
            <w:tcBorders>
              <w:top w:val="single" w:sz="4" w:space="0" w:color="auto"/>
              <w:left w:val="single" w:sz="4" w:space="0" w:color="auto"/>
              <w:bottom w:val="single" w:sz="4" w:space="0" w:color="auto"/>
              <w:right w:val="single" w:sz="4" w:space="0" w:color="auto"/>
            </w:tcBorders>
            <w:vAlign w:val="bottom"/>
          </w:tcPr>
          <w:p w14:paraId="3E5DD461" w14:textId="6D1D860F" w:rsidR="00EB0646" w:rsidRPr="00BE5D6D" w:rsidRDefault="00304ED9" w:rsidP="00EB0646">
            <w:pPr>
              <w:spacing w:beforeAutospacing="0"/>
              <w:ind w:firstLine="0"/>
            </w:pPr>
            <w:r>
              <w:rPr>
                <w:lang w:val="en-US"/>
              </w:rPr>
              <w:t>Int</w:t>
            </w:r>
          </w:p>
        </w:tc>
        <w:tc>
          <w:tcPr>
            <w:tcW w:w="4218" w:type="dxa"/>
            <w:tcBorders>
              <w:top w:val="single" w:sz="4" w:space="0" w:color="auto"/>
              <w:left w:val="single" w:sz="4" w:space="0" w:color="auto"/>
              <w:bottom w:val="single" w:sz="4" w:space="0" w:color="auto"/>
              <w:right w:val="single" w:sz="4" w:space="0" w:color="auto"/>
            </w:tcBorders>
            <w:vAlign w:val="bottom"/>
          </w:tcPr>
          <w:p w14:paraId="30A95F36" w14:textId="1F55C0A2" w:rsidR="00EB0646" w:rsidRPr="00BE5D6D" w:rsidRDefault="00EB0646" w:rsidP="00EB0646">
            <w:pPr>
              <w:spacing w:beforeAutospacing="0"/>
              <w:ind w:firstLine="0"/>
            </w:pPr>
            <w:r w:rsidRPr="00BE5D6D">
              <w:t>Thứ tự hiển thị</w:t>
            </w:r>
          </w:p>
        </w:tc>
      </w:tr>
      <w:tr w:rsidR="00EB0646" w:rsidRPr="00BE5D6D" w14:paraId="11FF88FC"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2CFAD10F" w14:textId="224145F1" w:rsidR="00EB0646" w:rsidRPr="00BE5D6D" w:rsidRDefault="00EB0646" w:rsidP="00EB0646">
            <w:pPr>
              <w:spacing w:beforeAutospacing="0"/>
              <w:ind w:firstLine="0"/>
              <w:jc w:val="center"/>
            </w:pPr>
            <w:r w:rsidRPr="00BE5D6D">
              <w:t>6</w:t>
            </w:r>
          </w:p>
        </w:tc>
        <w:tc>
          <w:tcPr>
            <w:tcW w:w="1826" w:type="dxa"/>
            <w:tcBorders>
              <w:top w:val="single" w:sz="4" w:space="0" w:color="auto"/>
              <w:left w:val="single" w:sz="4" w:space="0" w:color="auto"/>
              <w:bottom w:val="single" w:sz="4" w:space="0" w:color="auto"/>
              <w:right w:val="single" w:sz="4" w:space="0" w:color="auto"/>
            </w:tcBorders>
            <w:vAlign w:val="bottom"/>
          </w:tcPr>
          <w:p w14:paraId="2D32F9B4" w14:textId="4E641128" w:rsidR="00EB0646" w:rsidRPr="00BE5D6D" w:rsidRDefault="00EB0646" w:rsidP="00EB0646">
            <w:pPr>
              <w:spacing w:beforeAutospacing="0"/>
              <w:ind w:firstLine="0"/>
            </w:pPr>
            <w:r w:rsidRPr="00BE5D6D">
              <w:t>Title</w:t>
            </w:r>
          </w:p>
        </w:tc>
        <w:tc>
          <w:tcPr>
            <w:tcW w:w="2111" w:type="dxa"/>
            <w:tcBorders>
              <w:top w:val="single" w:sz="4" w:space="0" w:color="auto"/>
              <w:left w:val="single" w:sz="4" w:space="0" w:color="auto"/>
              <w:bottom w:val="single" w:sz="4" w:space="0" w:color="auto"/>
              <w:right w:val="single" w:sz="4" w:space="0" w:color="auto"/>
            </w:tcBorders>
            <w:vAlign w:val="bottom"/>
          </w:tcPr>
          <w:p w14:paraId="17A22C49" w14:textId="428B61CA" w:rsidR="00EB0646" w:rsidRPr="00BE5D6D" w:rsidRDefault="00304ED9" w:rsidP="00EB0646">
            <w:pPr>
              <w:spacing w:beforeAutospacing="0"/>
              <w:ind w:firstLine="0"/>
            </w:pPr>
            <w:r>
              <w:t>S</w:t>
            </w:r>
            <w:r w:rsidR="00EB0646" w:rsidRPr="00BE5D6D">
              <w:t>tring</w:t>
            </w:r>
          </w:p>
        </w:tc>
        <w:tc>
          <w:tcPr>
            <w:tcW w:w="4218" w:type="dxa"/>
            <w:tcBorders>
              <w:top w:val="single" w:sz="4" w:space="0" w:color="auto"/>
              <w:left w:val="single" w:sz="4" w:space="0" w:color="auto"/>
              <w:bottom w:val="single" w:sz="4" w:space="0" w:color="auto"/>
              <w:right w:val="single" w:sz="4" w:space="0" w:color="auto"/>
            </w:tcBorders>
            <w:vAlign w:val="bottom"/>
          </w:tcPr>
          <w:p w14:paraId="4389A158" w14:textId="5EE906F8" w:rsidR="00EB0646" w:rsidRPr="00BE5D6D" w:rsidRDefault="00EB0646" w:rsidP="00EB0646">
            <w:pPr>
              <w:keepNext/>
              <w:spacing w:beforeAutospacing="0"/>
              <w:ind w:firstLine="0"/>
            </w:pPr>
            <w:r w:rsidRPr="00BE5D6D">
              <w:t>Tiêu đề đánh giá</w:t>
            </w:r>
          </w:p>
        </w:tc>
      </w:tr>
      <w:tr w:rsidR="00EB0646" w:rsidRPr="00BE5D6D" w14:paraId="45C656CF"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367FD338" w14:textId="754D8029" w:rsidR="00EB0646" w:rsidRPr="00BE5D6D" w:rsidRDefault="00EB0646" w:rsidP="00EB0646">
            <w:pPr>
              <w:spacing w:beforeAutospacing="0"/>
              <w:ind w:firstLine="0"/>
              <w:jc w:val="center"/>
            </w:pPr>
            <w:r w:rsidRPr="00BE5D6D">
              <w:t>7</w:t>
            </w:r>
          </w:p>
        </w:tc>
        <w:tc>
          <w:tcPr>
            <w:tcW w:w="1826" w:type="dxa"/>
            <w:tcBorders>
              <w:top w:val="single" w:sz="4" w:space="0" w:color="auto"/>
              <w:left w:val="single" w:sz="4" w:space="0" w:color="auto"/>
              <w:bottom w:val="single" w:sz="4" w:space="0" w:color="auto"/>
              <w:right w:val="single" w:sz="4" w:space="0" w:color="auto"/>
            </w:tcBorders>
            <w:vAlign w:val="bottom"/>
          </w:tcPr>
          <w:p w14:paraId="60D6DCCA" w14:textId="17F9978F" w:rsidR="00EB0646" w:rsidRPr="00BE5D6D" w:rsidRDefault="00EB0646" w:rsidP="00EB0646">
            <w:pPr>
              <w:spacing w:beforeAutospacing="0"/>
              <w:ind w:firstLine="0"/>
            </w:pPr>
            <w:r w:rsidRPr="00BE5D6D">
              <w:t>Content</w:t>
            </w:r>
          </w:p>
        </w:tc>
        <w:tc>
          <w:tcPr>
            <w:tcW w:w="2111" w:type="dxa"/>
            <w:tcBorders>
              <w:top w:val="single" w:sz="4" w:space="0" w:color="auto"/>
              <w:left w:val="single" w:sz="4" w:space="0" w:color="auto"/>
              <w:bottom w:val="single" w:sz="4" w:space="0" w:color="auto"/>
              <w:right w:val="single" w:sz="4" w:space="0" w:color="auto"/>
            </w:tcBorders>
            <w:vAlign w:val="bottom"/>
          </w:tcPr>
          <w:p w14:paraId="2DE11C3B" w14:textId="0D128D3A" w:rsidR="00EB0646" w:rsidRPr="00BE5D6D" w:rsidRDefault="00304ED9" w:rsidP="00EB0646">
            <w:pPr>
              <w:spacing w:beforeAutospacing="0"/>
              <w:ind w:firstLine="0"/>
            </w:pPr>
            <w:r>
              <w:rPr>
                <w:lang w:val="en-US"/>
              </w:rPr>
              <w:t>S</w:t>
            </w:r>
            <w:r w:rsidR="00EB0646" w:rsidRPr="00BE5D6D">
              <w:t>tring</w:t>
            </w:r>
          </w:p>
        </w:tc>
        <w:tc>
          <w:tcPr>
            <w:tcW w:w="4218" w:type="dxa"/>
            <w:tcBorders>
              <w:top w:val="single" w:sz="4" w:space="0" w:color="auto"/>
              <w:left w:val="single" w:sz="4" w:space="0" w:color="auto"/>
              <w:bottom w:val="single" w:sz="4" w:space="0" w:color="auto"/>
              <w:right w:val="single" w:sz="4" w:space="0" w:color="auto"/>
            </w:tcBorders>
            <w:vAlign w:val="bottom"/>
          </w:tcPr>
          <w:p w14:paraId="3004DE06" w14:textId="7D68183C" w:rsidR="00EB0646" w:rsidRPr="002230F1" w:rsidRDefault="00EB0646" w:rsidP="00EB0646">
            <w:pPr>
              <w:keepNext/>
              <w:spacing w:beforeAutospacing="0"/>
              <w:ind w:firstLine="0"/>
            </w:pPr>
            <w:r w:rsidRPr="00BE5D6D">
              <w:t>Nội dung đánh giá chi tiết</w:t>
            </w:r>
          </w:p>
        </w:tc>
      </w:tr>
      <w:tr w:rsidR="00EB0646" w:rsidRPr="00BE5D6D" w14:paraId="5DD20DD4"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7A500D88" w14:textId="6AFDB4AD" w:rsidR="00EB0646" w:rsidRPr="00BE5D6D" w:rsidRDefault="00EB0646" w:rsidP="00EB0646">
            <w:pPr>
              <w:spacing w:beforeAutospacing="0"/>
              <w:ind w:firstLine="0"/>
              <w:jc w:val="center"/>
            </w:pPr>
            <w:r w:rsidRPr="00BE5D6D">
              <w:t>8</w:t>
            </w:r>
          </w:p>
        </w:tc>
        <w:tc>
          <w:tcPr>
            <w:tcW w:w="1826" w:type="dxa"/>
            <w:tcBorders>
              <w:top w:val="single" w:sz="4" w:space="0" w:color="auto"/>
              <w:left w:val="single" w:sz="4" w:space="0" w:color="auto"/>
              <w:bottom w:val="single" w:sz="4" w:space="0" w:color="auto"/>
              <w:right w:val="single" w:sz="4" w:space="0" w:color="auto"/>
            </w:tcBorders>
            <w:vAlign w:val="bottom"/>
          </w:tcPr>
          <w:p w14:paraId="6C241E21" w14:textId="5A4653BE" w:rsidR="00EB0646" w:rsidRPr="00BE5D6D" w:rsidRDefault="00EB0646" w:rsidP="00EB0646">
            <w:pPr>
              <w:spacing w:beforeAutospacing="0"/>
              <w:ind w:firstLine="0"/>
            </w:pPr>
            <w:r w:rsidRPr="00BE5D6D">
              <w:t>ImageUrls</w:t>
            </w:r>
          </w:p>
        </w:tc>
        <w:tc>
          <w:tcPr>
            <w:tcW w:w="2111" w:type="dxa"/>
            <w:tcBorders>
              <w:top w:val="single" w:sz="4" w:space="0" w:color="auto"/>
              <w:left w:val="single" w:sz="4" w:space="0" w:color="auto"/>
              <w:bottom w:val="single" w:sz="4" w:space="0" w:color="auto"/>
              <w:right w:val="single" w:sz="4" w:space="0" w:color="auto"/>
            </w:tcBorders>
            <w:vAlign w:val="bottom"/>
          </w:tcPr>
          <w:p w14:paraId="40A4BE6A" w14:textId="712F9CB6" w:rsidR="00EB0646" w:rsidRPr="00BE5D6D" w:rsidRDefault="00A57F76" w:rsidP="00EB0646">
            <w:pPr>
              <w:spacing w:beforeAutospacing="0"/>
              <w:ind w:firstLine="0"/>
            </w:pPr>
            <w:r>
              <w:rPr>
                <w:lang w:val="en-US"/>
              </w:rPr>
              <w:t>S</w:t>
            </w:r>
            <w:r w:rsidR="00EB0646" w:rsidRPr="00BE5D6D">
              <w:t>tring</w:t>
            </w:r>
          </w:p>
        </w:tc>
        <w:tc>
          <w:tcPr>
            <w:tcW w:w="4218" w:type="dxa"/>
            <w:tcBorders>
              <w:top w:val="single" w:sz="4" w:space="0" w:color="auto"/>
              <w:left w:val="single" w:sz="4" w:space="0" w:color="auto"/>
              <w:bottom w:val="single" w:sz="4" w:space="0" w:color="auto"/>
              <w:right w:val="single" w:sz="4" w:space="0" w:color="auto"/>
            </w:tcBorders>
            <w:vAlign w:val="bottom"/>
          </w:tcPr>
          <w:p w14:paraId="0B29CE0A" w14:textId="59CEC75E" w:rsidR="00EB0646" w:rsidRPr="002230F1" w:rsidRDefault="00EB0646" w:rsidP="00EB0646">
            <w:pPr>
              <w:keepNext/>
              <w:spacing w:beforeAutospacing="0"/>
              <w:ind w:firstLine="0"/>
            </w:pPr>
            <w:r w:rsidRPr="00BE5D6D">
              <w:t>Danh sách URL hình ảnh đính kèm</w:t>
            </w:r>
          </w:p>
        </w:tc>
      </w:tr>
      <w:tr w:rsidR="00EB0646" w:rsidRPr="00BE5D6D" w14:paraId="7B60B94C"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5B16B09" w14:textId="1A55DB17" w:rsidR="00EB0646" w:rsidRPr="00BE5D6D" w:rsidRDefault="00EB0646" w:rsidP="00EB0646">
            <w:pPr>
              <w:spacing w:beforeAutospacing="0"/>
              <w:ind w:firstLine="0"/>
              <w:jc w:val="center"/>
            </w:pPr>
            <w:r w:rsidRPr="00BE5D6D">
              <w:t>9</w:t>
            </w:r>
          </w:p>
        </w:tc>
        <w:tc>
          <w:tcPr>
            <w:tcW w:w="1826" w:type="dxa"/>
            <w:tcBorders>
              <w:top w:val="single" w:sz="4" w:space="0" w:color="auto"/>
              <w:left w:val="single" w:sz="4" w:space="0" w:color="auto"/>
              <w:bottom w:val="single" w:sz="4" w:space="0" w:color="auto"/>
              <w:right w:val="single" w:sz="4" w:space="0" w:color="auto"/>
            </w:tcBorders>
            <w:vAlign w:val="bottom"/>
          </w:tcPr>
          <w:p w14:paraId="5263F5B6" w14:textId="4E3DB768" w:rsidR="00EB0646" w:rsidRPr="00BE5D6D" w:rsidRDefault="00EB0646" w:rsidP="00EB0646">
            <w:pPr>
              <w:spacing w:beforeAutospacing="0"/>
              <w:ind w:firstLine="0"/>
            </w:pPr>
            <w:r w:rsidRPr="00BE5D6D">
              <w:t>Edited</w:t>
            </w:r>
          </w:p>
        </w:tc>
        <w:tc>
          <w:tcPr>
            <w:tcW w:w="2111" w:type="dxa"/>
            <w:tcBorders>
              <w:top w:val="single" w:sz="4" w:space="0" w:color="auto"/>
              <w:left w:val="single" w:sz="4" w:space="0" w:color="auto"/>
              <w:bottom w:val="single" w:sz="4" w:space="0" w:color="auto"/>
              <w:right w:val="single" w:sz="4" w:space="0" w:color="auto"/>
            </w:tcBorders>
            <w:vAlign w:val="bottom"/>
          </w:tcPr>
          <w:p w14:paraId="5FD61EDB" w14:textId="4289641A" w:rsidR="00EB0646" w:rsidRPr="00BE5D6D" w:rsidRDefault="00EE5006" w:rsidP="00EB0646">
            <w:pPr>
              <w:spacing w:beforeAutospacing="0"/>
              <w:ind w:firstLine="0"/>
            </w:pPr>
            <w:r>
              <w:rPr>
                <w:lang w:val="en-US"/>
              </w:rPr>
              <w:t>B</w:t>
            </w:r>
            <w:r w:rsidR="00EB0646" w:rsidRPr="00BE5D6D">
              <w:t>ool</w:t>
            </w:r>
          </w:p>
        </w:tc>
        <w:tc>
          <w:tcPr>
            <w:tcW w:w="4218" w:type="dxa"/>
            <w:tcBorders>
              <w:top w:val="single" w:sz="4" w:space="0" w:color="auto"/>
              <w:left w:val="single" w:sz="4" w:space="0" w:color="auto"/>
              <w:bottom w:val="single" w:sz="4" w:space="0" w:color="auto"/>
              <w:right w:val="single" w:sz="4" w:space="0" w:color="auto"/>
            </w:tcBorders>
            <w:vAlign w:val="bottom"/>
          </w:tcPr>
          <w:p w14:paraId="346AAC4C" w14:textId="3ECFF212" w:rsidR="00EB0646" w:rsidRPr="002230F1" w:rsidRDefault="00EB0646" w:rsidP="00EB0646">
            <w:pPr>
              <w:keepNext/>
              <w:spacing w:beforeAutospacing="0"/>
              <w:ind w:firstLine="0"/>
            </w:pPr>
            <w:r w:rsidRPr="00BE5D6D">
              <w:t>Đã chỉnh sửa hay chưa</w:t>
            </w:r>
          </w:p>
        </w:tc>
      </w:tr>
      <w:tr w:rsidR="00EB0646" w:rsidRPr="00BE5D6D" w14:paraId="2A242413"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100C232F" w14:textId="22EE3F1F" w:rsidR="00EB0646" w:rsidRPr="00BE5D6D" w:rsidRDefault="00EB0646" w:rsidP="00EB0646">
            <w:pPr>
              <w:spacing w:beforeAutospacing="0"/>
              <w:ind w:firstLine="0"/>
              <w:jc w:val="center"/>
            </w:pPr>
            <w:r w:rsidRPr="00BE5D6D">
              <w:t>10</w:t>
            </w:r>
          </w:p>
        </w:tc>
        <w:tc>
          <w:tcPr>
            <w:tcW w:w="1826" w:type="dxa"/>
            <w:tcBorders>
              <w:top w:val="single" w:sz="4" w:space="0" w:color="auto"/>
              <w:left w:val="single" w:sz="4" w:space="0" w:color="auto"/>
              <w:bottom w:val="single" w:sz="4" w:space="0" w:color="auto"/>
              <w:right w:val="single" w:sz="4" w:space="0" w:color="auto"/>
            </w:tcBorders>
            <w:vAlign w:val="bottom"/>
          </w:tcPr>
          <w:p w14:paraId="3CAE8908" w14:textId="56ED49C3" w:rsidR="00EB0646" w:rsidRPr="00BE5D6D" w:rsidRDefault="00EB0646" w:rsidP="00EB0646">
            <w:pPr>
              <w:spacing w:beforeAutospacing="0"/>
              <w:ind w:firstLine="0"/>
            </w:pPr>
            <w:r w:rsidRPr="00BE5D6D">
              <w:t>EditedDate</w:t>
            </w:r>
          </w:p>
        </w:tc>
        <w:tc>
          <w:tcPr>
            <w:tcW w:w="2111" w:type="dxa"/>
            <w:tcBorders>
              <w:top w:val="single" w:sz="4" w:space="0" w:color="auto"/>
              <w:left w:val="single" w:sz="4" w:space="0" w:color="auto"/>
              <w:bottom w:val="single" w:sz="4" w:space="0" w:color="auto"/>
              <w:right w:val="single" w:sz="4" w:space="0" w:color="auto"/>
            </w:tcBorders>
            <w:vAlign w:val="bottom"/>
          </w:tcPr>
          <w:p w14:paraId="0ECBD246" w14:textId="1E883D4C" w:rsidR="00EB0646" w:rsidRPr="00BE5D6D" w:rsidRDefault="00EB0646" w:rsidP="00EB0646">
            <w:pPr>
              <w:spacing w:beforeAutospacing="0"/>
              <w:ind w:firstLine="0"/>
            </w:pPr>
            <w:r w:rsidRPr="00BE5D6D">
              <w:t>DateTime</w:t>
            </w:r>
          </w:p>
        </w:tc>
        <w:tc>
          <w:tcPr>
            <w:tcW w:w="4218" w:type="dxa"/>
            <w:tcBorders>
              <w:top w:val="single" w:sz="4" w:space="0" w:color="auto"/>
              <w:left w:val="single" w:sz="4" w:space="0" w:color="auto"/>
              <w:bottom w:val="single" w:sz="4" w:space="0" w:color="auto"/>
              <w:right w:val="single" w:sz="4" w:space="0" w:color="auto"/>
            </w:tcBorders>
            <w:vAlign w:val="bottom"/>
          </w:tcPr>
          <w:p w14:paraId="3C4E7D27" w14:textId="1C0F660E" w:rsidR="00EB0646" w:rsidRPr="00BE5D6D" w:rsidRDefault="00EB0646" w:rsidP="00EB0646">
            <w:pPr>
              <w:keepNext/>
              <w:spacing w:beforeAutospacing="0"/>
              <w:ind w:firstLine="0"/>
              <w:rPr>
                <w:lang w:val="en-US"/>
              </w:rPr>
            </w:pPr>
            <w:r w:rsidRPr="00BE5D6D">
              <w:t>Ngày giờ chỉnh sửa</w:t>
            </w:r>
          </w:p>
        </w:tc>
      </w:tr>
      <w:tr w:rsidR="00EB0646" w:rsidRPr="00BE5D6D" w14:paraId="2579C40B"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4E13798B" w14:textId="15CAF923" w:rsidR="00EB0646" w:rsidRPr="00BE5D6D" w:rsidRDefault="00EB0646" w:rsidP="00EB0646">
            <w:pPr>
              <w:spacing w:beforeAutospacing="0"/>
              <w:ind w:firstLine="0"/>
              <w:jc w:val="center"/>
            </w:pPr>
            <w:r w:rsidRPr="00BE5D6D">
              <w:t>11</w:t>
            </w:r>
          </w:p>
        </w:tc>
        <w:tc>
          <w:tcPr>
            <w:tcW w:w="1826" w:type="dxa"/>
            <w:tcBorders>
              <w:top w:val="single" w:sz="4" w:space="0" w:color="auto"/>
              <w:left w:val="single" w:sz="4" w:space="0" w:color="auto"/>
              <w:bottom w:val="single" w:sz="4" w:space="0" w:color="auto"/>
              <w:right w:val="single" w:sz="4" w:space="0" w:color="auto"/>
            </w:tcBorders>
            <w:vAlign w:val="bottom"/>
          </w:tcPr>
          <w:p w14:paraId="5C2AB7F0" w14:textId="26C46339" w:rsidR="00EB0646" w:rsidRPr="00BE5D6D" w:rsidRDefault="00EB0646" w:rsidP="00EB0646">
            <w:pPr>
              <w:spacing w:beforeAutospacing="0"/>
              <w:ind w:firstLine="0"/>
            </w:pPr>
            <w:r w:rsidRPr="00BE5D6D">
              <w:t>NotHelpfulCount</w:t>
            </w:r>
          </w:p>
        </w:tc>
        <w:tc>
          <w:tcPr>
            <w:tcW w:w="2111" w:type="dxa"/>
            <w:tcBorders>
              <w:top w:val="single" w:sz="4" w:space="0" w:color="auto"/>
              <w:left w:val="single" w:sz="4" w:space="0" w:color="auto"/>
              <w:bottom w:val="single" w:sz="4" w:space="0" w:color="auto"/>
              <w:right w:val="single" w:sz="4" w:space="0" w:color="auto"/>
            </w:tcBorders>
            <w:vAlign w:val="bottom"/>
          </w:tcPr>
          <w:p w14:paraId="6DDF6859" w14:textId="2C44EFD5" w:rsidR="00EB0646" w:rsidRPr="00BE5D6D" w:rsidRDefault="007C4FB1" w:rsidP="00EB0646">
            <w:pPr>
              <w:spacing w:beforeAutospacing="0"/>
              <w:ind w:firstLine="0"/>
            </w:pPr>
            <w:r>
              <w:rPr>
                <w:lang w:val="en-US"/>
              </w:rPr>
              <w:t>I</w:t>
            </w:r>
            <w:r w:rsidR="00EB0646" w:rsidRPr="00BE5D6D">
              <w:t>nt</w:t>
            </w:r>
          </w:p>
        </w:tc>
        <w:tc>
          <w:tcPr>
            <w:tcW w:w="4218" w:type="dxa"/>
            <w:tcBorders>
              <w:top w:val="single" w:sz="4" w:space="0" w:color="auto"/>
              <w:left w:val="single" w:sz="4" w:space="0" w:color="auto"/>
              <w:bottom w:val="single" w:sz="4" w:space="0" w:color="auto"/>
              <w:right w:val="single" w:sz="4" w:space="0" w:color="auto"/>
            </w:tcBorders>
            <w:vAlign w:val="bottom"/>
          </w:tcPr>
          <w:p w14:paraId="2EB30955" w14:textId="6433D324" w:rsidR="00EB0646" w:rsidRPr="00BE5D6D" w:rsidRDefault="00EB0646" w:rsidP="00EB0646">
            <w:pPr>
              <w:keepNext/>
              <w:spacing w:beforeAutospacing="0"/>
              <w:ind w:firstLine="0"/>
            </w:pPr>
            <w:r w:rsidRPr="00BE5D6D">
              <w:t>Số lượng "không hữu ích"</w:t>
            </w:r>
          </w:p>
        </w:tc>
      </w:tr>
      <w:tr w:rsidR="00EB0646" w:rsidRPr="00BE5D6D" w14:paraId="4B4C4EA9" w14:textId="77777777" w:rsidTr="00F657C5">
        <w:tc>
          <w:tcPr>
            <w:tcW w:w="623" w:type="dxa"/>
            <w:tcBorders>
              <w:top w:val="single" w:sz="4" w:space="0" w:color="auto"/>
              <w:left w:val="single" w:sz="4" w:space="0" w:color="auto"/>
              <w:bottom w:val="single" w:sz="4" w:space="0" w:color="auto"/>
              <w:right w:val="single" w:sz="4" w:space="0" w:color="auto"/>
            </w:tcBorders>
            <w:vAlign w:val="bottom"/>
          </w:tcPr>
          <w:p w14:paraId="3D5CE7FD" w14:textId="3337ECD0" w:rsidR="00EB0646" w:rsidRPr="00BE5D6D" w:rsidRDefault="00EB0646" w:rsidP="00EB0646">
            <w:pPr>
              <w:spacing w:beforeAutospacing="0"/>
              <w:ind w:firstLine="0"/>
              <w:jc w:val="center"/>
            </w:pPr>
            <w:r w:rsidRPr="00BE5D6D">
              <w:t>12</w:t>
            </w:r>
          </w:p>
        </w:tc>
        <w:tc>
          <w:tcPr>
            <w:tcW w:w="1826" w:type="dxa"/>
            <w:tcBorders>
              <w:top w:val="single" w:sz="4" w:space="0" w:color="auto"/>
              <w:left w:val="single" w:sz="4" w:space="0" w:color="auto"/>
              <w:bottom w:val="single" w:sz="4" w:space="0" w:color="auto"/>
              <w:right w:val="single" w:sz="4" w:space="0" w:color="auto"/>
            </w:tcBorders>
            <w:vAlign w:val="bottom"/>
          </w:tcPr>
          <w:p w14:paraId="303CAC47" w14:textId="0384AE26" w:rsidR="00EB0646" w:rsidRPr="00BE5D6D" w:rsidRDefault="00EB0646" w:rsidP="00EB0646">
            <w:pPr>
              <w:spacing w:beforeAutospacing="0"/>
              <w:ind w:firstLine="0"/>
            </w:pPr>
            <w:r w:rsidRPr="00BE5D6D">
              <w:t>HelpfulCount</w:t>
            </w:r>
          </w:p>
        </w:tc>
        <w:tc>
          <w:tcPr>
            <w:tcW w:w="2111" w:type="dxa"/>
            <w:tcBorders>
              <w:top w:val="single" w:sz="4" w:space="0" w:color="auto"/>
              <w:left w:val="single" w:sz="4" w:space="0" w:color="auto"/>
              <w:bottom w:val="single" w:sz="4" w:space="0" w:color="auto"/>
              <w:right w:val="single" w:sz="4" w:space="0" w:color="auto"/>
            </w:tcBorders>
            <w:vAlign w:val="bottom"/>
          </w:tcPr>
          <w:p w14:paraId="22A9F1B1" w14:textId="0E39C4EF" w:rsidR="00EB0646" w:rsidRPr="00BE5D6D" w:rsidRDefault="000D7B31" w:rsidP="00EB0646">
            <w:pPr>
              <w:spacing w:beforeAutospacing="0"/>
              <w:ind w:firstLine="0"/>
            </w:pPr>
            <w:r>
              <w:rPr>
                <w:lang w:val="en-US"/>
              </w:rPr>
              <w:t>I</w:t>
            </w:r>
            <w:r w:rsidRPr="00BE5D6D">
              <w:t>nt</w:t>
            </w:r>
          </w:p>
        </w:tc>
        <w:tc>
          <w:tcPr>
            <w:tcW w:w="4218" w:type="dxa"/>
            <w:tcBorders>
              <w:top w:val="single" w:sz="4" w:space="0" w:color="auto"/>
              <w:left w:val="single" w:sz="4" w:space="0" w:color="auto"/>
              <w:bottom w:val="single" w:sz="4" w:space="0" w:color="auto"/>
              <w:right w:val="single" w:sz="4" w:space="0" w:color="auto"/>
            </w:tcBorders>
            <w:vAlign w:val="bottom"/>
          </w:tcPr>
          <w:p w14:paraId="6CA9DB3B" w14:textId="360223D8" w:rsidR="00EB0646" w:rsidRPr="00BE5D6D" w:rsidRDefault="00EB0646" w:rsidP="00EB0646">
            <w:pPr>
              <w:keepNext/>
              <w:spacing w:beforeAutospacing="0"/>
              <w:ind w:firstLine="0"/>
            </w:pPr>
            <w:r w:rsidRPr="00BE5D6D">
              <w:t>Số lượng "hữu ích"</w:t>
            </w:r>
          </w:p>
        </w:tc>
      </w:tr>
    </w:tbl>
    <w:p w14:paraId="4888A9CE" w14:textId="77777777" w:rsidR="008D1A07" w:rsidRPr="00BE5D6D" w:rsidRDefault="008D1A07" w:rsidP="00D71278">
      <w:pPr>
        <w:rPr>
          <w:lang w:val="en-US"/>
        </w:rPr>
      </w:pPr>
    </w:p>
    <w:p w14:paraId="0A44A85E" w14:textId="5D32120B" w:rsidR="0058506A" w:rsidRDefault="0058506A">
      <w:pPr>
        <w:spacing w:before="0" w:line="240" w:lineRule="auto"/>
        <w:ind w:firstLine="0"/>
        <w:jc w:val="left"/>
        <w:rPr>
          <w:lang w:val="en-US"/>
        </w:rPr>
      </w:pPr>
      <w:r>
        <w:rPr>
          <w:lang w:val="en-US"/>
        </w:rPr>
        <w:br w:type="page"/>
      </w:r>
    </w:p>
    <w:p w14:paraId="64EB28B4" w14:textId="77777777" w:rsidR="008D1A07" w:rsidRPr="00BE5D6D" w:rsidRDefault="008D1A07" w:rsidP="00D71278">
      <w:pPr>
        <w:rPr>
          <w:lang w:val="en-US"/>
        </w:rPr>
      </w:pPr>
    </w:p>
    <w:p w14:paraId="75636230" w14:textId="5706F7F3" w:rsidR="00ED6B73" w:rsidRPr="00BE5D6D" w:rsidRDefault="00ED6B73" w:rsidP="005621F1">
      <w:pPr>
        <w:pStyle w:val="Caption"/>
        <w:keepNext/>
        <w:spacing w:line="360" w:lineRule="auto"/>
        <w:rPr>
          <w:sz w:val="24"/>
          <w:szCs w:val="24"/>
        </w:rPr>
      </w:pPr>
      <w:bookmarkStart w:id="392" w:name="_Toc216254529"/>
      <w:r w:rsidRPr="00BE5D6D">
        <w:rPr>
          <w:sz w:val="24"/>
          <w:szCs w:val="24"/>
        </w:rPr>
        <w:t xml:space="preserve">Bảng </w:t>
      </w:r>
      <w:r w:rsidR="00B12004">
        <w:rPr>
          <w:sz w:val="24"/>
          <w:szCs w:val="24"/>
        </w:rPr>
        <w:fldChar w:fldCharType="begin"/>
      </w:r>
      <w:r w:rsidR="00B12004">
        <w:rPr>
          <w:sz w:val="24"/>
          <w:szCs w:val="24"/>
        </w:rPr>
        <w:instrText xml:space="preserve"> STYLEREF 1 \s </w:instrText>
      </w:r>
      <w:r w:rsidR="00B12004">
        <w:rPr>
          <w:sz w:val="24"/>
          <w:szCs w:val="24"/>
        </w:rPr>
        <w:fldChar w:fldCharType="separate"/>
      </w:r>
      <w:r w:rsidR="00E629C6">
        <w:rPr>
          <w:noProof/>
          <w:sz w:val="24"/>
          <w:szCs w:val="24"/>
        </w:rPr>
        <w:t>2</w:t>
      </w:r>
      <w:r w:rsidR="00B12004">
        <w:rPr>
          <w:sz w:val="24"/>
          <w:szCs w:val="24"/>
        </w:rPr>
        <w:fldChar w:fldCharType="end"/>
      </w:r>
      <w:r w:rsidR="00B12004">
        <w:rPr>
          <w:sz w:val="24"/>
          <w:szCs w:val="24"/>
        </w:rPr>
        <w:noBreakHyphen/>
      </w:r>
      <w:r w:rsidR="00B12004">
        <w:rPr>
          <w:sz w:val="24"/>
          <w:szCs w:val="24"/>
        </w:rPr>
        <w:fldChar w:fldCharType="begin"/>
      </w:r>
      <w:r w:rsidR="00B12004">
        <w:rPr>
          <w:sz w:val="24"/>
          <w:szCs w:val="24"/>
        </w:rPr>
        <w:instrText xml:space="preserve"> SEQ Bảng \* ARABIC \s 1 </w:instrText>
      </w:r>
      <w:r w:rsidR="00B12004">
        <w:rPr>
          <w:sz w:val="24"/>
          <w:szCs w:val="24"/>
        </w:rPr>
        <w:fldChar w:fldCharType="separate"/>
      </w:r>
      <w:r w:rsidR="00E629C6">
        <w:rPr>
          <w:noProof/>
          <w:sz w:val="24"/>
          <w:szCs w:val="24"/>
        </w:rPr>
        <w:t>52</w:t>
      </w:r>
      <w:r w:rsidR="00B12004">
        <w:rPr>
          <w:sz w:val="24"/>
          <w:szCs w:val="24"/>
        </w:rPr>
        <w:fldChar w:fldCharType="end"/>
      </w:r>
      <w:r w:rsidRPr="00BE5D6D">
        <w:rPr>
          <w:sz w:val="24"/>
          <w:szCs w:val="24"/>
        </w:rPr>
        <w:t xml:space="preserve"> Mô tả dữ liệu bảng ProductVariantComment</w:t>
      </w:r>
      <w:bookmarkEnd w:id="392"/>
    </w:p>
    <w:tbl>
      <w:tblPr>
        <w:tblStyle w:val="TableGrid"/>
        <w:tblW w:w="0" w:type="auto"/>
        <w:tblLook w:val="04A0" w:firstRow="1" w:lastRow="0" w:firstColumn="1" w:lastColumn="0" w:noHBand="0" w:noVBand="1"/>
      </w:tblPr>
      <w:tblGrid>
        <w:gridCol w:w="616"/>
        <w:gridCol w:w="2327"/>
        <w:gridCol w:w="1970"/>
        <w:gridCol w:w="3865"/>
      </w:tblGrid>
      <w:tr w:rsidR="008D1A07" w:rsidRPr="00BE5D6D" w14:paraId="5603BD03" w14:textId="77777777" w:rsidTr="007579B7">
        <w:trPr>
          <w:tblHeader/>
        </w:trPr>
        <w:tc>
          <w:tcPr>
            <w:tcW w:w="62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029DCF0" w14:textId="77777777" w:rsidR="008D1A07" w:rsidRPr="00BE5D6D" w:rsidRDefault="008D1A07" w:rsidP="009E15FB">
            <w:pPr>
              <w:spacing w:line="360" w:lineRule="auto"/>
              <w:ind w:firstLine="0"/>
              <w:jc w:val="center"/>
              <w:rPr>
                <w:b/>
                <w:bCs/>
              </w:rPr>
            </w:pPr>
            <w:r w:rsidRPr="00BE5D6D">
              <w:rPr>
                <w:b/>
                <w:bCs/>
              </w:rPr>
              <w:t>STT</w:t>
            </w:r>
          </w:p>
        </w:tc>
        <w:tc>
          <w:tcPr>
            <w:tcW w:w="2082"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10DB443" w14:textId="77777777" w:rsidR="008D1A07" w:rsidRPr="00BE5D6D" w:rsidRDefault="008D1A07" w:rsidP="009E15FB">
            <w:pPr>
              <w:spacing w:line="360" w:lineRule="auto"/>
              <w:ind w:firstLine="0"/>
              <w:jc w:val="center"/>
              <w:rPr>
                <w:b/>
                <w:bCs/>
              </w:rPr>
            </w:pPr>
            <w:r w:rsidRPr="00BE5D6D">
              <w:rPr>
                <w:b/>
                <w:bCs/>
              </w:rPr>
              <w:t>Tên trường</w:t>
            </w:r>
          </w:p>
        </w:tc>
        <w:tc>
          <w:tcPr>
            <w:tcW w:w="203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25C93659" w14:textId="77777777" w:rsidR="008D1A07" w:rsidRPr="00BE5D6D" w:rsidRDefault="008D1A07" w:rsidP="009E15FB">
            <w:pPr>
              <w:spacing w:line="360" w:lineRule="auto"/>
              <w:ind w:firstLine="0"/>
              <w:jc w:val="center"/>
              <w:rPr>
                <w:b/>
                <w:bCs/>
              </w:rPr>
            </w:pPr>
            <w:r w:rsidRPr="00BE5D6D">
              <w:rPr>
                <w:b/>
                <w:bCs/>
              </w:rPr>
              <w:t>Kiểu dữ liệu</w:t>
            </w:r>
          </w:p>
        </w:tc>
        <w:tc>
          <w:tcPr>
            <w:tcW w:w="4038"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14:paraId="3336BD2A" w14:textId="77777777" w:rsidR="008D1A07" w:rsidRPr="00BE5D6D" w:rsidRDefault="008D1A07" w:rsidP="009E15FB">
            <w:pPr>
              <w:spacing w:line="360" w:lineRule="auto"/>
              <w:ind w:firstLine="0"/>
              <w:jc w:val="center"/>
              <w:rPr>
                <w:b/>
                <w:bCs/>
              </w:rPr>
            </w:pPr>
            <w:r w:rsidRPr="00BE5D6D">
              <w:rPr>
                <w:b/>
                <w:bCs/>
              </w:rPr>
              <w:t>Mô tả</w:t>
            </w:r>
          </w:p>
        </w:tc>
      </w:tr>
      <w:tr w:rsidR="00C52AC4" w:rsidRPr="00BE5D6D" w14:paraId="3D26877B" w14:textId="77777777" w:rsidTr="007579B7">
        <w:tc>
          <w:tcPr>
            <w:tcW w:w="620" w:type="dxa"/>
            <w:tcBorders>
              <w:top w:val="single" w:sz="4" w:space="0" w:color="auto"/>
              <w:left w:val="single" w:sz="4" w:space="0" w:color="auto"/>
              <w:bottom w:val="single" w:sz="4" w:space="0" w:color="auto"/>
              <w:right w:val="single" w:sz="4" w:space="0" w:color="auto"/>
            </w:tcBorders>
            <w:vAlign w:val="bottom"/>
          </w:tcPr>
          <w:p w14:paraId="6877043D" w14:textId="78111DED" w:rsidR="00C52AC4" w:rsidRPr="00BE5D6D" w:rsidRDefault="00C52AC4" w:rsidP="009E15FB">
            <w:pPr>
              <w:spacing w:line="360" w:lineRule="auto"/>
              <w:ind w:firstLine="0"/>
              <w:jc w:val="center"/>
            </w:pPr>
            <w:r w:rsidRPr="00BE5D6D">
              <w:t>1</w:t>
            </w:r>
          </w:p>
        </w:tc>
        <w:tc>
          <w:tcPr>
            <w:tcW w:w="2082" w:type="dxa"/>
            <w:tcBorders>
              <w:top w:val="single" w:sz="4" w:space="0" w:color="auto"/>
              <w:left w:val="single" w:sz="4" w:space="0" w:color="auto"/>
              <w:bottom w:val="single" w:sz="4" w:space="0" w:color="auto"/>
              <w:right w:val="single" w:sz="4" w:space="0" w:color="auto"/>
            </w:tcBorders>
            <w:vAlign w:val="bottom"/>
          </w:tcPr>
          <w:p w14:paraId="38EA846F" w14:textId="39F2771A" w:rsidR="00C52AC4" w:rsidRPr="00BE5D6D" w:rsidRDefault="00C52AC4" w:rsidP="009E15FB">
            <w:pPr>
              <w:spacing w:line="360" w:lineRule="auto"/>
              <w:ind w:firstLine="0"/>
            </w:pPr>
            <w:r w:rsidRPr="00BE5D6D">
              <w:t>Id</w:t>
            </w:r>
          </w:p>
        </w:tc>
        <w:tc>
          <w:tcPr>
            <w:tcW w:w="2038" w:type="dxa"/>
            <w:tcBorders>
              <w:top w:val="single" w:sz="4" w:space="0" w:color="auto"/>
              <w:left w:val="single" w:sz="4" w:space="0" w:color="auto"/>
              <w:bottom w:val="single" w:sz="4" w:space="0" w:color="auto"/>
              <w:right w:val="single" w:sz="4" w:space="0" w:color="auto"/>
            </w:tcBorders>
            <w:vAlign w:val="bottom"/>
          </w:tcPr>
          <w:p w14:paraId="17E75BDC" w14:textId="6BD56E1A" w:rsidR="00C52AC4" w:rsidRPr="00BE5D6D" w:rsidRDefault="000D7B31" w:rsidP="009E15FB">
            <w:pPr>
              <w:spacing w:line="360" w:lineRule="auto"/>
              <w:ind w:firstLine="0"/>
            </w:pPr>
            <w:r>
              <w:rPr>
                <w:lang w:val="en-US"/>
              </w:rPr>
              <w:t>I</w:t>
            </w:r>
            <w:r w:rsidRPr="00BE5D6D">
              <w:t xml:space="preserve">nt </w:t>
            </w:r>
            <w:r w:rsidR="00C52AC4" w:rsidRPr="00BE5D6D">
              <w:t>(PK)</w:t>
            </w:r>
          </w:p>
        </w:tc>
        <w:tc>
          <w:tcPr>
            <w:tcW w:w="4038" w:type="dxa"/>
            <w:tcBorders>
              <w:top w:val="single" w:sz="4" w:space="0" w:color="auto"/>
              <w:left w:val="single" w:sz="4" w:space="0" w:color="auto"/>
              <w:bottom w:val="single" w:sz="4" w:space="0" w:color="auto"/>
              <w:right w:val="single" w:sz="4" w:space="0" w:color="auto"/>
            </w:tcBorders>
            <w:vAlign w:val="bottom"/>
          </w:tcPr>
          <w:p w14:paraId="21BBCFFB" w14:textId="7669DA10" w:rsidR="00C52AC4" w:rsidRPr="00BE5D6D" w:rsidRDefault="00C52AC4" w:rsidP="009E15FB">
            <w:pPr>
              <w:spacing w:line="360" w:lineRule="auto"/>
              <w:ind w:firstLine="0"/>
            </w:pPr>
            <w:r w:rsidRPr="00BE5D6D">
              <w:t>Mã định danh bình luận</w:t>
            </w:r>
          </w:p>
        </w:tc>
      </w:tr>
      <w:tr w:rsidR="00C52AC4" w:rsidRPr="00BE5D6D" w14:paraId="14F148B1" w14:textId="77777777" w:rsidTr="007579B7">
        <w:tc>
          <w:tcPr>
            <w:tcW w:w="620" w:type="dxa"/>
            <w:tcBorders>
              <w:top w:val="single" w:sz="4" w:space="0" w:color="auto"/>
              <w:left w:val="single" w:sz="4" w:space="0" w:color="auto"/>
              <w:bottom w:val="single" w:sz="4" w:space="0" w:color="auto"/>
              <w:right w:val="single" w:sz="4" w:space="0" w:color="auto"/>
            </w:tcBorders>
            <w:vAlign w:val="bottom"/>
          </w:tcPr>
          <w:p w14:paraId="0A285579" w14:textId="7F503254" w:rsidR="00C52AC4" w:rsidRPr="00BE5D6D" w:rsidRDefault="00C52AC4" w:rsidP="009E15FB">
            <w:pPr>
              <w:spacing w:line="360" w:lineRule="auto"/>
              <w:ind w:firstLine="0"/>
              <w:jc w:val="center"/>
            </w:pPr>
            <w:r w:rsidRPr="00BE5D6D">
              <w:t>2</w:t>
            </w:r>
          </w:p>
        </w:tc>
        <w:tc>
          <w:tcPr>
            <w:tcW w:w="2082" w:type="dxa"/>
            <w:tcBorders>
              <w:top w:val="single" w:sz="4" w:space="0" w:color="auto"/>
              <w:left w:val="single" w:sz="4" w:space="0" w:color="auto"/>
              <w:bottom w:val="single" w:sz="4" w:space="0" w:color="auto"/>
              <w:right w:val="single" w:sz="4" w:space="0" w:color="auto"/>
            </w:tcBorders>
            <w:vAlign w:val="bottom"/>
          </w:tcPr>
          <w:p w14:paraId="4863C9FD" w14:textId="3A34322C" w:rsidR="00C52AC4" w:rsidRPr="00BE5D6D" w:rsidRDefault="00C52AC4" w:rsidP="009E15FB">
            <w:pPr>
              <w:spacing w:line="360" w:lineRule="auto"/>
              <w:ind w:firstLine="0"/>
            </w:pPr>
            <w:r w:rsidRPr="00BE5D6D">
              <w:t>UserId</w:t>
            </w:r>
          </w:p>
        </w:tc>
        <w:tc>
          <w:tcPr>
            <w:tcW w:w="2038" w:type="dxa"/>
            <w:tcBorders>
              <w:top w:val="single" w:sz="4" w:space="0" w:color="auto"/>
              <w:left w:val="single" w:sz="4" w:space="0" w:color="auto"/>
              <w:bottom w:val="single" w:sz="4" w:space="0" w:color="auto"/>
              <w:right w:val="single" w:sz="4" w:space="0" w:color="auto"/>
            </w:tcBorders>
            <w:vAlign w:val="bottom"/>
          </w:tcPr>
          <w:p w14:paraId="3748D03E" w14:textId="4A3045FC" w:rsidR="00C52AC4" w:rsidRPr="00BE5D6D" w:rsidRDefault="000D7B31" w:rsidP="009E15FB">
            <w:pPr>
              <w:spacing w:line="360" w:lineRule="auto"/>
              <w:ind w:firstLine="0"/>
            </w:pPr>
            <w:r>
              <w:rPr>
                <w:lang w:val="en-US"/>
              </w:rPr>
              <w:t>L</w:t>
            </w:r>
            <w:r w:rsidR="00C52AC4" w:rsidRPr="00BE5D6D">
              <w:t>ong (FK)</w:t>
            </w:r>
          </w:p>
        </w:tc>
        <w:tc>
          <w:tcPr>
            <w:tcW w:w="4038" w:type="dxa"/>
            <w:tcBorders>
              <w:top w:val="single" w:sz="4" w:space="0" w:color="auto"/>
              <w:left w:val="single" w:sz="4" w:space="0" w:color="auto"/>
              <w:bottom w:val="single" w:sz="4" w:space="0" w:color="auto"/>
              <w:right w:val="single" w:sz="4" w:space="0" w:color="auto"/>
            </w:tcBorders>
            <w:vAlign w:val="bottom"/>
          </w:tcPr>
          <w:p w14:paraId="7F69B27C" w14:textId="77A46D93" w:rsidR="00C52AC4" w:rsidRPr="00BE5D6D" w:rsidRDefault="00C52AC4" w:rsidP="009E15FB">
            <w:pPr>
              <w:spacing w:line="360" w:lineRule="auto"/>
              <w:ind w:firstLine="0"/>
            </w:pPr>
            <w:r w:rsidRPr="00BE5D6D">
              <w:t>Khóa ngoại đến User (Người bình luận)</w:t>
            </w:r>
          </w:p>
        </w:tc>
      </w:tr>
      <w:tr w:rsidR="00C52AC4" w:rsidRPr="00BE5D6D" w14:paraId="519C48D6" w14:textId="77777777" w:rsidTr="007579B7">
        <w:tc>
          <w:tcPr>
            <w:tcW w:w="620" w:type="dxa"/>
            <w:tcBorders>
              <w:top w:val="single" w:sz="4" w:space="0" w:color="auto"/>
              <w:left w:val="single" w:sz="4" w:space="0" w:color="auto"/>
              <w:bottom w:val="single" w:sz="4" w:space="0" w:color="auto"/>
              <w:right w:val="single" w:sz="4" w:space="0" w:color="auto"/>
            </w:tcBorders>
            <w:vAlign w:val="bottom"/>
          </w:tcPr>
          <w:p w14:paraId="077E7BB5" w14:textId="51632D17" w:rsidR="00C52AC4" w:rsidRPr="00BE5D6D" w:rsidRDefault="00C52AC4" w:rsidP="009E15FB">
            <w:pPr>
              <w:spacing w:line="360" w:lineRule="auto"/>
              <w:ind w:firstLine="0"/>
              <w:jc w:val="center"/>
            </w:pPr>
            <w:r w:rsidRPr="00BE5D6D">
              <w:t>3</w:t>
            </w:r>
          </w:p>
        </w:tc>
        <w:tc>
          <w:tcPr>
            <w:tcW w:w="2082" w:type="dxa"/>
            <w:tcBorders>
              <w:top w:val="single" w:sz="4" w:space="0" w:color="auto"/>
              <w:left w:val="single" w:sz="4" w:space="0" w:color="auto"/>
              <w:bottom w:val="single" w:sz="4" w:space="0" w:color="auto"/>
              <w:right w:val="single" w:sz="4" w:space="0" w:color="auto"/>
            </w:tcBorders>
            <w:vAlign w:val="bottom"/>
          </w:tcPr>
          <w:p w14:paraId="1A5C7438" w14:textId="0D8D3EC5" w:rsidR="00C52AC4" w:rsidRPr="00BE5D6D" w:rsidRDefault="00C52AC4" w:rsidP="009E15FB">
            <w:pPr>
              <w:spacing w:line="360" w:lineRule="auto"/>
              <w:ind w:firstLine="0"/>
            </w:pPr>
            <w:r w:rsidRPr="00BE5D6D">
              <w:t>ProductVariantId</w:t>
            </w:r>
          </w:p>
        </w:tc>
        <w:tc>
          <w:tcPr>
            <w:tcW w:w="2038" w:type="dxa"/>
            <w:tcBorders>
              <w:top w:val="single" w:sz="4" w:space="0" w:color="auto"/>
              <w:left w:val="single" w:sz="4" w:space="0" w:color="auto"/>
              <w:bottom w:val="single" w:sz="4" w:space="0" w:color="auto"/>
              <w:right w:val="single" w:sz="4" w:space="0" w:color="auto"/>
            </w:tcBorders>
            <w:vAlign w:val="bottom"/>
          </w:tcPr>
          <w:p w14:paraId="67E35B4A" w14:textId="441B886A" w:rsidR="00C52AC4" w:rsidRPr="00BE5D6D" w:rsidRDefault="00506C83" w:rsidP="009E15FB">
            <w:pPr>
              <w:spacing w:line="360" w:lineRule="auto"/>
              <w:ind w:firstLine="0"/>
            </w:pPr>
            <w:r>
              <w:rPr>
                <w:lang w:val="en-US"/>
              </w:rPr>
              <w:t>I</w:t>
            </w:r>
            <w:r w:rsidRPr="00BE5D6D">
              <w:t xml:space="preserve">nt </w:t>
            </w:r>
            <w:r w:rsidR="00C52AC4" w:rsidRPr="00BE5D6D">
              <w:t>(FK)</w:t>
            </w:r>
          </w:p>
        </w:tc>
        <w:tc>
          <w:tcPr>
            <w:tcW w:w="4038" w:type="dxa"/>
            <w:tcBorders>
              <w:top w:val="single" w:sz="4" w:space="0" w:color="auto"/>
              <w:left w:val="single" w:sz="4" w:space="0" w:color="auto"/>
              <w:bottom w:val="single" w:sz="4" w:space="0" w:color="auto"/>
              <w:right w:val="single" w:sz="4" w:space="0" w:color="auto"/>
            </w:tcBorders>
            <w:vAlign w:val="bottom"/>
          </w:tcPr>
          <w:p w14:paraId="183202A6" w14:textId="4E06CADF" w:rsidR="00C52AC4" w:rsidRPr="00BE5D6D" w:rsidRDefault="00C52AC4" w:rsidP="009E15FB">
            <w:pPr>
              <w:spacing w:line="360" w:lineRule="auto"/>
              <w:ind w:firstLine="0"/>
            </w:pPr>
            <w:r w:rsidRPr="00BE5D6D">
              <w:t>Khóa ngoại đến ProductVariant</w:t>
            </w:r>
          </w:p>
        </w:tc>
      </w:tr>
      <w:tr w:rsidR="00C52AC4" w:rsidRPr="00BE5D6D" w14:paraId="1E08013B" w14:textId="77777777" w:rsidTr="007579B7">
        <w:tc>
          <w:tcPr>
            <w:tcW w:w="620" w:type="dxa"/>
            <w:tcBorders>
              <w:top w:val="single" w:sz="4" w:space="0" w:color="auto"/>
              <w:left w:val="single" w:sz="4" w:space="0" w:color="auto"/>
              <w:bottom w:val="single" w:sz="4" w:space="0" w:color="auto"/>
              <w:right w:val="single" w:sz="4" w:space="0" w:color="auto"/>
            </w:tcBorders>
            <w:vAlign w:val="bottom"/>
          </w:tcPr>
          <w:p w14:paraId="73A30BDC" w14:textId="5662612B" w:rsidR="00C52AC4" w:rsidRPr="00BE5D6D" w:rsidRDefault="00C52AC4" w:rsidP="009E15FB">
            <w:pPr>
              <w:spacing w:line="360" w:lineRule="auto"/>
              <w:ind w:firstLine="0"/>
              <w:jc w:val="center"/>
            </w:pPr>
            <w:r w:rsidRPr="00BE5D6D">
              <w:t>4</w:t>
            </w:r>
          </w:p>
        </w:tc>
        <w:tc>
          <w:tcPr>
            <w:tcW w:w="2082" w:type="dxa"/>
            <w:tcBorders>
              <w:top w:val="single" w:sz="4" w:space="0" w:color="auto"/>
              <w:left w:val="single" w:sz="4" w:space="0" w:color="auto"/>
              <w:bottom w:val="single" w:sz="4" w:space="0" w:color="auto"/>
              <w:right w:val="single" w:sz="4" w:space="0" w:color="auto"/>
            </w:tcBorders>
            <w:vAlign w:val="bottom"/>
          </w:tcPr>
          <w:p w14:paraId="510AFA1F" w14:textId="21BC2CF0" w:rsidR="00C52AC4" w:rsidRPr="00BE5D6D" w:rsidRDefault="00C52AC4" w:rsidP="009E15FB">
            <w:pPr>
              <w:spacing w:line="360" w:lineRule="auto"/>
              <w:ind w:firstLine="0"/>
            </w:pPr>
            <w:r w:rsidRPr="00BE5D6D">
              <w:t>ParentCommentId</w:t>
            </w:r>
          </w:p>
        </w:tc>
        <w:tc>
          <w:tcPr>
            <w:tcW w:w="2038" w:type="dxa"/>
            <w:tcBorders>
              <w:top w:val="single" w:sz="4" w:space="0" w:color="auto"/>
              <w:left w:val="single" w:sz="4" w:space="0" w:color="auto"/>
              <w:bottom w:val="single" w:sz="4" w:space="0" w:color="auto"/>
              <w:right w:val="single" w:sz="4" w:space="0" w:color="auto"/>
            </w:tcBorders>
            <w:vAlign w:val="bottom"/>
          </w:tcPr>
          <w:p w14:paraId="2D2A5333" w14:textId="07255BE4" w:rsidR="00C52AC4" w:rsidRPr="00BE5D6D" w:rsidRDefault="00506C83" w:rsidP="009E15FB">
            <w:pPr>
              <w:spacing w:line="360" w:lineRule="auto"/>
              <w:ind w:firstLine="0"/>
            </w:pPr>
            <w:r>
              <w:rPr>
                <w:lang w:val="en-US"/>
              </w:rPr>
              <w:t>I</w:t>
            </w:r>
            <w:r w:rsidRPr="00BE5D6D">
              <w:t xml:space="preserve">nt </w:t>
            </w:r>
            <w:r w:rsidR="00C52AC4" w:rsidRPr="00BE5D6D">
              <w:t>(FK)</w:t>
            </w:r>
          </w:p>
        </w:tc>
        <w:tc>
          <w:tcPr>
            <w:tcW w:w="4038" w:type="dxa"/>
            <w:tcBorders>
              <w:top w:val="single" w:sz="4" w:space="0" w:color="auto"/>
              <w:left w:val="single" w:sz="4" w:space="0" w:color="auto"/>
              <w:bottom w:val="single" w:sz="4" w:space="0" w:color="auto"/>
              <w:right w:val="single" w:sz="4" w:space="0" w:color="auto"/>
            </w:tcBorders>
            <w:vAlign w:val="bottom"/>
          </w:tcPr>
          <w:p w14:paraId="4BC6A07F" w14:textId="7FAE0F80" w:rsidR="00C52AC4" w:rsidRPr="00BE5D6D" w:rsidRDefault="00C52AC4" w:rsidP="009E15FB">
            <w:pPr>
              <w:spacing w:line="360" w:lineRule="auto"/>
              <w:ind w:firstLine="0"/>
            </w:pPr>
            <w:r w:rsidRPr="00BE5D6D">
              <w:t>ID của bình luận cha (để phân cấp/reply)</w:t>
            </w:r>
          </w:p>
        </w:tc>
      </w:tr>
      <w:tr w:rsidR="00C52AC4" w:rsidRPr="00BE5D6D" w14:paraId="0A26C464" w14:textId="77777777" w:rsidTr="007579B7">
        <w:tc>
          <w:tcPr>
            <w:tcW w:w="620" w:type="dxa"/>
            <w:tcBorders>
              <w:top w:val="single" w:sz="4" w:space="0" w:color="auto"/>
              <w:left w:val="single" w:sz="4" w:space="0" w:color="auto"/>
              <w:bottom w:val="single" w:sz="4" w:space="0" w:color="auto"/>
              <w:right w:val="single" w:sz="4" w:space="0" w:color="auto"/>
            </w:tcBorders>
            <w:vAlign w:val="bottom"/>
          </w:tcPr>
          <w:p w14:paraId="3423E6C9" w14:textId="2CBA1B8A" w:rsidR="00C52AC4" w:rsidRPr="00BE5D6D" w:rsidRDefault="00C52AC4" w:rsidP="009E15FB">
            <w:pPr>
              <w:spacing w:line="360" w:lineRule="auto"/>
              <w:ind w:firstLine="0"/>
              <w:jc w:val="center"/>
            </w:pPr>
            <w:r w:rsidRPr="00BE5D6D">
              <w:t>5</w:t>
            </w:r>
          </w:p>
        </w:tc>
        <w:tc>
          <w:tcPr>
            <w:tcW w:w="2082" w:type="dxa"/>
            <w:tcBorders>
              <w:top w:val="single" w:sz="4" w:space="0" w:color="auto"/>
              <w:left w:val="single" w:sz="4" w:space="0" w:color="auto"/>
              <w:bottom w:val="single" w:sz="4" w:space="0" w:color="auto"/>
              <w:right w:val="single" w:sz="4" w:space="0" w:color="auto"/>
            </w:tcBorders>
            <w:vAlign w:val="bottom"/>
          </w:tcPr>
          <w:p w14:paraId="60598941" w14:textId="15596F98" w:rsidR="00C52AC4" w:rsidRPr="00BE5D6D" w:rsidRDefault="00C52AC4" w:rsidP="009E15FB">
            <w:pPr>
              <w:spacing w:line="360" w:lineRule="auto"/>
              <w:ind w:firstLine="0"/>
            </w:pPr>
            <w:r w:rsidRPr="00BE5D6D">
              <w:t>Content</w:t>
            </w:r>
          </w:p>
        </w:tc>
        <w:tc>
          <w:tcPr>
            <w:tcW w:w="2038" w:type="dxa"/>
            <w:tcBorders>
              <w:top w:val="single" w:sz="4" w:space="0" w:color="auto"/>
              <w:left w:val="single" w:sz="4" w:space="0" w:color="auto"/>
              <w:bottom w:val="single" w:sz="4" w:space="0" w:color="auto"/>
              <w:right w:val="single" w:sz="4" w:space="0" w:color="auto"/>
            </w:tcBorders>
            <w:vAlign w:val="bottom"/>
          </w:tcPr>
          <w:p w14:paraId="65F37374" w14:textId="295CC760" w:rsidR="00C52AC4" w:rsidRPr="00BE5D6D" w:rsidRDefault="00506C83" w:rsidP="009E15FB">
            <w:pPr>
              <w:spacing w:line="360" w:lineRule="auto"/>
              <w:ind w:firstLine="0"/>
            </w:pPr>
            <w:r>
              <w:rPr>
                <w:lang w:val="en-US"/>
              </w:rPr>
              <w:t>S</w:t>
            </w:r>
            <w:r w:rsidR="00C52AC4" w:rsidRPr="00BE5D6D">
              <w:t>tring</w:t>
            </w:r>
          </w:p>
        </w:tc>
        <w:tc>
          <w:tcPr>
            <w:tcW w:w="4038" w:type="dxa"/>
            <w:tcBorders>
              <w:top w:val="single" w:sz="4" w:space="0" w:color="auto"/>
              <w:left w:val="single" w:sz="4" w:space="0" w:color="auto"/>
              <w:bottom w:val="single" w:sz="4" w:space="0" w:color="auto"/>
              <w:right w:val="single" w:sz="4" w:space="0" w:color="auto"/>
            </w:tcBorders>
            <w:vAlign w:val="bottom"/>
          </w:tcPr>
          <w:p w14:paraId="47A1181C" w14:textId="134EBB11" w:rsidR="00C52AC4" w:rsidRPr="00BE5D6D" w:rsidRDefault="00C52AC4" w:rsidP="009E15FB">
            <w:pPr>
              <w:spacing w:line="360" w:lineRule="auto"/>
              <w:ind w:firstLine="0"/>
            </w:pPr>
            <w:r w:rsidRPr="00BE5D6D">
              <w:t>Nội dung bình luận</w:t>
            </w:r>
          </w:p>
        </w:tc>
      </w:tr>
      <w:tr w:rsidR="00C52AC4" w:rsidRPr="00BE5D6D" w14:paraId="223AEE51" w14:textId="77777777" w:rsidTr="007579B7">
        <w:tc>
          <w:tcPr>
            <w:tcW w:w="620" w:type="dxa"/>
            <w:tcBorders>
              <w:top w:val="single" w:sz="4" w:space="0" w:color="auto"/>
              <w:left w:val="single" w:sz="4" w:space="0" w:color="auto"/>
              <w:bottom w:val="single" w:sz="4" w:space="0" w:color="auto"/>
              <w:right w:val="single" w:sz="4" w:space="0" w:color="auto"/>
            </w:tcBorders>
            <w:vAlign w:val="bottom"/>
          </w:tcPr>
          <w:p w14:paraId="0C48D81E" w14:textId="01E682F7" w:rsidR="00C52AC4" w:rsidRPr="00BE5D6D" w:rsidRDefault="00C52AC4" w:rsidP="009E15FB">
            <w:pPr>
              <w:spacing w:line="360" w:lineRule="auto"/>
              <w:ind w:firstLine="0"/>
              <w:jc w:val="center"/>
            </w:pPr>
            <w:r w:rsidRPr="00BE5D6D">
              <w:t>6</w:t>
            </w:r>
          </w:p>
        </w:tc>
        <w:tc>
          <w:tcPr>
            <w:tcW w:w="2082" w:type="dxa"/>
            <w:tcBorders>
              <w:top w:val="single" w:sz="4" w:space="0" w:color="auto"/>
              <w:left w:val="single" w:sz="4" w:space="0" w:color="auto"/>
              <w:bottom w:val="single" w:sz="4" w:space="0" w:color="auto"/>
              <w:right w:val="single" w:sz="4" w:space="0" w:color="auto"/>
            </w:tcBorders>
            <w:vAlign w:val="bottom"/>
          </w:tcPr>
          <w:p w14:paraId="6197BBAE" w14:textId="04982EB6" w:rsidR="00C52AC4" w:rsidRPr="00BE5D6D" w:rsidRDefault="00C52AC4" w:rsidP="009E15FB">
            <w:pPr>
              <w:spacing w:line="360" w:lineRule="auto"/>
              <w:ind w:firstLine="0"/>
            </w:pPr>
            <w:r w:rsidRPr="00BE5D6D">
              <w:t>IsApproved</w:t>
            </w:r>
          </w:p>
        </w:tc>
        <w:tc>
          <w:tcPr>
            <w:tcW w:w="2038" w:type="dxa"/>
            <w:tcBorders>
              <w:top w:val="single" w:sz="4" w:space="0" w:color="auto"/>
              <w:left w:val="single" w:sz="4" w:space="0" w:color="auto"/>
              <w:bottom w:val="single" w:sz="4" w:space="0" w:color="auto"/>
              <w:right w:val="single" w:sz="4" w:space="0" w:color="auto"/>
            </w:tcBorders>
            <w:vAlign w:val="bottom"/>
          </w:tcPr>
          <w:p w14:paraId="1507F8AD" w14:textId="70D03A5C" w:rsidR="00C52AC4" w:rsidRPr="00BE5D6D" w:rsidRDefault="00121BE2" w:rsidP="009E15FB">
            <w:pPr>
              <w:spacing w:line="360" w:lineRule="auto"/>
              <w:ind w:firstLine="0"/>
            </w:pPr>
            <w:r>
              <w:rPr>
                <w:lang w:val="en-US"/>
              </w:rPr>
              <w:t>B</w:t>
            </w:r>
            <w:r w:rsidR="00C52AC4" w:rsidRPr="00BE5D6D">
              <w:t>ool</w:t>
            </w:r>
          </w:p>
        </w:tc>
        <w:tc>
          <w:tcPr>
            <w:tcW w:w="4038" w:type="dxa"/>
            <w:tcBorders>
              <w:top w:val="single" w:sz="4" w:space="0" w:color="auto"/>
              <w:left w:val="single" w:sz="4" w:space="0" w:color="auto"/>
              <w:bottom w:val="single" w:sz="4" w:space="0" w:color="auto"/>
              <w:right w:val="single" w:sz="4" w:space="0" w:color="auto"/>
            </w:tcBorders>
            <w:vAlign w:val="bottom"/>
          </w:tcPr>
          <w:p w14:paraId="6DDBBEFD" w14:textId="485222A2" w:rsidR="00C52AC4" w:rsidRPr="00BE5D6D" w:rsidRDefault="00C52AC4" w:rsidP="009E15FB">
            <w:pPr>
              <w:keepNext/>
              <w:spacing w:line="360" w:lineRule="auto"/>
              <w:ind w:firstLine="0"/>
            </w:pPr>
            <w:r w:rsidRPr="00BE5D6D">
              <w:t>Bình luận đã được duyệt hay chưa</w:t>
            </w:r>
          </w:p>
        </w:tc>
      </w:tr>
      <w:tr w:rsidR="00C52AC4" w:rsidRPr="00BE5D6D" w14:paraId="1248E481" w14:textId="77777777" w:rsidTr="007579B7">
        <w:tc>
          <w:tcPr>
            <w:tcW w:w="620" w:type="dxa"/>
            <w:tcBorders>
              <w:top w:val="single" w:sz="4" w:space="0" w:color="auto"/>
              <w:left w:val="single" w:sz="4" w:space="0" w:color="auto"/>
              <w:bottom w:val="single" w:sz="4" w:space="0" w:color="auto"/>
              <w:right w:val="single" w:sz="4" w:space="0" w:color="auto"/>
            </w:tcBorders>
            <w:vAlign w:val="bottom"/>
          </w:tcPr>
          <w:p w14:paraId="6CA3CE98" w14:textId="12076C28" w:rsidR="00C52AC4" w:rsidRPr="00BE5D6D" w:rsidRDefault="00C52AC4" w:rsidP="009E15FB">
            <w:pPr>
              <w:spacing w:line="360" w:lineRule="auto"/>
              <w:ind w:firstLine="0"/>
              <w:jc w:val="center"/>
            </w:pPr>
            <w:r w:rsidRPr="00BE5D6D">
              <w:t>7</w:t>
            </w:r>
          </w:p>
        </w:tc>
        <w:tc>
          <w:tcPr>
            <w:tcW w:w="2082" w:type="dxa"/>
            <w:tcBorders>
              <w:top w:val="single" w:sz="4" w:space="0" w:color="auto"/>
              <w:left w:val="single" w:sz="4" w:space="0" w:color="auto"/>
              <w:bottom w:val="single" w:sz="4" w:space="0" w:color="auto"/>
              <w:right w:val="single" w:sz="4" w:space="0" w:color="auto"/>
            </w:tcBorders>
            <w:vAlign w:val="bottom"/>
          </w:tcPr>
          <w:p w14:paraId="63399840" w14:textId="41CD0310" w:rsidR="00C52AC4" w:rsidRPr="00BE5D6D" w:rsidRDefault="00C52AC4" w:rsidP="009E15FB">
            <w:pPr>
              <w:spacing w:line="360" w:lineRule="auto"/>
              <w:ind w:firstLine="0"/>
            </w:pPr>
            <w:r w:rsidRPr="00BE5D6D">
              <w:t>Edited</w:t>
            </w:r>
          </w:p>
        </w:tc>
        <w:tc>
          <w:tcPr>
            <w:tcW w:w="2038" w:type="dxa"/>
            <w:tcBorders>
              <w:top w:val="single" w:sz="4" w:space="0" w:color="auto"/>
              <w:left w:val="single" w:sz="4" w:space="0" w:color="auto"/>
              <w:bottom w:val="single" w:sz="4" w:space="0" w:color="auto"/>
              <w:right w:val="single" w:sz="4" w:space="0" w:color="auto"/>
            </w:tcBorders>
            <w:vAlign w:val="bottom"/>
          </w:tcPr>
          <w:p w14:paraId="3392B2FB" w14:textId="115882DE" w:rsidR="00C52AC4" w:rsidRPr="00121BE2" w:rsidRDefault="00121BE2" w:rsidP="009E15FB">
            <w:pPr>
              <w:spacing w:line="360" w:lineRule="auto"/>
              <w:ind w:firstLine="0"/>
              <w:rPr>
                <w:b/>
              </w:rPr>
            </w:pPr>
            <w:r>
              <w:rPr>
                <w:lang w:val="en-US"/>
              </w:rPr>
              <w:t>B</w:t>
            </w:r>
            <w:r w:rsidRPr="00BE5D6D">
              <w:t>ool</w:t>
            </w:r>
          </w:p>
        </w:tc>
        <w:tc>
          <w:tcPr>
            <w:tcW w:w="4038" w:type="dxa"/>
            <w:tcBorders>
              <w:top w:val="single" w:sz="4" w:space="0" w:color="auto"/>
              <w:left w:val="single" w:sz="4" w:space="0" w:color="auto"/>
              <w:bottom w:val="single" w:sz="4" w:space="0" w:color="auto"/>
              <w:right w:val="single" w:sz="4" w:space="0" w:color="auto"/>
            </w:tcBorders>
            <w:vAlign w:val="bottom"/>
          </w:tcPr>
          <w:p w14:paraId="1DE917F5" w14:textId="743B21B8" w:rsidR="00C52AC4" w:rsidRPr="00BE5D6D" w:rsidRDefault="00C52AC4" w:rsidP="009E15FB">
            <w:pPr>
              <w:keepNext/>
              <w:spacing w:line="360" w:lineRule="auto"/>
              <w:ind w:firstLine="0"/>
            </w:pPr>
            <w:r w:rsidRPr="00BE5D6D">
              <w:t>Đã chỉnh sửa hay chưa</w:t>
            </w:r>
          </w:p>
        </w:tc>
      </w:tr>
      <w:tr w:rsidR="00C52AC4" w:rsidRPr="00BE5D6D" w14:paraId="6F33B4DF" w14:textId="77777777" w:rsidTr="007579B7">
        <w:tc>
          <w:tcPr>
            <w:tcW w:w="620" w:type="dxa"/>
            <w:tcBorders>
              <w:top w:val="single" w:sz="4" w:space="0" w:color="auto"/>
              <w:left w:val="single" w:sz="4" w:space="0" w:color="auto"/>
              <w:bottom w:val="single" w:sz="4" w:space="0" w:color="auto"/>
              <w:right w:val="single" w:sz="4" w:space="0" w:color="auto"/>
            </w:tcBorders>
            <w:vAlign w:val="bottom"/>
          </w:tcPr>
          <w:p w14:paraId="5A258FCE" w14:textId="1B897AC5" w:rsidR="00C52AC4" w:rsidRPr="00BE5D6D" w:rsidRDefault="00C52AC4" w:rsidP="009E15FB">
            <w:pPr>
              <w:spacing w:line="360" w:lineRule="auto"/>
              <w:ind w:firstLine="0"/>
              <w:jc w:val="center"/>
            </w:pPr>
            <w:r w:rsidRPr="00BE5D6D">
              <w:t>8</w:t>
            </w:r>
          </w:p>
        </w:tc>
        <w:tc>
          <w:tcPr>
            <w:tcW w:w="2082" w:type="dxa"/>
            <w:tcBorders>
              <w:top w:val="single" w:sz="4" w:space="0" w:color="auto"/>
              <w:left w:val="single" w:sz="4" w:space="0" w:color="auto"/>
              <w:bottom w:val="single" w:sz="4" w:space="0" w:color="auto"/>
              <w:right w:val="single" w:sz="4" w:space="0" w:color="auto"/>
            </w:tcBorders>
            <w:vAlign w:val="bottom"/>
          </w:tcPr>
          <w:p w14:paraId="6E0AC00E" w14:textId="043792D7" w:rsidR="00C52AC4" w:rsidRPr="00BE5D6D" w:rsidRDefault="00C52AC4" w:rsidP="009E15FB">
            <w:pPr>
              <w:spacing w:line="360" w:lineRule="auto"/>
              <w:ind w:firstLine="0"/>
            </w:pPr>
            <w:r w:rsidRPr="00BE5D6D">
              <w:t>EditedTime</w:t>
            </w:r>
          </w:p>
        </w:tc>
        <w:tc>
          <w:tcPr>
            <w:tcW w:w="2038" w:type="dxa"/>
            <w:tcBorders>
              <w:top w:val="single" w:sz="4" w:space="0" w:color="auto"/>
              <w:left w:val="single" w:sz="4" w:space="0" w:color="auto"/>
              <w:bottom w:val="single" w:sz="4" w:space="0" w:color="auto"/>
              <w:right w:val="single" w:sz="4" w:space="0" w:color="auto"/>
            </w:tcBorders>
            <w:vAlign w:val="bottom"/>
          </w:tcPr>
          <w:p w14:paraId="2D76BA58" w14:textId="6308E937" w:rsidR="00C52AC4" w:rsidRPr="00BE5D6D" w:rsidRDefault="00C52AC4" w:rsidP="009E15FB">
            <w:pPr>
              <w:spacing w:line="360" w:lineRule="auto"/>
              <w:ind w:firstLine="0"/>
            </w:pPr>
            <w:r w:rsidRPr="00BE5D6D">
              <w:t>DateTime</w:t>
            </w:r>
          </w:p>
        </w:tc>
        <w:tc>
          <w:tcPr>
            <w:tcW w:w="4038" w:type="dxa"/>
            <w:tcBorders>
              <w:top w:val="single" w:sz="4" w:space="0" w:color="auto"/>
              <w:left w:val="single" w:sz="4" w:space="0" w:color="auto"/>
              <w:bottom w:val="single" w:sz="4" w:space="0" w:color="auto"/>
              <w:right w:val="single" w:sz="4" w:space="0" w:color="auto"/>
            </w:tcBorders>
            <w:vAlign w:val="bottom"/>
          </w:tcPr>
          <w:p w14:paraId="3ED7931E" w14:textId="67E7DC23" w:rsidR="00C52AC4" w:rsidRPr="00BE5D6D" w:rsidRDefault="00C52AC4" w:rsidP="009E15FB">
            <w:pPr>
              <w:keepNext/>
              <w:spacing w:line="360" w:lineRule="auto"/>
              <w:ind w:firstLine="0"/>
            </w:pPr>
            <w:r w:rsidRPr="00BE5D6D">
              <w:t>Ngày giờ chỉnh sửa</w:t>
            </w:r>
          </w:p>
        </w:tc>
      </w:tr>
      <w:tr w:rsidR="00C52AC4" w:rsidRPr="00BE5D6D" w14:paraId="1A7A06B1" w14:textId="77777777" w:rsidTr="007579B7">
        <w:tc>
          <w:tcPr>
            <w:tcW w:w="620" w:type="dxa"/>
            <w:tcBorders>
              <w:top w:val="single" w:sz="4" w:space="0" w:color="auto"/>
              <w:left w:val="single" w:sz="4" w:space="0" w:color="auto"/>
              <w:bottom w:val="single" w:sz="4" w:space="0" w:color="auto"/>
              <w:right w:val="single" w:sz="4" w:space="0" w:color="auto"/>
            </w:tcBorders>
            <w:vAlign w:val="bottom"/>
          </w:tcPr>
          <w:p w14:paraId="412BCB45" w14:textId="44F51FE7" w:rsidR="00C52AC4" w:rsidRPr="00BE5D6D" w:rsidRDefault="00C52AC4" w:rsidP="009E15FB">
            <w:pPr>
              <w:spacing w:line="360" w:lineRule="auto"/>
              <w:ind w:firstLine="0"/>
              <w:jc w:val="center"/>
            </w:pPr>
            <w:r w:rsidRPr="00BE5D6D">
              <w:t>9</w:t>
            </w:r>
          </w:p>
        </w:tc>
        <w:tc>
          <w:tcPr>
            <w:tcW w:w="2082" w:type="dxa"/>
            <w:tcBorders>
              <w:top w:val="single" w:sz="4" w:space="0" w:color="auto"/>
              <w:left w:val="single" w:sz="4" w:space="0" w:color="auto"/>
              <w:bottom w:val="single" w:sz="4" w:space="0" w:color="auto"/>
              <w:right w:val="single" w:sz="4" w:space="0" w:color="auto"/>
            </w:tcBorders>
            <w:vAlign w:val="bottom"/>
          </w:tcPr>
          <w:p w14:paraId="4821F42D" w14:textId="0AD5BE0F" w:rsidR="00C52AC4" w:rsidRPr="00BE5D6D" w:rsidRDefault="00C52AC4" w:rsidP="009E15FB">
            <w:pPr>
              <w:spacing w:line="360" w:lineRule="auto"/>
              <w:ind w:firstLine="0"/>
            </w:pPr>
            <w:r w:rsidRPr="00BE5D6D">
              <w:t>SendReplyNotification</w:t>
            </w:r>
          </w:p>
        </w:tc>
        <w:tc>
          <w:tcPr>
            <w:tcW w:w="2038" w:type="dxa"/>
            <w:tcBorders>
              <w:top w:val="single" w:sz="4" w:space="0" w:color="auto"/>
              <w:left w:val="single" w:sz="4" w:space="0" w:color="auto"/>
              <w:bottom w:val="single" w:sz="4" w:space="0" w:color="auto"/>
              <w:right w:val="single" w:sz="4" w:space="0" w:color="auto"/>
            </w:tcBorders>
            <w:vAlign w:val="bottom"/>
          </w:tcPr>
          <w:p w14:paraId="59A14195" w14:textId="301D6CF7" w:rsidR="00C52AC4" w:rsidRPr="00BE5D6D" w:rsidRDefault="00121BE2" w:rsidP="009E15FB">
            <w:pPr>
              <w:spacing w:line="360" w:lineRule="auto"/>
              <w:ind w:firstLine="0"/>
            </w:pPr>
            <w:r>
              <w:rPr>
                <w:lang w:val="en-US"/>
              </w:rPr>
              <w:t>B</w:t>
            </w:r>
            <w:r w:rsidRPr="00BE5D6D">
              <w:t>ool</w:t>
            </w:r>
          </w:p>
        </w:tc>
        <w:tc>
          <w:tcPr>
            <w:tcW w:w="4038" w:type="dxa"/>
            <w:tcBorders>
              <w:top w:val="single" w:sz="4" w:space="0" w:color="auto"/>
              <w:left w:val="single" w:sz="4" w:space="0" w:color="auto"/>
              <w:bottom w:val="single" w:sz="4" w:space="0" w:color="auto"/>
              <w:right w:val="single" w:sz="4" w:space="0" w:color="auto"/>
            </w:tcBorders>
            <w:vAlign w:val="bottom"/>
          </w:tcPr>
          <w:p w14:paraId="1A5DC5CD" w14:textId="375D9C62" w:rsidR="00C52AC4" w:rsidRPr="00BE5D6D" w:rsidRDefault="00C52AC4" w:rsidP="009E15FB">
            <w:pPr>
              <w:keepNext/>
              <w:spacing w:line="360" w:lineRule="auto"/>
              <w:ind w:firstLine="0"/>
            </w:pPr>
            <w:r w:rsidRPr="00BE5D6D">
              <w:t>Có gửi thông báo trả lời hay không</w:t>
            </w:r>
          </w:p>
        </w:tc>
      </w:tr>
    </w:tbl>
    <w:p w14:paraId="7D4C5EB6" w14:textId="77777777" w:rsidR="00352AE5" w:rsidRPr="00890B20" w:rsidRDefault="00352AE5" w:rsidP="00352AE5">
      <w:pPr>
        <w:pStyle w:val="Heading2"/>
      </w:pPr>
      <w:bookmarkStart w:id="393" w:name="_Toc216254275"/>
      <w:bookmarkStart w:id="394" w:name="_Toc216255523"/>
      <w:r w:rsidRPr="00890B20">
        <w:t>Kết chương</w:t>
      </w:r>
      <w:bookmarkEnd w:id="393"/>
      <w:bookmarkEnd w:id="394"/>
    </w:p>
    <w:p w14:paraId="69FE6C9D" w14:textId="6612845A" w:rsidR="009326FD" w:rsidRPr="00064109" w:rsidRDefault="009326FD" w:rsidP="009628EF">
      <w:r w:rsidRPr="00890B20">
        <w:t>Chương 2 đã hoàn thành việc phân tích và thiết kế chi tiết cho hệ thống "Website bán điện thoại di động". Bắt đầu từ việc khảo sát thực trạng và xác định rõ các mục tiêu , chương này đã xây dựng được một bộ tài liệu yêu cầu hoàn chỉnh, bao gồm cả các yêu cầu chức năng và phi chức năng  làm nền tảng cho hệ thống.</w:t>
      </w:r>
    </w:p>
    <w:p w14:paraId="29294250" w14:textId="501FFFD7" w:rsidR="009326FD" w:rsidRPr="00890B20" w:rsidRDefault="009326FD" w:rsidP="009326FD">
      <w:r w:rsidRPr="00890B20">
        <w:t>Thông qua việc áp dụng các phương pháp mô hình hóa hướng đối tượng, các sơ đồ UML đã được xây dựng chi tiết, bao gồm Sơ đồ Use Case , Sơ đồ Lớp , Sơ đồ Hoạt động và Sơ đồ Tuần tự. Các sơ đồ này cung cấp một cái nhìn trực quan, rõ ràng về cấu trúc dữ liệu, các luồng nghiệp vụ chính và sự tương tác giữa các thành phần trong hệ thống, từ quản lý sản phẩm, giỏ hàng, đơn hàng đến phân quyền người dùng.</w:t>
      </w:r>
    </w:p>
    <w:p w14:paraId="540ABF1C" w14:textId="5966E4B1" w:rsidR="004E7EC7" w:rsidRDefault="009326FD" w:rsidP="009326FD">
      <w:r w:rsidRPr="00890B20">
        <w:t>Bản thiết kế chi tiết được trình bày trong chương này là cơ sở vững chắc và là kim chỉ nam cho giai đoạn cài đặt và phát triển. Trong chương tiếp theo, đồ án sẽ tập trung vào việc hiện thực hóa hệ thống dựa trên các phân tích và thiết kế đã đề ra, trình bày các kết quả cài đặt cụ thể và giao diện chức năng của website.</w:t>
      </w:r>
    </w:p>
    <w:p w14:paraId="6AB5BED5" w14:textId="7E0575F5" w:rsidR="00352AE5" w:rsidRPr="007C0D68" w:rsidRDefault="00352AE5" w:rsidP="004137B9">
      <w:pPr>
        <w:spacing w:before="0" w:line="240" w:lineRule="auto"/>
        <w:ind w:firstLine="0"/>
        <w:jc w:val="left"/>
      </w:pPr>
    </w:p>
    <w:p w14:paraId="16C335AF" w14:textId="77777777" w:rsidR="004137B9" w:rsidRDefault="004137B9">
      <w:pPr>
        <w:spacing w:before="0" w:line="240" w:lineRule="auto"/>
        <w:ind w:firstLine="0"/>
        <w:jc w:val="left"/>
        <w:rPr>
          <w:rFonts w:cs="Arial"/>
          <w:b/>
          <w:bCs/>
          <w:caps/>
          <w:kern w:val="32"/>
          <w:sz w:val="30"/>
          <w:szCs w:val="32"/>
        </w:rPr>
      </w:pPr>
      <w:r>
        <w:br w:type="page"/>
      </w:r>
    </w:p>
    <w:p w14:paraId="253DBFEB" w14:textId="1120149B" w:rsidR="00BE5D73" w:rsidRPr="00890B20" w:rsidRDefault="009326FD" w:rsidP="00FE7FF7">
      <w:pPr>
        <w:pStyle w:val="Heading1"/>
        <w:numPr>
          <w:ilvl w:val="0"/>
          <w:numId w:val="56"/>
        </w:numPr>
      </w:pPr>
      <w:bookmarkStart w:id="395" w:name="_Toc216254276"/>
      <w:bookmarkStart w:id="396" w:name="_Toc216255524"/>
      <w:r w:rsidRPr="00890B20">
        <w:lastRenderedPageBreak/>
        <w:t>Xây dựng website bán điện thoại di động</w:t>
      </w:r>
      <w:bookmarkEnd w:id="395"/>
      <w:bookmarkEnd w:id="396"/>
    </w:p>
    <w:p w14:paraId="6FDF3C15" w14:textId="21703C83" w:rsidR="002507BA" w:rsidRPr="00F17491" w:rsidRDefault="001144CF" w:rsidP="009326FD">
      <w:r w:rsidRPr="00890B20">
        <w:t>Trên cơ sở các phân tích và thiết kế hệ thống đã được trình bày tại Chương 2, Chương 3 sẽ tập trung vào việc hiện thực hóa các giải pháp kỹ thuật và mô tả kết quả cài đặt của hệ thống "Website bán điện thoại di động". Nội dung chương này bao gồm quy trình nghiệp vụ tổng thể, các màn hình giao diện chức năng cốt lõi và cách thức vận hành thực tế của phần mềm</w:t>
      </w:r>
      <w:r w:rsidR="00F17491" w:rsidRPr="00F17491">
        <w:t>.</w:t>
      </w:r>
    </w:p>
    <w:p w14:paraId="58C16FFD" w14:textId="26F8F817" w:rsidR="00F616C7" w:rsidRPr="00890B20" w:rsidRDefault="003F585D" w:rsidP="00F616C7">
      <w:pPr>
        <w:pStyle w:val="Heading2"/>
      </w:pPr>
      <w:bookmarkStart w:id="397" w:name="_Toc216254277"/>
      <w:bookmarkStart w:id="398" w:name="_Toc216255525"/>
      <w:r w:rsidRPr="00890B20">
        <w:t>Môi trường triển khai và Cấu trúc dự án</w:t>
      </w:r>
      <w:bookmarkEnd w:id="397"/>
      <w:bookmarkEnd w:id="398"/>
    </w:p>
    <w:p w14:paraId="13C2B133" w14:textId="2A81B802" w:rsidR="003F585D" w:rsidRPr="00890B20" w:rsidRDefault="00F32B05" w:rsidP="003F585D">
      <w:r w:rsidRPr="00890B20">
        <w:t>Để đảm bảo hệ thống vận hành ổn định và tương thích tốt nhất trong quá trình phát triển cũng như triển khai thực tế, các yêu cầu về phần cứng và phần mềm được xác định như sau:</w:t>
      </w:r>
    </w:p>
    <w:p w14:paraId="4FA36DD2" w14:textId="5971D665" w:rsidR="00F32B05" w:rsidRPr="00890B20" w:rsidRDefault="00BA0411" w:rsidP="00BA0411">
      <w:pPr>
        <w:pStyle w:val="Heading3"/>
      </w:pPr>
      <w:bookmarkStart w:id="399" w:name="_Toc216254278"/>
      <w:bookmarkStart w:id="400" w:name="_Toc216255526"/>
      <w:r w:rsidRPr="00890B20">
        <w:t>Yêu cầu phần cứng (Môi trường Server/Dev)</w:t>
      </w:r>
      <w:bookmarkEnd w:id="399"/>
      <w:bookmarkEnd w:id="400"/>
    </w:p>
    <w:p w14:paraId="53DC77A0" w14:textId="6CAB0DE0" w:rsidR="00BA0411" w:rsidRPr="00890B20" w:rsidRDefault="00BA0411" w:rsidP="00FE7FF7">
      <w:pPr>
        <w:pStyle w:val="ListParagraph"/>
        <w:numPr>
          <w:ilvl w:val="0"/>
          <w:numId w:val="65"/>
        </w:numPr>
      </w:pPr>
      <w:r w:rsidRPr="00890B20">
        <w:t>Vi xử lý (CPU): Intel Core i5 hoặc tương đương trở lên (Khuyến nghị 4 nhân).</w:t>
      </w:r>
    </w:p>
    <w:p w14:paraId="54ADA1D5" w14:textId="1806AA91" w:rsidR="00BA0411" w:rsidRPr="00890B20" w:rsidRDefault="00BA0411" w:rsidP="00FE7FF7">
      <w:pPr>
        <w:pStyle w:val="ListParagraph"/>
        <w:numPr>
          <w:ilvl w:val="0"/>
          <w:numId w:val="65"/>
        </w:numPr>
      </w:pPr>
      <w:r w:rsidRPr="00890B20">
        <w:t>Bộ nhớ trong (RAM): Tối thiểu 8GB (Khuyến nghị 16GB để chạy mượt mà Visual Studio và SQL Server đồng thời).</w:t>
      </w:r>
    </w:p>
    <w:p w14:paraId="01241D9D" w14:textId="242643B8" w:rsidR="00BA0411" w:rsidRPr="00890B20" w:rsidRDefault="00BA0411" w:rsidP="00FE7FF7">
      <w:pPr>
        <w:pStyle w:val="ListParagraph"/>
        <w:numPr>
          <w:ilvl w:val="0"/>
          <w:numId w:val="65"/>
        </w:numPr>
      </w:pPr>
      <w:r w:rsidRPr="00890B20">
        <w:t>Ổ cứng: SSD với dung lượng trống tối thiểu 20GB</w:t>
      </w:r>
    </w:p>
    <w:p w14:paraId="72E02C25" w14:textId="01776873" w:rsidR="00BA0411" w:rsidRPr="00890B20" w:rsidRDefault="004941CA" w:rsidP="00BA0411">
      <w:pPr>
        <w:pStyle w:val="Heading3"/>
      </w:pPr>
      <w:bookmarkStart w:id="401" w:name="_Toc216254279"/>
      <w:bookmarkStart w:id="402" w:name="_Toc216255527"/>
      <w:r w:rsidRPr="00890B20">
        <w:t>Yêu cầu phần mềm và Công cụ phát triển</w:t>
      </w:r>
      <w:bookmarkEnd w:id="401"/>
      <w:bookmarkEnd w:id="402"/>
    </w:p>
    <w:p w14:paraId="52E7A9DB" w14:textId="3611D00E" w:rsidR="004941CA" w:rsidRPr="00890B20" w:rsidRDefault="004941CA" w:rsidP="00FE7FF7">
      <w:pPr>
        <w:pStyle w:val="ListParagraph"/>
        <w:numPr>
          <w:ilvl w:val="0"/>
          <w:numId w:val="66"/>
        </w:numPr>
      </w:pPr>
      <w:r w:rsidRPr="00890B20">
        <w:t>Hệ điều hành: Windows 10/11 (64-bit) hoặc Windows Server 2016 trở lên.</w:t>
      </w:r>
    </w:p>
    <w:p w14:paraId="7A84164A" w14:textId="72F89331" w:rsidR="004941CA" w:rsidRPr="00890B20" w:rsidRDefault="004941CA" w:rsidP="00FE7FF7">
      <w:pPr>
        <w:pStyle w:val="ListParagraph"/>
        <w:numPr>
          <w:ilvl w:val="0"/>
          <w:numId w:val="66"/>
        </w:numPr>
      </w:pPr>
      <w:r w:rsidRPr="00890B20">
        <w:t>Môi trường thực thi: .NET Core SDK (Phiên bản 3.1 hoặc 5.0/6.0 tùy theo version ABP bạn dùng).</w:t>
      </w:r>
    </w:p>
    <w:p w14:paraId="2644BDB5" w14:textId="74460C9E" w:rsidR="004941CA" w:rsidRPr="00890B20" w:rsidRDefault="004941CA" w:rsidP="00FE7FF7">
      <w:pPr>
        <w:pStyle w:val="ListParagraph"/>
        <w:numPr>
          <w:ilvl w:val="0"/>
          <w:numId w:val="66"/>
        </w:numPr>
      </w:pPr>
      <w:r w:rsidRPr="00890B20">
        <w:t>Công cụ lập trình (IDE): Microsoft Visual Studio 2019/2022 (Community hoặc Professional).</w:t>
      </w:r>
    </w:p>
    <w:p w14:paraId="3229C08B" w14:textId="01BA2B16" w:rsidR="004941CA" w:rsidRPr="00890B20" w:rsidRDefault="004941CA" w:rsidP="00FE7FF7">
      <w:pPr>
        <w:pStyle w:val="ListParagraph"/>
        <w:numPr>
          <w:ilvl w:val="0"/>
          <w:numId w:val="66"/>
        </w:numPr>
      </w:pPr>
      <w:r w:rsidRPr="00890B20">
        <w:t>Hệ quản trị cơ sở dữ liệu: Microsoft SQL Server 2019 (hoặc mới hơn).</w:t>
      </w:r>
    </w:p>
    <w:p w14:paraId="6B2A90FD" w14:textId="52B4773F" w:rsidR="004941CA" w:rsidRPr="00890B20" w:rsidRDefault="004941CA" w:rsidP="00FE7FF7">
      <w:pPr>
        <w:pStyle w:val="ListParagraph"/>
        <w:numPr>
          <w:ilvl w:val="0"/>
          <w:numId w:val="66"/>
        </w:numPr>
      </w:pPr>
      <w:r w:rsidRPr="00890B20">
        <w:t>Công cụ quản lý CSDL: SQL Server Management Studio (SSMS).</w:t>
      </w:r>
    </w:p>
    <w:p w14:paraId="636E24CD" w14:textId="704F978E" w:rsidR="004941CA" w:rsidRPr="00890B20" w:rsidRDefault="004941CA" w:rsidP="00FE7FF7">
      <w:pPr>
        <w:pStyle w:val="ListParagraph"/>
        <w:numPr>
          <w:ilvl w:val="0"/>
          <w:numId w:val="66"/>
        </w:numPr>
      </w:pPr>
      <w:r w:rsidRPr="00890B20">
        <w:t>Trình duyệt kiểm thử: Google Chrome, Microsoft Edge (Phiên bản mới nhất).</w:t>
      </w:r>
    </w:p>
    <w:p w14:paraId="24C2D807" w14:textId="20F54CDF" w:rsidR="004941CA" w:rsidRPr="00890B20" w:rsidRDefault="00A02722" w:rsidP="004941CA">
      <w:pPr>
        <w:pStyle w:val="Heading3"/>
      </w:pPr>
      <w:bookmarkStart w:id="403" w:name="_Toc216254280"/>
      <w:bookmarkStart w:id="404" w:name="_Toc216255528"/>
      <w:r w:rsidRPr="00890B20">
        <w:t>Tổ chức mã nguồn và Cấu trúc Solution</w:t>
      </w:r>
      <w:bookmarkEnd w:id="403"/>
      <w:bookmarkEnd w:id="404"/>
    </w:p>
    <w:p w14:paraId="53F09E08" w14:textId="77777777" w:rsidR="00A02722" w:rsidRPr="00890B20" w:rsidRDefault="00A02722" w:rsidP="00A02722">
      <w:r w:rsidRPr="00890B20">
        <w:t>Hệ thống được xây dựng dựa trên ASP.NET Boilerplate (ABP Framework), tuân thủ nghiêm ngặt kiến trúc phân tầng (Layered Architecture) và mô hình thiết kế hướng tên miền (Domain-Driven Design - DDD). Mã nguồn trong Visual Studio được tổ chức thành một Solution thống nhất, chia tách thành các Project (lớp) riêng biệt nhằm đảm bảo tính lỏng lẻo (Loosely Coupled) và dễ dàng bảo trì.</w:t>
      </w:r>
    </w:p>
    <w:p w14:paraId="50EB875A" w14:textId="77777777" w:rsidR="00A02722" w:rsidRPr="00890B20" w:rsidRDefault="00A02722" w:rsidP="00A02722"/>
    <w:p w14:paraId="045AAC81" w14:textId="77777777" w:rsidR="00986638" w:rsidRPr="00890B20" w:rsidRDefault="00986638" w:rsidP="00FD33FA">
      <w:pPr>
        <w:keepNext/>
        <w:jc w:val="center"/>
      </w:pPr>
      <w:r w:rsidRPr="00890B20">
        <w:rPr>
          <w:noProof/>
          <w:lang w:val="en-US"/>
        </w:rPr>
        <w:lastRenderedPageBreak/>
        <w:drawing>
          <wp:inline distT="0" distB="0" distL="0" distR="0" wp14:anchorId="7E033383" wp14:editId="6EB2850E">
            <wp:extent cx="5441014" cy="2584174"/>
            <wp:effectExtent l="0" t="0" r="7620" b="6985"/>
            <wp:docPr id="864306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06953" name="Picture 1" descr="A screenshot of a computer&#10;&#10;AI-generated content may be incorrect."/>
                    <pic:cNvPicPr/>
                  </pic:nvPicPr>
                  <pic:blipFill rotWithShape="1">
                    <a:blip r:embed="rId111"/>
                    <a:srcRect b="68632"/>
                    <a:stretch>
                      <a:fillRect/>
                    </a:stretch>
                  </pic:blipFill>
                  <pic:spPr bwMode="auto">
                    <a:xfrm>
                      <a:off x="0" y="0"/>
                      <a:ext cx="5455744" cy="2591170"/>
                    </a:xfrm>
                    <a:prstGeom prst="rect">
                      <a:avLst/>
                    </a:prstGeom>
                    <a:ln>
                      <a:noFill/>
                    </a:ln>
                    <a:extLst>
                      <a:ext uri="{53640926-AAD7-44D8-BBD7-CCE9431645EC}">
                        <a14:shadowObscured xmlns:a14="http://schemas.microsoft.com/office/drawing/2010/main"/>
                      </a:ext>
                    </a:extLst>
                  </pic:spPr>
                </pic:pic>
              </a:graphicData>
            </a:graphic>
          </wp:inline>
        </w:drawing>
      </w:r>
    </w:p>
    <w:p w14:paraId="7F8D67C4" w14:textId="61C7F470" w:rsidR="00A02722" w:rsidRPr="00BA663E" w:rsidRDefault="00986638" w:rsidP="00986638">
      <w:pPr>
        <w:pStyle w:val="Caption"/>
        <w:rPr>
          <w:lang w:val="vi-VN"/>
        </w:rPr>
      </w:pPr>
      <w:bookmarkStart w:id="405" w:name="_Toc21625438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w:t>
      </w:r>
      <w:r w:rsidR="00804794">
        <w:rPr>
          <w:lang w:val="vi-VN"/>
        </w:rPr>
        <w:fldChar w:fldCharType="end"/>
      </w:r>
      <w:r w:rsidRPr="00890B20">
        <w:rPr>
          <w:lang w:val="vi-VN"/>
        </w:rPr>
        <w:t xml:space="preserve"> Cấu trúc tổ chức Solution theo kiến trúc ABP</w:t>
      </w:r>
      <w:bookmarkEnd w:id="405"/>
    </w:p>
    <w:p w14:paraId="0C9861E1" w14:textId="77777777" w:rsidR="00105386" w:rsidRPr="00BA663E" w:rsidRDefault="00105386" w:rsidP="00105386"/>
    <w:p w14:paraId="045E4555" w14:textId="6ED2D917" w:rsidR="00A02722" w:rsidRPr="00890B20" w:rsidRDefault="00A02722" w:rsidP="00A02722">
      <w:r w:rsidRPr="00890B20">
        <w:t>Cụ thể, vai trò của các tầng trong cấu trúc dự án như sau:</w:t>
      </w:r>
    </w:p>
    <w:p w14:paraId="64D6E938" w14:textId="68F3C4CA" w:rsidR="00EF33A9" w:rsidRPr="005C5B44" w:rsidRDefault="00EF33A9" w:rsidP="00EF33A9">
      <w:r w:rsidRPr="005C5B44">
        <w:t>Tầng Core (Lớp Nghiệp vụ cốt lõi - Domain Layer)</w:t>
      </w:r>
    </w:p>
    <w:p w14:paraId="4A2B2C6E" w14:textId="3295C59C" w:rsidR="00EF33A9" w:rsidRPr="00890B20" w:rsidRDefault="00EF33A9" w:rsidP="00EF33A9">
      <w:r w:rsidRPr="00890B20">
        <w:t>Project: .Core</w:t>
      </w:r>
    </w:p>
    <w:p w14:paraId="40BBA129" w14:textId="3A9A114C" w:rsidR="00EF33A9" w:rsidRPr="00890B20" w:rsidRDefault="00EF33A9" w:rsidP="00EF33A9">
      <w:r w:rsidRPr="00890B20">
        <w:t>Vai trò: Đây là trái tim của ứng dụng, nơi định nghĩa các thực thể (Entities) như Product, Order, User... và các quy tắc nghiệp vụ (Domain Logic) không phụ thuộc vào hạ tầng hay giao diện.</w:t>
      </w:r>
    </w:p>
    <w:p w14:paraId="395F3F13" w14:textId="47F65501" w:rsidR="00EF33A9" w:rsidRPr="00890B20" w:rsidRDefault="00EF33A9" w:rsidP="00EF33A9">
      <w:r w:rsidRPr="00890B20">
        <w:t>Thành phần chính: Các lớp Entity, Domain Services, Enums, và các Interface quản lý quyền hạn (Authorization).</w:t>
      </w:r>
    </w:p>
    <w:p w14:paraId="22C269A1" w14:textId="188109EA" w:rsidR="00EF33A9" w:rsidRPr="00BA663E" w:rsidRDefault="00EF33A9" w:rsidP="00EF33A9">
      <w:r w:rsidRPr="00BA663E">
        <w:t>Tầng Infrastructure (Lớp Hạ tầng dữ liệu)</w:t>
      </w:r>
    </w:p>
    <w:p w14:paraId="199A9B8F" w14:textId="0FDD297D" w:rsidR="00EF33A9" w:rsidRPr="00890B20" w:rsidRDefault="00EF33A9" w:rsidP="00EF33A9">
      <w:r w:rsidRPr="00890B20">
        <w:t>Project: .EntityFrameworkCore</w:t>
      </w:r>
    </w:p>
    <w:p w14:paraId="6C2D4C67" w14:textId="1475FB4F" w:rsidR="00EF33A9" w:rsidRPr="00890B20" w:rsidRDefault="00EF33A9" w:rsidP="00EF33A9">
      <w:r w:rsidRPr="00890B20">
        <w:t>Vai trò: Chịu trách nhiệm kết nối và thao tác trực tiếp với cơ sở dữ liệu. Tầng này thực hiện ánh xạ (Mapping) các thực thể từ tầng Core sang các bảng trong SQL Server thông qua cơ chế Code-First.</w:t>
      </w:r>
    </w:p>
    <w:p w14:paraId="416BE6D6" w14:textId="41AE8BF5" w:rsidR="00EF33A9" w:rsidRPr="00890B20" w:rsidRDefault="00EF33A9" w:rsidP="00EF33A9">
      <w:r w:rsidRPr="00890B20">
        <w:t>Thành phần chính: DbContext, các file Migrations (lịch sử cập nhật CSDL), và các cấu hình Repository.</w:t>
      </w:r>
    </w:p>
    <w:p w14:paraId="467473F2" w14:textId="1416A8BF" w:rsidR="00EF33A9" w:rsidRPr="00F92FB6" w:rsidRDefault="00EF33A9" w:rsidP="00EF33A9">
      <w:r w:rsidRPr="00F92FB6">
        <w:t>Tầng Application (Lớp Ứng dụng)</w:t>
      </w:r>
    </w:p>
    <w:p w14:paraId="5F569E41" w14:textId="6D12F87B" w:rsidR="00EF33A9" w:rsidRPr="00890B20" w:rsidRDefault="00EF33A9" w:rsidP="00EF33A9">
      <w:r w:rsidRPr="00890B20">
        <w:t>Project: .Application</w:t>
      </w:r>
    </w:p>
    <w:p w14:paraId="19021AFA" w14:textId="77777777" w:rsidR="00EF33A9" w:rsidRPr="00890B20" w:rsidRDefault="00EF33A9" w:rsidP="00EF33A9">
      <w:r w:rsidRPr="00890B20">
        <w:t>Vai trò: Đóng vai trò cầu nối giữa giao diện người dùng và lớp nghiệp vụ. Tầng này chứa các Dịch vụ ứng dụng (Application Services) để xử lý các Use Case cụ thể (như: Tạo sản phẩm, Đặt hàng, Thêm vào giỏ).</w:t>
      </w:r>
    </w:p>
    <w:p w14:paraId="00D1A9DD" w14:textId="77777777" w:rsidR="00EF33A9" w:rsidRPr="00890B20" w:rsidRDefault="00EF33A9" w:rsidP="00EF33A9"/>
    <w:p w14:paraId="4B493EC2" w14:textId="588D9846" w:rsidR="00EF33A9" w:rsidRPr="00890B20" w:rsidRDefault="00EF33A9" w:rsidP="00EF33A9">
      <w:r w:rsidRPr="00890B20">
        <w:t>Thành phần chính:</w:t>
      </w:r>
    </w:p>
    <w:p w14:paraId="2248D0B7" w14:textId="1A8A9B97" w:rsidR="00EF33A9" w:rsidRPr="00890B20" w:rsidRDefault="00EF33A9" w:rsidP="00EF33A9">
      <w:r w:rsidRPr="00890B20">
        <w:t>DTOs (Data Transfer Objects): Các đối tượng dùng để trao đổi dữ liệu giữa client và server (ví dụ: CreateProductDto, ProductDto).</w:t>
      </w:r>
    </w:p>
    <w:p w14:paraId="4CF43AD4" w14:textId="6C62C93A" w:rsidR="00EF33A9" w:rsidRPr="00890B20" w:rsidRDefault="00EF33A9" w:rsidP="00EF33A9">
      <w:r w:rsidRPr="00890B20">
        <w:t>AppServices: Các lớp thực thi logic ứng dụng và được expose ra ngoài dưới dạng API.</w:t>
      </w:r>
    </w:p>
    <w:p w14:paraId="18B5A6E4" w14:textId="553A392A" w:rsidR="00EF33A9" w:rsidRPr="003B1B44" w:rsidRDefault="00EF33A9" w:rsidP="00EF33A9">
      <w:r w:rsidRPr="003B1B44">
        <w:t>Tầng Presentation (Lớp Giao diện)</w:t>
      </w:r>
    </w:p>
    <w:p w14:paraId="4E12290E" w14:textId="0A02B050" w:rsidR="00EF33A9" w:rsidRPr="00890B20" w:rsidRDefault="00EF33A9" w:rsidP="00EF33A9">
      <w:r w:rsidRPr="00890B20">
        <w:t>Project: .Web.Mvc (hoặc .Web.Host)</w:t>
      </w:r>
    </w:p>
    <w:p w14:paraId="766FC9F8" w14:textId="4DF9022B" w:rsidR="00EF33A9" w:rsidRPr="00890B20" w:rsidRDefault="00EF33A9" w:rsidP="00EF33A9">
      <w:r w:rsidRPr="00890B20">
        <w:t>Vai trò: Là điểm tiếp xúc với người dùng cuối. Tầng này chịu trách nhiệm hiển thị dữ liệu và tiếp nhận yêu cầu từ người dùng.</w:t>
      </w:r>
    </w:p>
    <w:p w14:paraId="69589822" w14:textId="543CB22B" w:rsidR="00EF33A9" w:rsidRPr="00890B20" w:rsidRDefault="00EF33A9" w:rsidP="00EF33A9">
      <w:r w:rsidRPr="00890B20">
        <w:t>Thành phần chính:</w:t>
      </w:r>
    </w:p>
    <w:p w14:paraId="22E1B93D" w14:textId="47EC33AD" w:rsidR="00EF33A9" w:rsidRPr="00890B20" w:rsidRDefault="00EF33A9" w:rsidP="00EF33A9">
      <w:r w:rsidRPr="00890B20">
        <w:t>Controllers: Điều hướng yêu cầu.</w:t>
      </w:r>
    </w:p>
    <w:p w14:paraId="44A48326" w14:textId="05A632CB" w:rsidR="00EF33A9" w:rsidRPr="00890B20" w:rsidRDefault="00EF33A9" w:rsidP="00EF33A9">
      <w:r w:rsidRPr="00890B20">
        <w:t>Views (Razor Pages): Giao diện HTML/CSS/JS (Trang chủ, Trang chi tiết, Trang quản trị).</w:t>
      </w:r>
    </w:p>
    <w:p w14:paraId="469CDA2D" w14:textId="5F2E2441" w:rsidR="00EF33A9" w:rsidRPr="00890B20" w:rsidRDefault="00EF33A9" w:rsidP="00EF33A9">
      <w:r w:rsidRPr="00890B20">
        <w:t>Static Files: Hình ảnh, thư viện CSS/JS (Bootstrap, jQuery).</w:t>
      </w:r>
    </w:p>
    <w:p w14:paraId="7B1558E3" w14:textId="0A6ACCE3" w:rsidR="00EF33A9" w:rsidRPr="00890B20" w:rsidRDefault="00EF33A9" w:rsidP="00EF33A9">
      <w:r w:rsidRPr="00890B20">
        <w:t>Việc phân chia cấu trúc như trên giúp hệ thống đạt được sự rõ ràng trong quản lý mã nguồn: thay đổi ở giao diện không ảnh hưởng đến nghiệp vụ, và thay đổi CSDL không làm hỏng logic ứng dụng.</w:t>
      </w:r>
    </w:p>
    <w:p w14:paraId="4F2880E7" w14:textId="7E60CD2B" w:rsidR="00464646" w:rsidRPr="00890B20" w:rsidRDefault="00C64DEC" w:rsidP="00A81C62">
      <w:pPr>
        <w:pStyle w:val="Heading2"/>
      </w:pPr>
      <w:bookmarkStart w:id="406" w:name="_Toc216254281"/>
      <w:bookmarkStart w:id="407" w:name="_Toc216255529"/>
      <w:r w:rsidRPr="00890B20">
        <w:t>Quy trình nghiệp vụ tổng thể của hệ thống</w:t>
      </w:r>
      <w:bookmarkEnd w:id="406"/>
      <w:bookmarkEnd w:id="407"/>
    </w:p>
    <w:p w14:paraId="1492B505" w14:textId="602BF558" w:rsidR="00EF1F41" w:rsidRPr="00890B20" w:rsidRDefault="00EF1F41" w:rsidP="00EF1F41">
      <w:r w:rsidRPr="00890B20">
        <w:t>Khác với cách tiếp cận phân chia theo vai trò người dùng đơn thuần, hệ thống được vận hành theo một chu trình dữ liệu khép kín, đảm bảo tính liên kết chặt chẽ giữa các khâu quản trị và kinh doanh. Quy trình này được chia thành 04 giai đoạn nghiệp vụ chính như sau:</w:t>
      </w:r>
    </w:p>
    <w:p w14:paraId="04FB7769" w14:textId="4DAF462B" w:rsidR="00007574" w:rsidRPr="00890B20" w:rsidRDefault="00007574" w:rsidP="00007574">
      <w:r w:rsidRPr="00890B20">
        <w:t>Giai đoạn Khởi tạo và Quản trị nguồn lực Đây là giai đoạn thiết lập nền tảng cho hệ thống. Quy trình bắt đầu từ việc quản trị viên định nghĩa cấu trúc nhân sự (tạo tài khoản, phân quyền) để đảm bảo an toàn bảo mật. Tiếp theo, dữ liệu sản phẩm được nhập vào hệ thống bao gồm thông tin chi tiết, các biến thể (màu sắc, dung lượng) và hình ảnh minh họa. Tại bước này, hệ thống cũng ghi nhận số lượng tồn kho ban đầu (Stock Initializing) để phục vụ cho việc kiểm soát bán hàng.</w:t>
      </w:r>
    </w:p>
    <w:p w14:paraId="04D7179A" w14:textId="0E3D4E6F" w:rsidR="00007574" w:rsidRPr="00890B20" w:rsidRDefault="00007574" w:rsidP="00007574">
      <w:r w:rsidRPr="00890B20">
        <w:t>Giai đoạn Tiếp cận và Giao dịch thương mại Sau khi dữ liệu sản phẩm đã sẵn sàng và được hiển thị (Publish) trên giao diện người dùng (Front-store), quy trình chuyển sang phía khách hàng:</w:t>
      </w:r>
    </w:p>
    <w:p w14:paraId="0AE69F5D" w14:textId="56AD09CA" w:rsidR="00007574" w:rsidRPr="00890B20" w:rsidRDefault="00007574" w:rsidP="00007574">
      <w:r w:rsidRPr="00890B20">
        <w:t>Tra cứu và Lựa chọn: Người dùng thực hiện tìm kiếm, lọc sản phẩm theo các tiêu chí và xem chi tiết thông số kỹ thuật.</w:t>
      </w:r>
    </w:p>
    <w:p w14:paraId="071E0E78" w14:textId="170CAB46" w:rsidR="00007574" w:rsidRPr="00890B20" w:rsidRDefault="00007574" w:rsidP="00007574">
      <w:r w:rsidRPr="00890B20">
        <w:lastRenderedPageBreak/>
        <w:t>Khởi tạo giỏ hàng: Các sản phẩm được chọn sẽ được lưu tạm thời vào giỏ hàng (Cart Session). Hệ thống thực hiện kiểm tra tồn kho thời gian thực (Real-time stock check) ngay tại bước này để ngăn chặn đặt đơn ảo.</w:t>
      </w:r>
    </w:p>
    <w:p w14:paraId="3D7705B1" w14:textId="2DD310C8" w:rsidR="00007574" w:rsidRPr="00890B20" w:rsidRDefault="00007574" w:rsidP="00007574">
      <w:r w:rsidRPr="00890B20">
        <w:t>Xác thực đơn hàng (Checkout): Người dùng cung cấp thông tin giao hàng, chọn phương thức thanh toán (COD hoặc Chuyển khoản) và xác nhận đặt hàng.</w:t>
      </w:r>
    </w:p>
    <w:p w14:paraId="2D53BD49" w14:textId="0E2B32B9" w:rsidR="00007574" w:rsidRPr="00890B20" w:rsidRDefault="00007574" w:rsidP="00007574">
      <w:r w:rsidRPr="00890B20">
        <w:t>Giai đoạn Xử lý và Hoàn tất đơn hàng (Order Fulfillment) Ngay khi đơn hàng được khởi tạo, quy trình xử lý nghiệp vụ hậu cần được kích hoạt:</w:t>
      </w:r>
    </w:p>
    <w:p w14:paraId="19EDF98B" w14:textId="6553FB6C" w:rsidR="00007574" w:rsidRPr="00890B20" w:rsidRDefault="00007574" w:rsidP="00007574">
      <w:r w:rsidRPr="00890B20">
        <w:t>Tiếp nhận và Duyệt đơn: Nhân viên bán hàng kiểm tra thông tin đơn hàng trên trang quản trị.</w:t>
      </w:r>
    </w:p>
    <w:p w14:paraId="449068B2" w14:textId="085126DB" w:rsidR="00007574" w:rsidRPr="00890B20" w:rsidRDefault="00007574" w:rsidP="00007574">
      <w:r w:rsidRPr="00890B20">
        <w:t>Cập nhật kho hàng: Khi đơn hàng được xác nhận, hệ thống tự động trừ số lượng sản phẩm tương ứng trong kho (Inventory Deduction) để đảm bảo tính chính xác của dữ liệu tồn kho.</w:t>
      </w:r>
    </w:p>
    <w:p w14:paraId="6346DCFA" w14:textId="09BB78DB" w:rsidR="00007574" w:rsidRPr="00890B20" w:rsidRDefault="00007574" w:rsidP="00007574">
      <w:r w:rsidRPr="00890B20">
        <w:t>Kết thúc giao dịch: Khi khách hàng nhận được sản phẩm và thanh toán thành công, đơn hàng được cập nhật trạng thái "Hoàn thành", kết thúc vòng đời của một giao dịch.</w:t>
      </w:r>
    </w:p>
    <w:p w14:paraId="3432D165" w14:textId="54F0490C" w:rsidR="00007574" w:rsidRPr="00890B20" w:rsidRDefault="00007574" w:rsidP="00007574">
      <w:r w:rsidRPr="00890B20">
        <w:t>Giai đoạn Phân tích và Báo cáo quản trị Dữ liệu từ các giao dịch thành công sẽ được hệ thống tổng hợp để tạo ra các báo cáo thống kê (Dashboard). Các chỉ số về doanh thu và biến động kho hàng sẽ hỗ trợ người quản lý trong việc ra quyết định nhập hàng hoặc điều chỉnh chiến lược kinh doanh.</w:t>
      </w:r>
    </w:p>
    <w:p w14:paraId="28430497" w14:textId="0ED3E1A8" w:rsidR="00007574" w:rsidRPr="00890B20" w:rsidRDefault="001E0580" w:rsidP="001E0580">
      <w:pPr>
        <w:pStyle w:val="Heading2"/>
      </w:pPr>
      <w:bookmarkStart w:id="408" w:name="_Toc216254282"/>
      <w:bookmarkStart w:id="409" w:name="_Toc216255530"/>
      <w:r w:rsidRPr="00890B20">
        <w:t>Kết quả cài đặt giao diện hệ thống</w:t>
      </w:r>
      <w:bookmarkEnd w:id="408"/>
      <w:bookmarkEnd w:id="409"/>
    </w:p>
    <w:p w14:paraId="654D0792" w14:textId="77777777" w:rsidR="001E0580" w:rsidRPr="00890B20" w:rsidRDefault="001E0580" w:rsidP="001E0580">
      <w:r w:rsidRPr="00890B20">
        <w:t>Hệ thống được xây dựng dựa trên nền tảng ASP.NET Boilerplate và Entity Framework Core, với giao diện quản trị được thiết kế tối ưu cho trải nghiệm người dùng (UX), tuân thủ quy trình nghiệp vụ đã đề ra.</w:t>
      </w:r>
    </w:p>
    <w:p w14:paraId="2CE121B8" w14:textId="2007C63E" w:rsidR="001E0580" w:rsidRPr="00890B20" w:rsidRDefault="001E0580" w:rsidP="001E0580">
      <w:pPr>
        <w:pStyle w:val="Heading3"/>
      </w:pPr>
      <w:bookmarkStart w:id="410" w:name="_Toc216254283"/>
      <w:bookmarkStart w:id="411" w:name="_Toc216255531"/>
      <w:r w:rsidRPr="00890B20">
        <w:t>Phân hệ Quản trị hệ thống và Kiểm soát truy cập (RBAC)</w:t>
      </w:r>
      <w:bookmarkEnd w:id="410"/>
      <w:bookmarkEnd w:id="411"/>
    </w:p>
    <w:p w14:paraId="7D25A0B0" w14:textId="77777777" w:rsidR="00357A3A" w:rsidRPr="00890B20" w:rsidRDefault="001E0580" w:rsidP="00357A3A">
      <w:r w:rsidRPr="00890B20">
        <w:t>Để đảm bảo an toàn dữ liệu và tuân thủ nguyên tắc "đặc quyền tối thiểu" (Principle of Least Privilege), hệ thống áp dụng mô hình Kiểm soát truy cập dựa trên vai trò (Role-Based Access Control - RBAC).</w:t>
      </w:r>
    </w:p>
    <w:p w14:paraId="51F07640" w14:textId="77777777" w:rsidR="00871594" w:rsidRPr="00890B20" w:rsidRDefault="001E0580" w:rsidP="00363C93">
      <w:r w:rsidRPr="00890B20">
        <w:t>Quản lý và Định nghĩa Vai trò (Role Definitions) Chức năng này cho phép quản trị viên thiết lập các nhóm quyền hạn tương ứng với vị trí công việc thực tế (ví dụ: Quản lý, Nhân viên kho, Nhân viên bán hàng). Hệ thống cung cấp giao diện Cây phân quyền (Permission Tree), cho phép tích chọn chi tiết từng hành động (Xem, Thêm, Sửa, Xóa) cho từng module, giúp hệ thống linh hoạt khi quy trình nghiệp vụ thay đổi.</w:t>
      </w:r>
    </w:p>
    <w:p w14:paraId="61B4FDAD" w14:textId="6FFCE313" w:rsidR="00EA6B09" w:rsidRPr="00890B20" w:rsidRDefault="00F43211" w:rsidP="00F43211">
      <w:pPr>
        <w:pStyle w:val="Captions"/>
        <w:ind w:left="360"/>
        <w:jc w:val="both"/>
        <w:rPr>
          <w:lang w:val="vi-VN"/>
        </w:rPr>
      </w:pPr>
      <w:r w:rsidRPr="00890B20">
        <w:rPr>
          <w:lang w:val="vi-VN"/>
        </w:rPr>
        <w:t xml:space="preserve">A. </w:t>
      </w:r>
      <w:r w:rsidR="00EA6B09" w:rsidRPr="00890B20">
        <w:rPr>
          <w:lang w:val="vi-VN"/>
        </w:rPr>
        <w:t>Quản lý vai trò</w:t>
      </w:r>
    </w:p>
    <w:p w14:paraId="7774B4A1" w14:textId="022F891D" w:rsidR="00EA6B09" w:rsidRPr="00890B20" w:rsidRDefault="00FC1E79" w:rsidP="004A5674">
      <w:pPr>
        <w:keepNext/>
        <w:jc w:val="center"/>
      </w:pPr>
      <w:r w:rsidRPr="00890B20">
        <w:rPr>
          <w:noProof/>
          <w:lang w:val="en-US"/>
        </w:rPr>
        <w:lastRenderedPageBreak/>
        <w:drawing>
          <wp:inline distT="0" distB="0" distL="0" distR="0" wp14:anchorId="74ABE05E" wp14:editId="3CB54F2D">
            <wp:extent cx="5670800" cy="2592125"/>
            <wp:effectExtent l="0" t="0" r="6350" b="0"/>
            <wp:docPr id="1131879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79844" name="Picture 1" descr="A screenshot of a computer&#10;&#10;AI-generated content may be incorrect."/>
                    <pic:cNvPicPr/>
                  </pic:nvPicPr>
                  <pic:blipFill>
                    <a:blip r:embed="rId112"/>
                    <a:stretch>
                      <a:fillRect/>
                    </a:stretch>
                  </pic:blipFill>
                  <pic:spPr>
                    <a:xfrm>
                      <a:off x="0" y="0"/>
                      <a:ext cx="5681521" cy="2597026"/>
                    </a:xfrm>
                    <a:prstGeom prst="rect">
                      <a:avLst/>
                    </a:prstGeom>
                  </pic:spPr>
                </pic:pic>
              </a:graphicData>
            </a:graphic>
          </wp:inline>
        </w:drawing>
      </w:r>
    </w:p>
    <w:p w14:paraId="53427C13" w14:textId="5D16E857" w:rsidR="00EA6B09" w:rsidRPr="00BE16B8" w:rsidRDefault="00EA6B09" w:rsidP="00EA6B09">
      <w:pPr>
        <w:pStyle w:val="Caption"/>
        <w:rPr>
          <w:lang w:val="vi-VN"/>
        </w:rPr>
      </w:pPr>
      <w:bookmarkStart w:id="412" w:name="_Toc21625438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w:t>
      </w:r>
      <w:r w:rsidR="00804794">
        <w:rPr>
          <w:lang w:val="vi-VN"/>
        </w:rPr>
        <w:fldChar w:fldCharType="end"/>
      </w:r>
      <w:r w:rsidRPr="00890B20">
        <w:rPr>
          <w:lang w:val="vi-VN"/>
        </w:rPr>
        <w:t xml:space="preserve"> </w:t>
      </w:r>
      <w:r w:rsidR="004F29A9" w:rsidRPr="004F29A9">
        <w:rPr>
          <w:lang w:val="vi-VN"/>
        </w:rPr>
        <w:t>G</w:t>
      </w:r>
      <w:r w:rsidRPr="00890B20">
        <w:rPr>
          <w:lang w:val="vi-VN"/>
        </w:rPr>
        <w:t>iao diện quản lý vai trò</w:t>
      </w:r>
      <w:bookmarkEnd w:id="412"/>
    </w:p>
    <w:p w14:paraId="2F2764A1" w14:textId="77777777" w:rsidR="00BE16B8" w:rsidRPr="00BE16B8" w:rsidRDefault="00BE16B8" w:rsidP="00BE16B8"/>
    <w:p w14:paraId="389EBAD9" w14:textId="77777777" w:rsidR="00EA6B09" w:rsidRPr="00890B20" w:rsidRDefault="00EA6B09" w:rsidP="00EA6B09">
      <w:r w:rsidRPr="00890B20">
        <w:t>Chức năng này liên kết chặt chẽ với Quản lý Tài khoản, cho phép định nghĩa các vai trò và gán quyền chi tiết.</w:t>
      </w:r>
    </w:p>
    <w:p w14:paraId="3C72D76C" w14:textId="02138821" w:rsidR="00EA6B09" w:rsidRPr="00890B20" w:rsidRDefault="00BC6D25" w:rsidP="00EA6B09">
      <w:r w:rsidRPr="00F36D34">
        <w:t>Quản trị viên</w:t>
      </w:r>
      <w:r w:rsidRPr="00890B20">
        <w:t xml:space="preserve"> </w:t>
      </w:r>
      <w:r w:rsidR="00EA6B09" w:rsidRPr="00890B20">
        <w:t>có thể Tạo mới Vai trò (ví dụ: "Nhân viên Content", "Nhân viên Kho").</w:t>
      </w:r>
    </w:p>
    <w:p w14:paraId="1CBF13BE" w14:textId="77777777" w:rsidR="00EA6B09" w:rsidRPr="00890B20" w:rsidRDefault="00EA6B09" w:rsidP="00EA6B09">
      <w:r w:rsidRPr="00890B20">
        <w:t>Điểm mấu chốt của chức năng này là giao diện Phân quyền. Khi chọn một vai trò, hệ thống hiển thị một cây (tree) hoặc danh sách (list) tất cả các quyền hạn trong hệ thống (ví dụ: "Xem sản phẩm", "Thêm/Sửa sản phẩm", "Xóa sản phẩm", "Xem báo cáo", "Duyệt đơn hàng").</w:t>
      </w:r>
    </w:p>
    <w:p w14:paraId="69651AC4" w14:textId="7E03E522" w:rsidR="00EA6B09" w:rsidRPr="00890B20" w:rsidRDefault="00BC6D25" w:rsidP="00EA6B09">
      <w:r w:rsidRPr="00F36D34">
        <w:t>Quản trị viên</w:t>
      </w:r>
      <w:r w:rsidRPr="00890B20">
        <w:t xml:space="preserve"> </w:t>
      </w:r>
      <w:r w:rsidR="00EA6B09" w:rsidRPr="00890B20">
        <w:t>có thể tích chọn (check/uncheck) để cấp hoặc thu hồi quyền cho từng vai trò, đảm bảo phân chia quyền hạn rõ ràng và bảo mật.</w:t>
      </w:r>
    </w:p>
    <w:p w14:paraId="66C0BAA0" w14:textId="1497D175" w:rsidR="00EA6B09" w:rsidRPr="00890B20" w:rsidRDefault="007C6276" w:rsidP="004A5674">
      <w:pPr>
        <w:keepNext/>
        <w:jc w:val="center"/>
      </w:pPr>
      <w:r w:rsidRPr="00890B20">
        <w:rPr>
          <w:noProof/>
          <w:lang w:val="en-US"/>
        </w:rPr>
        <w:drawing>
          <wp:inline distT="0" distB="0" distL="0" distR="0" wp14:anchorId="1F4B2C94" wp14:editId="2937A338">
            <wp:extent cx="5742272" cy="2592125"/>
            <wp:effectExtent l="0" t="0" r="0" b="0"/>
            <wp:docPr id="1876292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92023" name="Picture 1" descr="A screenshot of a computer&#10;&#10;AI-generated content may be incorrect."/>
                    <pic:cNvPicPr/>
                  </pic:nvPicPr>
                  <pic:blipFill>
                    <a:blip r:embed="rId113"/>
                    <a:stretch>
                      <a:fillRect/>
                    </a:stretch>
                  </pic:blipFill>
                  <pic:spPr>
                    <a:xfrm>
                      <a:off x="0" y="0"/>
                      <a:ext cx="5750217" cy="2595711"/>
                    </a:xfrm>
                    <a:prstGeom prst="rect">
                      <a:avLst/>
                    </a:prstGeom>
                  </pic:spPr>
                </pic:pic>
              </a:graphicData>
            </a:graphic>
          </wp:inline>
        </w:drawing>
      </w:r>
    </w:p>
    <w:p w14:paraId="0AC47BC6" w14:textId="1F0CA5BF" w:rsidR="00EA6B09" w:rsidRPr="00BE16B8" w:rsidRDefault="00EA6B09" w:rsidP="00EA6B09">
      <w:pPr>
        <w:pStyle w:val="Caption"/>
        <w:rPr>
          <w:lang w:val="vi-VN"/>
        </w:rPr>
      </w:pPr>
      <w:bookmarkStart w:id="413" w:name="_Toc21625438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w:t>
      </w:r>
      <w:r w:rsidR="00804794">
        <w:rPr>
          <w:lang w:val="vi-VN"/>
        </w:rPr>
        <w:fldChar w:fldCharType="end"/>
      </w:r>
      <w:r w:rsidRPr="00890B20">
        <w:rPr>
          <w:lang w:val="vi-VN"/>
        </w:rPr>
        <w:t xml:space="preserve"> </w:t>
      </w:r>
      <w:r w:rsidR="00CF7B9F" w:rsidRPr="00CF7B9F">
        <w:rPr>
          <w:lang w:val="vi-VN"/>
        </w:rPr>
        <w:t>G</w:t>
      </w:r>
      <w:r w:rsidRPr="00890B20">
        <w:rPr>
          <w:lang w:val="vi-VN"/>
        </w:rPr>
        <w:t>iao diện tạo mới vai trò</w:t>
      </w:r>
      <w:bookmarkEnd w:id="413"/>
    </w:p>
    <w:p w14:paraId="2F417EB4" w14:textId="77777777" w:rsidR="00BE16B8" w:rsidRPr="00BE16B8" w:rsidRDefault="00BE16B8" w:rsidP="00BE16B8"/>
    <w:p w14:paraId="56B63099" w14:textId="77777777" w:rsidR="00BE16B8" w:rsidRPr="00BE16B8" w:rsidRDefault="00BE16B8" w:rsidP="00BE16B8"/>
    <w:p w14:paraId="2ECD00C5" w14:textId="77777777" w:rsidR="00EA6B09" w:rsidRPr="00890B20" w:rsidRDefault="00EA6B09" w:rsidP="00EA6B09">
      <w:r w:rsidRPr="00890B20">
        <w:t>Tiếp đến là áp dụng quyền hạn cho vai trò</w:t>
      </w:r>
    </w:p>
    <w:p w14:paraId="09A354FE" w14:textId="21F1C260" w:rsidR="00EA6B09" w:rsidRPr="00890B20" w:rsidRDefault="00115F81" w:rsidP="004A5674">
      <w:pPr>
        <w:keepNext/>
        <w:jc w:val="center"/>
      </w:pPr>
      <w:r w:rsidRPr="00890B20">
        <w:rPr>
          <w:noProof/>
          <w:lang w:val="en-US"/>
        </w:rPr>
        <w:drawing>
          <wp:inline distT="0" distB="0" distL="0" distR="0" wp14:anchorId="52BAAB79" wp14:editId="261AF798">
            <wp:extent cx="5343277" cy="2443632"/>
            <wp:effectExtent l="0" t="0" r="0" b="0"/>
            <wp:docPr id="1603977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77212" name="Picture 1" descr="A screenshot of a computer&#10;&#10;AI-generated content may be incorrect."/>
                    <pic:cNvPicPr/>
                  </pic:nvPicPr>
                  <pic:blipFill>
                    <a:blip r:embed="rId114"/>
                    <a:stretch>
                      <a:fillRect/>
                    </a:stretch>
                  </pic:blipFill>
                  <pic:spPr>
                    <a:xfrm>
                      <a:off x="0" y="0"/>
                      <a:ext cx="5353874" cy="2448478"/>
                    </a:xfrm>
                    <a:prstGeom prst="rect">
                      <a:avLst/>
                    </a:prstGeom>
                  </pic:spPr>
                </pic:pic>
              </a:graphicData>
            </a:graphic>
          </wp:inline>
        </w:drawing>
      </w:r>
    </w:p>
    <w:p w14:paraId="5A005C6E" w14:textId="26FE2935" w:rsidR="00EA6B09" w:rsidRPr="00BE16B8" w:rsidRDefault="00EA6B09" w:rsidP="00EA6B09">
      <w:pPr>
        <w:pStyle w:val="Caption"/>
        <w:rPr>
          <w:lang w:val="vi-VN"/>
        </w:rPr>
      </w:pPr>
      <w:bookmarkStart w:id="414" w:name="_Toc216254386"/>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w:t>
      </w:r>
      <w:r w:rsidR="00804794">
        <w:rPr>
          <w:lang w:val="vi-VN"/>
        </w:rPr>
        <w:fldChar w:fldCharType="end"/>
      </w:r>
      <w:r w:rsidRPr="00890B20">
        <w:rPr>
          <w:lang w:val="vi-VN"/>
        </w:rPr>
        <w:t xml:space="preserve"> </w:t>
      </w:r>
      <w:r w:rsidR="00CF7B9F" w:rsidRPr="00CF7B9F">
        <w:rPr>
          <w:lang w:val="vi-VN"/>
        </w:rPr>
        <w:t>G</w:t>
      </w:r>
      <w:r w:rsidR="00CF7B9F" w:rsidRPr="00890B20">
        <w:rPr>
          <w:lang w:val="vi-VN"/>
        </w:rPr>
        <w:t xml:space="preserve">iao </w:t>
      </w:r>
      <w:r w:rsidRPr="00890B20">
        <w:rPr>
          <w:lang w:val="vi-VN"/>
        </w:rPr>
        <w:t>diện áp dụng quyền hạn cho vai trò</w:t>
      </w:r>
      <w:bookmarkEnd w:id="414"/>
    </w:p>
    <w:p w14:paraId="23C61242" w14:textId="77777777" w:rsidR="00BE16B8" w:rsidRPr="00BE16B8" w:rsidRDefault="00BE16B8" w:rsidP="00BE16B8"/>
    <w:p w14:paraId="5AE6BEBA" w14:textId="77777777" w:rsidR="00EA6B09" w:rsidRPr="00890B20" w:rsidRDefault="00EA6B09" w:rsidP="00EA6B09">
      <w:r w:rsidRPr="00890B20">
        <w:t>Tương tự như tạo mới vai trò nhập đầy đủ các thông tin người dùng sau đó nhấn nút lưu</w:t>
      </w:r>
    </w:p>
    <w:p w14:paraId="612FCC72" w14:textId="1F505FE4" w:rsidR="00EA6B09" w:rsidRPr="00890B20" w:rsidRDefault="00F24913" w:rsidP="004A5674">
      <w:pPr>
        <w:keepNext/>
        <w:jc w:val="center"/>
      </w:pPr>
      <w:r w:rsidRPr="00890B20">
        <w:rPr>
          <w:noProof/>
          <w:lang w:val="en-US"/>
        </w:rPr>
        <w:drawing>
          <wp:inline distT="0" distB="0" distL="0" distR="0" wp14:anchorId="697B7D1A" wp14:editId="5CA6648A">
            <wp:extent cx="5400627" cy="2456953"/>
            <wp:effectExtent l="0" t="0" r="0" b="635"/>
            <wp:docPr id="1279498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98769" name="Picture 1" descr="A screenshot of a computer&#10;&#10;AI-generated content may be incorrect."/>
                    <pic:cNvPicPr/>
                  </pic:nvPicPr>
                  <pic:blipFill>
                    <a:blip r:embed="rId115"/>
                    <a:stretch>
                      <a:fillRect/>
                    </a:stretch>
                  </pic:blipFill>
                  <pic:spPr>
                    <a:xfrm>
                      <a:off x="0" y="0"/>
                      <a:ext cx="5413647" cy="2462876"/>
                    </a:xfrm>
                    <a:prstGeom prst="rect">
                      <a:avLst/>
                    </a:prstGeom>
                  </pic:spPr>
                </pic:pic>
              </a:graphicData>
            </a:graphic>
          </wp:inline>
        </w:drawing>
      </w:r>
    </w:p>
    <w:p w14:paraId="01C31A51" w14:textId="09C8DE6F" w:rsidR="00EA6B09" w:rsidRPr="00890B20" w:rsidRDefault="00EA6B09" w:rsidP="00EA6B09">
      <w:pPr>
        <w:pStyle w:val="Caption"/>
        <w:rPr>
          <w:lang w:val="vi-VN"/>
        </w:rPr>
      </w:pPr>
      <w:bookmarkStart w:id="415" w:name="_Toc21625438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w:t>
      </w:r>
      <w:r w:rsidR="00804794">
        <w:rPr>
          <w:lang w:val="vi-VN"/>
        </w:rPr>
        <w:fldChar w:fldCharType="end"/>
      </w:r>
      <w:r w:rsidRPr="00890B20">
        <w:rPr>
          <w:lang w:val="vi-VN"/>
        </w:rPr>
        <w:t xml:space="preserve"> </w:t>
      </w:r>
      <w:r w:rsidR="00CF7B9F" w:rsidRPr="00CF7B9F">
        <w:rPr>
          <w:lang w:val="vi-VN"/>
        </w:rPr>
        <w:t>G</w:t>
      </w:r>
      <w:r w:rsidR="00CF7B9F" w:rsidRPr="00890B20">
        <w:rPr>
          <w:lang w:val="vi-VN"/>
        </w:rPr>
        <w:t xml:space="preserve">iao </w:t>
      </w:r>
      <w:r w:rsidRPr="00890B20">
        <w:rPr>
          <w:lang w:val="vi-VN"/>
        </w:rPr>
        <w:t>diện chỉnh sửa thông tin vai trò</w:t>
      </w:r>
      <w:bookmarkEnd w:id="415"/>
      <w:r w:rsidRPr="00890B20">
        <w:rPr>
          <w:lang w:val="vi-VN"/>
        </w:rPr>
        <w:t xml:space="preserve"> </w:t>
      </w:r>
    </w:p>
    <w:p w14:paraId="34D5544B" w14:textId="55B8DB91" w:rsidR="00EA6B09" w:rsidRPr="00890B20" w:rsidRDefault="00416805" w:rsidP="00EA6B09">
      <w:pPr>
        <w:keepNext/>
      </w:pPr>
      <w:r w:rsidRPr="00890B20">
        <w:rPr>
          <w:noProof/>
          <w:lang w:val="en-US"/>
        </w:rPr>
        <w:lastRenderedPageBreak/>
        <w:drawing>
          <wp:inline distT="0" distB="0" distL="0" distR="0" wp14:anchorId="2FCC4024" wp14:editId="3022D034">
            <wp:extent cx="5308270" cy="2390775"/>
            <wp:effectExtent l="0" t="0" r="6985" b="0"/>
            <wp:docPr id="1237478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78471" name="Picture 1" descr="A screenshot of a computer&#10;&#10;AI-generated content may be incorrect."/>
                    <pic:cNvPicPr/>
                  </pic:nvPicPr>
                  <pic:blipFill>
                    <a:blip r:embed="rId116"/>
                    <a:stretch>
                      <a:fillRect/>
                    </a:stretch>
                  </pic:blipFill>
                  <pic:spPr>
                    <a:xfrm>
                      <a:off x="0" y="0"/>
                      <a:ext cx="5314054" cy="2393380"/>
                    </a:xfrm>
                    <a:prstGeom prst="rect">
                      <a:avLst/>
                    </a:prstGeom>
                  </pic:spPr>
                </pic:pic>
              </a:graphicData>
            </a:graphic>
          </wp:inline>
        </w:drawing>
      </w:r>
    </w:p>
    <w:p w14:paraId="770F83EE" w14:textId="2BAEF2AF" w:rsidR="00EA6B09" w:rsidRPr="00BE16B8" w:rsidRDefault="00EA6B09" w:rsidP="00EA6B09">
      <w:pPr>
        <w:pStyle w:val="Caption"/>
        <w:rPr>
          <w:lang w:val="vi-VN"/>
        </w:rPr>
      </w:pPr>
      <w:bookmarkStart w:id="416" w:name="_Toc21625438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w:t>
      </w:r>
      <w:r w:rsidR="00804794">
        <w:rPr>
          <w:lang w:val="vi-VN"/>
        </w:rPr>
        <w:fldChar w:fldCharType="end"/>
      </w:r>
      <w:r w:rsidRPr="00890B20">
        <w:rPr>
          <w:lang w:val="vi-VN"/>
        </w:rPr>
        <w:t xml:space="preserve"> </w:t>
      </w:r>
      <w:r w:rsidR="00CF7B9F" w:rsidRPr="00CF7B9F">
        <w:rPr>
          <w:lang w:val="vi-VN"/>
        </w:rPr>
        <w:t>G</w:t>
      </w:r>
      <w:r w:rsidR="00CF7B9F" w:rsidRPr="00890B20">
        <w:rPr>
          <w:lang w:val="vi-VN"/>
        </w:rPr>
        <w:t xml:space="preserve">iao </w:t>
      </w:r>
      <w:r w:rsidRPr="00890B20">
        <w:rPr>
          <w:lang w:val="vi-VN"/>
        </w:rPr>
        <w:t>diện chỉnh sửa danh sách quyền cho vai trò</w:t>
      </w:r>
      <w:bookmarkEnd w:id="416"/>
    </w:p>
    <w:p w14:paraId="2D87CE16" w14:textId="77777777" w:rsidR="00BE16B8" w:rsidRPr="00BE16B8" w:rsidRDefault="00BE16B8" w:rsidP="00BE16B8"/>
    <w:p w14:paraId="29454BA1" w14:textId="77777777" w:rsidR="00EA6B09" w:rsidRPr="00890B20" w:rsidRDefault="00EA6B09" w:rsidP="00EA6B09">
      <w:r w:rsidRPr="00890B20">
        <w:t>Cuối cùng là xóa vai trò</w:t>
      </w:r>
    </w:p>
    <w:p w14:paraId="6273373A" w14:textId="01ED3B3D" w:rsidR="00EA6B09" w:rsidRPr="00890B20" w:rsidRDefault="00416805" w:rsidP="00EA6B09">
      <w:pPr>
        <w:keepNext/>
      </w:pPr>
      <w:r w:rsidRPr="00890B20">
        <w:rPr>
          <w:noProof/>
          <w:lang w:val="en-US"/>
        </w:rPr>
        <w:drawing>
          <wp:inline distT="0" distB="0" distL="0" distR="0" wp14:anchorId="05063FAC" wp14:editId="14FED29F">
            <wp:extent cx="5381625" cy="2457494"/>
            <wp:effectExtent l="0" t="0" r="0" b="0"/>
            <wp:docPr id="412178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78841" name="Picture 1" descr="A screenshot of a computer&#10;&#10;AI-generated content may be incorrect."/>
                    <pic:cNvPicPr/>
                  </pic:nvPicPr>
                  <pic:blipFill>
                    <a:blip r:embed="rId117"/>
                    <a:stretch>
                      <a:fillRect/>
                    </a:stretch>
                  </pic:blipFill>
                  <pic:spPr>
                    <a:xfrm>
                      <a:off x="0" y="0"/>
                      <a:ext cx="5382175" cy="2457745"/>
                    </a:xfrm>
                    <a:prstGeom prst="rect">
                      <a:avLst/>
                    </a:prstGeom>
                  </pic:spPr>
                </pic:pic>
              </a:graphicData>
            </a:graphic>
          </wp:inline>
        </w:drawing>
      </w:r>
    </w:p>
    <w:p w14:paraId="791AA0CE" w14:textId="39472995" w:rsidR="00EA6B09" w:rsidRPr="00BE16B8" w:rsidRDefault="00EA6B09" w:rsidP="00EA6B09">
      <w:pPr>
        <w:pStyle w:val="Caption"/>
        <w:rPr>
          <w:lang w:val="vi-VN"/>
        </w:rPr>
      </w:pPr>
      <w:bookmarkStart w:id="417" w:name="_Toc21625438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w:t>
      </w:r>
      <w:r w:rsidR="00804794">
        <w:rPr>
          <w:lang w:val="vi-VN"/>
        </w:rPr>
        <w:fldChar w:fldCharType="end"/>
      </w:r>
      <w:r w:rsidRPr="00890B20">
        <w:rPr>
          <w:lang w:val="vi-VN"/>
        </w:rPr>
        <w:t xml:space="preserve"> </w:t>
      </w:r>
      <w:r w:rsidR="00CF7B9F" w:rsidRPr="00CF7B9F">
        <w:rPr>
          <w:lang w:val="vi-VN"/>
        </w:rPr>
        <w:t>G</w:t>
      </w:r>
      <w:r w:rsidR="00CF7B9F" w:rsidRPr="00890B20">
        <w:rPr>
          <w:lang w:val="vi-VN"/>
        </w:rPr>
        <w:t xml:space="preserve">iao </w:t>
      </w:r>
      <w:r w:rsidRPr="00890B20">
        <w:rPr>
          <w:lang w:val="vi-VN"/>
        </w:rPr>
        <w:t>diện xóa vai trò</w:t>
      </w:r>
      <w:bookmarkEnd w:id="417"/>
    </w:p>
    <w:p w14:paraId="38C64037" w14:textId="77777777" w:rsidR="00BE16B8" w:rsidRPr="00BE16B8" w:rsidRDefault="00BE16B8" w:rsidP="00BE16B8"/>
    <w:p w14:paraId="309BBD2C" w14:textId="008E6BEE" w:rsidR="00EA6B09" w:rsidRPr="00890B20" w:rsidRDefault="00EA6B09" w:rsidP="00871594">
      <w:r w:rsidRPr="00890B20">
        <w:t>Sau khi nhấn vào nút xóa trên mỗi dòng trong bảng vai trò sẽ xuất hiện một thông báo xác nhận chắc chắn muốn xóa không. Nếu có bản ghi người dùng được chọn này sẽ xóa khỏi hệ thống</w:t>
      </w:r>
    </w:p>
    <w:p w14:paraId="37E92FB7" w14:textId="77777777" w:rsidR="00D84B9C" w:rsidRPr="00890B20" w:rsidRDefault="001E0580" w:rsidP="00D84B9C">
      <w:pPr>
        <w:pStyle w:val="Heading3"/>
      </w:pPr>
      <w:bookmarkStart w:id="418" w:name="_Toc216254284"/>
      <w:bookmarkStart w:id="419" w:name="_Toc216255532"/>
      <w:r w:rsidRPr="00890B20">
        <w:t>Quản lý định danh người dùng (User Management)</w:t>
      </w:r>
      <w:bookmarkEnd w:id="418"/>
      <w:bookmarkEnd w:id="419"/>
    </w:p>
    <w:p w14:paraId="233562F2" w14:textId="77777777" w:rsidR="006F5275" w:rsidRPr="00890B20" w:rsidRDefault="001E0580" w:rsidP="006F5275">
      <w:r w:rsidRPr="00890B20">
        <w:t>Sau khi định nghĩa vai trò, quản trị viên tiến hành cấp phát tài khoản cho nhân viên. Mỗi tài khoản được liên kết với một hoặc nhiều vai trò, tự động kế thừa các quyền hạn tương ứng. Hệ thống cũng hỗ trợ các chức năng khóa (Lock) hoặc vô hiệu hóa tài khoản để đảm bảo an ninh khi nhân sự thay đổi.</w:t>
      </w:r>
    </w:p>
    <w:p w14:paraId="03D9BA64" w14:textId="0D8E2980" w:rsidR="00613EBA" w:rsidRPr="00890B20" w:rsidRDefault="00613EBA" w:rsidP="006F5275">
      <w:r w:rsidRPr="00890B20">
        <w:lastRenderedPageBreak/>
        <w:t xml:space="preserve">Đây là chức năng cho phép </w:t>
      </w:r>
      <w:r w:rsidR="00A52F73" w:rsidRPr="00A52F73">
        <w:t>q</w:t>
      </w:r>
      <w:r w:rsidRPr="00890B20">
        <w:t>uản trị viên (Admin) cao nhất tạo và quản lý các tài khoản sẽ vận hành hệ thống.</w:t>
      </w:r>
    </w:p>
    <w:p w14:paraId="52D02DB9" w14:textId="13C24C4A" w:rsidR="00613EBA" w:rsidRPr="00890B20" w:rsidRDefault="00BC6D25" w:rsidP="00613EBA">
      <w:r w:rsidRPr="00F36D34">
        <w:t>Quản trị viên</w:t>
      </w:r>
      <w:r w:rsidRPr="00BC6D25">
        <w:t xml:space="preserve"> </w:t>
      </w:r>
      <w:r w:rsidRPr="00890B20">
        <w:t xml:space="preserve">(Admin) </w:t>
      </w:r>
      <w:r w:rsidR="00613EBA" w:rsidRPr="00890B20">
        <w:t>truy cập module "Quản lý Tài khoản" để xem danh sách các người dùng nội bộ.</w:t>
      </w:r>
    </w:p>
    <w:p w14:paraId="1776F02B" w14:textId="0E3CA9EC" w:rsidR="00613EBA" w:rsidRPr="00890B20" w:rsidRDefault="009859BA" w:rsidP="00613EBA">
      <w:pPr>
        <w:keepNext/>
      </w:pPr>
      <w:r w:rsidRPr="00890B20">
        <w:rPr>
          <w:noProof/>
          <w:lang w:val="en-US"/>
        </w:rPr>
        <w:drawing>
          <wp:inline distT="0" distB="0" distL="0" distR="0" wp14:anchorId="484F7D07" wp14:editId="302F2E6B">
            <wp:extent cx="5188108" cy="2343150"/>
            <wp:effectExtent l="0" t="0" r="0" b="0"/>
            <wp:docPr id="1970399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99819" name="Picture 1" descr="A screenshot of a computer&#10;&#10;AI-generated content may be incorrect."/>
                    <pic:cNvPicPr/>
                  </pic:nvPicPr>
                  <pic:blipFill>
                    <a:blip r:embed="rId118"/>
                    <a:stretch>
                      <a:fillRect/>
                    </a:stretch>
                  </pic:blipFill>
                  <pic:spPr>
                    <a:xfrm>
                      <a:off x="0" y="0"/>
                      <a:ext cx="5188467" cy="2343312"/>
                    </a:xfrm>
                    <a:prstGeom prst="rect">
                      <a:avLst/>
                    </a:prstGeom>
                  </pic:spPr>
                </pic:pic>
              </a:graphicData>
            </a:graphic>
          </wp:inline>
        </w:drawing>
      </w:r>
    </w:p>
    <w:p w14:paraId="48E872EB" w14:textId="416D68FF" w:rsidR="00613EBA" w:rsidRPr="00BE16B8" w:rsidRDefault="00613EBA" w:rsidP="00613EBA">
      <w:pPr>
        <w:pStyle w:val="Caption"/>
        <w:rPr>
          <w:lang w:val="vi-VN"/>
        </w:rPr>
      </w:pPr>
      <w:bookmarkStart w:id="420" w:name="_Toc21625439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8</w:t>
      </w:r>
      <w:r w:rsidR="00804794">
        <w:rPr>
          <w:lang w:val="vi-VN"/>
        </w:rPr>
        <w:fldChar w:fldCharType="end"/>
      </w:r>
      <w:r w:rsidRPr="00890B20">
        <w:rPr>
          <w:lang w:val="vi-VN"/>
        </w:rPr>
        <w:t xml:space="preserve"> Giao diện Module quản lý người dùng</w:t>
      </w:r>
      <w:bookmarkEnd w:id="420"/>
    </w:p>
    <w:p w14:paraId="3907BD2C" w14:textId="77777777" w:rsidR="00BE16B8" w:rsidRPr="00BE16B8" w:rsidRDefault="00BE16B8" w:rsidP="00BE16B8"/>
    <w:p w14:paraId="188D7E49" w14:textId="732B0D19" w:rsidR="00613EBA" w:rsidRPr="00890B20" w:rsidRDefault="00613EBA" w:rsidP="00613EBA">
      <w:r w:rsidRPr="00890B20">
        <w:t xml:space="preserve">Hệ thống cho phép Thêm mới tài khoản, nhập Tên đăng nhập, Email, Mật khẩu và chỉ định tài khoản đó thuộc Vai trò nào (ví dụ: </w:t>
      </w:r>
      <w:r w:rsidR="00F32EBD" w:rsidRPr="00F32EBD">
        <w:t>Quản trị viên</w:t>
      </w:r>
      <w:r w:rsidRPr="00890B20">
        <w:t>, Nhân viên bán hàng, Nhân viên kho).</w:t>
      </w:r>
    </w:p>
    <w:p w14:paraId="073272FE" w14:textId="2513CDAF" w:rsidR="00613EBA" w:rsidRPr="00890B20" w:rsidRDefault="009859BA" w:rsidP="00613EBA">
      <w:pPr>
        <w:keepNext/>
      </w:pPr>
      <w:r w:rsidRPr="00890B20">
        <w:rPr>
          <w:noProof/>
          <w:lang w:val="en-US"/>
        </w:rPr>
        <w:drawing>
          <wp:inline distT="0" distB="0" distL="0" distR="0" wp14:anchorId="03C68526" wp14:editId="48C26520">
            <wp:extent cx="5143500" cy="2303103"/>
            <wp:effectExtent l="0" t="0" r="0" b="2540"/>
            <wp:docPr id="2144341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41263" name="Picture 1" descr="A screenshot of a computer&#10;&#10;AI-generated content may be incorrect."/>
                    <pic:cNvPicPr/>
                  </pic:nvPicPr>
                  <pic:blipFill>
                    <a:blip r:embed="rId119"/>
                    <a:stretch>
                      <a:fillRect/>
                    </a:stretch>
                  </pic:blipFill>
                  <pic:spPr>
                    <a:xfrm>
                      <a:off x="0" y="0"/>
                      <a:ext cx="5150664" cy="2306311"/>
                    </a:xfrm>
                    <a:prstGeom prst="rect">
                      <a:avLst/>
                    </a:prstGeom>
                  </pic:spPr>
                </pic:pic>
              </a:graphicData>
            </a:graphic>
          </wp:inline>
        </w:drawing>
      </w:r>
    </w:p>
    <w:p w14:paraId="35721DCA" w14:textId="10794B94" w:rsidR="00BE16B8" w:rsidRDefault="00613EBA" w:rsidP="00613EBA">
      <w:pPr>
        <w:pStyle w:val="Caption"/>
        <w:rPr>
          <w:lang w:val="vi-VN"/>
        </w:rPr>
      </w:pPr>
      <w:bookmarkStart w:id="421" w:name="_Toc21625439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9</w:t>
      </w:r>
      <w:r w:rsidR="00804794">
        <w:rPr>
          <w:lang w:val="vi-VN"/>
        </w:rPr>
        <w:fldChar w:fldCharType="end"/>
      </w:r>
      <w:r w:rsidRPr="00890B20">
        <w:rPr>
          <w:lang w:val="vi-VN"/>
        </w:rPr>
        <w:t xml:space="preserve"> </w:t>
      </w:r>
      <w:r w:rsidR="00CF7B9F" w:rsidRPr="00CF7B9F">
        <w:rPr>
          <w:lang w:val="vi-VN"/>
        </w:rPr>
        <w:t>G</w:t>
      </w:r>
      <w:r w:rsidR="00CF7B9F" w:rsidRPr="00890B20">
        <w:rPr>
          <w:lang w:val="vi-VN"/>
        </w:rPr>
        <w:t xml:space="preserve">iao </w:t>
      </w:r>
      <w:r w:rsidRPr="00890B20">
        <w:rPr>
          <w:lang w:val="vi-VN"/>
        </w:rPr>
        <w:t>diện tạo mới người dùng</w:t>
      </w:r>
      <w:bookmarkEnd w:id="421"/>
    </w:p>
    <w:p w14:paraId="2C22FAC5" w14:textId="5D7E8E1A" w:rsidR="00613EBA" w:rsidRPr="00BE16B8" w:rsidRDefault="00BE16B8" w:rsidP="00BE16B8">
      <w:pPr>
        <w:spacing w:before="0" w:line="240" w:lineRule="auto"/>
        <w:ind w:firstLine="0"/>
        <w:jc w:val="left"/>
        <w:rPr>
          <w:bCs/>
          <w:sz w:val="26"/>
          <w:szCs w:val="20"/>
        </w:rPr>
      </w:pPr>
      <w:r>
        <w:br w:type="page"/>
      </w:r>
    </w:p>
    <w:p w14:paraId="75EDABF7" w14:textId="77777777" w:rsidR="00613EBA" w:rsidRPr="00890B20" w:rsidRDefault="00613EBA" w:rsidP="00613EBA">
      <w:r w:rsidRPr="00890B20">
        <w:lastRenderedPageBreak/>
        <w:t>Sau khi nhập đầy đủ các thông tin tiếp đến sẽ là chọn vai trò cho người dùng này</w:t>
      </w:r>
    </w:p>
    <w:p w14:paraId="39EB1DEA" w14:textId="077297D0" w:rsidR="00613EBA" w:rsidRPr="00890B20" w:rsidRDefault="009859BA" w:rsidP="00613EBA">
      <w:pPr>
        <w:keepNext/>
      </w:pPr>
      <w:r w:rsidRPr="00890B20">
        <w:rPr>
          <w:noProof/>
          <w:lang w:val="en-US"/>
        </w:rPr>
        <w:drawing>
          <wp:inline distT="0" distB="0" distL="0" distR="0" wp14:anchorId="5236C9B3" wp14:editId="4511DF94">
            <wp:extent cx="5105400" cy="2307539"/>
            <wp:effectExtent l="0" t="0" r="0" b="0"/>
            <wp:docPr id="1603448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48342" name="Picture 1" descr="A screenshot of a computer&#10;&#10;AI-generated content may be incorrect."/>
                    <pic:cNvPicPr/>
                  </pic:nvPicPr>
                  <pic:blipFill>
                    <a:blip r:embed="rId120"/>
                    <a:stretch>
                      <a:fillRect/>
                    </a:stretch>
                  </pic:blipFill>
                  <pic:spPr>
                    <a:xfrm>
                      <a:off x="0" y="0"/>
                      <a:ext cx="5111718" cy="2310395"/>
                    </a:xfrm>
                    <a:prstGeom prst="rect">
                      <a:avLst/>
                    </a:prstGeom>
                  </pic:spPr>
                </pic:pic>
              </a:graphicData>
            </a:graphic>
          </wp:inline>
        </w:drawing>
      </w:r>
    </w:p>
    <w:p w14:paraId="0BE7652A" w14:textId="1D1FB8B2" w:rsidR="00613EBA" w:rsidRPr="00BE16B8" w:rsidRDefault="00613EBA" w:rsidP="00613EBA">
      <w:pPr>
        <w:pStyle w:val="Caption"/>
        <w:rPr>
          <w:lang w:val="vi-VN"/>
        </w:rPr>
      </w:pPr>
      <w:bookmarkStart w:id="422" w:name="_Toc21625439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10</w:t>
      </w:r>
      <w:r w:rsidR="00804794">
        <w:rPr>
          <w:lang w:val="vi-VN"/>
        </w:rPr>
        <w:fldChar w:fldCharType="end"/>
      </w:r>
      <w:r w:rsidRPr="00890B20">
        <w:rPr>
          <w:lang w:val="vi-VN"/>
        </w:rPr>
        <w:t xml:space="preserve"> </w:t>
      </w:r>
      <w:r w:rsidR="00CF7B9F" w:rsidRPr="00CF7B9F">
        <w:rPr>
          <w:lang w:val="vi-VN"/>
        </w:rPr>
        <w:t>G</w:t>
      </w:r>
      <w:r w:rsidR="00CF7B9F" w:rsidRPr="00890B20">
        <w:rPr>
          <w:lang w:val="vi-VN"/>
        </w:rPr>
        <w:t xml:space="preserve">iao </w:t>
      </w:r>
      <w:r w:rsidRPr="00890B20">
        <w:rPr>
          <w:lang w:val="vi-VN"/>
        </w:rPr>
        <w:t>diện chọn vai trò cho người dùng mới</w:t>
      </w:r>
      <w:bookmarkEnd w:id="422"/>
    </w:p>
    <w:p w14:paraId="54DDE6B6" w14:textId="77777777" w:rsidR="00BE16B8" w:rsidRPr="00BE16B8" w:rsidRDefault="00BE16B8" w:rsidP="00BE16B8"/>
    <w:p w14:paraId="4720B6DA" w14:textId="77777777" w:rsidR="00613EBA" w:rsidRPr="00890B20" w:rsidRDefault="00613EBA" w:rsidP="00613EBA">
      <w:r w:rsidRPr="00890B20">
        <w:t>Các chức năng Sửa đổi thông tin, Khóa/Mở khóa tài khoản cũng được hỗ trợ.</w:t>
      </w:r>
    </w:p>
    <w:p w14:paraId="4D13A4AF" w14:textId="77777777" w:rsidR="00613EBA" w:rsidRPr="00890B20" w:rsidRDefault="00613EBA" w:rsidP="00613EBA">
      <w:pPr>
        <w:keepNext/>
      </w:pPr>
      <w:r w:rsidRPr="00890B20">
        <w:rPr>
          <w:noProof/>
          <w:lang w:val="en-US"/>
        </w:rPr>
        <w:drawing>
          <wp:inline distT="0" distB="0" distL="0" distR="0" wp14:anchorId="2CA0A3B3" wp14:editId="3D31511B">
            <wp:extent cx="5095875" cy="2411089"/>
            <wp:effectExtent l="0" t="0" r="0" b="8890"/>
            <wp:docPr id="1321926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18632" name="Picture 1" descr="A screenshot of a computer&#10;&#10;AI-generated content may be incorrect."/>
                    <pic:cNvPicPr/>
                  </pic:nvPicPr>
                  <pic:blipFill>
                    <a:blip r:embed="rId121"/>
                    <a:stretch>
                      <a:fillRect/>
                    </a:stretch>
                  </pic:blipFill>
                  <pic:spPr>
                    <a:xfrm>
                      <a:off x="0" y="0"/>
                      <a:ext cx="5102059" cy="2414015"/>
                    </a:xfrm>
                    <a:prstGeom prst="rect">
                      <a:avLst/>
                    </a:prstGeom>
                  </pic:spPr>
                </pic:pic>
              </a:graphicData>
            </a:graphic>
          </wp:inline>
        </w:drawing>
      </w:r>
    </w:p>
    <w:p w14:paraId="05A19F1A" w14:textId="7EC5CCD9" w:rsidR="00613EBA" w:rsidRPr="00BE16B8" w:rsidRDefault="00613EBA" w:rsidP="00613EBA">
      <w:pPr>
        <w:pStyle w:val="Caption"/>
        <w:rPr>
          <w:lang w:val="vi-VN"/>
        </w:rPr>
      </w:pPr>
      <w:bookmarkStart w:id="423" w:name="_Toc21625439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11</w:t>
      </w:r>
      <w:r w:rsidR="00804794">
        <w:rPr>
          <w:lang w:val="vi-VN"/>
        </w:rPr>
        <w:fldChar w:fldCharType="end"/>
      </w:r>
      <w:r w:rsidRPr="00890B20">
        <w:rPr>
          <w:lang w:val="vi-VN"/>
        </w:rPr>
        <w:t xml:space="preserve"> </w:t>
      </w:r>
      <w:r w:rsidR="00CF7B9F" w:rsidRPr="00CF7B9F">
        <w:rPr>
          <w:lang w:val="vi-VN"/>
        </w:rPr>
        <w:t>G</w:t>
      </w:r>
      <w:r w:rsidR="00CF7B9F" w:rsidRPr="00890B20">
        <w:rPr>
          <w:lang w:val="vi-VN"/>
        </w:rPr>
        <w:t xml:space="preserve">iao </w:t>
      </w:r>
      <w:r w:rsidRPr="00890B20">
        <w:rPr>
          <w:lang w:val="vi-VN"/>
        </w:rPr>
        <w:t>diện chỉnh sửa người dùng</w:t>
      </w:r>
      <w:bookmarkEnd w:id="423"/>
    </w:p>
    <w:p w14:paraId="7BD98802" w14:textId="77777777" w:rsidR="00BE16B8" w:rsidRPr="00BE16B8" w:rsidRDefault="00BE16B8" w:rsidP="00BE16B8"/>
    <w:p w14:paraId="24614D89" w14:textId="77777777" w:rsidR="00613EBA" w:rsidRPr="00890B20" w:rsidRDefault="00613EBA" w:rsidP="00613EBA">
      <w:r w:rsidRPr="00890B20">
        <w:t>Tương tự như tạo mới người dùng nhập đầy đủ các thông tin người dùng sau đó nhấn nút lưu</w:t>
      </w:r>
    </w:p>
    <w:p w14:paraId="43E8573D" w14:textId="77777777" w:rsidR="00613EBA" w:rsidRPr="00890B20" w:rsidRDefault="00613EBA" w:rsidP="00613EBA">
      <w:r w:rsidRPr="00890B20">
        <w:t xml:space="preserve">Cuối cùng là xóa người dùng </w:t>
      </w:r>
    </w:p>
    <w:p w14:paraId="43678A2A" w14:textId="6ECCE86A" w:rsidR="00613EBA" w:rsidRPr="00890B20" w:rsidRDefault="009E55E7" w:rsidP="00613EBA">
      <w:pPr>
        <w:keepNext/>
      </w:pPr>
      <w:r w:rsidRPr="00890B20">
        <w:rPr>
          <w:noProof/>
          <w:lang w:val="en-US"/>
        </w:rPr>
        <w:lastRenderedPageBreak/>
        <w:drawing>
          <wp:inline distT="0" distB="0" distL="0" distR="0" wp14:anchorId="45FD2CE2" wp14:editId="68F322DF">
            <wp:extent cx="4810125" cy="2192690"/>
            <wp:effectExtent l="0" t="0" r="0" b="0"/>
            <wp:docPr id="1841218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18854" name="Picture 1" descr="A screenshot of a computer&#10;&#10;AI-generated content may be incorrect."/>
                    <pic:cNvPicPr/>
                  </pic:nvPicPr>
                  <pic:blipFill>
                    <a:blip r:embed="rId122"/>
                    <a:stretch>
                      <a:fillRect/>
                    </a:stretch>
                  </pic:blipFill>
                  <pic:spPr>
                    <a:xfrm>
                      <a:off x="0" y="0"/>
                      <a:ext cx="4812815" cy="2193916"/>
                    </a:xfrm>
                    <a:prstGeom prst="rect">
                      <a:avLst/>
                    </a:prstGeom>
                  </pic:spPr>
                </pic:pic>
              </a:graphicData>
            </a:graphic>
          </wp:inline>
        </w:drawing>
      </w:r>
    </w:p>
    <w:p w14:paraId="762C4046" w14:textId="45541812" w:rsidR="00613EBA" w:rsidRPr="00890B20" w:rsidRDefault="00613EBA" w:rsidP="00613EBA">
      <w:pPr>
        <w:pStyle w:val="Caption"/>
        <w:rPr>
          <w:lang w:val="vi-VN"/>
        </w:rPr>
      </w:pPr>
      <w:bookmarkStart w:id="424" w:name="_Toc21625439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12</w:t>
      </w:r>
      <w:r w:rsidR="00804794">
        <w:rPr>
          <w:lang w:val="vi-VN"/>
        </w:rPr>
        <w:fldChar w:fldCharType="end"/>
      </w:r>
      <w:r w:rsidRPr="00890B20">
        <w:rPr>
          <w:lang w:val="vi-VN"/>
        </w:rPr>
        <w:t xml:space="preserve"> </w:t>
      </w:r>
      <w:r w:rsidR="00CF7B9F" w:rsidRPr="00CF7B9F">
        <w:rPr>
          <w:lang w:val="vi-VN"/>
        </w:rPr>
        <w:t>G</w:t>
      </w:r>
      <w:r w:rsidR="00CF7B9F" w:rsidRPr="00890B20">
        <w:rPr>
          <w:lang w:val="vi-VN"/>
        </w:rPr>
        <w:t xml:space="preserve">iao </w:t>
      </w:r>
      <w:r w:rsidRPr="00890B20">
        <w:rPr>
          <w:lang w:val="vi-VN"/>
        </w:rPr>
        <w:t>diện xóa người dùng</w:t>
      </w:r>
      <w:bookmarkEnd w:id="424"/>
    </w:p>
    <w:p w14:paraId="1AAAC786" w14:textId="77777777" w:rsidR="00613EBA" w:rsidRPr="00890B20" w:rsidRDefault="00613EBA" w:rsidP="00613EBA">
      <w:r w:rsidRPr="00890B20">
        <w:t>Sau khi nhấn vào nút xóa trên mỗi dòng trong bảng người dùng sẽ xuất hiện một thông báo xác nhận chắc chắn muốn xóa không. Nếu có bản ghi người dùng được chọn này sẽ xóa khỏi hệ thống</w:t>
      </w:r>
    </w:p>
    <w:p w14:paraId="2D4A813D" w14:textId="39A96F1B" w:rsidR="00E954BA" w:rsidRPr="00890B20" w:rsidRDefault="009537B0" w:rsidP="00613EBA">
      <w:r w:rsidRPr="00890B20">
        <w:t xml:space="preserve">Đối với khách hàng trên hệ thống, website bán hàng cho phép truy cập mà không cần đăng nhập </w:t>
      </w:r>
    </w:p>
    <w:p w14:paraId="5BF985F9" w14:textId="77777777" w:rsidR="00CF7B9F" w:rsidRDefault="00A33E03" w:rsidP="00CF7B9F">
      <w:pPr>
        <w:keepNext/>
      </w:pPr>
      <w:r w:rsidRPr="00890B20">
        <w:rPr>
          <w:noProof/>
          <w:lang w:val="en-US"/>
        </w:rPr>
        <w:drawing>
          <wp:inline distT="0" distB="0" distL="0" distR="0" wp14:anchorId="1ED7E8A5" wp14:editId="391D167A">
            <wp:extent cx="4695825" cy="2352722"/>
            <wp:effectExtent l="0" t="0" r="0" b="9525"/>
            <wp:docPr id="99632625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26252" name="Picture 1" descr="A screenshot of a website&#10;&#10;AI-generated content may be incorrect."/>
                    <pic:cNvPicPr/>
                  </pic:nvPicPr>
                  <pic:blipFill>
                    <a:blip r:embed="rId123"/>
                    <a:stretch>
                      <a:fillRect/>
                    </a:stretch>
                  </pic:blipFill>
                  <pic:spPr>
                    <a:xfrm>
                      <a:off x="0" y="0"/>
                      <a:ext cx="4701781" cy="2355706"/>
                    </a:xfrm>
                    <a:prstGeom prst="rect">
                      <a:avLst/>
                    </a:prstGeom>
                  </pic:spPr>
                </pic:pic>
              </a:graphicData>
            </a:graphic>
          </wp:inline>
        </w:drawing>
      </w:r>
    </w:p>
    <w:p w14:paraId="2E018D02" w14:textId="34541BD2" w:rsidR="00A33E03" w:rsidRPr="002630EC" w:rsidRDefault="00CF7B9F" w:rsidP="005B7126">
      <w:pPr>
        <w:pStyle w:val="Caption"/>
        <w:rPr>
          <w:lang w:val="vi-VN"/>
        </w:rPr>
      </w:pPr>
      <w:bookmarkStart w:id="425" w:name="_Toc216254395"/>
      <w:r w:rsidRPr="002630EC">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13</w:t>
      </w:r>
      <w:r w:rsidR="00804794">
        <w:rPr>
          <w:lang w:val="vi-VN"/>
        </w:rPr>
        <w:fldChar w:fldCharType="end"/>
      </w:r>
      <w:r w:rsidRPr="002630EC">
        <w:rPr>
          <w:lang w:val="vi-VN"/>
        </w:rPr>
        <w:t xml:space="preserve"> </w:t>
      </w:r>
      <w:r w:rsidRPr="00CF7B9F">
        <w:rPr>
          <w:lang w:val="vi-VN"/>
        </w:rPr>
        <w:t>G</w:t>
      </w:r>
      <w:r w:rsidRPr="00890B20">
        <w:rPr>
          <w:lang w:val="vi-VN"/>
        </w:rPr>
        <w:t>iao</w:t>
      </w:r>
      <w:r w:rsidRPr="002630EC">
        <w:rPr>
          <w:lang w:val="vi-VN"/>
        </w:rPr>
        <w:t xml:space="preserve"> diện trang chủ không đăng nhập</w:t>
      </w:r>
      <w:bookmarkEnd w:id="425"/>
    </w:p>
    <w:p w14:paraId="51D2B351" w14:textId="77213B9C" w:rsidR="002E3B33" w:rsidRPr="00890B20" w:rsidRDefault="002E3B33" w:rsidP="00613EBA">
      <w:r w:rsidRPr="00890B20">
        <w:t>Tuy nhiên người dùng sẽ bị hạn chế khi chỉ xem được các thông tin sản phẩm nhưng không thể đặt được đơn hàng</w:t>
      </w:r>
      <w:r w:rsidR="00FA14B3" w:rsidRPr="00890B20">
        <w:t>, nếu người dùng là người mới thì sẽ cần tạo tài khoản.</w:t>
      </w:r>
    </w:p>
    <w:p w14:paraId="5CAB0157" w14:textId="3391E2C3" w:rsidR="00FA14B3" w:rsidRPr="00890B20" w:rsidRDefault="00DA16B4" w:rsidP="00FA14B3">
      <w:pPr>
        <w:keepNext/>
      </w:pPr>
      <w:r w:rsidRPr="00890B20">
        <w:rPr>
          <w:noProof/>
          <w:lang w:val="en-US"/>
        </w:rPr>
        <w:lastRenderedPageBreak/>
        <w:drawing>
          <wp:inline distT="0" distB="0" distL="0" distR="0" wp14:anchorId="7EB52927" wp14:editId="300E4993">
            <wp:extent cx="5029200" cy="2337765"/>
            <wp:effectExtent l="0" t="0" r="0" b="5715"/>
            <wp:docPr id="2426501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50102" name="Picture 1" descr="A screenshot of a phone&#10;&#10;AI-generated content may be incorrect."/>
                    <pic:cNvPicPr/>
                  </pic:nvPicPr>
                  <pic:blipFill>
                    <a:blip r:embed="rId124"/>
                    <a:stretch>
                      <a:fillRect/>
                    </a:stretch>
                  </pic:blipFill>
                  <pic:spPr>
                    <a:xfrm>
                      <a:off x="0" y="0"/>
                      <a:ext cx="5034493" cy="2340225"/>
                    </a:xfrm>
                    <a:prstGeom prst="rect">
                      <a:avLst/>
                    </a:prstGeom>
                  </pic:spPr>
                </pic:pic>
              </a:graphicData>
            </a:graphic>
          </wp:inline>
        </w:drawing>
      </w:r>
    </w:p>
    <w:p w14:paraId="7487F354" w14:textId="7ADDD5B2" w:rsidR="00FA14B3" w:rsidRPr="00890B20" w:rsidRDefault="00FA14B3" w:rsidP="00FA14B3">
      <w:pPr>
        <w:pStyle w:val="Caption"/>
        <w:rPr>
          <w:lang w:val="vi-VN"/>
        </w:rPr>
      </w:pPr>
      <w:bookmarkStart w:id="426" w:name="_Toc216254396"/>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14</w:t>
      </w:r>
      <w:r w:rsidR="00804794">
        <w:rPr>
          <w:lang w:val="vi-VN"/>
        </w:rPr>
        <w:fldChar w:fldCharType="end"/>
      </w:r>
      <w:r w:rsidRPr="00890B20">
        <w:rPr>
          <w:lang w:val="vi-VN"/>
        </w:rPr>
        <w:t xml:space="preserve"> </w:t>
      </w:r>
      <w:r w:rsidR="003D6ED8" w:rsidRPr="00CF7B9F">
        <w:rPr>
          <w:lang w:val="vi-VN"/>
        </w:rPr>
        <w:t>G</w:t>
      </w:r>
      <w:r w:rsidR="003D6ED8" w:rsidRPr="00890B20">
        <w:rPr>
          <w:lang w:val="vi-VN"/>
        </w:rPr>
        <w:t xml:space="preserve">iao </w:t>
      </w:r>
      <w:r w:rsidRPr="00890B20">
        <w:rPr>
          <w:lang w:val="vi-VN"/>
        </w:rPr>
        <w:t>diện tạo tài khoản của khách hàng</w:t>
      </w:r>
      <w:bookmarkEnd w:id="426"/>
    </w:p>
    <w:p w14:paraId="37A3583C" w14:textId="06C8BFE0" w:rsidR="00FA14B3" w:rsidRPr="00890B20" w:rsidRDefault="00FA14B3" w:rsidP="00FA14B3">
      <w:r w:rsidRPr="00890B20">
        <w:t>Khách hàng có 2 lựa chọn để tạo tài khoản, đầu tiên là đăng ký nhanh bằng tài khoản Google</w:t>
      </w:r>
    </w:p>
    <w:p w14:paraId="41426654" w14:textId="77777777" w:rsidR="00E77A8F" w:rsidRPr="00890B20" w:rsidRDefault="00E77A8F" w:rsidP="00E77A8F">
      <w:pPr>
        <w:keepNext/>
      </w:pPr>
      <w:r w:rsidRPr="00890B20">
        <w:rPr>
          <w:noProof/>
          <w:lang w:val="en-US"/>
        </w:rPr>
        <w:drawing>
          <wp:inline distT="0" distB="0" distL="0" distR="0" wp14:anchorId="3ABB349F" wp14:editId="26394DDD">
            <wp:extent cx="5133975" cy="2460663"/>
            <wp:effectExtent l="0" t="0" r="0" b="0"/>
            <wp:docPr id="1465013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3466" name="Picture 1" descr="A screenshot of a computer&#10;&#10;AI-generated content may be incorrect."/>
                    <pic:cNvPicPr/>
                  </pic:nvPicPr>
                  <pic:blipFill>
                    <a:blip r:embed="rId125"/>
                    <a:stretch>
                      <a:fillRect/>
                    </a:stretch>
                  </pic:blipFill>
                  <pic:spPr>
                    <a:xfrm>
                      <a:off x="0" y="0"/>
                      <a:ext cx="5137831" cy="2462511"/>
                    </a:xfrm>
                    <a:prstGeom prst="rect">
                      <a:avLst/>
                    </a:prstGeom>
                  </pic:spPr>
                </pic:pic>
              </a:graphicData>
            </a:graphic>
          </wp:inline>
        </w:drawing>
      </w:r>
    </w:p>
    <w:p w14:paraId="62F744E4" w14:textId="44791801" w:rsidR="00FA14B3" w:rsidRPr="00890B20" w:rsidRDefault="00E77A8F" w:rsidP="00E77A8F">
      <w:pPr>
        <w:pStyle w:val="Caption"/>
        <w:rPr>
          <w:lang w:val="vi-VN"/>
        </w:rPr>
      </w:pPr>
      <w:bookmarkStart w:id="427" w:name="_Toc21625439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15</w:t>
      </w:r>
      <w:r w:rsidR="00804794">
        <w:rPr>
          <w:lang w:val="vi-VN"/>
        </w:rPr>
        <w:fldChar w:fldCharType="end"/>
      </w:r>
      <w:r w:rsidRPr="00890B20">
        <w:rPr>
          <w:lang w:val="vi-VN"/>
        </w:rPr>
        <w:t xml:space="preserve"> </w:t>
      </w:r>
      <w:r w:rsidR="003D6ED8" w:rsidRPr="00CF7B9F">
        <w:rPr>
          <w:lang w:val="vi-VN"/>
        </w:rPr>
        <w:t>G</w:t>
      </w:r>
      <w:r w:rsidR="003D6ED8" w:rsidRPr="00890B20">
        <w:rPr>
          <w:lang w:val="vi-VN"/>
        </w:rPr>
        <w:t xml:space="preserve">iao </w:t>
      </w:r>
      <w:r w:rsidRPr="00890B20">
        <w:rPr>
          <w:lang w:val="vi-VN"/>
        </w:rPr>
        <w:t>diện xác minh tài khoản bằng tài khoản Google</w:t>
      </w:r>
      <w:bookmarkEnd w:id="427"/>
    </w:p>
    <w:p w14:paraId="1FB058C6" w14:textId="11EB0A8F" w:rsidR="00E77A8F" w:rsidRPr="00890B20" w:rsidRDefault="00E77A8F" w:rsidP="00E77A8F">
      <w:r w:rsidRPr="00890B20">
        <w:t xml:space="preserve">Sau khi xác minh xong website </w:t>
      </w:r>
      <w:r w:rsidR="0075511C" w:rsidRPr="00890B20">
        <w:t>quay về trang chủ và đăng nhập thành công</w:t>
      </w:r>
    </w:p>
    <w:p w14:paraId="4882317F" w14:textId="6C428B75" w:rsidR="00660925" w:rsidRPr="00890B20" w:rsidRDefault="00660925" w:rsidP="00E77A8F">
      <w:r w:rsidRPr="00890B20">
        <w:t xml:space="preserve">Hoặc khách hàng có thể </w:t>
      </w:r>
      <w:r w:rsidR="009910D2" w:rsidRPr="00890B20">
        <w:t>nhập các trường thông tin bên người để tiến hành đăng kí tài khoản</w:t>
      </w:r>
    </w:p>
    <w:p w14:paraId="1993E173" w14:textId="30B87043" w:rsidR="004A436A" w:rsidRPr="00890B20" w:rsidRDefault="00381C81" w:rsidP="004A436A">
      <w:pPr>
        <w:keepNext/>
      </w:pPr>
      <w:r w:rsidRPr="00890B20">
        <w:rPr>
          <w:noProof/>
          <w:lang w:val="en-US"/>
        </w:rPr>
        <w:lastRenderedPageBreak/>
        <w:drawing>
          <wp:inline distT="0" distB="0" distL="0" distR="0" wp14:anchorId="2EB7947B" wp14:editId="36559B88">
            <wp:extent cx="5016609" cy="2333625"/>
            <wp:effectExtent l="0" t="0" r="0" b="0"/>
            <wp:docPr id="166691951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19518" name="Picture 1" descr="A screenshot of a chat&#10;&#10;AI-generated content may be incorrect."/>
                    <pic:cNvPicPr/>
                  </pic:nvPicPr>
                  <pic:blipFill>
                    <a:blip r:embed="rId126"/>
                    <a:stretch>
                      <a:fillRect/>
                    </a:stretch>
                  </pic:blipFill>
                  <pic:spPr>
                    <a:xfrm>
                      <a:off x="0" y="0"/>
                      <a:ext cx="5019853" cy="2335134"/>
                    </a:xfrm>
                    <a:prstGeom prst="rect">
                      <a:avLst/>
                    </a:prstGeom>
                  </pic:spPr>
                </pic:pic>
              </a:graphicData>
            </a:graphic>
          </wp:inline>
        </w:drawing>
      </w:r>
    </w:p>
    <w:p w14:paraId="53A3B89F" w14:textId="3241EEA5" w:rsidR="009910D2" w:rsidRPr="00890B20" w:rsidRDefault="004A436A" w:rsidP="004A436A">
      <w:pPr>
        <w:pStyle w:val="Caption"/>
        <w:rPr>
          <w:lang w:val="vi-VN"/>
        </w:rPr>
      </w:pPr>
      <w:bookmarkStart w:id="428" w:name="_Toc21625439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16</w:t>
      </w:r>
      <w:r w:rsidR="00804794">
        <w:rPr>
          <w:lang w:val="vi-VN"/>
        </w:rPr>
        <w:fldChar w:fldCharType="end"/>
      </w:r>
      <w:r w:rsidRPr="00890B20">
        <w:rPr>
          <w:lang w:val="vi-VN"/>
        </w:rPr>
        <w:t xml:space="preserve"> </w:t>
      </w:r>
      <w:r w:rsidR="002630EC" w:rsidRPr="00CF7B9F">
        <w:rPr>
          <w:lang w:val="vi-VN"/>
        </w:rPr>
        <w:t>G</w:t>
      </w:r>
      <w:r w:rsidR="002630EC" w:rsidRPr="00890B20">
        <w:rPr>
          <w:lang w:val="vi-VN"/>
        </w:rPr>
        <w:t xml:space="preserve">iao </w:t>
      </w:r>
      <w:r w:rsidRPr="00890B20">
        <w:rPr>
          <w:lang w:val="vi-VN"/>
        </w:rPr>
        <w:t>diện nhập đầy đủ thông tin đăng kí</w:t>
      </w:r>
      <w:bookmarkEnd w:id="428"/>
    </w:p>
    <w:p w14:paraId="56230147" w14:textId="6DDC9287" w:rsidR="00C52603" w:rsidRPr="00890B20" w:rsidRDefault="00C52603" w:rsidP="00C52603">
      <w:r w:rsidRPr="00890B20">
        <w:t>Dưới đây là giao diện khi đã đăng kí thành công</w:t>
      </w:r>
    </w:p>
    <w:p w14:paraId="2EAD133B" w14:textId="77777777" w:rsidR="0075511C" w:rsidRPr="00890B20" w:rsidRDefault="0075511C" w:rsidP="0075511C">
      <w:pPr>
        <w:keepNext/>
      </w:pPr>
      <w:r w:rsidRPr="00890B20">
        <w:rPr>
          <w:noProof/>
          <w:lang w:val="en-US"/>
        </w:rPr>
        <w:drawing>
          <wp:inline distT="0" distB="0" distL="0" distR="0" wp14:anchorId="4B3BE67D" wp14:editId="77D49B73">
            <wp:extent cx="5073074" cy="2533650"/>
            <wp:effectExtent l="0" t="0" r="0" b="0"/>
            <wp:docPr id="31129438" name="Picture 1" descr="A screenshot of a phone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438" name="Picture 1" descr="A screenshot of a phone store&#10;&#10;AI-generated content may be incorrect."/>
                    <pic:cNvPicPr/>
                  </pic:nvPicPr>
                  <pic:blipFill>
                    <a:blip r:embed="rId127"/>
                    <a:stretch>
                      <a:fillRect/>
                    </a:stretch>
                  </pic:blipFill>
                  <pic:spPr>
                    <a:xfrm>
                      <a:off x="0" y="0"/>
                      <a:ext cx="5076672" cy="2535447"/>
                    </a:xfrm>
                    <a:prstGeom prst="rect">
                      <a:avLst/>
                    </a:prstGeom>
                  </pic:spPr>
                </pic:pic>
              </a:graphicData>
            </a:graphic>
          </wp:inline>
        </w:drawing>
      </w:r>
    </w:p>
    <w:p w14:paraId="16BA6E3C" w14:textId="5072DDC2" w:rsidR="0075511C" w:rsidRPr="00890B20" w:rsidRDefault="0075511C" w:rsidP="0075511C">
      <w:pPr>
        <w:pStyle w:val="Caption"/>
        <w:rPr>
          <w:lang w:val="vi-VN"/>
        </w:rPr>
      </w:pPr>
      <w:bookmarkStart w:id="429" w:name="_Toc21625439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17</w:t>
      </w:r>
      <w:r w:rsidR="00804794">
        <w:rPr>
          <w:lang w:val="vi-VN"/>
        </w:rPr>
        <w:fldChar w:fldCharType="end"/>
      </w:r>
      <w:r w:rsidRPr="00890B20">
        <w:rPr>
          <w:lang w:val="vi-VN"/>
        </w:rPr>
        <w:t xml:space="preserve"> </w:t>
      </w:r>
      <w:r w:rsidR="002630EC" w:rsidRPr="00CF7B9F">
        <w:rPr>
          <w:lang w:val="vi-VN"/>
        </w:rPr>
        <w:t>G</w:t>
      </w:r>
      <w:r w:rsidR="002630EC" w:rsidRPr="00890B20">
        <w:rPr>
          <w:lang w:val="vi-VN"/>
        </w:rPr>
        <w:t xml:space="preserve">iao </w:t>
      </w:r>
      <w:r w:rsidRPr="00890B20">
        <w:rPr>
          <w:lang w:val="vi-VN"/>
        </w:rPr>
        <w:t>diện đăng nhập thành công</w:t>
      </w:r>
      <w:bookmarkEnd w:id="429"/>
    </w:p>
    <w:p w14:paraId="18760BB9" w14:textId="1246CF44" w:rsidR="00FF7D51" w:rsidRPr="00890B20" w:rsidRDefault="00FF7D51" w:rsidP="00FF7D51">
      <w:r w:rsidRPr="00890B20">
        <w:t xml:space="preserve">Đối với khách hàng đã có tài khoản, </w:t>
      </w:r>
      <w:r w:rsidR="00BD4F66" w:rsidRPr="00890B20">
        <w:t xml:space="preserve">khách hàng chọn đăng nhập trên màn hình </w:t>
      </w:r>
    </w:p>
    <w:p w14:paraId="1410558A" w14:textId="3B436A36" w:rsidR="008A23F0" w:rsidRPr="00890B20" w:rsidRDefault="007457A9" w:rsidP="008A23F0">
      <w:pPr>
        <w:keepNext/>
      </w:pPr>
      <w:r w:rsidRPr="00890B20">
        <w:rPr>
          <w:noProof/>
          <w:lang w:val="en-US"/>
        </w:rPr>
        <w:lastRenderedPageBreak/>
        <w:drawing>
          <wp:inline distT="0" distB="0" distL="0" distR="0" wp14:anchorId="244E6752" wp14:editId="30389F7D">
            <wp:extent cx="5057775" cy="2326300"/>
            <wp:effectExtent l="0" t="0" r="0" b="0"/>
            <wp:docPr id="1176227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27439" name="Picture 1" descr="A screenshot of a computer&#10;&#10;AI-generated content may be incorrect."/>
                    <pic:cNvPicPr/>
                  </pic:nvPicPr>
                  <pic:blipFill>
                    <a:blip r:embed="rId128"/>
                    <a:stretch>
                      <a:fillRect/>
                    </a:stretch>
                  </pic:blipFill>
                  <pic:spPr>
                    <a:xfrm>
                      <a:off x="0" y="0"/>
                      <a:ext cx="5060328" cy="2327474"/>
                    </a:xfrm>
                    <a:prstGeom prst="rect">
                      <a:avLst/>
                    </a:prstGeom>
                  </pic:spPr>
                </pic:pic>
              </a:graphicData>
            </a:graphic>
          </wp:inline>
        </w:drawing>
      </w:r>
    </w:p>
    <w:p w14:paraId="049F42F1" w14:textId="239A0A7A" w:rsidR="008A23F0" w:rsidRPr="00890B20" w:rsidRDefault="008A23F0" w:rsidP="008A23F0">
      <w:pPr>
        <w:pStyle w:val="Caption"/>
        <w:rPr>
          <w:lang w:val="vi-VN"/>
        </w:rPr>
      </w:pPr>
      <w:bookmarkStart w:id="430" w:name="_Toc21625440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18</w:t>
      </w:r>
      <w:r w:rsidR="00804794">
        <w:rPr>
          <w:lang w:val="vi-VN"/>
        </w:rPr>
        <w:fldChar w:fldCharType="end"/>
      </w:r>
      <w:r w:rsidRPr="00890B20">
        <w:rPr>
          <w:lang w:val="vi-VN"/>
        </w:rPr>
        <w:t xml:space="preserve"> </w:t>
      </w:r>
      <w:r w:rsidR="002630EC" w:rsidRPr="00CF7B9F">
        <w:rPr>
          <w:lang w:val="vi-VN"/>
        </w:rPr>
        <w:t>G</w:t>
      </w:r>
      <w:r w:rsidR="002630EC" w:rsidRPr="00890B20">
        <w:rPr>
          <w:lang w:val="vi-VN"/>
        </w:rPr>
        <w:t xml:space="preserve">iao </w:t>
      </w:r>
      <w:r w:rsidRPr="00890B20">
        <w:rPr>
          <w:lang w:val="vi-VN"/>
        </w:rPr>
        <w:t>diện đăng nhập cho khách hàng</w:t>
      </w:r>
      <w:bookmarkEnd w:id="430"/>
    </w:p>
    <w:p w14:paraId="1C98C1CD" w14:textId="26E1669B" w:rsidR="008A23F0" w:rsidRPr="00890B20" w:rsidRDefault="008E1A09" w:rsidP="008A23F0">
      <w:r w:rsidRPr="00890B20">
        <w:t>Có hai lựa chọn cho việc đăng nhập, đầu tiên là đăng nhập nhanh bằng tài khoản google</w:t>
      </w:r>
      <w:r w:rsidR="008773C2" w:rsidRPr="00890B20">
        <w:t xml:space="preserve"> hoặc nhập thông tin tài khoản và mật khẩu của khách hàng</w:t>
      </w:r>
      <w:r w:rsidR="00BD6CE3" w:rsidRPr="00890B20">
        <w:t>. Sau khi đăng nhập thành công hệ thống tự động chuyển hướng đến trang chủ.</w:t>
      </w:r>
    </w:p>
    <w:p w14:paraId="2A274541" w14:textId="42C65061" w:rsidR="001E0580" w:rsidRPr="00890B20" w:rsidRDefault="00D77421" w:rsidP="00D77421">
      <w:pPr>
        <w:pStyle w:val="Heading3"/>
      </w:pPr>
      <w:bookmarkStart w:id="431" w:name="_Toc216254285"/>
      <w:bookmarkStart w:id="432" w:name="_Toc216255533"/>
      <w:r w:rsidRPr="00890B20">
        <w:t>Phân hệ Quản lý sản phẩm và Cấu hình kho hàng</w:t>
      </w:r>
      <w:bookmarkEnd w:id="431"/>
      <w:bookmarkEnd w:id="432"/>
    </w:p>
    <w:p w14:paraId="437C2EA7" w14:textId="3DC98F85" w:rsidR="00D77421" w:rsidRPr="00890B20" w:rsidRDefault="00D77421" w:rsidP="00D843D6">
      <w:r w:rsidRPr="00890B20">
        <w:t>Đây là phân hệ trung tâm dùng để quản lý dữ liệu hàng hóa, bao gồm danh mục, sản phẩm, biến thể và tồn kho..</w:t>
      </w:r>
    </w:p>
    <w:p w14:paraId="5EC9ACF8" w14:textId="35BEEE9F" w:rsidR="00D77421" w:rsidRPr="00890B20" w:rsidRDefault="00D77421" w:rsidP="00FE7FF7">
      <w:pPr>
        <w:pStyle w:val="Caption"/>
        <w:numPr>
          <w:ilvl w:val="1"/>
          <w:numId w:val="77"/>
        </w:numPr>
        <w:jc w:val="both"/>
        <w:rPr>
          <w:b/>
          <w:bCs w:val="0"/>
          <w:sz w:val="24"/>
          <w:szCs w:val="24"/>
          <w:lang w:val="vi-VN"/>
        </w:rPr>
      </w:pPr>
      <w:r w:rsidRPr="00890B20">
        <w:rPr>
          <w:b/>
          <w:bCs w:val="0"/>
          <w:sz w:val="24"/>
          <w:szCs w:val="24"/>
          <w:lang w:val="vi-VN"/>
        </w:rPr>
        <w:t>Quản lý sản phẩm</w:t>
      </w:r>
    </w:p>
    <w:p w14:paraId="79FD888C" w14:textId="36EF4929" w:rsidR="00D77421" w:rsidRPr="00890B20" w:rsidRDefault="00D77421" w:rsidP="00D77421">
      <w:r w:rsidRPr="00890B20">
        <w:t xml:space="preserve">Đây là chức năng cốt lõi của </w:t>
      </w:r>
      <w:r w:rsidR="007E416B" w:rsidRPr="009D17BE">
        <w:t>q</w:t>
      </w:r>
      <w:r w:rsidR="007E416B" w:rsidRPr="007E416B">
        <w:t>uản trị viên</w:t>
      </w:r>
      <w:r w:rsidR="005F5534" w:rsidRPr="005F5534">
        <w:t xml:space="preserve"> </w:t>
      </w:r>
      <w:r w:rsidR="005F5534" w:rsidRPr="00890B20">
        <w:t>(Admin)</w:t>
      </w:r>
      <w:r w:rsidRPr="00890B20">
        <w:t>, nhân viên bán hàng</w:t>
      </w:r>
      <w:r w:rsidR="00D843D6" w:rsidRPr="00890B20">
        <w:t xml:space="preserve">. </w:t>
      </w:r>
      <w:r w:rsidRPr="00890B20">
        <w:t xml:space="preserve">Sau khi đăng nhập vào trang quản trị, </w:t>
      </w:r>
      <w:r w:rsidR="009D17BE" w:rsidRPr="009D17BE">
        <w:t>q</w:t>
      </w:r>
      <w:r w:rsidRPr="00890B20">
        <w:t>uản trị viên (Admin), nhân viên bán hàng có thể truy cập module Quản lý sản phẩm.</w:t>
      </w:r>
    </w:p>
    <w:p w14:paraId="714D9372" w14:textId="481E6E88" w:rsidR="00D843D6" w:rsidRPr="00890B20" w:rsidRDefault="00D843D6" w:rsidP="00D77421">
      <w:r w:rsidRPr="00890B20">
        <w:t>Quản lý danh sách và thông tin sản phẩm Giao diện danh sách sản phẩm được thiết kế dạng bảng (Data Grid) tích hợp bộ lọc nâng cao (Advanced Filter), cho phép tìm kiếm nhanh theo tên, danh mục hoặc trạng thái. Form thêm mới và chỉnh sửa sản phẩm hỗ trợ nhập liệu đầy đủ các thông tin: tên, mô tả, thông số kỹ thuật và tải lên hình ảnh trực quan</w:t>
      </w:r>
    </w:p>
    <w:p w14:paraId="0E6C56A0" w14:textId="77777777" w:rsidR="00D77421" w:rsidRPr="00890B20" w:rsidRDefault="00D77421" w:rsidP="00D77421">
      <w:r w:rsidRPr="00890B20">
        <w:t>Giao diện hiển thị danh sách các sản phẩm dưới dạng bảng, hỗ trợ tìm kiếm và phân trang.</w:t>
      </w:r>
    </w:p>
    <w:p w14:paraId="6D440406" w14:textId="14CA67BD" w:rsidR="00D77421" w:rsidRPr="00890B20" w:rsidRDefault="0003688A" w:rsidP="00D77421">
      <w:pPr>
        <w:keepNext/>
      </w:pPr>
      <w:r w:rsidRPr="00890B20">
        <w:rPr>
          <w:noProof/>
          <w:lang w:val="en-US"/>
        </w:rPr>
        <w:lastRenderedPageBreak/>
        <w:drawing>
          <wp:inline distT="0" distB="0" distL="0" distR="0" wp14:anchorId="33FA78C8" wp14:editId="2DFE692D">
            <wp:extent cx="5048250" cy="2310430"/>
            <wp:effectExtent l="0" t="0" r="0" b="0"/>
            <wp:docPr id="914018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18509" name="Picture 1" descr="A screenshot of a computer&#10;&#10;AI-generated content may be incorrect."/>
                    <pic:cNvPicPr/>
                  </pic:nvPicPr>
                  <pic:blipFill>
                    <a:blip r:embed="rId129"/>
                    <a:stretch>
                      <a:fillRect/>
                    </a:stretch>
                  </pic:blipFill>
                  <pic:spPr>
                    <a:xfrm>
                      <a:off x="0" y="0"/>
                      <a:ext cx="5050649" cy="2311528"/>
                    </a:xfrm>
                    <a:prstGeom prst="rect">
                      <a:avLst/>
                    </a:prstGeom>
                  </pic:spPr>
                </pic:pic>
              </a:graphicData>
            </a:graphic>
          </wp:inline>
        </w:drawing>
      </w:r>
    </w:p>
    <w:p w14:paraId="655B5A74" w14:textId="58C367BE" w:rsidR="00D77421" w:rsidRPr="00890B20" w:rsidRDefault="00D77421" w:rsidP="00D77421">
      <w:pPr>
        <w:pStyle w:val="Caption"/>
        <w:rPr>
          <w:lang w:val="vi-VN"/>
        </w:rPr>
      </w:pPr>
      <w:bookmarkStart w:id="433" w:name="_Toc21625440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19</w:t>
      </w:r>
      <w:r w:rsidR="00804794">
        <w:rPr>
          <w:lang w:val="vi-VN"/>
        </w:rPr>
        <w:fldChar w:fldCharType="end"/>
      </w:r>
      <w:r w:rsidRPr="00890B20">
        <w:rPr>
          <w:lang w:val="vi-VN"/>
        </w:rPr>
        <w:t xml:space="preserve"> </w:t>
      </w:r>
      <w:r w:rsidR="002630EC" w:rsidRPr="00CF7B9F">
        <w:rPr>
          <w:lang w:val="vi-VN"/>
        </w:rPr>
        <w:t>G</w:t>
      </w:r>
      <w:r w:rsidR="002630EC" w:rsidRPr="00890B20">
        <w:rPr>
          <w:lang w:val="vi-VN"/>
        </w:rPr>
        <w:t xml:space="preserve">iao </w:t>
      </w:r>
      <w:r w:rsidRPr="00890B20">
        <w:rPr>
          <w:lang w:val="vi-VN"/>
        </w:rPr>
        <w:t>diện quản lý sản phẩm</w:t>
      </w:r>
      <w:bookmarkEnd w:id="433"/>
    </w:p>
    <w:p w14:paraId="7CAA1324" w14:textId="77777777" w:rsidR="00D77421" w:rsidRPr="00890B20" w:rsidRDefault="00D77421" w:rsidP="00D77421">
      <w:r w:rsidRPr="00890B20">
        <w:t>Trên giao diện quản lý sản phẩm người dùng có thể lọc các sản phẩm theo một số như hình dưới:</w:t>
      </w:r>
    </w:p>
    <w:p w14:paraId="23AD47B6" w14:textId="77777777" w:rsidR="00D77421" w:rsidRPr="00890B20" w:rsidRDefault="00D77421" w:rsidP="00D77421"/>
    <w:p w14:paraId="49A4DFDE" w14:textId="360E9B4B" w:rsidR="00D77421" w:rsidRPr="00890B20" w:rsidRDefault="0003688A" w:rsidP="00D77421">
      <w:pPr>
        <w:keepNext/>
        <w:spacing w:before="0" w:line="240" w:lineRule="auto"/>
        <w:ind w:firstLine="0"/>
        <w:jc w:val="left"/>
      </w:pPr>
      <w:r w:rsidRPr="00890B20">
        <w:rPr>
          <w:noProof/>
          <w:lang w:val="en-US"/>
        </w:rPr>
        <w:drawing>
          <wp:inline distT="0" distB="0" distL="0" distR="0" wp14:anchorId="696867CE" wp14:editId="42BF5044">
            <wp:extent cx="5172075" cy="2363570"/>
            <wp:effectExtent l="0" t="0" r="0" b="0"/>
            <wp:docPr id="139213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3053" name="Picture 1" descr="A screenshot of a computer&#10;&#10;AI-generated content may be incorrect."/>
                    <pic:cNvPicPr/>
                  </pic:nvPicPr>
                  <pic:blipFill>
                    <a:blip r:embed="rId130"/>
                    <a:stretch>
                      <a:fillRect/>
                    </a:stretch>
                  </pic:blipFill>
                  <pic:spPr>
                    <a:xfrm>
                      <a:off x="0" y="0"/>
                      <a:ext cx="5174977" cy="2364896"/>
                    </a:xfrm>
                    <a:prstGeom prst="rect">
                      <a:avLst/>
                    </a:prstGeom>
                  </pic:spPr>
                </pic:pic>
              </a:graphicData>
            </a:graphic>
          </wp:inline>
        </w:drawing>
      </w:r>
    </w:p>
    <w:p w14:paraId="552D1DD1" w14:textId="44E95679" w:rsidR="00D77421" w:rsidRPr="00890B20" w:rsidRDefault="00D77421" w:rsidP="00D77421">
      <w:pPr>
        <w:pStyle w:val="Caption"/>
        <w:rPr>
          <w:lang w:val="vi-VN"/>
        </w:rPr>
      </w:pPr>
      <w:bookmarkStart w:id="434" w:name="_Toc21625440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20</w:t>
      </w:r>
      <w:r w:rsidR="00804794">
        <w:rPr>
          <w:lang w:val="vi-VN"/>
        </w:rPr>
        <w:fldChar w:fldCharType="end"/>
      </w:r>
      <w:r w:rsidRPr="00890B20">
        <w:rPr>
          <w:lang w:val="vi-VN"/>
        </w:rPr>
        <w:t xml:space="preserve"> </w:t>
      </w:r>
      <w:r w:rsidR="002630EC" w:rsidRPr="00CF7B9F">
        <w:rPr>
          <w:lang w:val="vi-VN"/>
        </w:rPr>
        <w:t>G</w:t>
      </w:r>
      <w:r w:rsidR="002630EC" w:rsidRPr="00890B20">
        <w:rPr>
          <w:lang w:val="vi-VN"/>
        </w:rPr>
        <w:t xml:space="preserve">iao </w:t>
      </w:r>
      <w:r w:rsidRPr="00890B20">
        <w:rPr>
          <w:lang w:val="vi-VN"/>
        </w:rPr>
        <w:t>diện lọc sản phẩm theo một số tiêu chí</w:t>
      </w:r>
      <w:bookmarkEnd w:id="434"/>
    </w:p>
    <w:p w14:paraId="313206A9" w14:textId="77777777" w:rsidR="00EE4A2E" w:rsidRPr="00890B20" w:rsidRDefault="00EE4A2E" w:rsidP="00EE4A2E"/>
    <w:p w14:paraId="3EDDB06B" w14:textId="77777777" w:rsidR="00D77421" w:rsidRPr="00890B20" w:rsidRDefault="00D77421" w:rsidP="00EE4A2E">
      <w:pPr>
        <w:pStyle w:val="Caption"/>
        <w:jc w:val="both"/>
        <w:rPr>
          <w:b/>
          <w:bCs w:val="0"/>
          <w:sz w:val="24"/>
          <w:szCs w:val="24"/>
          <w:lang w:val="vi-VN"/>
        </w:rPr>
      </w:pPr>
      <w:r w:rsidRPr="00890B20">
        <w:rPr>
          <w:b/>
          <w:bCs w:val="0"/>
          <w:sz w:val="24"/>
          <w:szCs w:val="24"/>
          <w:lang w:val="vi-VN"/>
        </w:rPr>
        <w:t>Thêm sản phẩm mới</w:t>
      </w:r>
    </w:p>
    <w:p w14:paraId="59C5DC60" w14:textId="77777777" w:rsidR="00D77421" w:rsidRPr="00890B20" w:rsidRDefault="00D77421" w:rsidP="00D77421">
      <w:r w:rsidRPr="00890B20">
        <w:t xml:space="preserve">Để tạo mới một sản phẩm, trên màn hình quản lý sản phẩm nhấn chọn tạo mới, 1 cửa sổ màn hình tạo mới hiện ra, lúc này sẽ nhập đầy đủ các trường thông tin trên màn hình và nhấn lưu. </w:t>
      </w:r>
    </w:p>
    <w:p w14:paraId="16A4311C" w14:textId="77777777" w:rsidR="00D77421" w:rsidRPr="00890B20" w:rsidRDefault="00D77421" w:rsidP="00D77421">
      <w:pPr>
        <w:keepNext/>
      </w:pPr>
      <w:r w:rsidRPr="00890B20">
        <w:rPr>
          <w:noProof/>
          <w:lang w:val="en-US"/>
        </w:rPr>
        <w:lastRenderedPageBreak/>
        <w:drawing>
          <wp:inline distT="0" distB="0" distL="0" distR="0" wp14:anchorId="2D04D860" wp14:editId="17932ED1">
            <wp:extent cx="5038725" cy="2421317"/>
            <wp:effectExtent l="0" t="0" r="0" b="0"/>
            <wp:docPr id="82096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5192" name="Picture 1"/>
                    <pic:cNvPicPr/>
                  </pic:nvPicPr>
                  <pic:blipFill>
                    <a:blip r:embed="rId131"/>
                    <a:stretch>
                      <a:fillRect/>
                    </a:stretch>
                  </pic:blipFill>
                  <pic:spPr>
                    <a:xfrm>
                      <a:off x="0" y="0"/>
                      <a:ext cx="5043089" cy="2423414"/>
                    </a:xfrm>
                    <a:prstGeom prst="rect">
                      <a:avLst/>
                    </a:prstGeom>
                  </pic:spPr>
                </pic:pic>
              </a:graphicData>
            </a:graphic>
          </wp:inline>
        </w:drawing>
      </w:r>
    </w:p>
    <w:p w14:paraId="3140D09E" w14:textId="76419658" w:rsidR="00EE4A2E" w:rsidRPr="00890B20" w:rsidRDefault="00D77421" w:rsidP="00EE4A2E">
      <w:pPr>
        <w:pStyle w:val="Caption"/>
        <w:rPr>
          <w:lang w:val="vi-VN"/>
        </w:rPr>
      </w:pPr>
      <w:bookmarkStart w:id="435" w:name="_Toc21625440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21</w:t>
      </w:r>
      <w:r w:rsidR="00804794">
        <w:rPr>
          <w:lang w:val="vi-VN"/>
        </w:rPr>
        <w:fldChar w:fldCharType="end"/>
      </w:r>
      <w:r w:rsidRPr="00890B20">
        <w:rPr>
          <w:lang w:val="vi-VN"/>
        </w:rPr>
        <w:t xml:space="preserve"> </w:t>
      </w:r>
      <w:r w:rsidR="002630EC" w:rsidRPr="00CF7B9F">
        <w:rPr>
          <w:lang w:val="vi-VN"/>
        </w:rPr>
        <w:t>G</w:t>
      </w:r>
      <w:r w:rsidR="002630EC" w:rsidRPr="00890B20">
        <w:rPr>
          <w:lang w:val="vi-VN"/>
        </w:rPr>
        <w:t xml:space="preserve">iao </w:t>
      </w:r>
      <w:r w:rsidRPr="00890B20">
        <w:rPr>
          <w:lang w:val="vi-VN"/>
        </w:rPr>
        <w:t>diện thêm mới sản phẩm</w:t>
      </w:r>
      <w:bookmarkEnd w:id="435"/>
    </w:p>
    <w:p w14:paraId="6BEA5E4E" w14:textId="77777777" w:rsidR="00EE4A2E" w:rsidRPr="00890B20" w:rsidRDefault="00EE4A2E" w:rsidP="00EE4A2E"/>
    <w:p w14:paraId="011EF351" w14:textId="19D3ABC7" w:rsidR="00D77421" w:rsidRPr="00890B20" w:rsidRDefault="00D77421" w:rsidP="00EE4A2E">
      <w:pPr>
        <w:pStyle w:val="Caption"/>
        <w:jc w:val="both"/>
        <w:rPr>
          <w:b/>
          <w:bCs w:val="0"/>
          <w:sz w:val="24"/>
          <w:szCs w:val="24"/>
          <w:lang w:val="vi-VN"/>
        </w:rPr>
      </w:pPr>
      <w:r w:rsidRPr="00890B20">
        <w:rPr>
          <w:b/>
          <w:bCs w:val="0"/>
          <w:sz w:val="24"/>
          <w:szCs w:val="24"/>
          <w:lang w:val="vi-VN"/>
        </w:rPr>
        <w:t>Chỉnh sửa sản ph</w:t>
      </w:r>
      <w:r w:rsidR="00EE4A2E" w:rsidRPr="00890B20">
        <w:rPr>
          <w:b/>
          <w:bCs w:val="0"/>
          <w:sz w:val="24"/>
          <w:szCs w:val="24"/>
          <w:lang w:val="vi-VN"/>
        </w:rPr>
        <w:t>ẩm</w:t>
      </w:r>
    </w:p>
    <w:p w14:paraId="1B6915E3" w14:textId="77777777" w:rsidR="00D77421" w:rsidRPr="00890B20" w:rsidRDefault="00D77421" w:rsidP="00D77421">
      <w:r w:rsidRPr="00890B20">
        <w:t xml:space="preserve">Để chỉnh sửa sản phẩm, trên màn hình quản lý sản phẩm nhấn chọn chỉnh sửa tương ứng với dòng dữ liệu trong bảng, 1 cửa sổ màn hình  chỉnh sửa hiện ra, lúc này sẽ các trường thông tin trên màn hình và nhấn lưu. </w:t>
      </w:r>
    </w:p>
    <w:p w14:paraId="2979666E" w14:textId="77777777" w:rsidR="00D77421" w:rsidRPr="00890B20" w:rsidRDefault="00D77421" w:rsidP="00D77421">
      <w:pPr>
        <w:keepNext/>
      </w:pPr>
      <w:r w:rsidRPr="00890B20">
        <w:rPr>
          <w:noProof/>
          <w:lang w:val="en-US"/>
        </w:rPr>
        <w:drawing>
          <wp:inline distT="0" distB="0" distL="0" distR="0" wp14:anchorId="1112BAFC" wp14:editId="16648993">
            <wp:extent cx="5087955" cy="2466975"/>
            <wp:effectExtent l="0" t="0" r="0" b="0"/>
            <wp:docPr id="115888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92820" name="Picture 1" descr="A screenshot of a computer&#10;&#10;AI-generated content may be incorrect."/>
                    <pic:cNvPicPr/>
                  </pic:nvPicPr>
                  <pic:blipFill>
                    <a:blip r:embed="rId132"/>
                    <a:stretch>
                      <a:fillRect/>
                    </a:stretch>
                  </pic:blipFill>
                  <pic:spPr>
                    <a:xfrm>
                      <a:off x="0" y="0"/>
                      <a:ext cx="5090038" cy="2467985"/>
                    </a:xfrm>
                    <a:prstGeom prst="rect">
                      <a:avLst/>
                    </a:prstGeom>
                  </pic:spPr>
                </pic:pic>
              </a:graphicData>
            </a:graphic>
          </wp:inline>
        </w:drawing>
      </w:r>
    </w:p>
    <w:p w14:paraId="315B5B72" w14:textId="27DAB465" w:rsidR="00D77421" w:rsidRPr="00890B20" w:rsidRDefault="00D77421" w:rsidP="00D77421">
      <w:pPr>
        <w:pStyle w:val="Caption"/>
        <w:rPr>
          <w:lang w:val="vi-VN"/>
        </w:rPr>
      </w:pPr>
      <w:bookmarkStart w:id="436" w:name="_Toc21625440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22</w:t>
      </w:r>
      <w:r w:rsidR="00804794">
        <w:rPr>
          <w:lang w:val="vi-VN"/>
        </w:rPr>
        <w:fldChar w:fldCharType="end"/>
      </w:r>
      <w:r w:rsidRPr="00890B20">
        <w:rPr>
          <w:lang w:val="vi-VN"/>
        </w:rPr>
        <w:t xml:space="preserve"> </w:t>
      </w:r>
      <w:r w:rsidR="002630EC" w:rsidRPr="00CF7B9F">
        <w:rPr>
          <w:lang w:val="vi-VN"/>
        </w:rPr>
        <w:t>G</w:t>
      </w:r>
      <w:r w:rsidR="002630EC" w:rsidRPr="00890B20">
        <w:rPr>
          <w:lang w:val="vi-VN"/>
        </w:rPr>
        <w:t xml:space="preserve">iao </w:t>
      </w:r>
      <w:r w:rsidRPr="00890B20">
        <w:rPr>
          <w:lang w:val="vi-VN"/>
        </w:rPr>
        <w:t>diện chỉnh sửa sản phẩm</w:t>
      </w:r>
      <w:bookmarkEnd w:id="436"/>
    </w:p>
    <w:p w14:paraId="2C6476DC" w14:textId="77777777" w:rsidR="00EE4A2E" w:rsidRPr="00890B20" w:rsidRDefault="00EE4A2E" w:rsidP="00EE4A2E"/>
    <w:p w14:paraId="18CFFF91" w14:textId="77777777" w:rsidR="00D77421" w:rsidRPr="00890B20" w:rsidRDefault="00D77421" w:rsidP="00EE4A2E">
      <w:pPr>
        <w:pStyle w:val="Caption"/>
        <w:jc w:val="both"/>
        <w:rPr>
          <w:b/>
          <w:bCs w:val="0"/>
          <w:sz w:val="24"/>
          <w:szCs w:val="24"/>
          <w:lang w:val="vi-VN"/>
        </w:rPr>
      </w:pPr>
      <w:r w:rsidRPr="00890B20">
        <w:rPr>
          <w:b/>
          <w:bCs w:val="0"/>
          <w:sz w:val="24"/>
          <w:szCs w:val="24"/>
          <w:lang w:val="vi-VN"/>
        </w:rPr>
        <w:t>Xóa sản phẩm</w:t>
      </w:r>
    </w:p>
    <w:p w14:paraId="7E8C2305" w14:textId="77777777" w:rsidR="00D77421" w:rsidRPr="00890B20" w:rsidRDefault="00D77421" w:rsidP="00D77421">
      <w:r w:rsidRPr="00890B20">
        <w:t>Tương tự với chỉnh sửa, người dùng cần thực hiện nhấn nút xóa trên mỗi dòng của sản phẩm</w:t>
      </w:r>
    </w:p>
    <w:p w14:paraId="612867FE" w14:textId="23188E9F" w:rsidR="00D77421" w:rsidRPr="00890B20" w:rsidRDefault="00CC1A2C" w:rsidP="00D77421">
      <w:pPr>
        <w:keepNext/>
      </w:pPr>
      <w:r w:rsidRPr="00CC1A2C">
        <w:rPr>
          <w:noProof/>
          <w:lang w:val="en-US"/>
        </w:rPr>
        <w:lastRenderedPageBreak/>
        <w:drawing>
          <wp:inline distT="0" distB="0" distL="0" distR="0" wp14:anchorId="00242915" wp14:editId="4B5BE19A">
            <wp:extent cx="4810444" cy="2305050"/>
            <wp:effectExtent l="0" t="0" r="9525" b="0"/>
            <wp:docPr id="107940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02864" name=""/>
                    <pic:cNvPicPr/>
                  </pic:nvPicPr>
                  <pic:blipFill>
                    <a:blip r:embed="rId133"/>
                    <a:stretch>
                      <a:fillRect/>
                    </a:stretch>
                  </pic:blipFill>
                  <pic:spPr>
                    <a:xfrm>
                      <a:off x="0" y="0"/>
                      <a:ext cx="4812733" cy="2306147"/>
                    </a:xfrm>
                    <a:prstGeom prst="rect">
                      <a:avLst/>
                    </a:prstGeom>
                  </pic:spPr>
                </pic:pic>
              </a:graphicData>
            </a:graphic>
          </wp:inline>
        </w:drawing>
      </w:r>
    </w:p>
    <w:p w14:paraId="662A7687" w14:textId="6E3BB96A" w:rsidR="00D77421" w:rsidRPr="00890B20" w:rsidRDefault="00D77421" w:rsidP="00D77421">
      <w:pPr>
        <w:pStyle w:val="Caption"/>
        <w:rPr>
          <w:lang w:val="vi-VN"/>
        </w:rPr>
      </w:pPr>
      <w:bookmarkStart w:id="437" w:name="_Toc21625440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23</w:t>
      </w:r>
      <w:r w:rsidR="00804794">
        <w:rPr>
          <w:lang w:val="vi-VN"/>
        </w:rPr>
        <w:fldChar w:fldCharType="end"/>
      </w:r>
      <w:r w:rsidRPr="00890B20">
        <w:rPr>
          <w:lang w:val="vi-VN"/>
        </w:rPr>
        <w:t xml:space="preserve"> </w:t>
      </w:r>
      <w:r w:rsidR="002630EC" w:rsidRPr="00CF7B9F">
        <w:rPr>
          <w:lang w:val="vi-VN"/>
        </w:rPr>
        <w:t>G</w:t>
      </w:r>
      <w:r w:rsidR="002630EC" w:rsidRPr="00890B20">
        <w:rPr>
          <w:lang w:val="vi-VN"/>
        </w:rPr>
        <w:t xml:space="preserve">iao </w:t>
      </w:r>
      <w:r w:rsidRPr="00890B20">
        <w:rPr>
          <w:lang w:val="vi-VN"/>
        </w:rPr>
        <w:t>diện xóa sản phẩm</w:t>
      </w:r>
      <w:bookmarkEnd w:id="437"/>
    </w:p>
    <w:p w14:paraId="06121188" w14:textId="77777777" w:rsidR="00D77421" w:rsidRPr="00890B20" w:rsidRDefault="00D77421" w:rsidP="00D77421">
      <w:r w:rsidRPr="00890B20">
        <w:t>Lúc này một thông báo sẽ hiện ra, nếu xác nhận xóa sản phẩm mới được xóa thật sự</w:t>
      </w:r>
    </w:p>
    <w:p w14:paraId="7E3744E0" w14:textId="02AEB5D4" w:rsidR="00D77421" w:rsidRPr="00890B20" w:rsidRDefault="00CC1A2C" w:rsidP="00D77421">
      <w:pPr>
        <w:keepNext/>
      </w:pPr>
      <w:r w:rsidRPr="00CC1A2C">
        <w:rPr>
          <w:noProof/>
          <w:lang w:val="en-US"/>
        </w:rPr>
        <w:drawing>
          <wp:inline distT="0" distB="0" distL="0" distR="0" wp14:anchorId="03823F0A" wp14:editId="768DE48C">
            <wp:extent cx="4865220" cy="2324100"/>
            <wp:effectExtent l="0" t="0" r="0" b="0"/>
            <wp:docPr id="1219605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05321" name="Picture 1" descr="A screenshot of a computer&#10;&#10;AI-generated content may be incorrect."/>
                    <pic:cNvPicPr/>
                  </pic:nvPicPr>
                  <pic:blipFill>
                    <a:blip r:embed="rId134"/>
                    <a:stretch>
                      <a:fillRect/>
                    </a:stretch>
                  </pic:blipFill>
                  <pic:spPr>
                    <a:xfrm>
                      <a:off x="0" y="0"/>
                      <a:ext cx="4870265" cy="2326510"/>
                    </a:xfrm>
                    <a:prstGeom prst="rect">
                      <a:avLst/>
                    </a:prstGeom>
                  </pic:spPr>
                </pic:pic>
              </a:graphicData>
            </a:graphic>
          </wp:inline>
        </w:drawing>
      </w:r>
    </w:p>
    <w:p w14:paraId="295A479A" w14:textId="5D0047FE" w:rsidR="00D77421" w:rsidRPr="00890B20" w:rsidRDefault="00D77421" w:rsidP="00D77421">
      <w:pPr>
        <w:pStyle w:val="Caption"/>
        <w:rPr>
          <w:lang w:val="vi-VN"/>
        </w:rPr>
      </w:pPr>
      <w:bookmarkStart w:id="438" w:name="_Toc216254406"/>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24</w:t>
      </w:r>
      <w:r w:rsidR="00804794">
        <w:rPr>
          <w:lang w:val="vi-VN"/>
        </w:rPr>
        <w:fldChar w:fldCharType="end"/>
      </w:r>
      <w:r w:rsidRPr="00890B20">
        <w:rPr>
          <w:lang w:val="vi-VN"/>
        </w:rPr>
        <w:t xml:space="preserve"> </w:t>
      </w:r>
      <w:r w:rsidR="002630EC" w:rsidRPr="00CF7B9F">
        <w:rPr>
          <w:lang w:val="vi-VN"/>
        </w:rPr>
        <w:t>G</w:t>
      </w:r>
      <w:r w:rsidR="002630EC" w:rsidRPr="00890B20">
        <w:rPr>
          <w:lang w:val="vi-VN"/>
        </w:rPr>
        <w:t xml:space="preserve">iao </w:t>
      </w:r>
      <w:r w:rsidRPr="00890B20">
        <w:rPr>
          <w:lang w:val="vi-VN"/>
        </w:rPr>
        <w:t>diện xóa một sản phẩm thành công</w:t>
      </w:r>
      <w:bookmarkEnd w:id="438"/>
    </w:p>
    <w:p w14:paraId="1FDE737C" w14:textId="77777777" w:rsidR="00EE4A2E" w:rsidRPr="00890B20" w:rsidRDefault="00EE4A2E" w:rsidP="00EE4A2E"/>
    <w:p w14:paraId="0779AD19" w14:textId="77777777" w:rsidR="00D77421" w:rsidRPr="00890B20" w:rsidRDefault="00D77421" w:rsidP="00EE4A2E">
      <w:pPr>
        <w:pStyle w:val="Caption"/>
        <w:jc w:val="both"/>
        <w:rPr>
          <w:b/>
          <w:bCs w:val="0"/>
          <w:sz w:val="24"/>
          <w:szCs w:val="24"/>
          <w:lang w:val="vi-VN"/>
        </w:rPr>
      </w:pPr>
      <w:r w:rsidRPr="00890B20">
        <w:rPr>
          <w:b/>
          <w:bCs w:val="0"/>
          <w:sz w:val="24"/>
          <w:szCs w:val="24"/>
          <w:lang w:val="vi-VN"/>
        </w:rPr>
        <w:t>Nhập. xuất nhanh sản phẩm và biến thể bằng file Excel</w:t>
      </w:r>
    </w:p>
    <w:p w14:paraId="61F25CDD" w14:textId="77777777" w:rsidR="00D77421" w:rsidRPr="00890B20" w:rsidRDefault="00D77421" w:rsidP="00D77421">
      <w:r w:rsidRPr="00890B20">
        <w:t>Để nhập nhanh sản phẩm và biến thể của sản phẩm người dùng cần nhấn vào nút “Nhập Excel” trên màn hình quản lý sản phẩm</w:t>
      </w:r>
    </w:p>
    <w:p w14:paraId="29E180C0" w14:textId="77777777" w:rsidR="00D77421" w:rsidRPr="00890B20" w:rsidRDefault="00D77421" w:rsidP="00D77421">
      <w:r w:rsidRPr="00890B20">
        <w:t xml:space="preserve">Đối với chức năng nhập sản phẩm chọn “Nhập Excel” </w:t>
      </w:r>
    </w:p>
    <w:p w14:paraId="4B14FFE5" w14:textId="4583C186" w:rsidR="00D77421" w:rsidRPr="00890B20" w:rsidRDefault="00931CDE" w:rsidP="00D77421">
      <w:pPr>
        <w:keepNext/>
      </w:pPr>
      <w:r w:rsidRPr="00931CDE">
        <w:rPr>
          <w:noProof/>
          <w:lang w:val="en-US"/>
        </w:rPr>
        <w:lastRenderedPageBreak/>
        <w:drawing>
          <wp:inline distT="0" distB="0" distL="0" distR="0" wp14:anchorId="6AA409A5" wp14:editId="2A3BA5CE">
            <wp:extent cx="5116934" cy="2390775"/>
            <wp:effectExtent l="0" t="0" r="7620" b="0"/>
            <wp:docPr id="2063523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3963" name="Picture 1" descr="A screenshot of a computer&#10;&#10;AI-generated content may be incorrect."/>
                    <pic:cNvPicPr/>
                  </pic:nvPicPr>
                  <pic:blipFill>
                    <a:blip r:embed="rId135"/>
                    <a:stretch>
                      <a:fillRect/>
                    </a:stretch>
                  </pic:blipFill>
                  <pic:spPr>
                    <a:xfrm>
                      <a:off x="0" y="0"/>
                      <a:ext cx="5121374" cy="2392850"/>
                    </a:xfrm>
                    <a:prstGeom prst="rect">
                      <a:avLst/>
                    </a:prstGeom>
                  </pic:spPr>
                </pic:pic>
              </a:graphicData>
            </a:graphic>
          </wp:inline>
        </w:drawing>
      </w:r>
    </w:p>
    <w:p w14:paraId="7FA9CC3B" w14:textId="728982F2" w:rsidR="00D77421" w:rsidRPr="00890B20" w:rsidRDefault="00D77421" w:rsidP="00D77421">
      <w:pPr>
        <w:pStyle w:val="Caption"/>
        <w:rPr>
          <w:lang w:val="vi-VN"/>
        </w:rPr>
      </w:pPr>
      <w:bookmarkStart w:id="439" w:name="_Toc21625440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25</w:t>
      </w:r>
      <w:r w:rsidR="00804794">
        <w:rPr>
          <w:lang w:val="vi-VN"/>
        </w:rPr>
        <w:fldChar w:fldCharType="end"/>
      </w:r>
      <w:r w:rsidRPr="00890B20">
        <w:rPr>
          <w:lang w:val="vi-VN"/>
        </w:rPr>
        <w:t xml:space="preserve"> </w:t>
      </w:r>
      <w:r w:rsidR="00855642" w:rsidRPr="004F29A9">
        <w:rPr>
          <w:lang w:val="vi-VN"/>
        </w:rPr>
        <w:t>G</w:t>
      </w:r>
      <w:r w:rsidRPr="00890B20">
        <w:rPr>
          <w:lang w:val="vi-VN"/>
        </w:rPr>
        <w:t>iao diện nhập excel</w:t>
      </w:r>
      <w:bookmarkEnd w:id="439"/>
    </w:p>
    <w:p w14:paraId="300CDDAF" w14:textId="77777777" w:rsidR="00D77421" w:rsidRPr="00890B20" w:rsidRDefault="00D77421" w:rsidP="00D77421">
      <w:r w:rsidRPr="00890B20">
        <w:t>Lúc này chỉ cần chọn vào file có định dạng excel, sau đó nhấn Lưu kết quả của lần nhập này sẽ hiển thị ra</w:t>
      </w:r>
    </w:p>
    <w:p w14:paraId="78A14BED" w14:textId="2AD32436" w:rsidR="00D77421" w:rsidRPr="00890B20" w:rsidRDefault="00931CDE" w:rsidP="00D77421">
      <w:pPr>
        <w:keepNext/>
      </w:pPr>
      <w:r w:rsidRPr="00931CDE">
        <w:rPr>
          <w:noProof/>
          <w:lang w:val="en-US"/>
        </w:rPr>
        <w:drawing>
          <wp:inline distT="0" distB="0" distL="0" distR="0" wp14:anchorId="0120E9D0" wp14:editId="05807F2E">
            <wp:extent cx="5172075" cy="2438314"/>
            <wp:effectExtent l="0" t="0" r="0" b="635"/>
            <wp:docPr id="1269302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02818" name="Picture 1" descr="A screenshot of a computer&#10;&#10;AI-generated content may be incorrect."/>
                    <pic:cNvPicPr/>
                  </pic:nvPicPr>
                  <pic:blipFill>
                    <a:blip r:embed="rId136"/>
                    <a:stretch>
                      <a:fillRect/>
                    </a:stretch>
                  </pic:blipFill>
                  <pic:spPr>
                    <a:xfrm>
                      <a:off x="0" y="0"/>
                      <a:ext cx="5176774" cy="2440529"/>
                    </a:xfrm>
                    <a:prstGeom prst="rect">
                      <a:avLst/>
                    </a:prstGeom>
                  </pic:spPr>
                </pic:pic>
              </a:graphicData>
            </a:graphic>
          </wp:inline>
        </w:drawing>
      </w:r>
    </w:p>
    <w:p w14:paraId="5EEABCA1" w14:textId="396F5F8A" w:rsidR="00D77421" w:rsidRPr="00890B20" w:rsidRDefault="00D77421" w:rsidP="00D77421">
      <w:pPr>
        <w:pStyle w:val="Caption"/>
        <w:rPr>
          <w:lang w:val="vi-VN"/>
        </w:rPr>
      </w:pPr>
      <w:bookmarkStart w:id="440" w:name="_Toc21625440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26</w:t>
      </w:r>
      <w:r w:rsidR="00804794">
        <w:rPr>
          <w:lang w:val="vi-VN"/>
        </w:rPr>
        <w:fldChar w:fldCharType="end"/>
      </w:r>
      <w:r w:rsidRPr="00890B20">
        <w:rPr>
          <w:lang w:val="vi-VN"/>
        </w:rPr>
        <w:t xml:space="preserve"> </w:t>
      </w:r>
      <w:r w:rsidR="004D623E" w:rsidRPr="004D623E">
        <w:rPr>
          <w:lang w:val="vi-VN"/>
        </w:rPr>
        <w:t>G</w:t>
      </w:r>
      <w:r w:rsidRPr="00890B20">
        <w:rPr>
          <w:lang w:val="vi-VN"/>
        </w:rPr>
        <w:t>iao diện kết quả nhập sản phẩm và biến thể bằng file excel</w:t>
      </w:r>
      <w:bookmarkEnd w:id="440"/>
    </w:p>
    <w:p w14:paraId="6E535E4D" w14:textId="77777777" w:rsidR="00D77421" w:rsidRPr="00890B20" w:rsidRDefault="00D77421" w:rsidP="00D77421">
      <w:r w:rsidRPr="00890B20">
        <w:t>Đối với chức năng xuất sản phẩm và các biến thể chọn “Xuất excel”</w:t>
      </w:r>
    </w:p>
    <w:p w14:paraId="0F55ACCE" w14:textId="065F34D5" w:rsidR="00D77421" w:rsidRPr="00890B20" w:rsidRDefault="00931CDE" w:rsidP="00D77421">
      <w:pPr>
        <w:keepNext/>
      </w:pPr>
      <w:r w:rsidRPr="00931CDE">
        <w:rPr>
          <w:noProof/>
          <w:lang w:val="en-US"/>
        </w:rPr>
        <w:lastRenderedPageBreak/>
        <w:drawing>
          <wp:inline distT="0" distB="0" distL="0" distR="0" wp14:anchorId="0D7A900C" wp14:editId="0B96A5F9">
            <wp:extent cx="4869860" cy="2324100"/>
            <wp:effectExtent l="0" t="0" r="6985" b="0"/>
            <wp:docPr id="1796135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35046" name="Picture 1" descr="A screenshot of a computer&#10;&#10;AI-generated content may be incorrect."/>
                    <pic:cNvPicPr/>
                  </pic:nvPicPr>
                  <pic:blipFill>
                    <a:blip r:embed="rId137"/>
                    <a:stretch>
                      <a:fillRect/>
                    </a:stretch>
                  </pic:blipFill>
                  <pic:spPr>
                    <a:xfrm>
                      <a:off x="0" y="0"/>
                      <a:ext cx="4871767" cy="2325010"/>
                    </a:xfrm>
                    <a:prstGeom prst="rect">
                      <a:avLst/>
                    </a:prstGeom>
                  </pic:spPr>
                </pic:pic>
              </a:graphicData>
            </a:graphic>
          </wp:inline>
        </w:drawing>
      </w:r>
    </w:p>
    <w:p w14:paraId="64D325FD" w14:textId="11DCE8F5" w:rsidR="00D77421" w:rsidRPr="00890B20" w:rsidRDefault="00D77421" w:rsidP="00D77421">
      <w:pPr>
        <w:pStyle w:val="Caption"/>
        <w:rPr>
          <w:lang w:val="vi-VN"/>
        </w:rPr>
      </w:pPr>
      <w:bookmarkStart w:id="441" w:name="_Toc21625440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27</w:t>
      </w:r>
      <w:r w:rsidR="00804794">
        <w:rPr>
          <w:lang w:val="vi-VN"/>
        </w:rPr>
        <w:fldChar w:fldCharType="end"/>
      </w:r>
      <w:r w:rsidRPr="00890B20">
        <w:rPr>
          <w:lang w:val="vi-VN"/>
        </w:rPr>
        <w:t xml:space="preserve"> </w:t>
      </w:r>
      <w:r w:rsidR="00E32825">
        <w:t>G</w:t>
      </w:r>
      <w:r w:rsidRPr="00890B20">
        <w:rPr>
          <w:lang w:val="vi-VN"/>
        </w:rPr>
        <w:t>iao diện bảng chọn xuất excel</w:t>
      </w:r>
      <w:bookmarkEnd w:id="441"/>
    </w:p>
    <w:p w14:paraId="13653BDF" w14:textId="77777777" w:rsidR="00D77421" w:rsidRPr="00890B20" w:rsidRDefault="00D77421" w:rsidP="00D77421">
      <w:r w:rsidRPr="00890B20">
        <w:t>Để khoanh vùng dữ liệu muốn xuất ra, người dùng có thể chọn thời gian tạo mới sản phẩm và sản phẩm đó thuộc danh mục nào.</w:t>
      </w:r>
    </w:p>
    <w:p w14:paraId="2DB68F23" w14:textId="77777777" w:rsidR="00D77421" w:rsidRPr="00890B20" w:rsidRDefault="00D77421" w:rsidP="00D77421">
      <w:r w:rsidRPr="00890B20">
        <w:t>Sau khi xuất xong hệ thống tự động tải file kết quả, dưới đây là kết quả của lần xuất file</w:t>
      </w:r>
    </w:p>
    <w:p w14:paraId="4F9E033C" w14:textId="54758D26" w:rsidR="00D77421" w:rsidRPr="00890B20" w:rsidRDefault="00931CDE" w:rsidP="00D77421">
      <w:pPr>
        <w:keepNext/>
      </w:pPr>
      <w:r w:rsidRPr="00931CDE">
        <w:rPr>
          <w:noProof/>
          <w:lang w:val="en-US"/>
        </w:rPr>
        <w:drawing>
          <wp:inline distT="0" distB="0" distL="0" distR="0" wp14:anchorId="3CB4C4B8" wp14:editId="1B63FE4A">
            <wp:extent cx="4857750" cy="2306713"/>
            <wp:effectExtent l="0" t="0" r="0" b="0"/>
            <wp:docPr id="620702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02566" name="Picture 1" descr="A screenshot of a computer&#10;&#10;AI-generated content may be incorrect."/>
                    <pic:cNvPicPr/>
                  </pic:nvPicPr>
                  <pic:blipFill>
                    <a:blip r:embed="rId138"/>
                    <a:stretch>
                      <a:fillRect/>
                    </a:stretch>
                  </pic:blipFill>
                  <pic:spPr>
                    <a:xfrm>
                      <a:off x="0" y="0"/>
                      <a:ext cx="4861602" cy="2308542"/>
                    </a:xfrm>
                    <a:prstGeom prst="rect">
                      <a:avLst/>
                    </a:prstGeom>
                  </pic:spPr>
                </pic:pic>
              </a:graphicData>
            </a:graphic>
          </wp:inline>
        </w:drawing>
      </w:r>
    </w:p>
    <w:p w14:paraId="7BEF069C" w14:textId="0DF123C8" w:rsidR="00D77421" w:rsidRPr="00890B20" w:rsidRDefault="00D77421" w:rsidP="00D77421">
      <w:pPr>
        <w:pStyle w:val="Caption"/>
        <w:rPr>
          <w:lang w:val="vi-VN"/>
        </w:rPr>
      </w:pPr>
      <w:bookmarkStart w:id="442" w:name="_Toc21625441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28</w:t>
      </w:r>
      <w:r w:rsidR="00804794">
        <w:rPr>
          <w:lang w:val="vi-VN"/>
        </w:rPr>
        <w:fldChar w:fldCharType="end"/>
      </w:r>
      <w:r w:rsidRPr="00890B20">
        <w:rPr>
          <w:lang w:val="vi-VN"/>
        </w:rPr>
        <w:t xml:space="preserve"> </w:t>
      </w:r>
      <w:r w:rsidR="009809A5" w:rsidRPr="009809A5">
        <w:rPr>
          <w:lang w:val="vi-VN"/>
        </w:rPr>
        <w:t>G</w:t>
      </w:r>
      <w:r w:rsidRPr="00890B20">
        <w:rPr>
          <w:lang w:val="vi-VN"/>
        </w:rPr>
        <w:t>iao diện danh sách sản phẩm đã xuất ra thành công</w:t>
      </w:r>
      <w:bookmarkEnd w:id="442"/>
    </w:p>
    <w:p w14:paraId="058A5015" w14:textId="77777777" w:rsidR="00D77421" w:rsidRPr="00890B20" w:rsidRDefault="00D77421" w:rsidP="00D77421"/>
    <w:p w14:paraId="740FCEBB" w14:textId="1538C15A" w:rsidR="00F451C6" w:rsidRPr="0095153F" w:rsidRDefault="00822059" w:rsidP="00822059">
      <w:pPr>
        <w:ind w:left="1080" w:firstLine="0"/>
        <w:rPr>
          <w:b/>
          <w:bCs/>
        </w:rPr>
      </w:pPr>
      <w:r w:rsidRPr="00890B20">
        <w:rPr>
          <w:b/>
          <w:bCs/>
        </w:rPr>
        <w:t xml:space="preserve">B. </w:t>
      </w:r>
      <w:r w:rsidR="00D77421" w:rsidRPr="00890B20">
        <w:rPr>
          <w:b/>
          <w:bCs/>
        </w:rPr>
        <w:t>Quản lý biến thể sản phẩm</w:t>
      </w:r>
    </w:p>
    <w:p w14:paraId="262EE8A8" w14:textId="134852CF" w:rsidR="00D77421" w:rsidRPr="00890B20" w:rsidRDefault="00D77421" w:rsidP="00D77421">
      <w:r w:rsidRPr="00890B20">
        <w:t xml:space="preserve"> Với đặc thù của mặt hàng điện thoại, hệ thống quản lý sản phẩm theo cấp độ biến thể (SKU). Quản trị viên có thể định nghĩa giá bán, giá nhập và số lượng tồn kho riêng biệt cho từng phiên bản (ví dụ: </w:t>
      </w:r>
      <w:r w:rsidR="006626F8" w:rsidRPr="006626F8">
        <w:t>i</w:t>
      </w:r>
      <w:r w:rsidRPr="00890B20">
        <w:t>Phone 15 - 128GB - Màu Đen sẽ khác với bản 256GB). Điều này giúp kiểm soát chính xác tồn kho thực tế.</w:t>
      </w:r>
    </w:p>
    <w:p w14:paraId="3D6F5A11" w14:textId="111F5E4B" w:rsidR="00F451C6" w:rsidRPr="00890B20" w:rsidRDefault="002428D8" w:rsidP="00F451C6">
      <w:pPr>
        <w:keepNext/>
      </w:pPr>
      <w:r w:rsidRPr="002428D8">
        <w:rPr>
          <w:noProof/>
          <w:lang w:val="en-US"/>
        </w:rPr>
        <w:lastRenderedPageBreak/>
        <w:drawing>
          <wp:inline distT="0" distB="0" distL="0" distR="0" wp14:anchorId="7B71264E" wp14:editId="7A7D3BDE">
            <wp:extent cx="5076825" cy="2406697"/>
            <wp:effectExtent l="0" t="0" r="0" b="0"/>
            <wp:docPr id="235869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69585" name="Picture 1" descr="A screenshot of a computer&#10;&#10;AI-generated content may be incorrect."/>
                    <pic:cNvPicPr/>
                  </pic:nvPicPr>
                  <pic:blipFill>
                    <a:blip r:embed="rId139"/>
                    <a:stretch>
                      <a:fillRect/>
                    </a:stretch>
                  </pic:blipFill>
                  <pic:spPr>
                    <a:xfrm>
                      <a:off x="0" y="0"/>
                      <a:ext cx="5081276" cy="2408807"/>
                    </a:xfrm>
                    <a:prstGeom prst="rect">
                      <a:avLst/>
                    </a:prstGeom>
                  </pic:spPr>
                </pic:pic>
              </a:graphicData>
            </a:graphic>
          </wp:inline>
        </w:drawing>
      </w:r>
    </w:p>
    <w:p w14:paraId="73DF20A1" w14:textId="133301EE" w:rsidR="00F451C6" w:rsidRPr="00890B20" w:rsidRDefault="00F451C6" w:rsidP="00F451C6">
      <w:pPr>
        <w:pStyle w:val="Caption"/>
        <w:rPr>
          <w:lang w:val="vi-VN"/>
        </w:rPr>
      </w:pPr>
      <w:bookmarkStart w:id="443" w:name="_Toc21625441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29</w:t>
      </w:r>
      <w:r w:rsidR="00804794">
        <w:rPr>
          <w:lang w:val="vi-VN"/>
        </w:rPr>
        <w:fldChar w:fldCharType="end"/>
      </w:r>
      <w:r w:rsidRPr="00890B20">
        <w:rPr>
          <w:lang w:val="vi-VN"/>
        </w:rPr>
        <w:t xml:space="preserve"> </w:t>
      </w:r>
      <w:r w:rsidR="00756BB0" w:rsidRPr="00756BB0">
        <w:rPr>
          <w:lang w:val="vi-VN"/>
        </w:rPr>
        <w:t>G</w:t>
      </w:r>
      <w:r w:rsidRPr="00890B20">
        <w:rPr>
          <w:lang w:val="vi-VN"/>
        </w:rPr>
        <w:t>iao diện quản lý biến thể sản phẩm</w:t>
      </w:r>
      <w:bookmarkEnd w:id="443"/>
    </w:p>
    <w:p w14:paraId="51F3B440" w14:textId="77777777" w:rsidR="00F451C6" w:rsidRPr="00890B20" w:rsidRDefault="00F451C6" w:rsidP="00F451C6">
      <w:r w:rsidRPr="00890B20">
        <w:t>Trên giao diện quản lý biến thể sản phẩm người dùng có thể lọc các biến thể theo một số như hình dưới:</w:t>
      </w:r>
    </w:p>
    <w:p w14:paraId="0D56ED85" w14:textId="44D1F8BD" w:rsidR="00F451C6" w:rsidRPr="00890B20" w:rsidRDefault="002428D8" w:rsidP="00F451C6">
      <w:pPr>
        <w:keepNext/>
      </w:pPr>
      <w:r w:rsidRPr="002428D8">
        <w:rPr>
          <w:noProof/>
          <w:lang w:val="en-US"/>
        </w:rPr>
        <w:drawing>
          <wp:inline distT="0" distB="0" distL="0" distR="0" wp14:anchorId="46405270" wp14:editId="2A98D26A">
            <wp:extent cx="5153025" cy="2458652"/>
            <wp:effectExtent l="0" t="0" r="0" b="0"/>
            <wp:docPr id="601197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97453" name="Picture 1" descr="A screenshot of a computer&#10;&#10;AI-generated content may be incorrect."/>
                    <pic:cNvPicPr/>
                  </pic:nvPicPr>
                  <pic:blipFill>
                    <a:blip r:embed="rId140"/>
                    <a:stretch>
                      <a:fillRect/>
                    </a:stretch>
                  </pic:blipFill>
                  <pic:spPr>
                    <a:xfrm>
                      <a:off x="0" y="0"/>
                      <a:ext cx="5158551" cy="2461289"/>
                    </a:xfrm>
                    <a:prstGeom prst="rect">
                      <a:avLst/>
                    </a:prstGeom>
                  </pic:spPr>
                </pic:pic>
              </a:graphicData>
            </a:graphic>
          </wp:inline>
        </w:drawing>
      </w:r>
    </w:p>
    <w:p w14:paraId="5AE2BADE" w14:textId="2779897B" w:rsidR="00F451C6" w:rsidRPr="00890B20" w:rsidRDefault="00F451C6" w:rsidP="00F451C6">
      <w:pPr>
        <w:pStyle w:val="Caption"/>
        <w:rPr>
          <w:lang w:val="vi-VN"/>
        </w:rPr>
      </w:pPr>
      <w:bookmarkStart w:id="444" w:name="_Toc21625441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30</w:t>
      </w:r>
      <w:r w:rsidR="00804794">
        <w:rPr>
          <w:lang w:val="vi-VN"/>
        </w:rPr>
        <w:fldChar w:fldCharType="end"/>
      </w:r>
      <w:r w:rsidRPr="00890B20">
        <w:rPr>
          <w:lang w:val="vi-VN"/>
        </w:rPr>
        <w:t xml:space="preserve"> </w:t>
      </w:r>
      <w:r w:rsidR="0047496E" w:rsidRPr="0047496E">
        <w:rPr>
          <w:lang w:val="vi-VN"/>
        </w:rPr>
        <w:t>G</w:t>
      </w:r>
      <w:r w:rsidRPr="00890B20">
        <w:rPr>
          <w:lang w:val="vi-VN"/>
        </w:rPr>
        <w:t>iao diện lọc biến thể theo một số tiêu chí</w:t>
      </w:r>
      <w:bookmarkEnd w:id="444"/>
    </w:p>
    <w:p w14:paraId="4727AF4A" w14:textId="77777777" w:rsidR="00F451C6" w:rsidRPr="00890B20" w:rsidRDefault="00F451C6" w:rsidP="00F451C6">
      <w:pPr>
        <w:spacing w:before="0" w:line="240" w:lineRule="auto"/>
        <w:ind w:firstLine="0"/>
        <w:jc w:val="left"/>
      </w:pPr>
      <w:r w:rsidRPr="00890B20">
        <w:br w:type="page"/>
      </w:r>
    </w:p>
    <w:p w14:paraId="587C7F26" w14:textId="77777777" w:rsidR="00F451C6" w:rsidRPr="00890B20" w:rsidRDefault="00F451C6" w:rsidP="00CD0C9A">
      <w:pPr>
        <w:pStyle w:val="Caption"/>
        <w:jc w:val="both"/>
        <w:rPr>
          <w:b/>
          <w:bCs w:val="0"/>
          <w:sz w:val="24"/>
          <w:szCs w:val="24"/>
          <w:lang w:val="vi-VN"/>
        </w:rPr>
      </w:pPr>
      <w:r w:rsidRPr="00890B20">
        <w:rPr>
          <w:b/>
          <w:bCs w:val="0"/>
          <w:sz w:val="24"/>
          <w:szCs w:val="24"/>
          <w:lang w:val="vi-VN"/>
        </w:rPr>
        <w:lastRenderedPageBreak/>
        <w:t>Thêm mới biến thể</w:t>
      </w:r>
    </w:p>
    <w:p w14:paraId="3B26C9C5" w14:textId="77777777" w:rsidR="00F451C6" w:rsidRPr="00890B20" w:rsidRDefault="00F451C6" w:rsidP="00F451C6">
      <w:r w:rsidRPr="00890B20">
        <w:t>Cũng giống như trang quản lý sản phẩm để tạo mới một sản phẩm chọn “Thêm mới”</w:t>
      </w:r>
    </w:p>
    <w:p w14:paraId="5A1752CC" w14:textId="35A738B3" w:rsidR="00F451C6" w:rsidRPr="00890B20" w:rsidRDefault="002428D8" w:rsidP="00F451C6">
      <w:pPr>
        <w:keepNext/>
      </w:pPr>
      <w:r w:rsidRPr="002428D8">
        <w:rPr>
          <w:noProof/>
          <w:lang w:val="en-US"/>
        </w:rPr>
        <w:drawing>
          <wp:inline distT="0" distB="0" distL="0" distR="0" wp14:anchorId="6B36F13C" wp14:editId="0466C05A">
            <wp:extent cx="5110716" cy="2484408"/>
            <wp:effectExtent l="0" t="0" r="0" b="0"/>
            <wp:docPr id="197123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3668" name="Picture 1" descr="A screenshot of a computer&#10;&#10;AI-generated content may be incorrect."/>
                    <pic:cNvPicPr/>
                  </pic:nvPicPr>
                  <pic:blipFill>
                    <a:blip r:embed="rId141"/>
                    <a:stretch>
                      <a:fillRect/>
                    </a:stretch>
                  </pic:blipFill>
                  <pic:spPr>
                    <a:xfrm>
                      <a:off x="0" y="0"/>
                      <a:ext cx="5117540" cy="2487725"/>
                    </a:xfrm>
                    <a:prstGeom prst="rect">
                      <a:avLst/>
                    </a:prstGeom>
                  </pic:spPr>
                </pic:pic>
              </a:graphicData>
            </a:graphic>
          </wp:inline>
        </w:drawing>
      </w:r>
    </w:p>
    <w:p w14:paraId="4BD039D8" w14:textId="04046DCD" w:rsidR="00F451C6" w:rsidRPr="00890B20" w:rsidRDefault="00F451C6" w:rsidP="00F451C6">
      <w:pPr>
        <w:pStyle w:val="Caption"/>
        <w:rPr>
          <w:lang w:val="vi-VN"/>
        </w:rPr>
      </w:pPr>
      <w:bookmarkStart w:id="445" w:name="_Toc21625441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31</w:t>
      </w:r>
      <w:r w:rsidR="00804794">
        <w:rPr>
          <w:lang w:val="vi-VN"/>
        </w:rPr>
        <w:fldChar w:fldCharType="end"/>
      </w:r>
      <w:r w:rsidRPr="00890B20">
        <w:rPr>
          <w:lang w:val="vi-VN"/>
        </w:rPr>
        <w:t xml:space="preserve"> </w:t>
      </w:r>
      <w:r w:rsidR="000C7E3F" w:rsidRPr="000C7E3F">
        <w:rPr>
          <w:lang w:val="vi-VN"/>
        </w:rPr>
        <w:t>G</w:t>
      </w:r>
      <w:r w:rsidRPr="00890B20">
        <w:rPr>
          <w:lang w:val="vi-VN"/>
        </w:rPr>
        <w:t>iao diện thêm mới biến thể sản phẩm</w:t>
      </w:r>
      <w:bookmarkEnd w:id="445"/>
    </w:p>
    <w:p w14:paraId="0E47F63A" w14:textId="13DBBE42" w:rsidR="00F451C6" w:rsidRPr="00890B20" w:rsidRDefault="002428D8" w:rsidP="00F451C6">
      <w:pPr>
        <w:keepNext/>
      </w:pPr>
      <w:r w:rsidRPr="002428D8">
        <w:rPr>
          <w:noProof/>
          <w:lang w:val="en-US"/>
        </w:rPr>
        <w:drawing>
          <wp:inline distT="0" distB="0" distL="0" distR="0" wp14:anchorId="701EA159" wp14:editId="0DC98CDE">
            <wp:extent cx="5064782" cy="2415396"/>
            <wp:effectExtent l="0" t="0" r="2540" b="4445"/>
            <wp:docPr id="2005799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99114" name="Picture 1" descr="A screenshot of a computer&#10;&#10;AI-generated content may be incorrect."/>
                    <pic:cNvPicPr/>
                  </pic:nvPicPr>
                  <pic:blipFill>
                    <a:blip r:embed="rId142"/>
                    <a:stretch>
                      <a:fillRect/>
                    </a:stretch>
                  </pic:blipFill>
                  <pic:spPr>
                    <a:xfrm>
                      <a:off x="0" y="0"/>
                      <a:ext cx="5071659" cy="2418676"/>
                    </a:xfrm>
                    <a:prstGeom prst="rect">
                      <a:avLst/>
                    </a:prstGeom>
                  </pic:spPr>
                </pic:pic>
              </a:graphicData>
            </a:graphic>
          </wp:inline>
        </w:drawing>
      </w:r>
    </w:p>
    <w:p w14:paraId="79BDD1FA" w14:textId="0DF5A366" w:rsidR="00F451C6" w:rsidRPr="00890B20" w:rsidRDefault="00F451C6" w:rsidP="00F451C6">
      <w:pPr>
        <w:pStyle w:val="Caption"/>
        <w:rPr>
          <w:lang w:val="vi-VN"/>
        </w:rPr>
      </w:pPr>
      <w:bookmarkStart w:id="446" w:name="_Toc21625441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32</w:t>
      </w:r>
      <w:r w:rsidR="00804794">
        <w:rPr>
          <w:lang w:val="vi-VN"/>
        </w:rPr>
        <w:fldChar w:fldCharType="end"/>
      </w:r>
      <w:r w:rsidRPr="00890B20">
        <w:rPr>
          <w:lang w:val="vi-VN"/>
        </w:rPr>
        <w:t xml:space="preserve"> </w:t>
      </w:r>
      <w:r w:rsidR="00101100" w:rsidRPr="00101100">
        <w:rPr>
          <w:lang w:val="vi-VN"/>
        </w:rPr>
        <w:t>G</w:t>
      </w:r>
      <w:r w:rsidRPr="00890B20">
        <w:rPr>
          <w:lang w:val="vi-VN"/>
        </w:rPr>
        <w:t>iao diện thêm mới sau khi nhập đầy đủ thông tin</w:t>
      </w:r>
      <w:bookmarkEnd w:id="446"/>
    </w:p>
    <w:p w14:paraId="022D6BE5" w14:textId="77777777" w:rsidR="00F451C6" w:rsidRPr="00890B20" w:rsidRDefault="00F451C6" w:rsidP="00F451C6">
      <w:r w:rsidRPr="00890B20">
        <w:t>Sau khi nhập đầy đủ thông tin vào bảng nhấn “Lưu” để lưu biến thể</w:t>
      </w:r>
    </w:p>
    <w:p w14:paraId="2390DE46" w14:textId="619FE476" w:rsidR="00F451C6" w:rsidRPr="00890B20" w:rsidRDefault="002428D8" w:rsidP="00F451C6">
      <w:pPr>
        <w:keepNext/>
      </w:pPr>
      <w:r w:rsidRPr="002428D8">
        <w:rPr>
          <w:noProof/>
          <w:lang w:val="en-US"/>
        </w:rPr>
        <w:lastRenderedPageBreak/>
        <w:drawing>
          <wp:inline distT="0" distB="0" distL="0" distR="0" wp14:anchorId="4E0C6B8B" wp14:editId="44BFD8FD">
            <wp:extent cx="5106925" cy="2438400"/>
            <wp:effectExtent l="0" t="0" r="0" b="0"/>
            <wp:docPr id="1136095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95810" name="Picture 1" descr="A screenshot of a computer&#10;&#10;AI-generated content may be incorrect."/>
                    <pic:cNvPicPr/>
                  </pic:nvPicPr>
                  <pic:blipFill>
                    <a:blip r:embed="rId143"/>
                    <a:stretch>
                      <a:fillRect/>
                    </a:stretch>
                  </pic:blipFill>
                  <pic:spPr>
                    <a:xfrm>
                      <a:off x="0" y="0"/>
                      <a:ext cx="5108125" cy="2438973"/>
                    </a:xfrm>
                    <a:prstGeom prst="rect">
                      <a:avLst/>
                    </a:prstGeom>
                  </pic:spPr>
                </pic:pic>
              </a:graphicData>
            </a:graphic>
          </wp:inline>
        </w:drawing>
      </w:r>
    </w:p>
    <w:p w14:paraId="07ABF21C" w14:textId="2D7F2CCC" w:rsidR="00F451C6" w:rsidRPr="00890B20" w:rsidRDefault="00F451C6" w:rsidP="00F451C6">
      <w:pPr>
        <w:pStyle w:val="Caption"/>
        <w:rPr>
          <w:lang w:val="vi-VN"/>
        </w:rPr>
      </w:pPr>
      <w:bookmarkStart w:id="447" w:name="_Toc21625441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33</w:t>
      </w:r>
      <w:r w:rsidR="00804794">
        <w:rPr>
          <w:lang w:val="vi-VN"/>
        </w:rPr>
        <w:fldChar w:fldCharType="end"/>
      </w:r>
      <w:r w:rsidRPr="00890B20">
        <w:rPr>
          <w:lang w:val="vi-VN"/>
        </w:rPr>
        <w:t xml:space="preserve"> </w:t>
      </w:r>
      <w:r w:rsidR="00FF270A" w:rsidRPr="00FF270A">
        <w:rPr>
          <w:lang w:val="vi-VN"/>
        </w:rPr>
        <w:t>G</w:t>
      </w:r>
      <w:r w:rsidRPr="00890B20">
        <w:rPr>
          <w:lang w:val="vi-VN"/>
        </w:rPr>
        <w:t>iao diện thông báo tạo mới bi</w:t>
      </w:r>
      <w:r w:rsidR="00BA1C94" w:rsidRPr="000747EC">
        <w:rPr>
          <w:lang w:val="vi-VN"/>
        </w:rPr>
        <w:t>ế</w:t>
      </w:r>
      <w:r w:rsidRPr="00890B20">
        <w:rPr>
          <w:lang w:val="vi-VN"/>
        </w:rPr>
        <w:t>n thể thành công</w:t>
      </w:r>
      <w:bookmarkEnd w:id="447"/>
    </w:p>
    <w:p w14:paraId="3E4835F1" w14:textId="77777777" w:rsidR="00CD0C9A" w:rsidRPr="00890B20" w:rsidRDefault="00CD0C9A" w:rsidP="00CD0C9A"/>
    <w:p w14:paraId="6A73DC02" w14:textId="77777777" w:rsidR="00F451C6" w:rsidRPr="00890B20" w:rsidRDefault="00F451C6" w:rsidP="00CD0C9A">
      <w:pPr>
        <w:pStyle w:val="Captions"/>
        <w:jc w:val="both"/>
        <w:rPr>
          <w:b/>
          <w:bCs w:val="0"/>
          <w:sz w:val="24"/>
          <w:szCs w:val="24"/>
          <w:lang w:val="vi-VN"/>
        </w:rPr>
      </w:pPr>
      <w:r w:rsidRPr="00890B20">
        <w:rPr>
          <w:b/>
          <w:bCs w:val="0"/>
          <w:sz w:val="24"/>
          <w:szCs w:val="24"/>
          <w:lang w:val="vi-VN"/>
        </w:rPr>
        <w:t>Chỉnh sửa biến thể</w:t>
      </w:r>
    </w:p>
    <w:p w14:paraId="79CC2FA2" w14:textId="04422DDE" w:rsidR="00F451C6" w:rsidRPr="00890B20" w:rsidRDefault="002428D8" w:rsidP="00F451C6">
      <w:pPr>
        <w:keepNext/>
      </w:pPr>
      <w:r w:rsidRPr="002428D8">
        <w:rPr>
          <w:noProof/>
          <w:lang w:val="en-US"/>
        </w:rPr>
        <w:drawing>
          <wp:inline distT="0" distB="0" distL="0" distR="0" wp14:anchorId="79E64090" wp14:editId="17741933">
            <wp:extent cx="5332717" cy="2543175"/>
            <wp:effectExtent l="0" t="0" r="1905" b="0"/>
            <wp:docPr id="1072257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57009" name="Picture 1" descr="A screenshot of a computer&#10;&#10;AI-generated content may be incorrect."/>
                    <pic:cNvPicPr/>
                  </pic:nvPicPr>
                  <pic:blipFill>
                    <a:blip r:embed="rId144"/>
                    <a:stretch>
                      <a:fillRect/>
                    </a:stretch>
                  </pic:blipFill>
                  <pic:spPr>
                    <a:xfrm>
                      <a:off x="0" y="0"/>
                      <a:ext cx="5336545" cy="2545001"/>
                    </a:xfrm>
                    <a:prstGeom prst="rect">
                      <a:avLst/>
                    </a:prstGeom>
                  </pic:spPr>
                </pic:pic>
              </a:graphicData>
            </a:graphic>
          </wp:inline>
        </w:drawing>
      </w:r>
    </w:p>
    <w:p w14:paraId="294C642C" w14:textId="05887869" w:rsidR="00F451C6" w:rsidRPr="00890B20" w:rsidRDefault="00F451C6" w:rsidP="00F451C6">
      <w:pPr>
        <w:pStyle w:val="Caption"/>
        <w:rPr>
          <w:lang w:val="vi-VN"/>
        </w:rPr>
      </w:pPr>
      <w:bookmarkStart w:id="448" w:name="_Toc216254416"/>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34</w:t>
      </w:r>
      <w:r w:rsidR="00804794">
        <w:rPr>
          <w:lang w:val="vi-VN"/>
        </w:rPr>
        <w:fldChar w:fldCharType="end"/>
      </w:r>
      <w:r w:rsidRPr="00890B20">
        <w:rPr>
          <w:lang w:val="vi-VN"/>
        </w:rPr>
        <w:t xml:space="preserve"> </w:t>
      </w:r>
      <w:r w:rsidR="0090737C" w:rsidRPr="0090737C">
        <w:rPr>
          <w:lang w:val="vi-VN"/>
        </w:rPr>
        <w:t>G</w:t>
      </w:r>
      <w:r w:rsidRPr="00890B20">
        <w:rPr>
          <w:lang w:val="vi-VN"/>
        </w:rPr>
        <w:t>iao diện chỉnh sửa biến thể</w:t>
      </w:r>
      <w:bookmarkEnd w:id="448"/>
    </w:p>
    <w:p w14:paraId="72ABAB72" w14:textId="77777777" w:rsidR="00F451C6" w:rsidRPr="00890B20" w:rsidRDefault="00F451C6" w:rsidP="00F451C6">
      <w:r w:rsidRPr="00890B20">
        <w:t>Sau khi nhập lại thông tin biến thể nhấn lưu để lưu lại thay đổi</w:t>
      </w:r>
    </w:p>
    <w:p w14:paraId="23E4E2E1" w14:textId="77777777" w:rsidR="00CD0C9A" w:rsidRPr="00890B20" w:rsidRDefault="00CD0C9A">
      <w:pPr>
        <w:spacing w:before="0" w:line="240" w:lineRule="auto"/>
        <w:ind w:firstLine="0"/>
        <w:jc w:val="left"/>
        <w:rPr>
          <w:b/>
        </w:rPr>
      </w:pPr>
      <w:r w:rsidRPr="00890B20">
        <w:rPr>
          <w:b/>
          <w:bCs/>
        </w:rPr>
        <w:br w:type="page"/>
      </w:r>
    </w:p>
    <w:p w14:paraId="3EDD2ED9" w14:textId="5EA96718" w:rsidR="00F451C6" w:rsidRPr="00890B20" w:rsidRDefault="00F451C6" w:rsidP="00CD0C9A">
      <w:pPr>
        <w:pStyle w:val="Captions"/>
        <w:jc w:val="both"/>
        <w:rPr>
          <w:b/>
          <w:bCs w:val="0"/>
          <w:sz w:val="24"/>
          <w:szCs w:val="24"/>
          <w:lang w:val="vi-VN"/>
        </w:rPr>
      </w:pPr>
      <w:r w:rsidRPr="00890B20">
        <w:rPr>
          <w:b/>
          <w:bCs w:val="0"/>
          <w:sz w:val="24"/>
          <w:szCs w:val="24"/>
          <w:lang w:val="vi-VN"/>
        </w:rPr>
        <w:lastRenderedPageBreak/>
        <w:t>Xóa biến thể</w:t>
      </w:r>
    </w:p>
    <w:p w14:paraId="465B0D2E" w14:textId="3DB2DE58" w:rsidR="00F451C6" w:rsidRPr="00890B20" w:rsidRDefault="002428D8" w:rsidP="00F451C6">
      <w:pPr>
        <w:keepNext/>
      </w:pPr>
      <w:r w:rsidRPr="002428D8">
        <w:rPr>
          <w:noProof/>
          <w:lang w:val="en-US"/>
        </w:rPr>
        <w:drawing>
          <wp:inline distT="0" distB="0" distL="0" distR="0" wp14:anchorId="12089AC2" wp14:editId="64A6EE6E">
            <wp:extent cx="5204294" cy="2495550"/>
            <wp:effectExtent l="0" t="0" r="0" b="0"/>
            <wp:docPr id="2049058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58967" name="Picture 1" descr="A screenshot of a computer&#10;&#10;AI-generated content may be incorrect."/>
                    <pic:cNvPicPr/>
                  </pic:nvPicPr>
                  <pic:blipFill>
                    <a:blip r:embed="rId145"/>
                    <a:stretch>
                      <a:fillRect/>
                    </a:stretch>
                  </pic:blipFill>
                  <pic:spPr>
                    <a:xfrm>
                      <a:off x="0" y="0"/>
                      <a:ext cx="5207167" cy="2496928"/>
                    </a:xfrm>
                    <a:prstGeom prst="rect">
                      <a:avLst/>
                    </a:prstGeom>
                  </pic:spPr>
                </pic:pic>
              </a:graphicData>
            </a:graphic>
          </wp:inline>
        </w:drawing>
      </w:r>
    </w:p>
    <w:p w14:paraId="2E156917" w14:textId="376FD6C2" w:rsidR="00F451C6" w:rsidRPr="00890B20" w:rsidRDefault="00F451C6" w:rsidP="00F451C6">
      <w:pPr>
        <w:pStyle w:val="Caption"/>
        <w:rPr>
          <w:lang w:val="vi-VN"/>
        </w:rPr>
      </w:pPr>
      <w:bookmarkStart w:id="449" w:name="_Toc21625441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35</w:t>
      </w:r>
      <w:r w:rsidR="00804794">
        <w:rPr>
          <w:lang w:val="vi-VN"/>
        </w:rPr>
        <w:fldChar w:fldCharType="end"/>
      </w:r>
      <w:r w:rsidRPr="00890B20">
        <w:rPr>
          <w:lang w:val="vi-VN"/>
        </w:rPr>
        <w:t xml:space="preserve"> </w:t>
      </w:r>
      <w:r w:rsidR="000C1FBA" w:rsidRPr="000C1FBA">
        <w:rPr>
          <w:lang w:val="vi-VN"/>
        </w:rPr>
        <w:t>G</w:t>
      </w:r>
      <w:r w:rsidRPr="00890B20">
        <w:rPr>
          <w:lang w:val="vi-VN"/>
        </w:rPr>
        <w:t>iao diện xóa biến thể</w:t>
      </w:r>
      <w:bookmarkEnd w:id="449"/>
    </w:p>
    <w:p w14:paraId="066D66DC" w14:textId="77777777" w:rsidR="00F451C6" w:rsidRPr="00890B20" w:rsidRDefault="00F451C6" w:rsidP="00F451C6">
      <w:r w:rsidRPr="00890B20">
        <w:t>Khi nhấn nút xóa trên mỗi dòng của biến thể sẽ hiện thông báo xác nhận xóa. Nhấn xóa để hoàn tất quá trình</w:t>
      </w:r>
    </w:p>
    <w:p w14:paraId="2E0FAEAF" w14:textId="3B787D0E" w:rsidR="00F451C6" w:rsidRPr="00890B20" w:rsidRDefault="005F4245" w:rsidP="005919FE">
      <w:pPr>
        <w:pStyle w:val="Heading3"/>
      </w:pPr>
      <w:bookmarkStart w:id="450" w:name="_Toc216254286"/>
      <w:bookmarkStart w:id="451" w:name="_Toc216255534"/>
      <w:r w:rsidRPr="00890B20">
        <w:t>Phân hệ Bán hàng và Trải nghiệm người dùng</w:t>
      </w:r>
      <w:bookmarkEnd w:id="450"/>
      <w:bookmarkEnd w:id="451"/>
    </w:p>
    <w:p w14:paraId="0AE547BD" w14:textId="71E1E9E0" w:rsidR="005919FE" w:rsidRPr="00890B20" w:rsidRDefault="005213B3" w:rsidP="005919FE">
      <w:r w:rsidRPr="00890B20">
        <w:t>Phân hệ này quản lý tương tác trực tiếp với khách hàng và quy trình xử lý đơn hàng của nhân viên</w:t>
      </w:r>
    </w:p>
    <w:p w14:paraId="26AB40F1" w14:textId="439C899F" w:rsidR="00965C56" w:rsidRPr="00890B20" w:rsidRDefault="00965C56" w:rsidP="00965C56">
      <w:r w:rsidRPr="00890B20">
        <w:t>Giao diện phía người dùng được thiết kế tập trung vào sự trực quan, thân thiện và tốc độ tải trang nhanh, giúp khách hàng dễ dàng tìm kiếm và ra quyết định mua sắm. Các chức năng này hiện thực hóa các yêu cầu đã phân tích tại Chương 2 (F1.2 đến F1.5).</w:t>
      </w:r>
    </w:p>
    <w:p w14:paraId="7F4F3564" w14:textId="6B528798" w:rsidR="00965C56" w:rsidRPr="00890B20" w:rsidRDefault="00965C56" w:rsidP="00FE7FF7">
      <w:pPr>
        <w:pStyle w:val="ListParagraph"/>
        <w:numPr>
          <w:ilvl w:val="0"/>
          <w:numId w:val="58"/>
        </w:numPr>
        <w:rPr>
          <w:b/>
          <w:bCs/>
        </w:rPr>
      </w:pPr>
      <w:r w:rsidRPr="00890B20">
        <w:rPr>
          <w:b/>
          <w:bCs/>
        </w:rPr>
        <w:t>Trang chủ</w:t>
      </w:r>
    </w:p>
    <w:p w14:paraId="6C74BA7B" w14:textId="50559C04" w:rsidR="005213B3" w:rsidRPr="00890B20" w:rsidRDefault="00965C56" w:rsidP="00965C56">
      <w:r w:rsidRPr="00890B20">
        <w:t xml:space="preserve"> Trang chủ là điểm tiếp cận đầu tiên, hiển thị các chương trình khuyến mãi (Banner/Slider) và danh sách sản phẩm nổi bật (Sản phẩm mới, Sản phẩm bán chạy). Hệ thống điều hướng (Menu) được phân chia rõ ràng theo thương hiệu và loại sản phẩm, giúp người dùng định hình ngay cấu trúc cửa hàng.</w:t>
      </w:r>
    </w:p>
    <w:p w14:paraId="34ADA7BC" w14:textId="5E6CE082" w:rsidR="000D281E" w:rsidRPr="00890B20" w:rsidRDefault="002428D8" w:rsidP="000D281E">
      <w:pPr>
        <w:keepNext/>
      </w:pPr>
      <w:r w:rsidRPr="002428D8">
        <w:rPr>
          <w:noProof/>
          <w:lang w:val="en-US"/>
        </w:rPr>
        <w:lastRenderedPageBreak/>
        <w:drawing>
          <wp:inline distT="0" distB="0" distL="0" distR="0" wp14:anchorId="11EDBD76" wp14:editId="385FA300">
            <wp:extent cx="5241648" cy="2486025"/>
            <wp:effectExtent l="0" t="0" r="0" b="0"/>
            <wp:docPr id="501846469" name="Picture 1" descr="A screenshot of a cell phone advertis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46469" name="Picture 1" descr="A screenshot of a cell phone advertisement&#10;&#10;AI-generated content may be incorrect."/>
                    <pic:cNvPicPr/>
                  </pic:nvPicPr>
                  <pic:blipFill>
                    <a:blip r:embed="rId146"/>
                    <a:stretch>
                      <a:fillRect/>
                    </a:stretch>
                  </pic:blipFill>
                  <pic:spPr>
                    <a:xfrm>
                      <a:off x="0" y="0"/>
                      <a:ext cx="5243198" cy="2486760"/>
                    </a:xfrm>
                    <a:prstGeom prst="rect">
                      <a:avLst/>
                    </a:prstGeom>
                  </pic:spPr>
                </pic:pic>
              </a:graphicData>
            </a:graphic>
          </wp:inline>
        </w:drawing>
      </w:r>
    </w:p>
    <w:p w14:paraId="0F147E64" w14:textId="49785CE9" w:rsidR="00F439D6" w:rsidRPr="00890B20" w:rsidRDefault="000D281E" w:rsidP="000D281E">
      <w:pPr>
        <w:pStyle w:val="Caption"/>
        <w:rPr>
          <w:lang w:val="vi-VN"/>
        </w:rPr>
      </w:pPr>
      <w:bookmarkStart w:id="452" w:name="_Toc21625441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36</w:t>
      </w:r>
      <w:r w:rsidR="00804794">
        <w:rPr>
          <w:lang w:val="vi-VN"/>
        </w:rPr>
        <w:fldChar w:fldCharType="end"/>
      </w:r>
      <w:r w:rsidRPr="00890B20">
        <w:rPr>
          <w:lang w:val="vi-VN"/>
        </w:rPr>
        <w:t xml:space="preserve"> </w:t>
      </w:r>
      <w:r w:rsidR="00650592" w:rsidRPr="00650592">
        <w:rPr>
          <w:lang w:val="vi-VN"/>
        </w:rPr>
        <w:t>G</w:t>
      </w:r>
      <w:r w:rsidRPr="00890B20">
        <w:rPr>
          <w:lang w:val="vi-VN"/>
        </w:rPr>
        <w:t>iao diện trang chủ dành cho khách hàng</w:t>
      </w:r>
      <w:bookmarkEnd w:id="452"/>
    </w:p>
    <w:p w14:paraId="511F3892" w14:textId="6A186148" w:rsidR="000D281E" w:rsidRPr="00890B20" w:rsidRDefault="00BB711A" w:rsidP="00FE7FF7">
      <w:pPr>
        <w:pStyle w:val="ListParagraph"/>
        <w:numPr>
          <w:ilvl w:val="0"/>
          <w:numId w:val="58"/>
        </w:numPr>
        <w:rPr>
          <w:b/>
          <w:bCs/>
        </w:rPr>
      </w:pPr>
      <w:r w:rsidRPr="00890B20">
        <w:rPr>
          <w:b/>
          <w:bCs/>
        </w:rPr>
        <w:t xml:space="preserve">Tra cứu và Bộ lọc sản phẩm (Search &amp; Filter) </w:t>
      </w:r>
    </w:p>
    <w:p w14:paraId="05ED7E1C" w14:textId="18069F70" w:rsidR="00BB711A" w:rsidRPr="00890B20" w:rsidRDefault="00BB711A" w:rsidP="00BC39F3">
      <w:r w:rsidRPr="00890B20">
        <w:t>Để hỗ trợ khách hàng tìm kiếm trong kho hàng lớn, hệ thống cung cấp công cụ tìm kiếm thông minh và bộ lọc đa tiêu chí (F1.2).</w:t>
      </w:r>
    </w:p>
    <w:p w14:paraId="749090C6" w14:textId="5C1DA0C3" w:rsidR="00BB711A" w:rsidRPr="00890B20" w:rsidRDefault="00BB711A" w:rsidP="00BC39F3">
      <w:r w:rsidRPr="00890B20">
        <w:t>Tìm kiếm từ khóa: Cho phép tìm theo tên sản phẩm</w:t>
      </w:r>
    </w:p>
    <w:p w14:paraId="690EDEFC" w14:textId="77777777" w:rsidR="00BB711A" w:rsidRPr="00890B20" w:rsidRDefault="00BB711A" w:rsidP="00BB711A">
      <w:r w:rsidRPr="00890B20">
        <w:t>Bộ lọc nâng cao: Khách hàng có thể lọc danh sách sản phẩm theo Khoảng giá, Thương hiệu, RAM, Bộ nhớ trong hoặc Màu sắc. Kết quả được phản hồi tức thì thông qua công nghệ AJAX mà không cần tải lại trang.</w:t>
      </w:r>
    </w:p>
    <w:p w14:paraId="7A8D5F68" w14:textId="77777777" w:rsidR="00BB711A" w:rsidRPr="00890B20" w:rsidRDefault="00BB711A" w:rsidP="00BB711A"/>
    <w:p w14:paraId="2901CA9F" w14:textId="0297BF11" w:rsidR="003C14C2" w:rsidRPr="00890B20" w:rsidRDefault="002428D8" w:rsidP="003C14C2">
      <w:pPr>
        <w:keepNext/>
      </w:pPr>
      <w:r w:rsidRPr="002428D8">
        <w:rPr>
          <w:noProof/>
          <w:lang w:val="en-US"/>
        </w:rPr>
        <w:drawing>
          <wp:inline distT="0" distB="0" distL="0" distR="0" wp14:anchorId="1289B0D1" wp14:editId="6873BBE2">
            <wp:extent cx="5143500" cy="2500345"/>
            <wp:effectExtent l="0" t="0" r="0" b="0"/>
            <wp:docPr id="28332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163" name="Picture 1" descr="A screenshot of a computer&#10;&#10;AI-generated content may be incorrect."/>
                    <pic:cNvPicPr/>
                  </pic:nvPicPr>
                  <pic:blipFill>
                    <a:blip r:embed="rId147"/>
                    <a:stretch>
                      <a:fillRect/>
                    </a:stretch>
                  </pic:blipFill>
                  <pic:spPr>
                    <a:xfrm>
                      <a:off x="0" y="0"/>
                      <a:ext cx="5145745" cy="2501436"/>
                    </a:xfrm>
                    <a:prstGeom prst="rect">
                      <a:avLst/>
                    </a:prstGeom>
                  </pic:spPr>
                </pic:pic>
              </a:graphicData>
            </a:graphic>
          </wp:inline>
        </w:drawing>
      </w:r>
    </w:p>
    <w:p w14:paraId="2A3A3FB7" w14:textId="4423ABCF" w:rsidR="00BB711A" w:rsidRPr="00890B20" w:rsidRDefault="003C14C2" w:rsidP="003C14C2">
      <w:pPr>
        <w:pStyle w:val="Caption"/>
        <w:rPr>
          <w:lang w:val="vi-VN"/>
        </w:rPr>
      </w:pPr>
      <w:bookmarkStart w:id="453" w:name="_Toc21625441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37</w:t>
      </w:r>
      <w:r w:rsidR="00804794">
        <w:rPr>
          <w:lang w:val="vi-VN"/>
        </w:rPr>
        <w:fldChar w:fldCharType="end"/>
      </w:r>
      <w:r w:rsidRPr="00890B20">
        <w:rPr>
          <w:lang w:val="vi-VN"/>
        </w:rPr>
        <w:t xml:space="preserve"> </w:t>
      </w:r>
      <w:r w:rsidR="00C96191" w:rsidRPr="00C96191">
        <w:rPr>
          <w:lang w:val="vi-VN"/>
        </w:rPr>
        <w:t>G</w:t>
      </w:r>
      <w:r w:rsidRPr="00890B20">
        <w:rPr>
          <w:lang w:val="vi-VN"/>
        </w:rPr>
        <w:t>iao diện tìm kiếm sản phẩm</w:t>
      </w:r>
      <w:r w:rsidR="009137AA" w:rsidRPr="00890B20">
        <w:rPr>
          <w:lang w:val="vi-VN"/>
        </w:rPr>
        <w:t xml:space="preserve"> với tên sản phẩm</w:t>
      </w:r>
      <w:bookmarkEnd w:id="453"/>
    </w:p>
    <w:p w14:paraId="48168763" w14:textId="762582F3" w:rsidR="009137AA" w:rsidRPr="00890B20" w:rsidRDefault="009137AA" w:rsidP="009137AA">
      <w:r w:rsidRPr="00890B20">
        <w:t xml:space="preserve">Bên cạnh lọc theo tên, hệ thống còn bao gồm </w:t>
      </w:r>
      <w:r w:rsidR="00767C79" w:rsidRPr="00767C79">
        <w:t>bộ</w:t>
      </w:r>
      <w:r w:rsidRPr="00890B20">
        <w:t xml:space="preserve"> lọc theo danh mục sản phẩm, </w:t>
      </w:r>
      <w:r w:rsidR="00E134BC" w:rsidRPr="00890B20">
        <w:t>khoảng giá, sản phẩm đang giảm giá, trạng thái sản phẩm còn hàng hay hết hàng</w:t>
      </w:r>
    </w:p>
    <w:p w14:paraId="32FFE410" w14:textId="4C93FB28" w:rsidR="00814AE8" w:rsidRPr="00890B20" w:rsidRDefault="002428D8" w:rsidP="00814AE8">
      <w:pPr>
        <w:keepNext/>
      </w:pPr>
      <w:r w:rsidRPr="002428D8">
        <w:rPr>
          <w:noProof/>
          <w:lang w:val="en-US"/>
        </w:rPr>
        <w:lastRenderedPageBreak/>
        <w:drawing>
          <wp:inline distT="0" distB="0" distL="0" distR="0" wp14:anchorId="641715FB" wp14:editId="09775E7D">
            <wp:extent cx="4838700" cy="2279497"/>
            <wp:effectExtent l="0" t="0" r="0" b="6985"/>
            <wp:docPr id="59213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3382" name="Picture 1" descr="A screenshot of a computer&#10;&#10;AI-generated content may be incorrect."/>
                    <pic:cNvPicPr/>
                  </pic:nvPicPr>
                  <pic:blipFill rotWithShape="1">
                    <a:blip r:embed="rId148"/>
                    <a:srcRect b="3900"/>
                    <a:stretch>
                      <a:fillRect/>
                    </a:stretch>
                  </pic:blipFill>
                  <pic:spPr bwMode="auto">
                    <a:xfrm>
                      <a:off x="0" y="0"/>
                      <a:ext cx="4840768" cy="2280471"/>
                    </a:xfrm>
                    <a:prstGeom prst="rect">
                      <a:avLst/>
                    </a:prstGeom>
                    <a:ln>
                      <a:noFill/>
                    </a:ln>
                    <a:extLst>
                      <a:ext uri="{53640926-AAD7-44D8-BBD7-CCE9431645EC}">
                        <a14:shadowObscured xmlns:a14="http://schemas.microsoft.com/office/drawing/2010/main"/>
                      </a:ext>
                    </a:extLst>
                  </pic:spPr>
                </pic:pic>
              </a:graphicData>
            </a:graphic>
          </wp:inline>
        </w:drawing>
      </w:r>
    </w:p>
    <w:p w14:paraId="68D8F1A7" w14:textId="3B6AFAF0" w:rsidR="00E134BC" w:rsidRPr="00890B20" w:rsidRDefault="00814AE8" w:rsidP="00814AE8">
      <w:pPr>
        <w:pStyle w:val="Caption"/>
        <w:rPr>
          <w:lang w:val="vi-VN"/>
        </w:rPr>
      </w:pPr>
      <w:bookmarkStart w:id="454" w:name="_Toc21625442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38</w:t>
      </w:r>
      <w:r w:rsidR="00804794">
        <w:rPr>
          <w:lang w:val="vi-VN"/>
        </w:rPr>
        <w:fldChar w:fldCharType="end"/>
      </w:r>
      <w:r w:rsidRPr="00890B20">
        <w:rPr>
          <w:lang w:val="vi-VN"/>
        </w:rPr>
        <w:t xml:space="preserve"> </w:t>
      </w:r>
      <w:r w:rsidR="006341CB" w:rsidRPr="006341CB">
        <w:rPr>
          <w:lang w:val="vi-VN"/>
        </w:rPr>
        <w:t>G</w:t>
      </w:r>
      <w:r w:rsidRPr="00890B20">
        <w:rPr>
          <w:lang w:val="vi-VN"/>
        </w:rPr>
        <w:t>iao diện tìm kiếm sản phẩm với bộ lọc nâng cao</w:t>
      </w:r>
      <w:bookmarkEnd w:id="454"/>
    </w:p>
    <w:p w14:paraId="664B1FE9" w14:textId="114A63DA" w:rsidR="000D281E" w:rsidRPr="00890B20" w:rsidRDefault="00BB711A" w:rsidP="00FE7FF7">
      <w:pPr>
        <w:pStyle w:val="ListParagraph"/>
        <w:numPr>
          <w:ilvl w:val="0"/>
          <w:numId w:val="58"/>
        </w:numPr>
        <w:rPr>
          <w:b/>
          <w:bCs/>
        </w:rPr>
      </w:pPr>
      <w:r w:rsidRPr="00890B20">
        <w:rPr>
          <w:b/>
          <w:bCs/>
        </w:rPr>
        <w:t xml:space="preserve">Chi tiết sản phẩm và Lựa chọn biến thể </w:t>
      </w:r>
    </w:p>
    <w:p w14:paraId="189FCB87" w14:textId="37383166" w:rsidR="00BB711A" w:rsidRPr="00890B20" w:rsidRDefault="00BB711A" w:rsidP="000D281E">
      <w:r w:rsidRPr="00890B20">
        <w:t>Trang chi tiết cung cấp đầy đủ thông tin kỹ thuật (F1.3) giúp khách hàng ra quyết định:</w:t>
      </w:r>
    </w:p>
    <w:p w14:paraId="211EC6AF" w14:textId="3BF2111A" w:rsidR="00BB711A" w:rsidRPr="00890B20" w:rsidRDefault="00BB711A" w:rsidP="000D281E">
      <w:r w:rsidRPr="00890B20">
        <w:t>Thông tin trực quan: Hình ảnh chi tiết đa góc độ, thông số kỹ thuật (Màn hình, Pin, Chipset).</w:t>
      </w:r>
    </w:p>
    <w:p w14:paraId="34B8E2C5" w14:textId="77777777" w:rsidR="00BB711A" w:rsidRPr="00890B20" w:rsidRDefault="00BB711A" w:rsidP="00BB711A">
      <w:r w:rsidRPr="00890B20">
        <w:t>Cấu hình biến thể: Người dùng có thể chọn phiên bản (ví dụ: 128GB/256GB) và màu sắc. Hệ thống sẽ tự động cập nhật giá bán và trạng thái tồn kho tương ứng với biến thể được chọn (ví dụ: Chọn màu "Vàng Gold" giá sẽ cao hơn màu "Đen").</w:t>
      </w:r>
    </w:p>
    <w:p w14:paraId="5FDCCF11" w14:textId="249E5ECD" w:rsidR="008B5CC7" w:rsidRPr="00890B20" w:rsidRDefault="002428D8" w:rsidP="008B5CC7">
      <w:pPr>
        <w:keepNext/>
      </w:pPr>
      <w:r w:rsidRPr="002428D8">
        <w:rPr>
          <w:noProof/>
          <w:lang w:val="en-US"/>
        </w:rPr>
        <w:drawing>
          <wp:inline distT="0" distB="0" distL="0" distR="0" wp14:anchorId="6AA798D7" wp14:editId="62C9EB00">
            <wp:extent cx="4772025" cy="2153059"/>
            <wp:effectExtent l="0" t="0" r="0" b="0"/>
            <wp:docPr id="1205645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45177" name="Picture 1" descr="A screenshot of a computer&#10;&#10;AI-generated content may be incorrect."/>
                    <pic:cNvPicPr/>
                  </pic:nvPicPr>
                  <pic:blipFill>
                    <a:blip r:embed="rId149"/>
                    <a:stretch>
                      <a:fillRect/>
                    </a:stretch>
                  </pic:blipFill>
                  <pic:spPr>
                    <a:xfrm>
                      <a:off x="0" y="0"/>
                      <a:ext cx="4774266" cy="2154070"/>
                    </a:xfrm>
                    <a:prstGeom prst="rect">
                      <a:avLst/>
                    </a:prstGeom>
                  </pic:spPr>
                </pic:pic>
              </a:graphicData>
            </a:graphic>
          </wp:inline>
        </w:drawing>
      </w:r>
    </w:p>
    <w:p w14:paraId="0CABFFFD" w14:textId="4B85F9DA" w:rsidR="00AC40D9" w:rsidRPr="00890B20" w:rsidRDefault="008B5CC7" w:rsidP="00093D30">
      <w:pPr>
        <w:pStyle w:val="Caption"/>
        <w:rPr>
          <w:lang w:val="vi-VN"/>
        </w:rPr>
      </w:pPr>
      <w:bookmarkStart w:id="455" w:name="_Toc21625442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39</w:t>
      </w:r>
      <w:r w:rsidR="00804794">
        <w:rPr>
          <w:lang w:val="vi-VN"/>
        </w:rPr>
        <w:fldChar w:fldCharType="end"/>
      </w:r>
      <w:r w:rsidRPr="00890B20">
        <w:rPr>
          <w:lang w:val="vi-VN"/>
        </w:rPr>
        <w:t xml:space="preserve"> </w:t>
      </w:r>
      <w:r w:rsidR="00477C49" w:rsidRPr="00477C49">
        <w:rPr>
          <w:lang w:val="vi-VN"/>
        </w:rPr>
        <w:t>G</w:t>
      </w:r>
      <w:r w:rsidRPr="00890B20">
        <w:rPr>
          <w:lang w:val="vi-VN"/>
        </w:rPr>
        <w:t>iao diện chi tiết biến thể sản phẩm</w:t>
      </w:r>
      <w:bookmarkEnd w:id="455"/>
    </w:p>
    <w:p w14:paraId="61C8CFAE" w14:textId="77777777" w:rsidR="00AC40D9" w:rsidRPr="00890B20" w:rsidRDefault="00AC40D9">
      <w:pPr>
        <w:spacing w:before="0" w:line="240" w:lineRule="auto"/>
        <w:ind w:firstLine="0"/>
        <w:jc w:val="left"/>
        <w:rPr>
          <w:bCs/>
          <w:sz w:val="26"/>
          <w:szCs w:val="20"/>
        </w:rPr>
      </w:pPr>
      <w:r w:rsidRPr="00890B20">
        <w:br w:type="page"/>
      </w:r>
    </w:p>
    <w:p w14:paraId="6D03AFE5" w14:textId="7A113F74" w:rsidR="00D77421" w:rsidRPr="00890B20" w:rsidRDefault="003059E0" w:rsidP="00FE7FF7">
      <w:pPr>
        <w:pStyle w:val="Caption"/>
        <w:numPr>
          <w:ilvl w:val="0"/>
          <w:numId w:val="58"/>
        </w:numPr>
        <w:jc w:val="both"/>
        <w:rPr>
          <w:b/>
          <w:bCs w:val="0"/>
          <w:lang w:val="vi-VN"/>
        </w:rPr>
      </w:pPr>
      <w:r w:rsidRPr="00890B20">
        <w:rPr>
          <w:b/>
          <w:bCs w:val="0"/>
          <w:lang w:val="vi-VN"/>
        </w:rPr>
        <w:lastRenderedPageBreak/>
        <w:t>Bình luận hỏi đáp sản phẩm</w:t>
      </w:r>
    </w:p>
    <w:p w14:paraId="0D5DDFE4" w14:textId="3D49C5AC" w:rsidR="003059E0" w:rsidRPr="00890B20" w:rsidRDefault="003059E0" w:rsidP="003059E0">
      <w:r w:rsidRPr="00890B20">
        <w:t xml:space="preserve">Tại trang chi tiết khách hàng cũng có thể hỏi đáp về sản phẩm, </w:t>
      </w:r>
      <w:r w:rsidR="006C0154" w:rsidRPr="00890B20">
        <w:t>bình luận sẽ được nhân viên, khách hàng khác trả lời hỏi đáp chéo</w:t>
      </w:r>
    </w:p>
    <w:p w14:paraId="778FBEDF" w14:textId="030BD140" w:rsidR="00BE5FA2" w:rsidRPr="00890B20" w:rsidRDefault="0096712D" w:rsidP="00BE5FA2">
      <w:pPr>
        <w:keepNext/>
      </w:pPr>
      <w:r w:rsidRPr="0096712D">
        <w:rPr>
          <w:noProof/>
          <w:lang w:val="en-US"/>
        </w:rPr>
        <w:drawing>
          <wp:inline distT="0" distB="0" distL="0" distR="0" wp14:anchorId="77673F97" wp14:editId="56FCF9D3">
            <wp:extent cx="5114925" cy="2457352"/>
            <wp:effectExtent l="0" t="0" r="0" b="635"/>
            <wp:docPr id="1150487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87406" name="Picture 1" descr="A screenshot of a computer&#10;&#10;AI-generated content may be incorrect."/>
                    <pic:cNvPicPr/>
                  </pic:nvPicPr>
                  <pic:blipFill>
                    <a:blip r:embed="rId150"/>
                    <a:stretch>
                      <a:fillRect/>
                    </a:stretch>
                  </pic:blipFill>
                  <pic:spPr>
                    <a:xfrm>
                      <a:off x="0" y="0"/>
                      <a:ext cx="5117055" cy="2458375"/>
                    </a:xfrm>
                    <a:prstGeom prst="rect">
                      <a:avLst/>
                    </a:prstGeom>
                  </pic:spPr>
                </pic:pic>
              </a:graphicData>
            </a:graphic>
          </wp:inline>
        </w:drawing>
      </w:r>
    </w:p>
    <w:p w14:paraId="45ED3B6D" w14:textId="69D2E9D1" w:rsidR="006C0154" w:rsidRPr="00BE16B8" w:rsidRDefault="00BE5FA2" w:rsidP="00BE5FA2">
      <w:pPr>
        <w:pStyle w:val="Caption"/>
        <w:rPr>
          <w:lang w:val="vi-VN"/>
        </w:rPr>
      </w:pPr>
      <w:bookmarkStart w:id="456" w:name="_Toc21625442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40</w:t>
      </w:r>
      <w:r w:rsidR="00804794">
        <w:rPr>
          <w:lang w:val="vi-VN"/>
        </w:rPr>
        <w:fldChar w:fldCharType="end"/>
      </w:r>
      <w:r w:rsidRPr="00890B20">
        <w:rPr>
          <w:lang w:val="vi-VN"/>
        </w:rPr>
        <w:t xml:space="preserve"> </w:t>
      </w:r>
      <w:r w:rsidR="00B25CC8" w:rsidRPr="00B25CC8">
        <w:rPr>
          <w:lang w:val="vi-VN"/>
        </w:rPr>
        <w:t>G</w:t>
      </w:r>
      <w:r w:rsidRPr="00890B20">
        <w:rPr>
          <w:lang w:val="vi-VN"/>
        </w:rPr>
        <w:t>iao diện tạo bình luận sản phẩm</w:t>
      </w:r>
      <w:bookmarkEnd w:id="456"/>
    </w:p>
    <w:p w14:paraId="7A5C3802" w14:textId="77777777" w:rsidR="00BE16B8" w:rsidRPr="00BE16B8" w:rsidRDefault="00BE16B8" w:rsidP="00BE16B8"/>
    <w:p w14:paraId="0F88B852" w14:textId="0EE7C2F6" w:rsidR="00593556" w:rsidRPr="00890B20" w:rsidRDefault="00593556" w:rsidP="00593556">
      <w:r w:rsidRPr="00890B20">
        <w:t>Nhân viên được thông báo</w:t>
      </w:r>
      <w:r w:rsidR="001651A4" w:rsidRPr="00890B20">
        <w:t xml:space="preserve"> có </w:t>
      </w:r>
      <w:r w:rsidR="00CD573E" w:rsidRPr="006B1383">
        <w:t>bình</w:t>
      </w:r>
      <w:r w:rsidR="001651A4" w:rsidRPr="00890B20">
        <w:t xml:space="preserve"> luận mới như hình dưới</w:t>
      </w:r>
    </w:p>
    <w:p w14:paraId="01B9CAB1" w14:textId="62AF9E06" w:rsidR="00A93031" w:rsidRPr="00890B20" w:rsidRDefault="0096712D" w:rsidP="00A93031">
      <w:pPr>
        <w:keepNext/>
      </w:pPr>
      <w:r w:rsidRPr="0096712D">
        <w:rPr>
          <w:noProof/>
          <w:lang w:val="en-US"/>
        </w:rPr>
        <w:drawing>
          <wp:inline distT="0" distB="0" distL="0" distR="0" wp14:anchorId="064E3E00" wp14:editId="43E5563D">
            <wp:extent cx="5076825" cy="2028304"/>
            <wp:effectExtent l="0" t="0" r="0" b="0"/>
            <wp:docPr id="573452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52524" name="Picture 1" descr="A screenshot of a computer&#10;&#10;AI-generated content may be incorrect."/>
                    <pic:cNvPicPr/>
                  </pic:nvPicPr>
                  <pic:blipFill>
                    <a:blip r:embed="rId151"/>
                    <a:stretch>
                      <a:fillRect/>
                    </a:stretch>
                  </pic:blipFill>
                  <pic:spPr>
                    <a:xfrm>
                      <a:off x="0" y="0"/>
                      <a:ext cx="5079806" cy="2029495"/>
                    </a:xfrm>
                    <a:prstGeom prst="rect">
                      <a:avLst/>
                    </a:prstGeom>
                  </pic:spPr>
                </pic:pic>
              </a:graphicData>
            </a:graphic>
          </wp:inline>
        </w:drawing>
      </w:r>
    </w:p>
    <w:p w14:paraId="78F5FBF0" w14:textId="6C588755" w:rsidR="001651A4" w:rsidRPr="00890B20" w:rsidRDefault="00A93031" w:rsidP="008B261D">
      <w:pPr>
        <w:pStyle w:val="Caption"/>
        <w:rPr>
          <w:lang w:val="vi-VN"/>
        </w:rPr>
      </w:pPr>
      <w:bookmarkStart w:id="457" w:name="_Toc21625442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41</w:t>
      </w:r>
      <w:r w:rsidR="00804794">
        <w:rPr>
          <w:lang w:val="vi-VN"/>
        </w:rPr>
        <w:fldChar w:fldCharType="end"/>
      </w:r>
      <w:r w:rsidRPr="00890B20">
        <w:rPr>
          <w:lang w:val="vi-VN"/>
        </w:rPr>
        <w:t xml:space="preserve"> </w:t>
      </w:r>
      <w:r w:rsidR="00291DA0" w:rsidRPr="00291DA0">
        <w:rPr>
          <w:lang w:val="vi-VN"/>
        </w:rPr>
        <w:t>G</w:t>
      </w:r>
      <w:r w:rsidRPr="00890B20">
        <w:rPr>
          <w:lang w:val="vi-VN"/>
        </w:rPr>
        <w:t xml:space="preserve">iao diện thông báo </w:t>
      </w:r>
      <w:r w:rsidR="008B261D" w:rsidRPr="00890B20">
        <w:rPr>
          <w:lang w:val="vi-VN"/>
        </w:rPr>
        <w:t>có bình luận mới về sản phẩm</w:t>
      </w:r>
      <w:bookmarkEnd w:id="457"/>
    </w:p>
    <w:p w14:paraId="4B5EB4C8" w14:textId="1D149FD8" w:rsidR="00BE5FA2" w:rsidRPr="00890B20" w:rsidRDefault="001651A4" w:rsidP="001651A4">
      <w:pPr>
        <w:spacing w:before="0" w:line="240" w:lineRule="auto"/>
        <w:ind w:firstLine="0"/>
        <w:jc w:val="left"/>
        <w:rPr>
          <w:bCs/>
          <w:sz w:val="26"/>
          <w:szCs w:val="20"/>
        </w:rPr>
      </w:pPr>
      <w:r w:rsidRPr="00890B20">
        <w:br w:type="page"/>
      </w:r>
    </w:p>
    <w:p w14:paraId="7576D0F0" w14:textId="570A2EBE" w:rsidR="001651A4" w:rsidRPr="00890B20" w:rsidRDefault="001651A4" w:rsidP="001651A4">
      <w:r w:rsidRPr="00890B20">
        <w:lastRenderedPageBreak/>
        <w:t>Nhân viên có thể trả lời lại bình luận như hình dưới</w:t>
      </w:r>
    </w:p>
    <w:p w14:paraId="69831FE9" w14:textId="7878AF60" w:rsidR="005A480C" w:rsidRPr="00890B20" w:rsidRDefault="00EE2AED" w:rsidP="005A480C">
      <w:pPr>
        <w:keepNext/>
      </w:pPr>
      <w:r w:rsidRPr="00EE2AED">
        <w:rPr>
          <w:noProof/>
          <w:lang w:val="en-US"/>
        </w:rPr>
        <w:drawing>
          <wp:inline distT="0" distB="0" distL="0" distR="0" wp14:anchorId="48ECFD0C" wp14:editId="2230444F">
            <wp:extent cx="4681304" cy="2238375"/>
            <wp:effectExtent l="0" t="0" r="5080" b="0"/>
            <wp:docPr id="396247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47876" name="Picture 1" descr="A screenshot of a computer&#10;&#10;AI-generated content may be incorrect."/>
                    <pic:cNvPicPr/>
                  </pic:nvPicPr>
                  <pic:blipFill>
                    <a:blip r:embed="rId152"/>
                    <a:stretch>
                      <a:fillRect/>
                    </a:stretch>
                  </pic:blipFill>
                  <pic:spPr>
                    <a:xfrm>
                      <a:off x="0" y="0"/>
                      <a:ext cx="4683026" cy="2239198"/>
                    </a:xfrm>
                    <a:prstGeom prst="rect">
                      <a:avLst/>
                    </a:prstGeom>
                  </pic:spPr>
                </pic:pic>
              </a:graphicData>
            </a:graphic>
          </wp:inline>
        </w:drawing>
      </w:r>
    </w:p>
    <w:p w14:paraId="096499ED" w14:textId="24FAF5FD" w:rsidR="008B261D" w:rsidRPr="00EE2AED" w:rsidRDefault="005A480C" w:rsidP="00E75E95">
      <w:pPr>
        <w:pStyle w:val="Caption"/>
        <w:rPr>
          <w:lang w:val="vi-VN"/>
        </w:rPr>
      </w:pPr>
      <w:bookmarkStart w:id="458" w:name="_Toc21625442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42</w:t>
      </w:r>
      <w:r w:rsidR="00804794">
        <w:rPr>
          <w:lang w:val="vi-VN"/>
        </w:rPr>
        <w:fldChar w:fldCharType="end"/>
      </w:r>
      <w:r w:rsidRPr="00890B20">
        <w:rPr>
          <w:lang w:val="vi-VN"/>
        </w:rPr>
        <w:t xml:space="preserve"> </w:t>
      </w:r>
      <w:r w:rsidR="00085CC2" w:rsidRPr="00085CC2">
        <w:rPr>
          <w:lang w:val="vi-VN"/>
        </w:rPr>
        <w:t>G</w:t>
      </w:r>
      <w:r w:rsidRPr="00890B20">
        <w:rPr>
          <w:lang w:val="vi-VN"/>
        </w:rPr>
        <w:t xml:space="preserve">iao diện </w:t>
      </w:r>
      <w:r w:rsidR="00E75E95" w:rsidRPr="00890B20">
        <w:rPr>
          <w:lang w:val="vi-VN"/>
        </w:rPr>
        <w:t>nhân viên trả lời bình luận của khách hàng</w:t>
      </w:r>
      <w:bookmarkEnd w:id="458"/>
    </w:p>
    <w:p w14:paraId="005903A8" w14:textId="77777777" w:rsidR="00EE2AED" w:rsidRPr="00EE2AED" w:rsidRDefault="00EE2AED" w:rsidP="00EE2AED"/>
    <w:p w14:paraId="5320E39E" w14:textId="77777777" w:rsidR="00EE2AED" w:rsidRDefault="00EE2AED" w:rsidP="00EE2AED">
      <w:pPr>
        <w:keepNext/>
      </w:pPr>
      <w:r w:rsidRPr="00EE2AED">
        <w:rPr>
          <w:noProof/>
          <w:lang w:val="en-US"/>
        </w:rPr>
        <w:drawing>
          <wp:inline distT="0" distB="0" distL="0" distR="0" wp14:anchorId="364B3BBD" wp14:editId="0A443B0A">
            <wp:extent cx="4686300" cy="2199169"/>
            <wp:effectExtent l="0" t="0" r="0" b="0"/>
            <wp:docPr id="2076565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5608" name="Picture 1" descr="A screenshot of a computer&#10;&#10;AI-generated content may be incorrect."/>
                    <pic:cNvPicPr/>
                  </pic:nvPicPr>
                  <pic:blipFill>
                    <a:blip r:embed="rId153"/>
                    <a:stretch>
                      <a:fillRect/>
                    </a:stretch>
                  </pic:blipFill>
                  <pic:spPr>
                    <a:xfrm>
                      <a:off x="0" y="0"/>
                      <a:ext cx="4688855" cy="2200368"/>
                    </a:xfrm>
                    <a:prstGeom prst="rect">
                      <a:avLst/>
                    </a:prstGeom>
                  </pic:spPr>
                </pic:pic>
              </a:graphicData>
            </a:graphic>
          </wp:inline>
        </w:drawing>
      </w:r>
    </w:p>
    <w:p w14:paraId="0D65E234" w14:textId="5FCE3FB4" w:rsidR="00EE2AED" w:rsidRPr="00EE2AED" w:rsidRDefault="00EE2AED" w:rsidP="00351871">
      <w:pPr>
        <w:pStyle w:val="Caption"/>
        <w:rPr>
          <w:lang w:val="vi-VN"/>
        </w:rPr>
      </w:pPr>
      <w:bookmarkStart w:id="459" w:name="_Toc216254425"/>
      <w:r w:rsidRPr="00EE2AED">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43</w:t>
      </w:r>
      <w:r w:rsidR="00804794">
        <w:rPr>
          <w:lang w:val="vi-VN"/>
        </w:rPr>
        <w:fldChar w:fldCharType="end"/>
      </w:r>
      <w:r w:rsidRPr="00EE2AED">
        <w:rPr>
          <w:lang w:val="vi-VN"/>
        </w:rPr>
        <w:t xml:space="preserve"> </w:t>
      </w:r>
      <w:r w:rsidR="00BF76F8" w:rsidRPr="00BF76F8">
        <w:rPr>
          <w:lang w:val="vi-VN"/>
        </w:rPr>
        <w:t>G</w:t>
      </w:r>
      <w:r w:rsidRPr="00EE2AED">
        <w:rPr>
          <w:lang w:val="vi-VN"/>
        </w:rPr>
        <w:t>iao diện thông báo có bình luận mới phía khách hàng</w:t>
      </w:r>
      <w:bookmarkEnd w:id="459"/>
    </w:p>
    <w:p w14:paraId="456CDC3C" w14:textId="2D181C00" w:rsidR="00C74FE3" w:rsidRPr="00890B20" w:rsidRDefault="004B724E" w:rsidP="00C74FE3">
      <w:pPr>
        <w:pStyle w:val="Heading3"/>
      </w:pPr>
      <w:bookmarkStart w:id="460" w:name="_Toc216254287"/>
      <w:bookmarkStart w:id="461" w:name="_Toc216255535"/>
      <w:r w:rsidRPr="00890B20">
        <w:t>Bán hàng và xử lý đơn hàng</w:t>
      </w:r>
      <w:bookmarkEnd w:id="460"/>
      <w:bookmarkEnd w:id="461"/>
    </w:p>
    <w:p w14:paraId="38CC131F" w14:textId="6CA67978" w:rsidR="004B724E" w:rsidRPr="00890B20" w:rsidRDefault="004B724E" w:rsidP="004B724E">
      <w:r w:rsidRPr="00890B20">
        <w:t xml:space="preserve">Sau khi </w:t>
      </w:r>
      <w:r w:rsidR="00CC4043" w:rsidRPr="00890B20">
        <w:t>xem xét kỹ lưỡng sản phẩm, khách hàng có thể đặt hàng bằng cách nhấn nút mua ngay hoặc thêm vào giỏ hàng để tiếp tục mua sắm</w:t>
      </w:r>
    </w:p>
    <w:p w14:paraId="29EB0C90" w14:textId="21A9CE52" w:rsidR="0064212A" w:rsidRPr="00890B20" w:rsidRDefault="002428D8" w:rsidP="0064212A">
      <w:pPr>
        <w:keepNext/>
      </w:pPr>
      <w:r w:rsidRPr="002428D8">
        <w:rPr>
          <w:noProof/>
          <w:lang w:val="en-US"/>
        </w:rPr>
        <w:lastRenderedPageBreak/>
        <w:drawing>
          <wp:inline distT="0" distB="0" distL="0" distR="0" wp14:anchorId="0A5CD37E" wp14:editId="0F68685D">
            <wp:extent cx="4991100" cy="2412063"/>
            <wp:effectExtent l="0" t="0" r="0" b="7620"/>
            <wp:docPr id="1384743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43908" name="Picture 1" descr="A screenshot of a computer&#10;&#10;AI-generated content may be incorrect."/>
                    <pic:cNvPicPr/>
                  </pic:nvPicPr>
                  <pic:blipFill>
                    <a:blip r:embed="rId154"/>
                    <a:stretch>
                      <a:fillRect/>
                    </a:stretch>
                  </pic:blipFill>
                  <pic:spPr>
                    <a:xfrm>
                      <a:off x="0" y="0"/>
                      <a:ext cx="4993726" cy="2413332"/>
                    </a:xfrm>
                    <a:prstGeom prst="rect">
                      <a:avLst/>
                    </a:prstGeom>
                  </pic:spPr>
                </pic:pic>
              </a:graphicData>
            </a:graphic>
          </wp:inline>
        </w:drawing>
      </w:r>
    </w:p>
    <w:p w14:paraId="0A45C49E" w14:textId="14574C24" w:rsidR="00CC4043" w:rsidRPr="00890B20" w:rsidRDefault="0064212A" w:rsidP="0064212A">
      <w:pPr>
        <w:pStyle w:val="Caption"/>
        <w:rPr>
          <w:lang w:val="vi-VN"/>
        </w:rPr>
      </w:pPr>
      <w:bookmarkStart w:id="462" w:name="_Toc216254426"/>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44</w:t>
      </w:r>
      <w:r w:rsidR="00804794">
        <w:rPr>
          <w:lang w:val="vi-VN"/>
        </w:rPr>
        <w:fldChar w:fldCharType="end"/>
      </w:r>
      <w:r w:rsidRPr="00890B20">
        <w:rPr>
          <w:lang w:val="vi-VN"/>
        </w:rPr>
        <w:t xml:space="preserve"> </w:t>
      </w:r>
      <w:r w:rsidR="00D73394" w:rsidRPr="00D73394">
        <w:rPr>
          <w:lang w:val="vi-VN"/>
        </w:rPr>
        <w:t>G</w:t>
      </w:r>
      <w:r w:rsidRPr="00890B20">
        <w:rPr>
          <w:lang w:val="vi-VN"/>
        </w:rPr>
        <w:t>iao diện thêm sản phẩm vào giỏ hàng</w:t>
      </w:r>
      <w:bookmarkEnd w:id="462"/>
    </w:p>
    <w:p w14:paraId="6F15EB48" w14:textId="0153DB26" w:rsidR="0064212A" w:rsidRPr="00890B20" w:rsidRDefault="0064212A" w:rsidP="0064212A">
      <w:r w:rsidRPr="00890B20">
        <w:t xml:space="preserve">Sau khi thêm vào giỏ hàng thành công, </w:t>
      </w:r>
      <w:r w:rsidR="00434E4E" w:rsidRPr="00890B20">
        <w:t>số lượng tên icon giỏ hàng hiển thị đúng số lượng trong giỏ hàng hiện tại đang có</w:t>
      </w:r>
    </w:p>
    <w:p w14:paraId="16785730" w14:textId="7AC7A5B6" w:rsidR="00455EA9" w:rsidRPr="00890B20" w:rsidRDefault="002428D8" w:rsidP="00455EA9">
      <w:pPr>
        <w:keepNext/>
      </w:pPr>
      <w:r w:rsidRPr="002428D8">
        <w:rPr>
          <w:noProof/>
          <w:lang w:val="en-US"/>
        </w:rPr>
        <w:drawing>
          <wp:inline distT="0" distB="0" distL="0" distR="0" wp14:anchorId="582D41A9" wp14:editId="38E3CF2F">
            <wp:extent cx="4781550" cy="2271073"/>
            <wp:effectExtent l="0" t="0" r="0" b="0"/>
            <wp:docPr id="1247725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25794" name="Picture 1" descr="A screenshot of a computer&#10;&#10;AI-generated content may be incorrect."/>
                    <pic:cNvPicPr/>
                  </pic:nvPicPr>
                  <pic:blipFill>
                    <a:blip r:embed="rId155"/>
                    <a:stretch>
                      <a:fillRect/>
                    </a:stretch>
                  </pic:blipFill>
                  <pic:spPr>
                    <a:xfrm>
                      <a:off x="0" y="0"/>
                      <a:ext cx="4782767" cy="2271651"/>
                    </a:xfrm>
                    <a:prstGeom prst="rect">
                      <a:avLst/>
                    </a:prstGeom>
                  </pic:spPr>
                </pic:pic>
              </a:graphicData>
            </a:graphic>
          </wp:inline>
        </w:drawing>
      </w:r>
    </w:p>
    <w:p w14:paraId="7239D1F1" w14:textId="396CEDB3" w:rsidR="00455EA9" w:rsidRPr="00890B20" w:rsidRDefault="00455EA9" w:rsidP="00DE52A5">
      <w:pPr>
        <w:pStyle w:val="Caption"/>
        <w:rPr>
          <w:lang w:val="vi-VN"/>
        </w:rPr>
      </w:pPr>
      <w:bookmarkStart w:id="463" w:name="_Toc21625442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45</w:t>
      </w:r>
      <w:r w:rsidR="00804794">
        <w:rPr>
          <w:lang w:val="vi-VN"/>
        </w:rPr>
        <w:fldChar w:fldCharType="end"/>
      </w:r>
      <w:r w:rsidRPr="00890B20">
        <w:rPr>
          <w:lang w:val="vi-VN"/>
        </w:rPr>
        <w:t xml:space="preserve"> </w:t>
      </w:r>
      <w:r w:rsidR="00A04AAB" w:rsidRPr="00A04AAB">
        <w:rPr>
          <w:lang w:val="vi-VN"/>
        </w:rPr>
        <w:t>G</w:t>
      </w:r>
      <w:r w:rsidRPr="00890B20">
        <w:rPr>
          <w:lang w:val="vi-VN"/>
        </w:rPr>
        <w:t xml:space="preserve">iao diện </w:t>
      </w:r>
      <w:r w:rsidR="00DE52A5" w:rsidRPr="00890B20">
        <w:rPr>
          <w:lang w:val="vi-VN"/>
        </w:rPr>
        <w:t>giỏ hàng của khách hàng</w:t>
      </w:r>
      <w:bookmarkEnd w:id="463"/>
    </w:p>
    <w:p w14:paraId="1EE31F60" w14:textId="3A130BD6" w:rsidR="00DE52A5" w:rsidRPr="00890B20" w:rsidRDefault="00DE52A5" w:rsidP="00DE52A5">
      <w:r w:rsidRPr="00890B20">
        <w:t>Tại trang giỏ hàng, khách hàng có thể cộng, trừ số lượng</w:t>
      </w:r>
      <w:r w:rsidR="003127CB" w:rsidRPr="00890B20">
        <w:t xml:space="preserve"> trong một biến thể sản phẩm hoặc cũng có thể xóa hoàn toàn biến thể này khỏi giỏ hàng</w:t>
      </w:r>
    </w:p>
    <w:p w14:paraId="360F3D57" w14:textId="42D4611B" w:rsidR="00EF32CA" w:rsidRPr="00890B20" w:rsidRDefault="002428D8" w:rsidP="00EF32CA">
      <w:pPr>
        <w:keepNext/>
      </w:pPr>
      <w:r w:rsidRPr="002428D8">
        <w:rPr>
          <w:noProof/>
          <w:lang w:val="en-US"/>
        </w:rPr>
        <w:lastRenderedPageBreak/>
        <w:drawing>
          <wp:inline distT="0" distB="0" distL="0" distR="0" wp14:anchorId="689E1E4D" wp14:editId="4C519B83">
            <wp:extent cx="4560514" cy="2400300"/>
            <wp:effectExtent l="0" t="0" r="0" b="0"/>
            <wp:docPr id="1292613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13366" name="Picture 1" descr="A screenshot of a computer&#10;&#10;AI-generated content may be incorrect."/>
                    <pic:cNvPicPr/>
                  </pic:nvPicPr>
                  <pic:blipFill>
                    <a:blip r:embed="rId156"/>
                    <a:stretch>
                      <a:fillRect/>
                    </a:stretch>
                  </pic:blipFill>
                  <pic:spPr>
                    <a:xfrm>
                      <a:off x="0" y="0"/>
                      <a:ext cx="4561578" cy="2400860"/>
                    </a:xfrm>
                    <a:prstGeom prst="rect">
                      <a:avLst/>
                    </a:prstGeom>
                  </pic:spPr>
                </pic:pic>
              </a:graphicData>
            </a:graphic>
          </wp:inline>
        </w:drawing>
      </w:r>
    </w:p>
    <w:p w14:paraId="7F472BE1" w14:textId="5262ED07" w:rsidR="003127CB" w:rsidRPr="00890B20" w:rsidRDefault="00EF32CA" w:rsidP="00EF32CA">
      <w:pPr>
        <w:pStyle w:val="Caption"/>
        <w:rPr>
          <w:lang w:val="vi-VN"/>
        </w:rPr>
      </w:pPr>
      <w:bookmarkStart w:id="464" w:name="_Toc21625442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46</w:t>
      </w:r>
      <w:r w:rsidR="00804794">
        <w:rPr>
          <w:lang w:val="vi-VN"/>
        </w:rPr>
        <w:fldChar w:fldCharType="end"/>
      </w:r>
      <w:r w:rsidRPr="00890B20">
        <w:rPr>
          <w:lang w:val="vi-VN"/>
        </w:rPr>
        <w:t xml:space="preserve"> </w:t>
      </w:r>
      <w:r w:rsidR="004D202E" w:rsidRPr="004D202E">
        <w:rPr>
          <w:lang w:val="vi-VN"/>
        </w:rPr>
        <w:t>T</w:t>
      </w:r>
      <w:r w:rsidRPr="00890B20">
        <w:rPr>
          <w:lang w:val="vi-VN"/>
        </w:rPr>
        <w:t>hông báo tăng số lượng biến thể sản phẩm thành công</w:t>
      </w:r>
      <w:bookmarkEnd w:id="464"/>
    </w:p>
    <w:p w14:paraId="30BCB5DC" w14:textId="77777777" w:rsidR="00C036F4" w:rsidRPr="00890B20" w:rsidRDefault="00C036F4" w:rsidP="00C036F4"/>
    <w:p w14:paraId="019E2F69" w14:textId="325140E7" w:rsidR="00C036F4" w:rsidRPr="00890B20" w:rsidRDefault="002428D8" w:rsidP="00C036F4">
      <w:pPr>
        <w:keepNext/>
      </w:pPr>
      <w:r w:rsidRPr="002428D8">
        <w:rPr>
          <w:noProof/>
          <w:lang w:val="en-US"/>
        </w:rPr>
        <w:drawing>
          <wp:inline distT="0" distB="0" distL="0" distR="0" wp14:anchorId="7233B488" wp14:editId="4395B8C5">
            <wp:extent cx="4629150" cy="2217125"/>
            <wp:effectExtent l="0" t="0" r="0" b="0"/>
            <wp:docPr id="561114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14972" name="Picture 1" descr="A screenshot of a computer&#10;&#10;AI-generated content may be incorrect."/>
                    <pic:cNvPicPr/>
                  </pic:nvPicPr>
                  <pic:blipFill>
                    <a:blip r:embed="rId157"/>
                    <a:stretch>
                      <a:fillRect/>
                    </a:stretch>
                  </pic:blipFill>
                  <pic:spPr>
                    <a:xfrm>
                      <a:off x="0" y="0"/>
                      <a:ext cx="4630628" cy="2217833"/>
                    </a:xfrm>
                    <a:prstGeom prst="rect">
                      <a:avLst/>
                    </a:prstGeom>
                  </pic:spPr>
                </pic:pic>
              </a:graphicData>
            </a:graphic>
          </wp:inline>
        </w:drawing>
      </w:r>
    </w:p>
    <w:p w14:paraId="2595BA92" w14:textId="13FF990F" w:rsidR="00EF32CA" w:rsidRPr="00890B20" w:rsidRDefault="00C036F4" w:rsidP="00C036F4">
      <w:pPr>
        <w:pStyle w:val="Caption"/>
        <w:rPr>
          <w:lang w:val="vi-VN"/>
        </w:rPr>
      </w:pPr>
      <w:bookmarkStart w:id="465" w:name="_Toc21625442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47</w:t>
      </w:r>
      <w:r w:rsidR="00804794">
        <w:rPr>
          <w:lang w:val="vi-VN"/>
        </w:rPr>
        <w:fldChar w:fldCharType="end"/>
      </w:r>
      <w:r w:rsidRPr="00890B20">
        <w:rPr>
          <w:lang w:val="vi-VN"/>
        </w:rPr>
        <w:t xml:space="preserve"> </w:t>
      </w:r>
      <w:r w:rsidR="00B033AE" w:rsidRPr="00B033AE">
        <w:rPr>
          <w:lang w:val="vi-VN"/>
        </w:rPr>
        <w:t>G</w:t>
      </w:r>
      <w:r w:rsidRPr="00890B20">
        <w:rPr>
          <w:lang w:val="vi-VN"/>
        </w:rPr>
        <w:t>iao diện xác nhận xóa biến thể sản phẩm khỏi giỏ hàng</w:t>
      </w:r>
      <w:bookmarkEnd w:id="465"/>
    </w:p>
    <w:p w14:paraId="7A72E9F6" w14:textId="46595CA9" w:rsidR="00C036F4" w:rsidRPr="00890B20" w:rsidRDefault="00984094" w:rsidP="00C036F4">
      <w:r w:rsidRPr="00890B20">
        <w:t>Bên phải của trang là thông tin nhận hàng và thông tin đơn hàng</w:t>
      </w:r>
    </w:p>
    <w:p w14:paraId="7D46F27D" w14:textId="5BA1BAF3" w:rsidR="00984094" w:rsidRPr="00890B20" w:rsidRDefault="00984094" w:rsidP="00C036F4">
      <w:r w:rsidRPr="00890B20">
        <w:t>Đầu tiên là thông tin nhận hàng</w:t>
      </w:r>
      <w:r w:rsidR="00E96379" w:rsidRPr="00890B20">
        <w:t xml:space="preserve"> để đặt được hàng khách hàng cần nhập đầy đủ thông tin nhận hàng</w:t>
      </w:r>
    </w:p>
    <w:p w14:paraId="7E7E269D" w14:textId="16D0A3DD" w:rsidR="00FF712E" w:rsidRPr="00890B20" w:rsidRDefault="002428D8" w:rsidP="00FF712E">
      <w:pPr>
        <w:keepNext/>
      </w:pPr>
      <w:r w:rsidRPr="002428D8">
        <w:rPr>
          <w:noProof/>
          <w:lang w:val="en-US"/>
        </w:rPr>
        <w:lastRenderedPageBreak/>
        <w:drawing>
          <wp:inline distT="0" distB="0" distL="0" distR="0" wp14:anchorId="5D2B0829" wp14:editId="4475E290">
            <wp:extent cx="4991100" cy="2379121"/>
            <wp:effectExtent l="0" t="0" r="0" b="2540"/>
            <wp:docPr id="2047952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52612" name="Picture 1" descr="A screenshot of a computer&#10;&#10;AI-generated content may be incorrect."/>
                    <pic:cNvPicPr/>
                  </pic:nvPicPr>
                  <pic:blipFill>
                    <a:blip r:embed="rId158"/>
                    <a:stretch>
                      <a:fillRect/>
                    </a:stretch>
                  </pic:blipFill>
                  <pic:spPr>
                    <a:xfrm>
                      <a:off x="0" y="0"/>
                      <a:ext cx="4993045" cy="2380048"/>
                    </a:xfrm>
                    <a:prstGeom prst="rect">
                      <a:avLst/>
                    </a:prstGeom>
                  </pic:spPr>
                </pic:pic>
              </a:graphicData>
            </a:graphic>
          </wp:inline>
        </w:drawing>
      </w:r>
    </w:p>
    <w:p w14:paraId="6ABDCA2C" w14:textId="706AC078" w:rsidR="00E96379" w:rsidRPr="00890B20" w:rsidRDefault="00FF712E" w:rsidP="00FF712E">
      <w:pPr>
        <w:pStyle w:val="Caption"/>
        <w:rPr>
          <w:lang w:val="vi-VN"/>
        </w:rPr>
      </w:pPr>
      <w:bookmarkStart w:id="466" w:name="_Toc21625443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48</w:t>
      </w:r>
      <w:r w:rsidR="00804794">
        <w:rPr>
          <w:lang w:val="vi-VN"/>
        </w:rPr>
        <w:fldChar w:fldCharType="end"/>
      </w:r>
      <w:r w:rsidRPr="00890B20">
        <w:rPr>
          <w:lang w:val="vi-VN"/>
        </w:rPr>
        <w:t xml:space="preserve"> </w:t>
      </w:r>
      <w:r w:rsidR="000E1DDE">
        <w:t>G</w:t>
      </w:r>
      <w:r w:rsidRPr="00890B20">
        <w:rPr>
          <w:lang w:val="vi-VN"/>
        </w:rPr>
        <w:t>iao diện nhập thông tin giao hàng</w:t>
      </w:r>
      <w:bookmarkEnd w:id="466"/>
    </w:p>
    <w:p w14:paraId="6E4F4BFB" w14:textId="72B1A4B7" w:rsidR="00FF712E" w:rsidRPr="00890B20" w:rsidRDefault="00542C9A" w:rsidP="00FF712E">
      <w:r w:rsidRPr="00890B20">
        <w:t xml:space="preserve">Thông tin giao hàng cần nhập một số thông tin như: giới tính, họ và tên, số điện thoại, </w:t>
      </w:r>
      <w:r w:rsidR="00F62E31" w:rsidRPr="00890B20">
        <w:t>địa chỉ giao hàng, tỉnh/thành phố</w:t>
      </w:r>
      <w:r w:rsidR="00207B6E" w:rsidRPr="00890B20">
        <w:t>, phường/xã</w:t>
      </w:r>
    </w:p>
    <w:p w14:paraId="670EC008" w14:textId="25B43341" w:rsidR="00292DA1" w:rsidRPr="00890B20" w:rsidRDefault="002428D8" w:rsidP="00292DA1">
      <w:pPr>
        <w:keepNext/>
      </w:pPr>
      <w:r w:rsidRPr="002428D8">
        <w:rPr>
          <w:noProof/>
          <w:lang w:val="en-US"/>
        </w:rPr>
        <w:drawing>
          <wp:inline distT="0" distB="0" distL="0" distR="0" wp14:anchorId="0D1EFF96" wp14:editId="045E1A24">
            <wp:extent cx="4886325" cy="2359759"/>
            <wp:effectExtent l="0" t="0" r="0" b="2540"/>
            <wp:docPr id="1764001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01110" name="Picture 1" descr="A screenshot of a computer&#10;&#10;AI-generated content may be incorrect."/>
                    <pic:cNvPicPr/>
                  </pic:nvPicPr>
                  <pic:blipFill>
                    <a:blip r:embed="rId159"/>
                    <a:stretch>
                      <a:fillRect/>
                    </a:stretch>
                  </pic:blipFill>
                  <pic:spPr>
                    <a:xfrm>
                      <a:off x="0" y="0"/>
                      <a:ext cx="4887565" cy="2360358"/>
                    </a:xfrm>
                    <a:prstGeom prst="rect">
                      <a:avLst/>
                    </a:prstGeom>
                  </pic:spPr>
                </pic:pic>
              </a:graphicData>
            </a:graphic>
          </wp:inline>
        </w:drawing>
      </w:r>
    </w:p>
    <w:p w14:paraId="3607ED59" w14:textId="75A9168B" w:rsidR="00FF712E" w:rsidRPr="00890B20" w:rsidRDefault="00292DA1" w:rsidP="00292DA1">
      <w:pPr>
        <w:pStyle w:val="Caption"/>
        <w:rPr>
          <w:lang w:val="vi-VN"/>
        </w:rPr>
      </w:pPr>
      <w:bookmarkStart w:id="467" w:name="_Toc21625443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49</w:t>
      </w:r>
      <w:r w:rsidR="00804794">
        <w:rPr>
          <w:lang w:val="vi-VN"/>
        </w:rPr>
        <w:fldChar w:fldCharType="end"/>
      </w:r>
      <w:r w:rsidRPr="00890B20">
        <w:rPr>
          <w:lang w:val="vi-VN"/>
        </w:rPr>
        <w:t xml:space="preserve"> </w:t>
      </w:r>
      <w:r w:rsidR="003B4B25" w:rsidRPr="003B4B25">
        <w:rPr>
          <w:lang w:val="vi-VN"/>
        </w:rPr>
        <w:t>G</w:t>
      </w:r>
      <w:r w:rsidRPr="00890B20">
        <w:rPr>
          <w:lang w:val="vi-VN"/>
        </w:rPr>
        <w:t>iao diện nhập thông tin giao hàng thành công</w:t>
      </w:r>
      <w:bookmarkEnd w:id="467"/>
    </w:p>
    <w:p w14:paraId="4B8F3E95" w14:textId="51A03B8F" w:rsidR="00292DA1" w:rsidRPr="00890B20" w:rsidRDefault="00292DA1" w:rsidP="00292DA1">
      <w:r w:rsidRPr="00890B20">
        <w:t xml:space="preserve">Nếu khách hàng không muốn nhập nhiều lần thông tin </w:t>
      </w:r>
      <w:r w:rsidR="00D75E49" w:rsidRPr="00890B20">
        <w:t>giao hàng, khách hàng có thể cập nhật thông tin người dùng tại mục thông tin tài khoản như ở phần quản trị hệ thống có trình bày</w:t>
      </w:r>
    </w:p>
    <w:p w14:paraId="738380B1" w14:textId="7F0C36C9" w:rsidR="00D75E49" w:rsidRPr="00890B20" w:rsidRDefault="00D75E49" w:rsidP="00292DA1">
      <w:r w:rsidRPr="00890B20">
        <w:t>Tiếp đến là lựa chọn nhập mã giảm giá, tại website có 2 hình thức áp giảm giá cho sản phẩm</w:t>
      </w:r>
    </w:p>
    <w:p w14:paraId="0D72DEEC" w14:textId="2152FECC" w:rsidR="0025090F" w:rsidRPr="00890B20" w:rsidRDefault="002428D8" w:rsidP="0025090F">
      <w:pPr>
        <w:keepNext/>
      </w:pPr>
      <w:r w:rsidRPr="002428D8">
        <w:rPr>
          <w:noProof/>
          <w:lang w:val="en-US"/>
        </w:rPr>
        <w:lastRenderedPageBreak/>
        <w:drawing>
          <wp:inline distT="0" distB="0" distL="0" distR="0" wp14:anchorId="0805904F" wp14:editId="3B3D27C6">
            <wp:extent cx="5031490" cy="2409825"/>
            <wp:effectExtent l="0" t="0" r="0" b="0"/>
            <wp:docPr id="1097657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57173" name="Picture 1" descr="A screenshot of a computer&#10;&#10;AI-generated content may be incorrect."/>
                    <pic:cNvPicPr/>
                  </pic:nvPicPr>
                  <pic:blipFill>
                    <a:blip r:embed="rId160"/>
                    <a:stretch>
                      <a:fillRect/>
                    </a:stretch>
                  </pic:blipFill>
                  <pic:spPr>
                    <a:xfrm>
                      <a:off x="0" y="0"/>
                      <a:ext cx="5032231" cy="2410180"/>
                    </a:xfrm>
                    <a:prstGeom prst="rect">
                      <a:avLst/>
                    </a:prstGeom>
                  </pic:spPr>
                </pic:pic>
              </a:graphicData>
            </a:graphic>
          </wp:inline>
        </w:drawing>
      </w:r>
    </w:p>
    <w:p w14:paraId="33464476" w14:textId="385B7F52" w:rsidR="0025090F" w:rsidRPr="00890B20" w:rsidRDefault="0025090F" w:rsidP="00946B03">
      <w:pPr>
        <w:pStyle w:val="Caption"/>
        <w:rPr>
          <w:lang w:val="vi-VN"/>
        </w:rPr>
      </w:pPr>
      <w:bookmarkStart w:id="468" w:name="_Toc21625443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50</w:t>
      </w:r>
      <w:r w:rsidR="00804794">
        <w:rPr>
          <w:lang w:val="vi-VN"/>
        </w:rPr>
        <w:fldChar w:fldCharType="end"/>
      </w:r>
      <w:r w:rsidRPr="00890B20">
        <w:rPr>
          <w:lang w:val="vi-VN"/>
        </w:rPr>
        <w:t xml:space="preserve"> </w:t>
      </w:r>
      <w:r w:rsidR="00571190" w:rsidRPr="00571190">
        <w:rPr>
          <w:lang w:val="vi-VN"/>
        </w:rPr>
        <w:t>G</w:t>
      </w:r>
      <w:r w:rsidRPr="00890B20">
        <w:rPr>
          <w:lang w:val="vi-VN"/>
        </w:rPr>
        <w:t xml:space="preserve">iao diện </w:t>
      </w:r>
      <w:r w:rsidR="00946B03" w:rsidRPr="00890B20">
        <w:rPr>
          <w:lang w:val="vi-VN"/>
        </w:rPr>
        <w:t>quản lý chương trình giảm giá</w:t>
      </w:r>
      <w:bookmarkEnd w:id="468"/>
    </w:p>
    <w:p w14:paraId="200868F1" w14:textId="5CFA2115" w:rsidR="00946B03" w:rsidRPr="00890B20" w:rsidRDefault="0087195C" w:rsidP="00946B03">
      <w:r w:rsidRPr="00890B20">
        <w:t>Để tạo một chương trình giảm giá, quản trị viên(Admin) nhấn vào nút tạo mới</w:t>
      </w:r>
      <w:r w:rsidR="004D5869" w:rsidRPr="00890B20">
        <w:t>, lúc này cửa sổ tạo mới điền các thông tin về chương trình hiển thị ra</w:t>
      </w:r>
    </w:p>
    <w:p w14:paraId="5E78887B" w14:textId="05F6C2C7" w:rsidR="004D5869" w:rsidRPr="00890B20" w:rsidRDefault="002428D8" w:rsidP="004D5869">
      <w:pPr>
        <w:keepNext/>
      </w:pPr>
      <w:r w:rsidRPr="002428D8">
        <w:rPr>
          <w:noProof/>
          <w:lang w:val="en-US"/>
        </w:rPr>
        <w:drawing>
          <wp:inline distT="0" distB="0" distL="0" distR="0" wp14:anchorId="669AED7C" wp14:editId="7B74C2E1">
            <wp:extent cx="4981575" cy="2414261"/>
            <wp:effectExtent l="0" t="0" r="0" b="5715"/>
            <wp:docPr id="1412286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86423" name="Picture 1" descr="A screenshot of a computer&#10;&#10;AI-generated content may be incorrect."/>
                    <pic:cNvPicPr/>
                  </pic:nvPicPr>
                  <pic:blipFill>
                    <a:blip r:embed="rId161"/>
                    <a:stretch>
                      <a:fillRect/>
                    </a:stretch>
                  </pic:blipFill>
                  <pic:spPr>
                    <a:xfrm>
                      <a:off x="0" y="0"/>
                      <a:ext cx="4984017" cy="2415444"/>
                    </a:xfrm>
                    <a:prstGeom prst="rect">
                      <a:avLst/>
                    </a:prstGeom>
                  </pic:spPr>
                </pic:pic>
              </a:graphicData>
            </a:graphic>
          </wp:inline>
        </w:drawing>
      </w:r>
    </w:p>
    <w:p w14:paraId="1DFE85ED" w14:textId="527CFD40" w:rsidR="004D5869" w:rsidRPr="00890B20" w:rsidRDefault="004D5869" w:rsidP="004D5869">
      <w:pPr>
        <w:pStyle w:val="Caption"/>
        <w:rPr>
          <w:lang w:val="vi-VN"/>
        </w:rPr>
      </w:pPr>
      <w:bookmarkStart w:id="469" w:name="_Toc21625443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51</w:t>
      </w:r>
      <w:r w:rsidR="00804794">
        <w:rPr>
          <w:lang w:val="vi-VN"/>
        </w:rPr>
        <w:fldChar w:fldCharType="end"/>
      </w:r>
      <w:r w:rsidRPr="00890B20">
        <w:rPr>
          <w:lang w:val="vi-VN"/>
        </w:rPr>
        <w:t xml:space="preserve"> </w:t>
      </w:r>
      <w:r w:rsidR="00071A00" w:rsidRPr="00071A00">
        <w:rPr>
          <w:lang w:val="vi-VN"/>
        </w:rPr>
        <w:t>G</w:t>
      </w:r>
      <w:r w:rsidRPr="00890B20">
        <w:rPr>
          <w:lang w:val="vi-VN"/>
        </w:rPr>
        <w:t>iao diện thêm mới chương trình giảm giá</w:t>
      </w:r>
      <w:bookmarkEnd w:id="469"/>
    </w:p>
    <w:p w14:paraId="4C47D1A0" w14:textId="555B19C1" w:rsidR="0006396C" w:rsidRPr="00890B20" w:rsidRDefault="00B33751" w:rsidP="004D5869">
      <w:r w:rsidRPr="00890B20">
        <w:t xml:space="preserve">có </w:t>
      </w:r>
      <w:r w:rsidR="007D4125" w:rsidRPr="00890B20">
        <w:t xml:space="preserve">2 loại giảm giá đó là loại giảm giá theo </w:t>
      </w:r>
      <w:r w:rsidR="002D2BDE" w:rsidRPr="00890B20">
        <w:t>mã giảm giá</w:t>
      </w:r>
      <w:r w:rsidR="007D4125" w:rsidRPr="00890B20">
        <w:t xml:space="preserve">, hoặc loại giảm giá tự động tức là áp dụng </w:t>
      </w:r>
      <w:r w:rsidR="002D2BDE" w:rsidRPr="00890B20">
        <w:t>tự động mà không cần nhập mã giảm giá</w:t>
      </w:r>
    </w:p>
    <w:p w14:paraId="53BB593B" w14:textId="264553C9" w:rsidR="002D2BDE" w:rsidRPr="00890B20" w:rsidRDefault="0006396C" w:rsidP="0006396C">
      <w:pPr>
        <w:spacing w:before="0" w:line="240" w:lineRule="auto"/>
        <w:ind w:firstLine="0"/>
        <w:jc w:val="left"/>
      </w:pPr>
      <w:r w:rsidRPr="00890B20">
        <w:br w:type="page"/>
      </w:r>
    </w:p>
    <w:p w14:paraId="36C70DEB" w14:textId="77777777" w:rsidR="002D2BDE" w:rsidRPr="00890B20" w:rsidRDefault="002D2BDE" w:rsidP="004D5869">
      <w:r w:rsidRPr="00890B20">
        <w:lastRenderedPageBreak/>
        <w:t>Đầu tiên là giảm giá tự động</w:t>
      </w:r>
    </w:p>
    <w:p w14:paraId="166FECAF" w14:textId="589729F5" w:rsidR="00367BAD" w:rsidRPr="00890B20" w:rsidRDefault="002428D8" w:rsidP="00367BAD">
      <w:pPr>
        <w:keepNext/>
      </w:pPr>
      <w:r w:rsidRPr="002428D8">
        <w:rPr>
          <w:noProof/>
          <w:lang w:val="en-US"/>
        </w:rPr>
        <w:drawing>
          <wp:inline distT="0" distB="0" distL="0" distR="0" wp14:anchorId="3A317565" wp14:editId="3D6C19A1">
            <wp:extent cx="5000625" cy="2386507"/>
            <wp:effectExtent l="0" t="0" r="0" b="0"/>
            <wp:docPr id="1943483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83084" name="Picture 1" descr="A screenshot of a computer&#10;&#10;AI-generated content may be incorrect."/>
                    <pic:cNvPicPr/>
                  </pic:nvPicPr>
                  <pic:blipFill>
                    <a:blip r:embed="rId162"/>
                    <a:stretch>
                      <a:fillRect/>
                    </a:stretch>
                  </pic:blipFill>
                  <pic:spPr>
                    <a:xfrm>
                      <a:off x="0" y="0"/>
                      <a:ext cx="5002771" cy="2387531"/>
                    </a:xfrm>
                    <a:prstGeom prst="rect">
                      <a:avLst/>
                    </a:prstGeom>
                  </pic:spPr>
                </pic:pic>
              </a:graphicData>
            </a:graphic>
          </wp:inline>
        </w:drawing>
      </w:r>
    </w:p>
    <w:p w14:paraId="5ED7AF31" w14:textId="6EE25685" w:rsidR="00367BAD" w:rsidRPr="00890B20" w:rsidRDefault="00367BAD" w:rsidP="0006396C">
      <w:pPr>
        <w:pStyle w:val="Caption"/>
        <w:rPr>
          <w:lang w:val="vi-VN"/>
        </w:rPr>
      </w:pPr>
      <w:bookmarkStart w:id="470" w:name="_Toc21625443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52</w:t>
      </w:r>
      <w:r w:rsidR="00804794">
        <w:rPr>
          <w:lang w:val="vi-VN"/>
        </w:rPr>
        <w:fldChar w:fldCharType="end"/>
      </w:r>
      <w:r w:rsidRPr="00890B20">
        <w:rPr>
          <w:lang w:val="vi-VN"/>
        </w:rPr>
        <w:t xml:space="preserve"> </w:t>
      </w:r>
      <w:r w:rsidR="00B25303" w:rsidRPr="00B25303">
        <w:rPr>
          <w:lang w:val="vi-VN"/>
        </w:rPr>
        <w:t>G</w:t>
      </w:r>
      <w:r w:rsidRPr="00890B20">
        <w:rPr>
          <w:lang w:val="vi-VN"/>
        </w:rPr>
        <w:t>iao diện nhập thông tin giảm giá tự động</w:t>
      </w:r>
      <w:bookmarkEnd w:id="470"/>
    </w:p>
    <w:p w14:paraId="4E1ACDAF" w14:textId="3C38601A" w:rsidR="0006396C" w:rsidRPr="00890B20" w:rsidRDefault="0006396C" w:rsidP="0006396C">
      <w:r w:rsidRPr="00890B20">
        <w:t xml:space="preserve">Tiếp theo là </w:t>
      </w:r>
      <w:r w:rsidR="00694A68" w:rsidRPr="00890B20">
        <w:t>giảm giá theo mã giảm giá</w:t>
      </w:r>
    </w:p>
    <w:p w14:paraId="5D93D45F" w14:textId="29FACB2C" w:rsidR="006613C4" w:rsidRPr="00890B20" w:rsidRDefault="002428D8" w:rsidP="006613C4">
      <w:pPr>
        <w:keepNext/>
      </w:pPr>
      <w:r w:rsidRPr="002428D8">
        <w:rPr>
          <w:noProof/>
          <w:lang w:val="en-US"/>
        </w:rPr>
        <w:drawing>
          <wp:inline distT="0" distB="0" distL="0" distR="0" wp14:anchorId="15512882" wp14:editId="324B4389">
            <wp:extent cx="5019675" cy="2435011"/>
            <wp:effectExtent l="0" t="0" r="0" b="3810"/>
            <wp:docPr id="1349399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99878" name="Picture 1" descr="A screenshot of a computer&#10;&#10;AI-generated content may be incorrect."/>
                    <pic:cNvPicPr/>
                  </pic:nvPicPr>
                  <pic:blipFill>
                    <a:blip r:embed="rId163"/>
                    <a:stretch>
                      <a:fillRect/>
                    </a:stretch>
                  </pic:blipFill>
                  <pic:spPr>
                    <a:xfrm>
                      <a:off x="0" y="0"/>
                      <a:ext cx="5022003" cy="2436140"/>
                    </a:xfrm>
                    <a:prstGeom prst="rect">
                      <a:avLst/>
                    </a:prstGeom>
                  </pic:spPr>
                </pic:pic>
              </a:graphicData>
            </a:graphic>
          </wp:inline>
        </w:drawing>
      </w:r>
    </w:p>
    <w:p w14:paraId="70C7C66D" w14:textId="2E2C50E7" w:rsidR="00694A68" w:rsidRPr="00890B20" w:rsidRDefault="006613C4" w:rsidP="00E9677F">
      <w:pPr>
        <w:pStyle w:val="Caption"/>
        <w:rPr>
          <w:lang w:val="vi-VN"/>
        </w:rPr>
      </w:pPr>
      <w:bookmarkStart w:id="471" w:name="_Toc21625443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53</w:t>
      </w:r>
      <w:r w:rsidR="00804794">
        <w:rPr>
          <w:lang w:val="vi-VN"/>
        </w:rPr>
        <w:fldChar w:fldCharType="end"/>
      </w:r>
      <w:r w:rsidRPr="00890B20">
        <w:rPr>
          <w:lang w:val="vi-VN"/>
        </w:rPr>
        <w:t xml:space="preserve"> </w:t>
      </w:r>
      <w:r w:rsidR="00292AB7" w:rsidRPr="00292AB7">
        <w:rPr>
          <w:lang w:val="vi-VN"/>
        </w:rPr>
        <w:t>G</w:t>
      </w:r>
      <w:r w:rsidRPr="00890B20">
        <w:rPr>
          <w:lang w:val="vi-VN"/>
        </w:rPr>
        <w:t xml:space="preserve">iao diện </w:t>
      </w:r>
      <w:r w:rsidR="00E9677F" w:rsidRPr="00890B20">
        <w:rPr>
          <w:lang w:val="vi-VN"/>
        </w:rPr>
        <w:t>nhập thông tin giảm giá theo mã giảm giá</w:t>
      </w:r>
      <w:bookmarkEnd w:id="471"/>
    </w:p>
    <w:p w14:paraId="37CAD224" w14:textId="09A8D814" w:rsidR="00B4685E" w:rsidRPr="00890B20" w:rsidRDefault="00E9677F" w:rsidP="00B4685E">
      <w:r w:rsidRPr="00890B20">
        <w:t xml:space="preserve">Tại đây mã giảm giá được lựa chọn cho phép quản trị viên tự tạo mã giảm giá hoặc tạo ngẫu nhiên 1 dãy chữ </w:t>
      </w:r>
      <w:r w:rsidR="003705F8" w:rsidRPr="00890B20">
        <w:t>và số</w:t>
      </w:r>
      <w:r w:rsidR="005F1C11" w:rsidRPr="00890B20">
        <w:t xml:space="preserve"> sau khi nhập đầy đủ thông tin </w:t>
      </w:r>
      <w:r w:rsidR="00B4685E" w:rsidRPr="00890B20">
        <w:t>chương trình giảm giá, quản trị viên(Admin) nhấn lưu để hoàn tất quá trình tạo mới</w:t>
      </w:r>
    </w:p>
    <w:p w14:paraId="702F3448" w14:textId="4FD9E398" w:rsidR="0006396C" w:rsidRPr="00890B20" w:rsidRDefault="002D2BDE" w:rsidP="0006396C">
      <w:pPr>
        <w:keepNext/>
      </w:pPr>
      <w:r w:rsidRPr="00890B20">
        <w:lastRenderedPageBreak/>
        <w:t xml:space="preserve"> </w:t>
      </w:r>
      <w:r w:rsidR="007D4125" w:rsidRPr="00890B20">
        <w:t xml:space="preserve"> </w:t>
      </w:r>
      <w:r w:rsidR="002428D8" w:rsidRPr="002428D8">
        <w:rPr>
          <w:noProof/>
          <w:lang w:val="en-US"/>
        </w:rPr>
        <w:drawing>
          <wp:inline distT="0" distB="0" distL="0" distR="0" wp14:anchorId="74FD28D7" wp14:editId="4AAA05CB">
            <wp:extent cx="4819650" cy="2307816"/>
            <wp:effectExtent l="0" t="0" r="0" b="0"/>
            <wp:docPr id="378744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44102" name="Picture 1" descr="A screenshot of a computer&#10;&#10;AI-generated content may be incorrect."/>
                    <pic:cNvPicPr/>
                  </pic:nvPicPr>
                  <pic:blipFill>
                    <a:blip r:embed="rId164"/>
                    <a:stretch>
                      <a:fillRect/>
                    </a:stretch>
                  </pic:blipFill>
                  <pic:spPr>
                    <a:xfrm>
                      <a:off x="0" y="0"/>
                      <a:ext cx="4821269" cy="2308591"/>
                    </a:xfrm>
                    <a:prstGeom prst="rect">
                      <a:avLst/>
                    </a:prstGeom>
                  </pic:spPr>
                </pic:pic>
              </a:graphicData>
            </a:graphic>
          </wp:inline>
        </w:drawing>
      </w:r>
    </w:p>
    <w:p w14:paraId="73947C23" w14:textId="2651BA2A" w:rsidR="004D5869" w:rsidRPr="00890B20" w:rsidRDefault="0006396C" w:rsidP="0006396C">
      <w:pPr>
        <w:pStyle w:val="Caption"/>
        <w:rPr>
          <w:lang w:val="vi-VN"/>
        </w:rPr>
      </w:pPr>
      <w:bookmarkStart w:id="472" w:name="_Toc216254436"/>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54</w:t>
      </w:r>
      <w:r w:rsidR="00804794">
        <w:rPr>
          <w:lang w:val="vi-VN"/>
        </w:rPr>
        <w:fldChar w:fldCharType="end"/>
      </w:r>
      <w:r w:rsidRPr="00890B20">
        <w:rPr>
          <w:lang w:val="vi-VN"/>
        </w:rPr>
        <w:t xml:space="preserve"> </w:t>
      </w:r>
      <w:r w:rsidR="00EC039E" w:rsidRPr="00EC039E">
        <w:rPr>
          <w:lang w:val="vi-VN"/>
        </w:rPr>
        <w:t>G</w:t>
      </w:r>
      <w:r w:rsidRPr="00890B20">
        <w:rPr>
          <w:lang w:val="vi-VN"/>
        </w:rPr>
        <w:t>iao diện thông báo tạo mới chương trình giảm giá thành công</w:t>
      </w:r>
      <w:bookmarkEnd w:id="472"/>
    </w:p>
    <w:p w14:paraId="4F4DC74C" w14:textId="044435B2" w:rsidR="00812858" w:rsidRPr="0095153F" w:rsidRDefault="00490278" w:rsidP="00812858">
      <w:r w:rsidRPr="00890B20">
        <w:t>Để thanh toán một đơn hàng, khách hàng có thể chọn hai lựa chọn đó là thanh toán khi nhận hàng và thanh toán qua VNPay</w:t>
      </w:r>
    </w:p>
    <w:p w14:paraId="032D2109" w14:textId="57760479" w:rsidR="002428D8" w:rsidRPr="0095153F" w:rsidRDefault="002428D8" w:rsidP="00812858">
      <w:r w:rsidRPr="0095153F">
        <w:t>Sau khi quản trị viên (Admin) tạo mới chương trình giảm giá thành công, khách hàng có</w:t>
      </w:r>
      <w:r w:rsidR="0095153F" w:rsidRPr="0095153F">
        <w:t xml:space="preserve"> thể áp mã giảm giá nếu chương trình giảm giá là nhập mã giảm giá, chương trình tự động giảm giá, sẽ được tự động giảm giá mà không cần nhập mã giảm.</w:t>
      </w:r>
    </w:p>
    <w:p w14:paraId="7C3A6BCA" w14:textId="77777777" w:rsidR="0095153F" w:rsidRDefault="0095153F" w:rsidP="0095153F">
      <w:pPr>
        <w:keepNext/>
      </w:pPr>
      <w:r w:rsidRPr="0095153F">
        <w:rPr>
          <w:noProof/>
          <w:lang w:val="en-US"/>
        </w:rPr>
        <w:drawing>
          <wp:inline distT="0" distB="0" distL="0" distR="0" wp14:anchorId="65CD1ED6" wp14:editId="5C94D883">
            <wp:extent cx="4525186" cy="2105025"/>
            <wp:effectExtent l="0" t="0" r="8890" b="0"/>
            <wp:docPr id="1936015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15151" name="Picture 1" descr="A screenshot of a computer&#10;&#10;AI-generated content may be incorrect."/>
                    <pic:cNvPicPr/>
                  </pic:nvPicPr>
                  <pic:blipFill>
                    <a:blip r:embed="rId165"/>
                    <a:stretch>
                      <a:fillRect/>
                    </a:stretch>
                  </pic:blipFill>
                  <pic:spPr>
                    <a:xfrm>
                      <a:off x="0" y="0"/>
                      <a:ext cx="4526220" cy="2105506"/>
                    </a:xfrm>
                    <a:prstGeom prst="rect">
                      <a:avLst/>
                    </a:prstGeom>
                  </pic:spPr>
                </pic:pic>
              </a:graphicData>
            </a:graphic>
          </wp:inline>
        </w:drawing>
      </w:r>
    </w:p>
    <w:p w14:paraId="58542AE2" w14:textId="2F2BAB60" w:rsidR="0095153F" w:rsidRPr="0095153F" w:rsidRDefault="0095153F" w:rsidP="0095153F">
      <w:pPr>
        <w:pStyle w:val="Caption"/>
        <w:rPr>
          <w:lang w:val="vi-VN"/>
        </w:rPr>
      </w:pPr>
      <w:bookmarkStart w:id="473" w:name="_Toc216254437"/>
      <w:r w:rsidRPr="0095153F">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55</w:t>
      </w:r>
      <w:r w:rsidR="00804794">
        <w:rPr>
          <w:lang w:val="vi-VN"/>
        </w:rPr>
        <w:fldChar w:fldCharType="end"/>
      </w:r>
      <w:r w:rsidRPr="0095153F">
        <w:rPr>
          <w:lang w:val="vi-VN"/>
        </w:rPr>
        <w:t xml:space="preserve"> </w:t>
      </w:r>
      <w:r w:rsidR="00207E69" w:rsidRPr="00207E69">
        <w:rPr>
          <w:lang w:val="vi-VN"/>
        </w:rPr>
        <w:t>G</w:t>
      </w:r>
      <w:r w:rsidRPr="0095153F">
        <w:rPr>
          <w:lang w:val="vi-VN"/>
        </w:rPr>
        <w:t>iao diện nhập mã giảm giá trong giỏ hàng</w:t>
      </w:r>
      <w:bookmarkEnd w:id="473"/>
    </w:p>
    <w:p w14:paraId="0D6ED4DC" w14:textId="52120680" w:rsidR="00490278" w:rsidRPr="00890B20" w:rsidRDefault="00461D20" w:rsidP="00812858">
      <w:pPr>
        <w:rPr>
          <w:b/>
          <w:bCs/>
        </w:rPr>
      </w:pPr>
      <w:r w:rsidRPr="00890B20">
        <w:rPr>
          <w:b/>
          <w:bCs/>
        </w:rPr>
        <w:t>Thanh toán khi nhận hàng:</w:t>
      </w:r>
    </w:p>
    <w:p w14:paraId="72DA12BC" w14:textId="79700E16" w:rsidR="00461D20" w:rsidRPr="00890B20" w:rsidRDefault="00461D20" w:rsidP="00812858">
      <w:r w:rsidRPr="00890B20">
        <w:t xml:space="preserve">Phương thức thanh toán này khách hàng sẽ được đặt hàng ngay lập tức mà không cần làm gì thêm, đơn hàng sẽ được gửi thông báo về bên phía </w:t>
      </w:r>
      <w:r w:rsidR="00E0645D" w:rsidRPr="00E0645D">
        <w:t>quản trị viên, nhân viên bán hàng</w:t>
      </w:r>
      <w:r w:rsidRPr="00890B20">
        <w:t xml:space="preserve"> như hình</w:t>
      </w:r>
    </w:p>
    <w:p w14:paraId="266F49AE" w14:textId="1C4194BB" w:rsidR="00C30B08" w:rsidRPr="00890B20" w:rsidRDefault="00180F26" w:rsidP="00C30B08">
      <w:pPr>
        <w:keepNext/>
      </w:pPr>
      <w:r w:rsidRPr="00180F26">
        <w:rPr>
          <w:noProof/>
          <w:lang w:val="en-US"/>
        </w:rPr>
        <w:lastRenderedPageBreak/>
        <w:drawing>
          <wp:inline distT="0" distB="0" distL="0" distR="0" wp14:anchorId="1AF3783E" wp14:editId="6D92795E">
            <wp:extent cx="4876800" cy="2436735"/>
            <wp:effectExtent l="0" t="0" r="0" b="1905"/>
            <wp:docPr id="1314958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8446" name="Picture 1" descr="A screenshot of a computer&#10;&#10;AI-generated content may be incorrect."/>
                    <pic:cNvPicPr/>
                  </pic:nvPicPr>
                  <pic:blipFill>
                    <a:blip r:embed="rId166"/>
                    <a:stretch>
                      <a:fillRect/>
                    </a:stretch>
                  </pic:blipFill>
                  <pic:spPr>
                    <a:xfrm>
                      <a:off x="0" y="0"/>
                      <a:ext cx="4877713" cy="2437191"/>
                    </a:xfrm>
                    <a:prstGeom prst="rect">
                      <a:avLst/>
                    </a:prstGeom>
                  </pic:spPr>
                </pic:pic>
              </a:graphicData>
            </a:graphic>
          </wp:inline>
        </w:drawing>
      </w:r>
    </w:p>
    <w:p w14:paraId="4DADA528" w14:textId="289D43AB" w:rsidR="00461D20" w:rsidRPr="00890B20" w:rsidRDefault="00C30B08" w:rsidP="00C30B08">
      <w:pPr>
        <w:pStyle w:val="Caption"/>
        <w:rPr>
          <w:lang w:val="vi-VN"/>
        </w:rPr>
      </w:pPr>
      <w:bookmarkStart w:id="474" w:name="_Toc21625443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56</w:t>
      </w:r>
      <w:r w:rsidR="00804794">
        <w:rPr>
          <w:lang w:val="vi-VN"/>
        </w:rPr>
        <w:fldChar w:fldCharType="end"/>
      </w:r>
      <w:r w:rsidRPr="00890B20">
        <w:rPr>
          <w:lang w:val="vi-VN"/>
        </w:rPr>
        <w:t xml:space="preserve"> Thông báo có đơn hàng mới cần được xử lý</w:t>
      </w:r>
      <w:bookmarkEnd w:id="474"/>
    </w:p>
    <w:p w14:paraId="14190087" w14:textId="246069C4" w:rsidR="00C30B08" w:rsidRPr="00890B20" w:rsidRDefault="00BC38E1" w:rsidP="00C30B08">
      <w:pPr>
        <w:rPr>
          <w:b/>
          <w:bCs/>
        </w:rPr>
      </w:pPr>
      <w:r w:rsidRPr="00890B20">
        <w:rPr>
          <w:b/>
          <w:bCs/>
        </w:rPr>
        <w:t>Thanh toán qua VNPay:</w:t>
      </w:r>
    </w:p>
    <w:p w14:paraId="514686D9" w14:textId="5A6886E7" w:rsidR="00BC38E1" w:rsidRPr="00890B20" w:rsidRDefault="00BC38E1" w:rsidP="00C30B08">
      <w:r w:rsidRPr="00890B20">
        <w:t>Phương thức thanh toán này khách hàng có thể thanh toán đơn hàng trước cho cửa hàng</w:t>
      </w:r>
      <w:r w:rsidR="00B34B66" w:rsidRPr="00890B20">
        <w:t xml:space="preserve"> bằng cổng thanh toán bên thứ ba</w:t>
      </w:r>
    </w:p>
    <w:p w14:paraId="5B46CA17" w14:textId="1BC441AE" w:rsidR="00B34B66" w:rsidRPr="00890B20" w:rsidRDefault="00180F26" w:rsidP="00B34B66">
      <w:pPr>
        <w:keepNext/>
      </w:pPr>
      <w:r w:rsidRPr="00180F26">
        <w:rPr>
          <w:noProof/>
          <w:lang w:val="en-US"/>
        </w:rPr>
        <w:drawing>
          <wp:inline distT="0" distB="0" distL="0" distR="0" wp14:anchorId="53186CC1" wp14:editId="73071894">
            <wp:extent cx="4721757" cy="2238375"/>
            <wp:effectExtent l="0" t="0" r="3175" b="0"/>
            <wp:docPr id="429185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85572" name="Picture 1" descr="A screenshot of a computer&#10;&#10;AI-generated content may be incorrect."/>
                    <pic:cNvPicPr/>
                  </pic:nvPicPr>
                  <pic:blipFill>
                    <a:blip r:embed="rId167"/>
                    <a:stretch>
                      <a:fillRect/>
                    </a:stretch>
                  </pic:blipFill>
                  <pic:spPr>
                    <a:xfrm>
                      <a:off x="0" y="0"/>
                      <a:ext cx="4722868" cy="2238902"/>
                    </a:xfrm>
                    <a:prstGeom prst="rect">
                      <a:avLst/>
                    </a:prstGeom>
                  </pic:spPr>
                </pic:pic>
              </a:graphicData>
            </a:graphic>
          </wp:inline>
        </w:drawing>
      </w:r>
    </w:p>
    <w:p w14:paraId="27FD360E" w14:textId="1DFAE4C1" w:rsidR="00B34B66" w:rsidRPr="00890B20" w:rsidRDefault="00B34B66" w:rsidP="00B34B66">
      <w:pPr>
        <w:pStyle w:val="Caption"/>
        <w:rPr>
          <w:lang w:val="vi-VN"/>
        </w:rPr>
      </w:pPr>
      <w:bookmarkStart w:id="475" w:name="_Toc21625443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57</w:t>
      </w:r>
      <w:r w:rsidR="00804794">
        <w:rPr>
          <w:lang w:val="vi-VN"/>
        </w:rPr>
        <w:fldChar w:fldCharType="end"/>
      </w:r>
      <w:r w:rsidRPr="00890B20">
        <w:rPr>
          <w:lang w:val="vi-VN"/>
        </w:rPr>
        <w:t xml:space="preserve"> </w:t>
      </w:r>
      <w:r w:rsidR="00AF156A" w:rsidRPr="00AF156A">
        <w:rPr>
          <w:lang w:val="vi-VN"/>
        </w:rPr>
        <w:t>G</w:t>
      </w:r>
      <w:r w:rsidRPr="00890B20">
        <w:rPr>
          <w:lang w:val="vi-VN"/>
        </w:rPr>
        <w:t>iao diện xác nhận thanh toán bằng VNPay</w:t>
      </w:r>
      <w:bookmarkEnd w:id="475"/>
    </w:p>
    <w:p w14:paraId="6F7266C5" w14:textId="74ECDB1D" w:rsidR="00B34B66" w:rsidRPr="00890B20" w:rsidRDefault="00B34B66" w:rsidP="00B34B66">
      <w:r w:rsidRPr="00890B20">
        <w:t xml:space="preserve">Khi nhấn xác nhận </w:t>
      </w:r>
      <w:r w:rsidR="00DF70C1" w:rsidRPr="00890B20">
        <w:t xml:space="preserve">hệ thống sẽ </w:t>
      </w:r>
      <w:r w:rsidR="004762E4" w:rsidRPr="00890B20">
        <w:t xml:space="preserve">đưa người dùng về trang thanh toán của VNPay thanh toán tại đây, thanh toán thành công hoặc thất bại sẽ quay trở về </w:t>
      </w:r>
      <w:r w:rsidR="00652A04" w:rsidRPr="00890B20">
        <w:t xml:space="preserve">cửa hàng </w:t>
      </w:r>
    </w:p>
    <w:p w14:paraId="30180524" w14:textId="3D0970B4" w:rsidR="003F7C35" w:rsidRPr="00890B20" w:rsidRDefault="00180F26" w:rsidP="003F7C35">
      <w:pPr>
        <w:keepNext/>
      </w:pPr>
      <w:r w:rsidRPr="00180F26">
        <w:rPr>
          <w:noProof/>
          <w:lang w:val="en-US"/>
        </w:rPr>
        <w:lastRenderedPageBreak/>
        <w:drawing>
          <wp:inline distT="0" distB="0" distL="0" distR="0" wp14:anchorId="2E358F12" wp14:editId="3B20F7F3">
            <wp:extent cx="4812977" cy="2286000"/>
            <wp:effectExtent l="0" t="0" r="6985" b="0"/>
            <wp:docPr id="154155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5213" name="Picture 1" descr="A screenshot of a computer&#10;&#10;AI-generated content may be incorrect."/>
                    <pic:cNvPicPr/>
                  </pic:nvPicPr>
                  <pic:blipFill>
                    <a:blip r:embed="rId168"/>
                    <a:stretch>
                      <a:fillRect/>
                    </a:stretch>
                  </pic:blipFill>
                  <pic:spPr>
                    <a:xfrm>
                      <a:off x="0" y="0"/>
                      <a:ext cx="4814988" cy="2286955"/>
                    </a:xfrm>
                    <a:prstGeom prst="rect">
                      <a:avLst/>
                    </a:prstGeom>
                  </pic:spPr>
                </pic:pic>
              </a:graphicData>
            </a:graphic>
          </wp:inline>
        </w:drawing>
      </w:r>
    </w:p>
    <w:p w14:paraId="2C94E7AD" w14:textId="13CCB3CD" w:rsidR="003F7C35" w:rsidRPr="00890B20" w:rsidRDefault="003F7C35" w:rsidP="003F7C35">
      <w:pPr>
        <w:pStyle w:val="Caption"/>
        <w:rPr>
          <w:lang w:val="vi-VN"/>
        </w:rPr>
      </w:pPr>
      <w:bookmarkStart w:id="476" w:name="_Toc21625444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58</w:t>
      </w:r>
      <w:r w:rsidR="00804794">
        <w:rPr>
          <w:lang w:val="vi-VN"/>
        </w:rPr>
        <w:fldChar w:fldCharType="end"/>
      </w:r>
      <w:r w:rsidRPr="00890B20">
        <w:rPr>
          <w:lang w:val="vi-VN"/>
        </w:rPr>
        <w:t xml:space="preserve"> </w:t>
      </w:r>
      <w:r w:rsidR="00AF2844" w:rsidRPr="00AF2844">
        <w:rPr>
          <w:lang w:val="vi-VN"/>
        </w:rPr>
        <w:t>G</w:t>
      </w:r>
      <w:r w:rsidRPr="00890B20">
        <w:rPr>
          <w:lang w:val="vi-VN"/>
        </w:rPr>
        <w:t xml:space="preserve">iao diện </w:t>
      </w:r>
      <w:r w:rsidR="00575D30" w:rsidRPr="00890B20">
        <w:rPr>
          <w:lang w:val="vi-VN"/>
        </w:rPr>
        <w:t xml:space="preserve">phương </w:t>
      </w:r>
      <w:r w:rsidRPr="00890B20">
        <w:rPr>
          <w:lang w:val="vi-VN"/>
        </w:rPr>
        <w:t>thức thanh toán của VNPay</w:t>
      </w:r>
      <w:bookmarkEnd w:id="476"/>
    </w:p>
    <w:p w14:paraId="45DE4255" w14:textId="4B7D81C6" w:rsidR="003F7C35" w:rsidRPr="00890B20" w:rsidRDefault="003F7C35" w:rsidP="003F7C35">
      <w:r w:rsidRPr="00890B20">
        <w:t xml:space="preserve">Trên trang thanh toán của VNPay có 4 hình thức thanh toán như trên hình ở đây em chọn thanh toán qua Thẻ nội địa và tài khoản ngân hàng làm </w:t>
      </w:r>
      <w:r w:rsidR="00575D30" w:rsidRPr="00890B20">
        <w:t xml:space="preserve">phương </w:t>
      </w:r>
      <w:r w:rsidRPr="00890B20">
        <w:t xml:space="preserve">thức thanh </w:t>
      </w:r>
      <w:r w:rsidR="00575D30" w:rsidRPr="00890B20">
        <w:t>toán</w:t>
      </w:r>
    </w:p>
    <w:p w14:paraId="3FAF751A" w14:textId="7EF69C2E" w:rsidR="002D2DC8" w:rsidRPr="00890B20" w:rsidRDefault="00180F26" w:rsidP="002D2DC8">
      <w:pPr>
        <w:keepNext/>
      </w:pPr>
      <w:r w:rsidRPr="00180F26">
        <w:rPr>
          <w:noProof/>
          <w:lang w:val="en-US"/>
        </w:rPr>
        <w:drawing>
          <wp:inline distT="0" distB="0" distL="0" distR="0" wp14:anchorId="55D28E84" wp14:editId="769A0678">
            <wp:extent cx="4905375" cy="2385705"/>
            <wp:effectExtent l="0" t="0" r="0" b="0"/>
            <wp:docPr id="381184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84658" name="Picture 1" descr="A screenshot of a computer&#10;&#10;AI-generated content may be incorrect."/>
                    <pic:cNvPicPr/>
                  </pic:nvPicPr>
                  <pic:blipFill>
                    <a:blip r:embed="rId169"/>
                    <a:stretch>
                      <a:fillRect/>
                    </a:stretch>
                  </pic:blipFill>
                  <pic:spPr>
                    <a:xfrm>
                      <a:off x="0" y="0"/>
                      <a:ext cx="4907049" cy="2386519"/>
                    </a:xfrm>
                    <a:prstGeom prst="rect">
                      <a:avLst/>
                    </a:prstGeom>
                  </pic:spPr>
                </pic:pic>
              </a:graphicData>
            </a:graphic>
          </wp:inline>
        </w:drawing>
      </w:r>
    </w:p>
    <w:p w14:paraId="406FB5D9" w14:textId="388C94FE" w:rsidR="002D2DC8" w:rsidRPr="00890B20" w:rsidRDefault="002D2DC8" w:rsidP="002D2DC8">
      <w:pPr>
        <w:pStyle w:val="Caption"/>
        <w:rPr>
          <w:lang w:val="vi-VN"/>
        </w:rPr>
      </w:pPr>
      <w:bookmarkStart w:id="477" w:name="_Toc21625444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59</w:t>
      </w:r>
      <w:r w:rsidR="00804794">
        <w:rPr>
          <w:lang w:val="vi-VN"/>
        </w:rPr>
        <w:fldChar w:fldCharType="end"/>
      </w:r>
      <w:r w:rsidRPr="00890B20">
        <w:rPr>
          <w:lang w:val="vi-VN"/>
        </w:rPr>
        <w:t xml:space="preserve"> </w:t>
      </w:r>
      <w:r w:rsidR="00E51BEA" w:rsidRPr="00E51BEA">
        <w:rPr>
          <w:lang w:val="vi-VN"/>
        </w:rPr>
        <w:t>G</w:t>
      </w:r>
      <w:r w:rsidRPr="00890B20">
        <w:rPr>
          <w:lang w:val="vi-VN"/>
        </w:rPr>
        <w:t>iao diện lựa chọn tài khoản ngân hàng thanh toán</w:t>
      </w:r>
      <w:bookmarkEnd w:id="477"/>
    </w:p>
    <w:p w14:paraId="7B90C350" w14:textId="6B179F6B" w:rsidR="002D2DC8" w:rsidRPr="00890B20" w:rsidRDefault="002D2DC8" w:rsidP="002D2DC8">
      <w:r w:rsidRPr="00890B20">
        <w:t xml:space="preserve">VNPay hỗ trợ hầu hết mọi ngân hàng, giúp khách hàng </w:t>
      </w:r>
      <w:r w:rsidR="00A56F25" w:rsidRPr="00890B20">
        <w:t>tiện lợi trong việc thanh toán, ở đây em chọn thanh toán bằng ngân hàng NCB</w:t>
      </w:r>
    </w:p>
    <w:p w14:paraId="69440E37" w14:textId="0684B3A8" w:rsidR="005D043E" w:rsidRPr="00890B20" w:rsidRDefault="00180F26" w:rsidP="005D043E">
      <w:pPr>
        <w:keepNext/>
      </w:pPr>
      <w:r w:rsidRPr="00180F26">
        <w:rPr>
          <w:noProof/>
          <w:lang w:val="en-US"/>
        </w:rPr>
        <w:lastRenderedPageBreak/>
        <w:drawing>
          <wp:inline distT="0" distB="0" distL="0" distR="0" wp14:anchorId="2BECEFFA" wp14:editId="3A363C3A">
            <wp:extent cx="4829175" cy="2316224"/>
            <wp:effectExtent l="0" t="0" r="0" b="8255"/>
            <wp:docPr id="1870163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3546" name="Picture 1" descr="A screenshot of a computer&#10;&#10;AI-generated content may be incorrect."/>
                    <pic:cNvPicPr/>
                  </pic:nvPicPr>
                  <pic:blipFill>
                    <a:blip r:embed="rId170"/>
                    <a:stretch>
                      <a:fillRect/>
                    </a:stretch>
                  </pic:blipFill>
                  <pic:spPr>
                    <a:xfrm>
                      <a:off x="0" y="0"/>
                      <a:ext cx="4831932" cy="2317546"/>
                    </a:xfrm>
                    <a:prstGeom prst="rect">
                      <a:avLst/>
                    </a:prstGeom>
                  </pic:spPr>
                </pic:pic>
              </a:graphicData>
            </a:graphic>
          </wp:inline>
        </w:drawing>
      </w:r>
    </w:p>
    <w:p w14:paraId="0A52BB68" w14:textId="129B929C" w:rsidR="005D043E" w:rsidRPr="00890B20" w:rsidRDefault="005D043E" w:rsidP="005D043E">
      <w:pPr>
        <w:pStyle w:val="Caption"/>
        <w:rPr>
          <w:lang w:val="vi-VN"/>
        </w:rPr>
      </w:pPr>
      <w:bookmarkStart w:id="478" w:name="_Toc21625444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60</w:t>
      </w:r>
      <w:r w:rsidR="00804794">
        <w:rPr>
          <w:lang w:val="vi-VN"/>
        </w:rPr>
        <w:fldChar w:fldCharType="end"/>
      </w:r>
      <w:r w:rsidRPr="00890B20">
        <w:rPr>
          <w:lang w:val="vi-VN"/>
        </w:rPr>
        <w:t xml:space="preserve"> </w:t>
      </w:r>
      <w:r w:rsidR="00FD76C7" w:rsidRPr="00FD76C7">
        <w:rPr>
          <w:lang w:val="vi-VN"/>
        </w:rPr>
        <w:t>G</w:t>
      </w:r>
      <w:r w:rsidRPr="00890B20">
        <w:rPr>
          <w:lang w:val="vi-VN"/>
        </w:rPr>
        <w:t>iao diện nhập đầy đủ thông tin thẻ ngân hàng</w:t>
      </w:r>
      <w:bookmarkEnd w:id="478"/>
    </w:p>
    <w:p w14:paraId="1F649AD4" w14:textId="3BA9BE8E" w:rsidR="005D043E" w:rsidRPr="00890B20" w:rsidRDefault="005D043E" w:rsidP="005D043E">
      <w:r w:rsidRPr="00890B20">
        <w:t xml:space="preserve">Sau khi nhập đầy đủ thông tin thẻ như trên hình, khách hàng chỉ cần nhấn tiếp tục để thanh toán đơn hàng </w:t>
      </w:r>
    </w:p>
    <w:p w14:paraId="011180F6" w14:textId="14A72FDB" w:rsidR="00225A23" w:rsidRPr="00890B20" w:rsidRDefault="00180F26" w:rsidP="00225A23">
      <w:pPr>
        <w:keepNext/>
      </w:pPr>
      <w:r w:rsidRPr="00180F26">
        <w:rPr>
          <w:noProof/>
          <w:lang w:val="en-US"/>
        </w:rPr>
        <w:drawing>
          <wp:inline distT="0" distB="0" distL="0" distR="0" wp14:anchorId="6CE3B21B" wp14:editId="6A85F571">
            <wp:extent cx="4962525" cy="2366065"/>
            <wp:effectExtent l="0" t="0" r="0" b="0"/>
            <wp:docPr id="1414518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18188" name="Picture 1" descr="A screenshot of a computer&#10;&#10;AI-generated content may be incorrect."/>
                    <pic:cNvPicPr/>
                  </pic:nvPicPr>
                  <pic:blipFill>
                    <a:blip r:embed="rId171"/>
                    <a:stretch>
                      <a:fillRect/>
                    </a:stretch>
                  </pic:blipFill>
                  <pic:spPr>
                    <a:xfrm>
                      <a:off x="0" y="0"/>
                      <a:ext cx="4965044" cy="2367266"/>
                    </a:xfrm>
                    <a:prstGeom prst="rect">
                      <a:avLst/>
                    </a:prstGeom>
                  </pic:spPr>
                </pic:pic>
              </a:graphicData>
            </a:graphic>
          </wp:inline>
        </w:drawing>
      </w:r>
    </w:p>
    <w:p w14:paraId="21B0B35A" w14:textId="6037DAEC" w:rsidR="00225A23" w:rsidRPr="00890B20" w:rsidRDefault="00225A23" w:rsidP="00225A23">
      <w:pPr>
        <w:pStyle w:val="Caption"/>
        <w:rPr>
          <w:lang w:val="vi-VN"/>
        </w:rPr>
      </w:pPr>
      <w:bookmarkStart w:id="479" w:name="_Toc21625444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61</w:t>
      </w:r>
      <w:r w:rsidR="00804794">
        <w:rPr>
          <w:lang w:val="vi-VN"/>
        </w:rPr>
        <w:fldChar w:fldCharType="end"/>
      </w:r>
      <w:r w:rsidRPr="00890B20">
        <w:rPr>
          <w:lang w:val="vi-VN"/>
        </w:rPr>
        <w:t xml:space="preserve"> </w:t>
      </w:r>
      <w:r w:rsidR="00E03609" w:rsidRPr="00E03609">
        <w:rPr>
          <w:lang w:val="vi-VN"/>
        </w:rPr>
        <w:t>G</w:t>
      </w:r>
      <w:r w:rsidRPr="00890B20">
        <w:rPr>
          <w:lang w:val="vi-VN"/>
        </w:rPr>
        <w:t>iao diện điều khoản sử dụng</w:t>
      </w:r>
      <w:bookmarkEnd w:id="479"/>
    </w:p>
    <w:p w14:paraId="01D3F12B" w14:textId="0B9DE409" w:rsidR="0014523D" w:rsidRPr="00890B20" w:rsidRDefault="00180F26" w:rsidP="0014523D">
      <w:pPr>
        <w:keepNext/>
      </w:pPr>
      <w:r w:rsidRPr="00180F26">
        <w:rPr>
          <w:noProof/>
          <w:lang w:val="en-US"/>
        </w:rPr>
        <w:drawing>
          <wp:inline distT="0" distB="0" distL="0" distR="0" wp14:anchorId="4341E17F" wp14:editId="506514B8">
            <wp:extent cx="4784870" cy="2314575"/>
            <wp:effectExtent l="0" t="0" r="0" b="0"/>
            <wp:docPr id="2049187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7431" name="Picture 1" descr="A screenshot of a computer&#10;&#10;AI-generated content may be incorrect."/>
                    <pic:cNvPicPr/>
                  </pic:nvPicPr>
                  <pic:blipFill>
                    <a:blip r:embed="rId172"/>
                    <a:stretch>
                      <a:fillRect/>
                    </a:stretch>
                  </pic:blipFill>
                  <pic:spPr>
                    <a:xfrm>
                      <a:off x="0" y="0"/>
                      <a:ext cx="4786839" cy="2315527"/>
                    </a:xfrm>
                    <a:prstGeom prst="rect">
                      <a:avLst/>
                    </a:prstGeom>
                  </pic:spPr>
                </pic:pic>
              </a:graphicData>
            </a:graphic>
          </wp:inline>
        </w:drawing>
      </w:r>
    </w:p>
    <w:p w14:paraId="7E088273" w14:textId="7B74CC03" w:rsidR="00225A23" w:rsidRPr="00BE16B8" w:rsidRDefault="0014523D" w:rsidP="0014523D">
      <w:pPr>
        <w:pStyle w:val="Caption"/>
        <w:rPr>
          <w:lang w:val="vi-VN"/>
        </w:rPr>
      </w:pPr>
      <w:bookmarkStart w:id="480" w:name="_Toc21625444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62</w:t>
      </w:r>
      <w:r w:rsidR="00804794">
        <w:rPr>
          <w:lang w:val="vi-VN"/>
        </w:rPr>
        <w:fldChar w:fldCharType="end"/>
      </w:r>
      <w:r w:rsidRPr="00890B20">
        <w:rPr>
          <w:lang w:val="vi-VN"/>
        </w:rPr>
        <w:t xml:space="preserve"> </w:t>
      </w:r>
      <w:r w:rsidR="00D16D98" w:rsidRPr="00D16D98">
        <w:rPr>
          <w:lang w:val="vi-VN"/>
        </w:rPr>
        <w:t>N</w:t>
      </w:r>
      <w:r w:rsidRPr="00890B20">
        <w:rPr>
          <w:lang w:val="vi-VN"/>
        </w:rPr>
        <w:t>hập mã OTP được gửi vào số điện thoại liên kết tài khoản</w:t>
      </w:r>
      <w:bookmarkEnd w:id="480"/>
    </w:p>
    <w:p w14:paraId="00D52833" w14:textId="77777777" w:rsidR="00BE16B8" w:rsidRPr="00BE16B8" w:rsidRDefault="00BE16B8" w:rsidP="00BE16B8"/>
    <w:p w14:paraId="63380111" w14:textId="3E1D8787" w:rsidR="0014523D" w:rsidRPr="00890B20" w:rsidRDefault="0014523D" w:rsidP="0014523D">
      <w:r w:rsidRPr="00890B20">
        <w:t>Cuối cùng nhấn “thanh toán” để hoàn tất quá trình</w:t>
      </w:r>
    </w:p>
    <w:p w14:paraId="2DB7A8A0" w14:textId="595BA143" w:rsidR="00FC70D1" w:rsidRPr="00890B20" w:rsidRDefault="00180F26" w:rsidP="00FC70D1">
      <w:pPr>
        <w:keepNext/>
      </w:pPr>
      <w:r w:rsidRPr="00180F26">
        <w:rPr>
          <w:noProof/>
          <w:lang w:val="en-US"/>
        </w:rPr>
        <w:drawing>
          <wp:inline distT="0" distB="0" distL="0" distR="0" wp14:anchorId="2B467303" wp14:editId="3D9393D1">
            <wp:extent cx="4902677" cy="2333625"/>
            <wp:effectExtent l="0" t="0" r="0" b="0"/>
            <wp:docPr id="1191294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94444" name="Picture 1" descr="A screenshot of a computer&#10;&#10;AI-generated content may be incorrect."/>
                    <pic:cNvPicPr/>
                  </pic:nvPicPr>
                  <pic:blipFill>
                    <a:blip r:embed="rId173"/>
                    <a:stretch>
                      <a:fillRect/>
                    </a:stretch>
                  </pic:blipFill>
                  <pic:spPr>
                    <a:xfrm>
                      <a:off x="0" y="0"/>
                      <a:ext cx="4904860" cy="2334664"/>
                    </a:xfrm>
                    <a:prstGeom prst="rect">
                      <a:avLst/>
                    </a:prstGeom>
                  </pic:spPr>
                </pic:pic>
              </a:graphicData>
            </a:graphic>
          </wp:inline>
        </w:drawing>
      </w:r>
    </w:p>
    <w:p w14:paraId="55C97378" w14:textId="31002109" w:rsidR="00FC70D1" w:rsidRPr="00890B20" w:rsidRDefault="00FC70D1" w:rsidP="00FC70D1">
      <w:pPr>
        <w:pStyle w:val="Caption"/>
        <w:rPr>
          <w:lang w:val="vi-VN"/>
        </w:rPr>
      </w:pPr>
      <w:bookmarkStart w:id="481" w:name="_Toc21625444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63</w:t>
      </w:r>
      <w:r w:rsidR="00804794">
        <w:rPr>
          <w:lang w:val="vi-VN"/>
        </w:rPr>
        <w:fldChar w:fldCharType="end"/>
      </w:r>
      <w:r w:rsidRPr="00890B20">
        <w:rPr>
          <w:lang w:val="vi-VN"/>
        </w:rPr>
        <w:t xml:space="preserve"> </w:t>
      </w:r>
      <w:r w:rsidR="004F057D" w:rsidRPr="004F057D">
        <w:rPr>
          <w:lang w:val="vi-VN"/>
        </w:rPr>
        <w:t>G</w:t>
      </w:r>
      <w:r w:rsidRPr="00890B20">
        <w:rPr>
          <w:lang w:val="vi-VN"/>
        </w:rPr>
        <w:t>iao diện thông báo đặt hàng thành công</w:t>
      </w:r>
      <w:bookmarkEnd w:id="481"/>
    </w:p>
    <w:p w14:paraId="3AB0BFF8" w14:textId="05DB9743" w:rsidR="00FC70D1" w:rsidRPr="00890B20" w:rsidRDefault="00FC70D1" w:rsidP="00FC70D1">
      <w:r w:rsidRPr="00890B20">
        <w:t>Dù lựa chọn phương thức thanh toán nào thì người dùng khi đặt hàng thành công thì đều được dẫn đến trang thông báo đặt đơn thành công, tại đây có các thông tin đơn hàng như: mã đơn hàng, thông tin người nhận và các sản phẩm khách hàn</w:t>
      </w:r>
      <w:r w:rsidR="006B1383" w:rsidRPr="006B1383">
        <w:t>g</w:t>
      </w:r>
      <w:r w:rsidRPr="00890B20">
        <w:t xml:space="preserve"> đã đặt</w:t>
      </w:r>
    </w:p>
    <w:p w14:paraId="041833C6" w14:textId="32E1A711" w:rsidR="00180F26" w:rsidRDefault="00FC70D1" w:rsidP="00FC70D1">
      <w:r w:rsidRPr="00890B20">
        <w:t xml:space="preserve"> </w:t>
      </w:r>
      <w:r w:rsidR="00B94610" w:rsidRPr="00890B20">
        <w:t xml:space="preserve">Ngay sau khi khách hàng đặt hàng thành công, </w:t>
      </w:r>
      <w:r w:rsidR="0057576F" w:rsidRPr="00890B20">
        <w:t>tài khoản</w:t>
      </w:r>
      <w:r w:rsidR="00180F26" w:rsidRPr="00180F26">
        <w:t xml:space="preserve"> khách </w:t>
      </w:r>
      <w:r w:rsidR="00180F26">
        <w:t>hang</w:t>
      </w:r>
      <w:r w:rsidR="00180F26" w:rsidRPr="00180F26">
        <w:t xml:space="preserve"> sẽ nhận thông thông báo đặt hàng thành công được gửi qua email thông qua thông tin cá nhân của khách </w:t>
      </w:r>
      <w:r w:rsidR="00180F26">
        <w:t>hang</w:t>
      </w:r>
      <w:r w:rsidR="00180F26" w:rsidRPr="00180F26">
        <w:t>, tài khoản</w:t>
      </w:r>
      <w:r w:rsidR="0057576F" w:rsidRPr="00890B20">
        <w:t xml:space="preserve"> của nhân viên bán hàng và quản trị viên(Admin) sẽ nhận được thông báo </w:t>
      </w:r>
      <w:r w:rsidR="00AC1929" w:rsidRPr="00890B20">
        <w:t xml:space="preserve">với nội dung </w:t>
      </w:r>
      <w:r w:rsidR="0057576F" w:rsidRPr="00890B20">
        <w:t>có đơn hàng mới cần được xử lý</w:t>
      </w:r>
    </w:p>
    <w:p w14:paraId="15D2F897" w14:textId="77777777" w:rsidR="00180F26" w:rsidRDefault="00180F26">
      <w:pPr>
        <w:spacing w:before="0" w:line="240" w:lineRule="auto"/>
        <w:ind w:firstLine="0"/>
        <w:jc w:val="left"/>
      </w:pPr>
      <w:r>
        <w:br w:type="page"/>
      </w:r>
    </w:p>
    <w:p w14:paraId="0507129C" w14:textId="77777777" w:rsidR="00180F26" w:rsidRDefault="00180F26" w:rsidP="00180F26">
      <w:pPr>
        <w:keepNext/>
        <w:jc w:val="center"/>
      </w:pPr>
      <w:r w:rsidRPr="00180F26">
        <w:rPr>
          <w:noProof/>
          <w:lang w:val="en-US"/>
        </w:rPr>
        <w:lastRenderedPageBreak/>
        <w:drawing>
          <wp:inline distT="0" distB="0" distL="0" distR="0" wp14:anchorId="37A509AE" wp14:editId="40099DB4">
            <wp:extent cx="5000625" cy="2247095"/>
            <wp:effectExtent l="0" t="0" r="0" b="1270"/>
            <wp:docPr id="368855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55526" name="Picture 1" descr="A screenshot of a computer&#10;&#10;AI-generated content may be incorrect."/>
                    <pic:cNvPicPr/>
                  </pic:nvPicPr>
                  <pic:blipFill>
                    <a:blip r:embed="rId174"/>
                    <a:stretch>
                      <a:fillRect/>
                    </a:stretch>
                  </pic:blipFill>
                  <pic:spPr>
                    <a:xfrm>
                      <a:off x="0" y="0"/>
                      <a:ext cx="5011051" cy="2251780"/>
                    </a:xfrm>
                    <a:prstGeom prst="rect">
                      <a:avLst/>
                    </a:prstGeom>
                  </pic:spPr>
                </pic:pic>
              </a:graphicData>
            </a:graphic>
          </wp:inline>
        </w:drawing>
      </w:r>
    </w:p>
    <w:p w14:paraId="63403FEF" w14:textId="35A8B1CC" w:rsidR="00FC70D1" w:rsidRPr="0059677C" w:rsidRDefault="00180F26" w:rsidP="00180F26">
      <w:pPr>
        <w:pStyle w:val="Caption"/>
        <w:rPr>
          <w:lang w:val="vi-VN"/>
        </w:rPr>
      </w:pPr>
      <w:bookmarkStart w:id="482" w:name="_Toc216254446"/>
      <w:r w:rsidRPr="00180F26">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64</w:t>
      </w:r>
      <w:r w:rsidR="00804794">
        <w:rPr>
          <w:lang w:val="vi-VN"/>
        </w:rPr>
        <w:fldChar w:fldCharType="end"/>
      </w:r>
      <w:r w:rsidRPr="00180F26">
        <w:rPr>
          <w:lang w:val="vi-VN"/>
        </w:rPr>
        <w:t xml:space="preserve"> </w:t>
      </w:r>
      <w:r w:rsidR="00E85328" w:rsidRPr="00E85328">
        <w:rPr>
          <w:lang w:val="vi-VN"/>
        </w:rPr>
        <w:t>G</w:t>
      </w:r>
      <w:r w:rsidRPr="00180F26">
        <w:rPr>
          <w:lang w:val="vi-VN"/>
        </w:rPr>
        <w:t>iao diện email thông báo có đơn hàng mới</w:t>
      </w:r>
      <w:bookmarkEnd w:id="482"/>
    </w:p>
    <w:p w14:paraId="1CAC3422" w14:textId="77777777" w:rsidR="00180F26" w:rsidRPr="0059677C" w:rsidRDefault="00180F26" w:rsidP="00180F26"/>
    <w:p w14:paraId="7297B4B3" w14:textId="4906EC09" w:rsidR="00AC1929" w:rsidRPr="00890B20" w:rsidRDefault="00180F26" w:rsidP="00AC1929">
      <w:pPr>
        <w:keepNext/>
      </w:pPr>
      <w:r w:rsidRPr="00180F26">
        <w:rPr>
          <w:noProof/>
          <w:lang w:val="en-US"/>
        </w:rPr>
        <w:drawing>
          <wp:inline distT="0" distB="0" distL="0" distR="0" wp14:anchorId="2999E765" wp14:editId="50A24E2F">
            <wp:extent cx="5029200" cy="2375536"/>
            <wp:effectExtent l="0" t="0" r="0" b="5715"/>
            <wp:docPr id="453826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26388" name="Picture 1" descr="A screenshot of a computer&#10;&#10;AI-generated content may be incorrect."/>
                    <pic:cNvPicPr/>
                  </pic:nvPicPr>
                  <pic:blipFill>
                    <a:blip r:embed="rId175"/>
                    <a:stretch>
                      <a:fillRect/>
                    </a:stretch>
                  </pic:blipFill>
                  <pic:spPr>
                    <a:xfrm>
                      <a:off x="0" y="0"/>
                      <a:ext cx="5031508" cy="2376626"/>
                    </a:xfrm>
                    <a:prstGeom prst="rect">
                      <a:avLst/>
                    </a:prstGeom>
                  </pic:spPr>
                </pic:pic>
              </a:graphicData>
            </a:graphic>
          </wp:inline>
        </w:drawing>
      </w:r>
    </w:p>
    <w:p w14:paraId="42C36160" w14:textId="1BADE573" w:rsidR="00690272" w:rsidRPr="0059677C" w:rsidRDefault="00AC1929" w:rsidP="00AC1929">
      <w:pPr>
        <w:pStyle w:val="Caption"/>
        <w:rPr>
          <w:lang w:val="vi-VN"/>
        </w:rPr>
      </w:pPr>
      <w:bookmarkStart w:id="483" w:name="_Toc21625444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65</w:t>
      </w:r>
      <w:r w:rsidR="00804794">
        <w:rPr>
          <w:lang w:val="vi-VN"/>
        </w:rPr>
        <w:fldChar w:fldCharType="end"/>
      </w:r>
      <w:r w:rsidRPr="00890B20">
        <w:rPr>
          <w:lang w:val="vi-VN"/>
        </w:rPr>
        <w:t xml:space="preserve"> </w:t>
      </w:r>
      <w:r w:rsidR="00B305C1" w:rsidRPr="00B305C1">
        <w:rPr>
          <w:lang w:val="vi-VN"/>
        </w:rPr>
        <w:t>G</w:t>
      </w:r>
      <w:r w:rsidRPr="00890B20">
        <w:rPr>
          <w:lang w:val="vi-VN"/>
        </w:rPr>
        <w:t>iao diện thông báo có đơn hàng mới cần được xử lý</w:t>
      </w:r>
      <w:bookmarkEnd w:id="483"/>
    </w:p>
    <w:p w14:paraId="07C85965" w14:textId="77777777" w:rsidR="00180F26" w:rsidRPr="0059677C" w:rsidRDefault="00180F26" w:rsidP="00180F26"/>
    <w:p w14:paraId="527F9F02" w14:textId="77777777" w:rsidR="00EE600B" w:rsidRPr="00890B20" w:rsidRDefault="00F93B61" w:rsidP="00AC1929">
      <w:r w:rsidRPr="00890B20">
        <w:t>Lúc này nhân viên bán hàng hoặc quản trị viên sẽ vào mục quản lý bán hàng &gt; đơn đặt hàng</w:t>
      </w:r>
      <w:r w:rsidR="00EE600B" w:rsidRPr="00890B20">
        <w:t xml:space="preserve"> để xem đơn hàng cần xử lý</w:t>
      </w:r>
    </w:p>
    <w:p w14:paraId="64B420DA" w14:textId="0DD13EF8" w:rsidR="00EE600B" w:rsidRPr="00890B20" w:rsidRDefault="00180F26" w:rsidP="002F5AF4">
      <w:pPr>
        <w:keepNext/>
        <w:jc w:val="center"/>
      </w:pPr>
      <w:r w:rsidRPr="00180F26">
        <w:rPr>
          <w:noProof/>
          <w:lang w:val="en-US"/>
        </w:rPr>
        <w:lastRenderedPageBreak/>
        <w:drawing>
          <wp:inline distT="0" distB="0" distL="0" distR="0" wp14:anchorId="2F6979E6" wp14:editId="21A45DDD">
            <wp:extent cx="4847981" cy="2219325"/>
            <wp:effectExtent l="0" t="0" r="0" b="0"/>
            <wp:docPr id="1914559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59393" name="Picture 1" descr="A screenshot of a computer&#10;&#10;AI-generated content may be incorrect."/>
                    <pic:cNvPicPr/>
                  </pic:nvPicPr>
                  <pic:blipFill>
                    <a:blip r:embed="rId176"/>
                    <a:stretch>
                      <a:fillRect/>
                    </a:stretch>
                  </pic:blipFill>
                  <pic:spPr>
                    <a:xfrm>
                      <a:off x="0" y="0"/>
                      <a:ext cx="4850927" cy="2220674"/>
                    </a:xfrm>
                    <a:prstGeom prst="rect">
                      <a:avLst/>
                    </a:prstGeom>
                  </pic:spPr>
                </pic:pic>
              </a:graphicData>
            </a:graphic>
          </wp:inline>
        </w:drawing>
      </w:r>
    </w:p>
    <w:p w14:paraId="6D5D29C1" w14:textId="34749B7A" w:rsidR="00EE600B" w:rsidRPr="00BE16B8" w:rsidRDefault="00EE600B" w:rsidP="00EE600B">
      <w:pPr>
        <w:pStyle w:val="Caption"/>
        <w:rPr>
          <w:lang w:val="vi-VN"/>
        </w:rPr>
      </w:pPr>
      <w:bookmarkStart w:id="484" w:name="_Toc216254448"/>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66</w:t>
      </w:r>
      <w:r w:rsidR="00804794">
        <w:rPr>
          <w:lang w:val="vi-VN"/>
        </w:rPr>
        <w:fldChar w:fldCharType="end"/>
      </w:r>
      <w:r w:rsidRPr="00890B20">
        <w:rPr>
          <w:lang w:val="vi-VN"/>
        </w:rPr>
        <w:t xml:space="preserve"> </w:t>
      </w:r>
      <w:r w:rsidR="00356104" w:rsidRPr="00356104">
        <w:rPr>
          <w:lang w:val="vi-VN"/>
        </w:rPr>
        <w:t>G</w:t>
      </w:r>
      <w:r w:rsidRPr="00890B20">
        <w:rPr>
          <w:lang w:val="vi-VN"/>
        </w:rPr>
        <w:t>iao diện quản lý đơn đặt hàng</w:t>
      </w:r>
      <w:bookmarkEnd w:id="484"/>
    </w:p>
    <w:p w14:paraId="694C1FB7" w14:textId="77777777" w:rsidR="00BE16B8" w:rsidRPr="00BE16B8" w:rsidRDefault="00BE16B8" w:rsidP="00BE16B8"/>
    <w:p w14:paraId="45D83A27" w14:textId="2DCB17C1" w:rsidR="001B4D67" w:rsidRPr="00890B20" w:rsidRDefault="001B4D67" w:rsidP="001B4D67">
      <w:r w:rsidRPr="00890B20">
        <w:t xml:space="preserve">Để xem một chi tiết đơn hàng gồm các sản phẩm như thế nào, </w:t>
      </w:r>
      <w:r w:rsidR="003F6C83" w:rsidRPr="00890B20">
        <w:t>Nhân viên bán hàng cần nhấn vào “chi tiết” để xem chi tiết một đơn hàng</w:t>
      </w:r>
    </w:p>
    <w:p w14:paraId="7175725D" w14:textId="7A12E0DD" w:rsidR="003F6C83" w:rsidRPr="00890B20" w:rsidRDefault="00180F26" w:rsidP="003F6C83">
      <w:pPr>
        <w:keepNext/>
      </w:pPr>
      <w:r w:rsidRPr="00180F26">
        <w:rPr>
          <w:noProof/>
          <w:lang w:val="en-US"/>
        </w:rPr>
        <w:drawing>
          <wp:inline distT="0" distB="0" distL="0" distR="0" wp14:anchorId="4149762C" wp14:editId="2C168147">
            <wp:extent cx="4987232" cy="2381250"/>
            <wp:effectExtent l="0" t="0" r="4445" b="0"/>
            <wp:docPr id="1428273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3147" name="Picture 1" descr="A screenshot of a computer&#10;&#10;AI-generated content may be incorrect."/>
                    <pic:cNvPicPr/>
                  </pic:nvPicPr>
                  <pic:blipFill>
                    <a:blip r:embed="rId177"/>
                    <a:stretch>
                      <a:fillRect/>
                    </a:stretch>
                  </pic:blipFill>
                  <pic:spPr>
                    <a:xfrm>
                      <a:off x="0" y="0"/>
                      <a:ext cx="4990140" cy="2382639"/>
                    </a:xfrm>
                    <a:prstGeom prst="rect">
                      <a:avLst/>
                    </a:prstGeom>
                  </pic:spPr>
                </pic:pic>
              </a:graphicData>
            </a:graphic>
          </wp:inline>
        </w:drawing>
      </w:r>
    </w:p>
    <w:p w14:paraId="36576CFE" w14:textId="5FBA4466" w:rsidR="003F6C83" w:rsidRPr="00890B20" w:rsidRDefault="003F6C83" w:rsidP="003F6C83">
      <w:pPr>
        <w:pStyle w:val="Caption"/>
        <w:rPr>
          <w:lang w:val="vi-VN"/>
        </w:rPr>
      </w:pPr>
      <w:bookmarkStart w:id="485" w:name="_Toc216254449"/>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67</w:t>
      </w:r>
      <w:r w:rsidR="00804794">
        <w:rPr>
          <w:lang w:val="vi-VN"/>
        </w:rPr>
        <w:fldChar w:fldCharType="end"/>
      </w:r>
      <w:r w:rsidRPr="00890B20">
        <w:rPr>
          <w:lang w:val="vi-VN"/>
        </w:rPr>
        <w:t xml:space="preserve"> </w:t>
      </w:r>
      <w:r w:rsidR="00EF262C" w:rsidRPr="00EF262C">
        <w:rPr>
          <w:lang w:val="vi-VN"/>
        </w:rPr>
        <w:t>G</w:t>
      </w:r>
      <w:r w:rsidRPr="00890B20">
        <w:rPr>
          <w:lang w:val="vi-VN"/>
        </w:rPr>
        <w:t>iao diện chi tiết đơn hàng</w:t>
      </w:r>
      <w:bookmarkEnd w:id="485"/>
    </w:p>
    <w:p w14:paraId="75ABE58F" w14:textId="77DB328A" w:rsidR="00AC1929" w:rsidRPr="00890B20" w:rsidRDefault="00F93B61" w:rsidP="00AC1929">
      <w:r w:rsidRPr="00890B20">
        <w:t xml:space="preserve"> </w:t>
      </w:r>
      <w:r w:rsidR="006F79B0" w:rsidRPr="00890B20">
        <w:t xml:space="preserve">Quản trị viên, </w:t>
      </w:r>
      <w:r w:rsidR="003067E7" w:rsidRPr="00890B20">
        <w:t>n</w:t>
      </w:r>
      <w:r w:rsidR="006F79B0" w:rsidRPr="00890B20">
        <w:t>hân viên bán hàng, nhân viên giao hàng</w:t>
      </w:r>
      <w:r w:rsidR="006C0068" w:rsidRPr="00890B20">
        <w:t xml:space="preserve"> có thể phê duyệt hoặc từ chối đơn hàng theo trạng thái thực tế mà đơn hàng này cần xử lý</w:t>
      </w:r>
      <w:r w:rsidR="00E043EA" w:rsidRPr="00890B20">
        <w:t>,</w:t>
      </w:r>
      <w:r w:rsidR="00015F1B" w:rsidRPr="00890B20">
        <w:t xml:space="preserve">hệ thống xử lý đơn hàng qua </w:t>
      </w:r>
      <w:r w:rsidR="003B5DC1" w:rsidRPr="00890B20">
        <w:t>năm trạng thái như sau: “chờ xác nhận”, “đang xử lý”, “đang giao hàng”</w:t>
      </w:r>
      <w:r w:rsidR="00BA00A9" w:rsidRPr="00890B20">
        <w:t>, “thành công”, “đã hủy”.</w:t>
      </w:r>
      <w:r w:rsidR="00E043EA" w:rsidRPr="00890B20">
        <w:t xml:space="preserve"> </w:t>
      </w:r>
      <w:r w:rsidR="00BA00A9" w:rsidRPr="00890B20">
        <w:t>K</w:t>
      </w:r>
      <w:r w:rsidR="00E043EA" w:rsidRPr="00890B20">
        <w:t xml:space="preserve">hi nhấn vào một “xác nhận” hoặc “hủy đơn” hệ thống sẽ gửi thông báo lại đến khách hàng ở đây em lựa chọn </w:t>
      </w:r>
      <w:r w:rsidR="002F5AF4" w:rsidRPr="00890B20">
        <w:t xml:space="preserve">“xác nhận” thông báo sẽ được gửi </w:t>
      </w:r>
      <w:r w:rsidR="00E043EA" w:rsidRPr="00890B20">
        <w:t xml:space="preserve">như hình dưới đây. </w:t>
      </w:r>
    </w:p>
    <w:p w14:paraId="3ED6085F" w14:textId="17656F0A" w:rsidR="00E043EA" w:rsidRPr="00890B20" w:rsidRDefault="00180F26" w:rsidP="002F5AF4">
      <w:pPr>
        <w:keepNext/>
        <w:jc w:val="center"/>
      </w:pPr>
      <w:r w:rsidRPr="00180F26">
        <w:rPr>
          <w:noProof/>
          <w:lang w:val="en-US"/>
        </w:rPr>
        <w:lastRenderedPageBreak/>
        <w:drawing>
          <wp:inline distT="0" distB="0" distL="0" distR="0" wp14:anchorId="2961879C" wp14:editId="0AC07E01">
            <wp:extent cx="4892904" cy="2390775"/>
            <wp:effectExtent l="0" t="0" r="3175" b="0"/>
            <wp:docPr id="912700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00922" name="Picture 1" descr="A screenshot of a computer&#10;&#10;AI-generated content may be incorrect."/>
                    <pic:cNvPicPr/>
                  </pic:nvPicPr>
                  <pic:blipFill>
                    <a:blip r:embed="rId178"/>
                    <a:stretch>
                      <a:fillRect/>
                    </a:stretch>
                  </pic:blipFill>
                  <pic:spPr>
                    <a:xfrm>
                      <a:off x="0" y="0"/>
                      <a:ext cx="4895011" cy="2391805"/>
                    </a:xfrm>
                    <a:prstGeom prst="rect">
                      <a:avLst/>
                    </a:prstGeom>
                  </pic:spPr>
                </pic:pic>
              </a:graphicData>
            </a:graphic>
          </wp:inline>
        </w:drawing>
      </w:r>
    </w:p>
    <w:p w14:paraId="4539B8B3" w14:textId="7D7AB9FF" w:rsidR="006C0068" w:rsidRPr="00890B20" w:rsidRDefault="00E043EA" w:rsidP="002F5AF4">
      <w:pPr>
        <w:pStyle w:val="Caption"/>
        <w:rPr>
          <w:lang w:val="vi-VN"/>
        </w:rPr>
      </w:pPr>
      <w:bookmarkStart w:id="486" w:name="_Toc216254450"/>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68</w:t>
      </w:r>
      <w:r w:rsidR="00804794">
        <w:rPr>
          <w:lang w:val="vi-VN"/>
        </w:rPr>
        <w:fldChar w:fldCharType="end"/>
      </w:r>
      <w:r w:rsidRPr="00890B20">
        <w:rPr>
          <w:lang w:val="vi-VN"/>
        </w:rPr>
        <w:t xml:space="preserve"> </w:t>
      </w:r>
      <w:r w:rsidR="007F355E" w:rsidRPr="007F355E">
        <w:rPr>
          <w:lang w:val="vi-VN"/>
        </w:rPr>
        <w:t>G</w:t>
      </w:r>
      <w:r w:rsidRPr="00890B20">
        <w:rPr>
          <w:lang w:val="vi-VN"/>
        </w:rPr>
        <w:t xml:space="preserve">iao diện thông báo đơn hàng đã </w:t>
      </w:r>
      <w:r w:rsidR="00B038B0" w:rsidRPr="003B3D84">
        <w:rPr>
          <w:lang w:val="vi-VN"/>
        </w:rPr>
        <w:t>đ</w:t>
      </w:r>
      <w:r w:rsidRPr="00890B20">
        <w:rPr>
          <w:lang w:val="vi-VN"/>
        </w:rPr>
        <w:t>ược duyệt và đang chờ vận chuyển</w:t>
      </w:r>
      <w:bookmarkEnd w:id="486"/>
    </w:p>
    <w:p w14:paraId="641043EB" w14:textId="55CF4A9A" w:rsidR="004B19F7" w:rsidRPr="00890B20" w:rsidRDefault="004B19F7" w:rsidP="004B19F7">
      <w:r w:rsidRPr="00890B20">
        <w:t>Lúc này tại mục thông tin cá nhân ở mục đơn hàng đã mua</w:t>
      </w:r>
      <w:r w:rsidR="00CA1F04" w:rsidRPr="00890B20">
        <w:t xml:space="preserve"> mục “</w:t>
      </w:r>
      <w:r w:rsidR="00C31C4F" w:rsidRPr="00890B20">
        <w:t>đang xử lý</w:t>
      </w:r>
      <w:r w:rsidR="00CA1F04" w:rsidRPr="00890B20">
        <w:t xml:space="preserve">” </w:t>
      </w:r>
      <w:r w:rsidR="00C31C4F" w:rsidRPr="00890B20">
        <w:t>đơn hàng sẽ được chuyển trạng thái về đây</w:t>
      </w:r>
    </w:p>
    <w:p w14:paraId="2317A453" w14:textId="1FBE1B9C" w:rsidR="00C31C4F" w:rsidRPr="00890B20" w:rsidRDefault="00180F26" w:rsidP="00F02BF8">
      <w:pPr>
        <w:keepNext/>
        <w:jc w:val="center"/>
      </w:pPr>
      <w:r w:rsidRPr="00180F26">
        <w:rPr>
          <w:noProof/>
          <w:lang w:val="en-US"/>
        </w:rPr>
        <w:drawing>
          <wp:inline distT="0" distB="0" distL="0" distR="0" wp14:anchorId="5B35E64B" wp14:editId="33D83CBA">
            <wp:extent cx="5010150" cy="2388202"/>
            <wp:effectExtent l="0" t="0" r="0" b="0"/>
            <wp:docPr id="2037590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90969" name="Picture 1" descr="A screenshot of a computer&#10;&#10;AI-generated content may be incorrect."/>
                    <pic:cNvPicPr/>
                  </pic:nvPicPr>
                  <pic:blipFill>
                    <a:blip r:embed="rId179"/>
                    <a:stretch>
                      <a:fillRect/>
                    </a:stretch>
                  </pic:blipFill>
                  <pic:spPr>
                    <a:xfrm>
                      <a:off x="0" y="0"/>
                      <a:ext cx="5018248" cy="2392062"/>
                    </a:xfrm>
                    <a:prstGeom prst="rect">
                      <a:avLst/>
                    </a:prstGeom>
                  </pic:spPr>
                </pic:pic>
              </a:graphicData>
            </a:graphic>
          </wp:inline>
        </w:drawing>
      </w:r>
    </w:p>
    <w:p w14:paraId="6AE04E2A" w14:textId="5F7C14E4" w:rsidR="00C31C4F" w:rsidRPr="00A847EC" w:rsidRDefault="00C31C4F" w:rsidP="00C31C4F">
      <w:pPr>
        <w:pStyle w:val="Caption"/>
        <w:rPr>
          <w:lang w:val="vi-VN"/>
        </w:rPr>
      </w:pPr>
      <w:bookmarkStart w:id="487" w:name="_Toc21625445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69</w:t>
      </w:r>
      <w:r w:rsidR="00804794">
        <w:rPr>
          <w:lang w:val="vi-VN"/>
        </w:rPr>
        <w:fldChar w:fldCharType="end"/>
      </w:r>
      <w:r w:rsidRPr="00890B20">
        <w:rPr>
          <w:lang w:val="vi-VN"/>
        </w:rPr>
        <w:t xml:space="preserve"> </w:t>
      </w:r>
      <w:r w:rsidR="00EA1C20" w:rsidRPr="00EA1C20">
        <w:rPr>
          <w:lang w:val="vi-VN"/>
        </w:rPr>
        <w:t>G</w:t>
      </w:r>
      <w:r w:rsidRPr="00890B20">
        <w:rPr>
          <w:lang w:val="vi-VN"/>
        </w:rPr>
        <w:t>iao diện phía khách hàng đang xử lý</w:t>
      </w:r>
      <w:r w:rsidR="00A847EC" w:rsidRPr="00A847EC">
        <w:rPr>
          <w:lang w:val="vi-VN"/>
        </w:rPr>
        <w:t xml:space="preserve"> đơn hàng</w:t>
      </w:r>
      <w:bookmarkEnd w:id="487"/>
    </w:p>
    <w:p w14:paraId="094B6781" w14:textId="64E56B85" w:rsidR="00C31C4F" w:rsidRPr="00890B20" w:rsidRDefault="00C31C4F" w:rsidP="00C31C4F">
      <w:r w:rsidRPr="00890B20">
        <w:t>Tiếp t</w:t>
      </w:r>
      <w:r w:rsidR="00811922" w:rsidRPr="00890B20">
        <w:t>heo là</w:t>
      </w:r>
      <w:r w:rsidR="0082462A" w:rsidRPr="00890B20">
        <w:t xml:space="preserve"> </w:t>
      </w:r>
      <w:r w:rsidR="00811922" w:rsidRPr="00890B20">
        <w:t>chuyển sang trạng thái đang giao</w:t>
      </w:r>
      <w:r w:rsidR="001C142C" w:rsidRPr="00890B20">
        <w:t xml:space="preserve"> </w:t>
      </w:r>
    </w:p>
    <w:p w14:paraId="3C8C841B" w14:textId="7346BB8E" w:rsidR="00767077" w:rsidRPr="00890B20" w:rsidRDefault="0007482D" w:rsidP="00F02BF8">
      <w:pPr>
        <w:keepNext/>
        <w:jc w:val="center"/>
      </w:pPr>
      <w:r w:rsidRPr="0007482D">
        <w:rPr>
          <w:noProof/>
          <w:lang w:val="en-US"/>
        </w:rPr>
        <w:lastRenderedPageBreak/>
        <w:drawing>
          <wp:inline distT="0" distB="0" distL="0" distR="0" wp14:anchorId="7B962F84" wp14:editId="2F5B2C13">
            <wp:extent cx="4724400" cy="2263820"/>
            <wp:effectExtent l="0" t="0" r="0" b="3175"/>
            <wp:docPr id="1910447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47458" name="Picture 1" descr="A screenshot of a computer&#10;&#10;AI-generated content may be incorrect."/>
                    <pic:cNvPicPr/>
                  </pic:nvPicPr>
                  <pic:blipFill>
                    <a:blip r:embed="rId180"/>
                    <a:stretch>
                      <a:fillRect/>
                    </a:stretch>
                  </pic:blipFill>
                  <pic:spPr>
                    <a:xfrm>
                      <a:off x="0" y="0"/>
                      <a:ext cx="4725116" cy="2264163"/>
                    </a:xfrm>
                    <a:prstGeom prst="rect">
                      <a:avLst/>
                    </a:prstGeom>
                  </pic:spPr>
                </pic:pic>
              </a:graphicData>
            </a:graphic>
          </wp:inline>
        </w:drawing>
      </w:r>
    </w:p>
    <w:p w14:paraId="154ECEB2" w14:textId="24067537" w:rsidR="002F5AF4" w:rsidRPr="00BE16B8" w:rsidRDefault="00767077" w:rsidP="00767077">
      <w:pPr>
        <w:pStyle w:val="Caption"/>
        <w:rPr>
          <w:lang w:val="vi-VN"/>
        </w:rPr>
      </w:pPr>
      <w:bookmarkStart w:id="488" w:name="_Toc216254452"/>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70</w:t>
      </w:r>
      <w:r w:rsidR="00804794">
        <w:rPr>
          <w:lang w:val="vi-VN"/>
        </w:rPr>
        <w:fldChar w:fldCharType="end"/>
      </w:r>
      <w:r w:rsidRPr="00890B20">
        <w:rPr>
          <w:lang w:val="vi-VN"/>
        </w:rPr>
        <w:t xml:space="preserve"> </w:t>
      </w:r>
      <w:r w:rsidR="00E67C8E" w:rsidRPr="00E67C8E">
        <w:rPr>
          <w:lang w:val="vi-VN"/>
        </w:rPr>
        <w:t>G</w:t>
      </w:r>
      <w:r w:rsidRPr="00890B20">
        <w:rPr>
          <w:lang w:val="vi-VN"/>
        </w:rPr>
        <w:t>iao diện chuyển trạng thái thành đang giao</w:t>
      </w:r>
      <w:bookmarkEnd w:id="488"/>
    </w:p>
    <w:p w14:paraId="0F735073" w14:textId="77777777" w:rsidR="00BE16B8" w:rsidRPr="00BE16B8" w:rsidRDefault="00BE16B8" w:rsidP="00BE16B8"/>
    <w:p w14:paraId="607CE84D" w14:textId="7728B040" w:rsidR="001C142C" w:rsidRPr="00890B20" w:rsidRDefault="001C142C" w:rsidP="001C142C">
      <w:r w:rsidRPr="00890B20">
        <w:t>Phía khách hàng sẽ nhận được thông báo về trạng thái của đơn hàng</w:t>
      </w:r>
    </w:p>
    <w:p w14:paraId="1BCBA337" w14:textId="55AAC68D" w:rsidR="001C142C" w:rsidRPr="00890B20" w:rsidRDefault="0007482D" w:rsidP="001C142C">
      <w:pPr>
        <w:keepNext/>
        <w:jc w:val="center"/>
      </w:pPr>
      <w:r w:rsidRPr="0007482D">
        <w:rPr>
          <w:noProof/>
          <w:lang w:val="en-US"/>
        </w:rPr>
        <w:drawing>
          <wp:inline distT="0" distB="0" distL="0" distR="0" wp14:anchorId="138FE0D3" wp14:editId="0C3D2684">
            <wp:extent cx="4723658" cy="2181225"/>
            <wp:effectExtent l="0" t="0" r="1270" b="0"/>
            <wp:docPr id="1834320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20371" name="Picture 1" descr="A screenshot of a computer&#10;&#10;AI-generated content may be incorrect."/>
                    <pic:cNvPicPr/>
                  </pic:nvPicPr>
                  <pic:blipFill>
                    <a:blip r:embed="rId181"/>
                    <a:stretch>
                      <a:fillRect/>
                    </a:stretch>
                  </pic:blipFill>
                  <pic:spPr>
                    <a:xfrm>
                      <a:off x="0" y="0"/>
                      <a:ext cx="4725162" cy="2181920"/>
                    </a:xfrm>
                    <a:prstGeom prst="rect">
                      <a:avLst/>
                    </a:prstGeom>
                  </pic:spPr>
                </pic:pic>
              </a:graphicData>
            </a:graphic>
          </wp:inline>
        </w:drawing>
      </w:r>
    </w:p>
    <w:p w14:paraId="3218A77F" w14:textId="495D5000" w:rsidR="001C142C" w:rsidRPr="00BE16B8" w:rsidRDefault="001C142C" w:rsidP="001C142C">
      <w:pPr>
        <w:pStyle w:val="Caption"/>
        <w:rPr>
          <w:lang w:val="vi-VN"/>
        </w:rPr>
      </w:pPr>
      <w:bookmarkStart w:id="489" w:name="_Toc216254453"/>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71</w:t>
      </w:r>
      <w:r w:rsidR="00804794">
        <w:rPr>
          <w:lang w:val="vi-VN"/>
        </w:rPr>
        <w:fldChar w:fldCharType="end"/>
      </w:r>
      <w:r w:rsidRPr="00890B20">
        <w:rPr>
          <w:lang w:val="vi-VN"/>
        </w:rPr>
        <w:t xml:space="preserve"> </w:t>
      </w:r>
      <w:r w:rsidR="004D1848" w:rsidRPr="004D1848">
        <w:rPr>
          <w:lang w:val="vi-VN"/>
        </w:rPr>
        <w:t>G</w:t>
      </w:r>
      <w:r w:rsidRPr="00890B20">
        <w:rPr>
          <w:lang w:val="vi-VN"/>
        </w:rPr>
        <w:t>iao diện</w:t>
      </w:r>
      <w:r w:rsidR="007B1673" w:rsidRPr="00890B20">
        <w:rPr>
          <w:lang w:val="vi-VN"/>
        </w:rPr>
        <w:t xml:space="preserve"> thông báo</w:t>
      </w:r>
      <w:r w:rsidRPr="00890B20">
        <w:rPr>
          <w:lang w:val="vi-VN"/>
        </w:rPr>
        <w:t xml:space="preserve"> trạng thái đơn hàng đang giao</w:t>
      </w:r>
      <w:bookmarkEnd w:id="489"/>
    </w:p>
    <w:p w14:paraId="627DC23A" w14:textId="77777777" w:rsidR="00BE16B8" w:rsidRPr="00BE16B8" w:rsidRDefault="00BE16B8" w:rsidP="00BE16B8"/>
    <w:p w14:paraId="003E2B97" w14:textId="668F3912" w:rsidR="007B1673" w:rsidRPr="00890B20" w:rsidRDefault="0007482D" w:rsidP="00F02BF8">
      <w:pPr>
        <w:keepNext/>
        <w:jc w:val="center"/>
      </w:pPr>
      <w:r w:rsidRPr="0007482D">
        <w:rPr>
          <w:noProof/>
          <w:lang w:val="en-US"/>
        </w:rPr>
        <w:drawing>
          <wp:inline distT="0" distB="0" distL="0" distR="0" wp14:anchorId="1F8D5C5B" wp14:editId="5AEB5F8F">
            <wp:extent cx="4682673" cy="1914525"/>
            <wp:effectExtent l="0" t="0" r="3810" b="0"/>
            <wp:docPr id="2055004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4080" name="Picture 1" descr="A screenshot of a computer&#10;&#10;AI-generated content may be incorrect."/>
                    <pic:cNvPicPr/>
                  </pic:nvPicPr>
                  <pic:blipFill>
                    <a:blip r:embed="rId182"/>
                    <a:stretch>
                      <a:fillRect/>
                    </a:stretch>
                  </pic:blipFill>
                  <pic:spPr>
                    <a:xfrm>
                      <a:off x="0" y="0"/>
                      <a:ext cx="4684482" cy="1915265"/>
                    </a:xfrm>
                    <a:prstGeom prst="rect">
                      <a:avLst/>
                    </a:prstGeom>
                  </pic:spPr>
                </pic:pic>
              </a:graphicData>
            </a:graphic>
          </wp:inline>
        </w:drawing>
      </w:r>
    </w:p>
    <w:p w14:paraId="7ACBAE0C" w14:textId="083C900A" w:rsidR="001C142C" w:rsidRPr="00890B20" w:rsidRDefault="007B1673" w:rsidP="007B1673">
      <w:pPr>
        <w:pStyle w:val="Caption"/>
        <w:rPr>
          <w:lang w:val="vi-VN"/>
        </w:rPr>
      </w:pPr>
      <w:bookmarkStart w:id="490" w:name="_Toc216254454"/>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72</w:t>
      </w:r>
      <w:r w:rsidR="00804794">
        <w:rPr>
          <w:lang w:val="vi-VN"/>
        </w:rPr>
        <w:fldChar w:fldCharType="end"/>
      </w:r>
      <w:r w:rsidRPr="00890B20">
        <w:rPr>
          <w:lang w:val="vi-VN"/>
        </w:rPr>
        <w:t xml:space="preserve"> </w:t>
      </w:r>
      <w:r w:rsidR="00FA4EE1" w:rsidRPr="00FA4EE1">
        <w:rPr>
          <w:lang w:val="vi-VN"/>
        </w:rPr>
        <w:t>G</w:t>
      </w:r>
      <w:r w:rsidRPr="00890B20">
        <w:rPr>
          <w:lang w:val="vi-VN"/>
        </w:rPr>
        <w:t>iao diện các đơn hàng đang ở trạng thái đang giao</w:t>
      </w:r>
      <w:bookmarkEnd w:id="490"/>
    </w:p>
    <w:p w14:paraId="2C567759" w14:textId="12E89565" w:rsidR="007B1673" w:rsidRPr="00890B20" w:rsidRDefault="007B1673" w:rsidP="007B1673">
      <w:r w:rsidRPr="00890B20">
        <w:lastRenderedPageBreak/>
        <w:t>Khách hàng cần chú ý số điện thoại đã đăng kí trên đơn hàng nhân viên của cửa hàng sẽ gọi điện để giao hàng, sau khi giao xong đơn nhân viên nhấn</w:t>
      </w:r>
      <w:r w:rsidR="00C4388C" w:rsidRPr="00890B20">
        <w:t xml:space="preserve"> “thành công” để kết thúc một quá trình xử lý đơn hàng</w:t>
      </w:r>
    </w:p>
    <w:p w14:paraId="775BFA7E" w14:textId="73BA7B1C" w:rsidR="00C4388C" w:rsidRPr="00890B20" w:rsidRDefault="0007482D" w:rsidP="00F02BF8">
      <w:pPr>
        <w:keepNext/>
        <w:jc w:val="center"/>
      </w:pPr>
      <w:r>
        <w:rPr>
          <w:noProof/>
          <w:lang w:val="en-US"/>
        </w:rPr>
        <w:drawing>
          <wp:inline distT="0" distB="0" distL="0" distR="0" wp14:anchorId="5411C9D9" wp14:editId="77A610B6">
            <wp:extent cx="4514509" cy="2181225"/>
            <wp:effectExtent l="0" t="0" r="635" b="0"/>
            <wp:docPr id="1188801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01432" name="Picture 1" descr="A screenshot of a computer&#10;&#10;AI-generated content may be incorrect."/>
                    <pic:cNvPicPr/>
                  </pic:nvPicPr>
                  <pic:blipFill>
                    <a:blip r:embed="rId183"/>
                    <a:stretch>
                      <a:fillRect/>
                    </a:stretch>
                  </pic:blipFill>
                  <pic:spPr>
                    <a:xfrm>
                      <a:off x="0" y="0"/>
                      <a:ext cx="4517109" cy="2182481"/>
                    </a:xfrm>
                    <a:prstGeom prst="rect">
                      <a:avLst/>
                    </a:prstGeom>
                  </pic:spPr>
                </pic:pic>
              </a:graphicData>
            </a:graphic>
          </wp:inline>
        </w:drawing>
      </w:r>
    </w:p>
    <w:p w14:paraId="4F781F75" w14:textId="121CC07E" w:rsidR="00C4388C" w:rsidRPr="00890B20" w:rsidRDefault="00C4388C" w:rsidP="00C4388C">
      <w:pPr>
        <w:pStyle w:val="Caption"/>
        <w:rPr>
          <w:lang w:val="vi-VN"/>
        </w:rPr>
      </w:pPr>
      <w:bookmarkStart w:id="491" w:name="_Toc216254455"/>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73</w:t>
      </w:r>
      <w:r w:rsidR="00804794">
        <w:rPr>
          <w:lang w:val="vi-VN"/>
        </w:rPr>
        <w:fldChar w:fldCharType="end"/>
      </w:r>
      <w:r w:rsidRPr="00890B20">
        <w:rPr>
          <w:lang w:val="vi-VN"/>
        </w:rPr>
        <w:t xml:space="preserve"> </w:t>
      </w:r>
      <w:r w:rsidR="009D2B8C" w:rsidRPr="009D2B8C">
        <w:rPr>
          <w:lang w:val="vi-VN"/>
        </w:rPr>
        <w:t>G</w:t>
      </w:r>
      <w:r w:rsidRPr="00890B20">
        <w:rPr>
          <w:lang w:val="vi-VN"/>
        </w:rPr>
        <w:t>iao diện chuyển trạng thái đơn hàng giao thành công</w:t>
      </w:r>
      <w:bookmarkEnd w:id="491"/>
    </w:p>
    <w:p w14:paraId="6305FDB4" w14:textId="453ED3E3" w:rsidR="00C4388C" w:rsidRPr="00890B20" w:rsidRDefault="00D90385" w:rsidP="00C4388C">
      <w:r w:rsidRPr="00890B20">
        <w:t>Ngoài ra nếu sản phẩm có một vài vấn đề hay các vấn đề khác bên phía cửa hàng không thể giao hàng được nhân viên có thể trao đổi với khách hàng và hủy đơn hàng</w:t>
      </w:r>
    </w:p>
    <w:p w14:paraId="1B116B53" w14:textId="0C5BF950" w:rsidR="00D90385" w:rsidRPr="00890B20" w:rsidRDefault="00B1475B" w:rsidP="00C4388C">
      <w:r w:rsidRPr="00890B20">
        <w:t>Về phía khách hàng, khi đặt hàng xong. Khách hàng có thể hủy đơn hàng nếu đơn hàng này đang trong trạng thái chờ xác nhận, ngoài trạng thái này ra khách hàng không thể hủy đơn hàng của mình.</w:t>
      </w:r>
    </w:p>
    <w:p w14:paraId="5509835E" w14:textId="43EE282D" w:rsidR="00693397" w:rsidRPr="00890B20" w:rsidRDefault="004F3181" w:rsidP="00C4388C">
      <w:r w:rsidRPr="00890B20">
        <w:t>Sau khi kết thúc quá trình đặt và nhận hàng của khách hàng, khách hàng có thể đánh giá sản phẩm</w:t>
      </w:r>
      <w:r w:rsidR="00693397" w:rsidRPr="00890B20">
        <w:t xml:space="preserve"> khi đã giao hàng thành công tại trang chi tiết biến thể sản phẩm</w:t>
      </w:r>
    </w:p>
    <w:p w14:paraId="22881087" w14:textId="77777777" w:rsidR="00693397" w:rsidRPr="00890B20" w:rsidRDefault="00693397">
      <w:pPr>
        <w:spacing w:before="0" w:line="240" w:lineRule="auto"/>
        <w:ind w:firstLine="0"/>
        <w:jc w:val="left"/>
      </w:pPr>
      <w:r w:rsidRPr="00890B20">
        <w:br w:type="page"/>
      </w:r>
    </w:p>
    <w:p w14:paraId="54BA3F2E" w14:textId="1AA0E937" w:rsidR="00A86498" w:rsidRPr="00890B20" w:rsidRDefault="008D1E85" w:rsidP="00F02BF8">
      <w:pPr>
        <w:keepNext/>
        <w:jc w:val="center"/>
      </w:pPr>
      <w:r w:rsidRPr="008D1E85">
        <w:rPr>
          <w:noProof/>
          <w:lang w:val="en-US"/>
        </w:rPr>
        <w:lastRenderedPageBreak/>
        <w:drawing>
          <wp:inline distT="0" distB="0" distL="0" distR="0" wp14:anchorId="2A1F9E53" wp14:editId="338D58A5">
            <wp:extent cx="4809998" cy="2343150"/>
            <wp:effectExtent l="0" t="0" r="0" b="0"/>
            <wp:docPr id="708125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25625" name="Picture 1" descr="A screenshot of a computer&#10;&#10;AI-generated content may be incorrect."/>
                    <pic:cNvPicPr/>
                  </pic:nvPicPr>
                  <pic:blipFill>
                    <a:blip r:embed="rId184"/>
                    <a:stretch>
                      <a:fillRect/>
                    </a:stretch>
                  </pic:blipFill>
                  <pic:spPr>
                    <a:xfrm>
                      <a:off x="0" y="0"/>
                      <a:ext cx="4813630" cy="2344919"/>
                    </a:xfrm>
                    <a:prstGeom prst="rect">
                      <a:avLst/>
                    </a:prstGeom>
                  </pic:spPr>
                </pic:pic>
              </a:graphicData>
            </a:graphic>
          </wp:inline>
        </w:drawing>
      </w:r>
    </w:p>
    <w:p w14:paraId="1F7418F5" w14:textId="3B34249B" w:rsidR="004F3181" w:rsidRPr="00890B20" w:rsidRDefault="00A86498" w:rsidP="00A86498">
      <w:pPr>
        <w:pStyle w:val="Caption"/>
        <w:rPr>
          <w:lang w:val="vi-VN"/>
        </w:rPr>
      </w:pPr>
      <w:bookmarkStart w:id="492" w:name="_Toc216254456"/>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74</w:t>
      </w:r>
      <w:r w:rsidR="00804794">
        <w:rPr>
          <w:lang w:val="vi-VN"/>
        </w:rPr>
        <w:fldChar w:fldCharType="end"/>
      </w:r>
      <w:r w:rsidRPr="00890B20">
        <w:rPr>
          <w:lang w:val="vi-VN"/>
        </w:rPr>
        <w:t xml:space="preserve"> </w:t>
      </w:r>
      <w:r w:rsidR="00F856F8" w:rsidRPr="00F856F8">
        <w:rPr>
          <w:lang w:val="vi-VN"/>
        </w:rPr>
        <w:t>G</w:t>
      </w:r>
      <w:r w:rsidRPr="00890B20">
        <w:rPr>
          <w:lang w:val="vi-VN"/>
        </w:rPr>
        <w:t>iao diện đánh giá sản phẩm đã mua</w:t>
      </w:r>
      <w:bookmarkEnd w:id="492"/>
    </w:p>
    <w:p w14:paraId="768DF20B" w14:textId="1211A207" w:rsidR="00A86498" w:rsidRPr="00890B20" w:rsidRDefault="00A86498" w:rsidP="00A86498">
      <w:r w:rsidRPr="00890B20">
        <w:t xml:space="preserve">Khách hàng có thể </w:t>
      </w:r>
      <w:r w:rsidR="00EB4DF9" w:rsidRPr="00890B20">
        <w:t>đánh giá theo số sao, nội dung đánh giá như hình trên</w:t>
      </w:r>
    </w:p>
    <w:p w14:paraId="665F2C91" w14:textId="1430F53F" w:rsidR="00613510" w:rsidRPr="00890B20" w:rsidRDefault="008D1E85" w:rsidP="00F02BF8">
      <w:pPr>
        <w:keepNext/>
        <w:jc w:val="center"/>
      </w:pPr>
      <w:r w:rsidRPr="008D1E85">
        <w:rPr>
          <w:noProof/>
          <w:lang w:val="en-US"/>
        </w:rPr>
        <w:drawing>
          <wp:inline distT="0" distB="0" distL="0" distR="0" wp14:anchorId="353D3EEA" wp14:editId="4196BF10">
            <wp:extent cx="4724626" cy="2085975"/>
            <wp:effectExtent l="0" t="0" r="0" b="0"/>
            <wp:docPr id="97221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12173" name="Picture 1" descr="A screenshot of a computer&#10;&#10;AI-generated content may be incorrect."/>
                    <pic:cNvPicPr/>
                  </pic:nvPicPr>
                  <pic:blipFill>
                    <a:blip r:embed="rId185"/>
                    <a:stretch>
                      <a:fillRect/>
                    </a:stretch>
                  </pic:blipFill>
                  <pic:spPr>
                    <a:xfrm>
                      <a:off x="0" y="0"/>
                      <a:ext cx="4728633" cy="2087744"/>
                    </a:xfrm>
                    <a:prstGeom prst="rect">
                      <a:avLst/>
                    </a:prstGeom>
                  </pic:spPr>
                </pic:pic>
              </a:graphicData>
            </a:graphic>
          </wp:inline>
        </w:drawing>
      </w:r>
    </w:p>
    <w:p w14:paraId="0F42FDDC" w14:textId="2396A368" w:rsidR="00EB4DF9" w:rsidRPr="00890B20" w:rsidRDefault="00613510" w:rsidP="00613510">
      <w:pPr>
        <w:pStyle w:val="Caption"/>
        <w:rPr>
          <w:lang w:val="vi-VN"/>
        </w:rPr>
      </w:pPr>
      <w:bookmarkStart w:id="493" w:name="_Toc216254457"/>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75</w:t>
      </w:r>
      <w:r w:rsidR="00804794">
        <w:rPr>
          <w:lang w:val="vi-VN"/>
        </w:rPr>
        <w:fldChar w:fldCharType="end"/>
      </w:r>
      <w:r w:rsidRPr="00890B20">
        <w:rPr>
          <w:lang w:val="vi-VN"/>
        </w:rPr>
        <w:t xml:space="preserve"> </w:t>
      </w:r>
      <w:r w:rsidR="00927863" w:rsidRPr="00927863">
        <w:rPr>
          <w:lang w:val="vi-VN"/>
        </w:rPr>
        <w:t>G</w:t>
      </w:r>
      <w:r w:rsidRPr="00890B20">
        <w:rPr>
          <w:lang w:val="vi-VN"/>
        </w:rPr>
        <w:t>iao diện đánh giá thành công</w:t>
      </w:r>
      <w:bookmarkEnd w:id="493"/>
    </w:p>
    <w:p w14:paraId="44A0B9ED" w14:textId="2A39D6F4" w:rsidR="00613510" w:rsidRPr="00890B20" w:rsidRDefault="00500452" w:rsidP="00500452">
      <w:pPr>
        <w:pStyle w:val="Heading3"/>
      </w:pPr>
      <w:bookmarkStart w:id="494" w:name="_Toc216254288"/>
      <w:bookmarkStart w:id="495" w:name="_Toc216255536"/>
      <w:r w:rsidRPr="00890B20">
        <w:t>Phân hệ Báo cáo và Thống kê doanh thu (Dashboard)</w:t>
      </w:r>
      <w:bookmarkEnd w:id="494"/>
      <w:bookmarkEnd w:id="495"/>
    </w:p>
    <w:p w14:paraId="71D0C5EA" w14:textId="651AA02A" w:rsidR="00500452" w:rsidRPr="00890B20" w:rsidRDefault="00BE790C" w:rsidP="00500452">
      <w:r w:rsidRPr="00890B20">
        <w:t>Đây là màn hình đầu tiên hiển thị khi Quản trị viên đăng nhập vào hệ thống (Admin Panel). Phân hệ này được xây dựng nhằm cung cấp cái nhìn tổng quan, trực quan về sức khỏe tài chính và hiệu quả vận hành của cửa hàng theo thời gian thực (Real-time).</w:t>
      </w:r>
    </w:p>
    <w:p w14:paraId="04C4FF94" w14:textId="0BAB8911" w:rsidR="0005313F" w:rsidRPr="00890B20" w:rsidRDefault="00BE790C" w:rsidP="0005313F">
      <w:pPr>
        <w:rPr>
          <w:b/>
          <w:bCs/>
        </w:rPr>
      </w:pPr>
      <w:r w:rsidRPr="00890B20">
        <w:rPr>
          <w:b/>
          <w:bCs/>
        </w:rPr>
        <w:t>Tổng quan chỉ số kinh doanh</w:t>
      </w:r>
      <w:r w:rsidR="00C036D8" w:rsidRPr="00890B20">
        <w:rPr>
          <w:b/>
          <w:bCs/>
        </w:rPr>
        <w:t>:</w:t>
      </w:r>
    </w:p>
    <w:p w14:paraId="130DDCA9" w14:textId="330C9536" w:rsidR="00BE790C" w:rsidRPr="00890B20" w:rsidRDefault="00BE790C" w:rsidP="0005313F">
      <w:pPr>
        <w:ind w:firstLine="0"/>
        <w:rPr>
          <w:b/>
          <w:bCs/>
        </w:rPr>
      </w:pPr>
      <w:r w:rsidRPr="00890B20">
        <w:t>Ngay tại phần đầu trang Dashboard, hệ thống tổng hợp các chỉ số quan trọng nhất dưới dạng các thẻ (Cards) nổi bật để người quản lý nắm bắt nhanh tình hình:</w:t>
      </w:r>
    </w:p>
    <w:p w14:paraId="750A45D5" w14:textId="0EF2E67C" w:rsidR="00BE790C" w:rsidRPr="00890B20" w:rsidRDefault="00BE790C" w:rsidP="00BE790C">
      <w:r w:rsidRPr="00890B20">
        <w:t>Doanh thu: Tổng giá trị đơn hàng đã hoàn tất trong tháng/kỳ.</w:t>
      </w:r>
    </w:p>
    <w:p w14:paraId="18A2C589" w14:textId="18830989" w:rsidR="00BE790C" w:rsidRPr="00890B20" w:rsidRDefault="00BE790C" w:rsidP="00BE790C">
      <w:r w:rsidRPr="00890B20">
        <w:t>Đơn hàng: Số lượng đơn hàng mới và tỉ lệ tăng trưởng so với tháng trước.</w:t>
      </w:r>
    </w:p>
    <w:p w14:paraId="66055D94" w14:textId="491ED191" w:rsidR="00BE790C" w:rsidRPr="00890B20" w:rsidRDefault="00BE790C" w:rsidP="00BE790C">
      <w:r w:rsidRPr="00890B20">
        <w:t>Sản phẩm &amp; Tồn kho: Tổng số lượng sản phẩm đang kinh doanh và cảnh báo số lượng sản phẩm sắp hết hàng (Low stock alert).</w:t>
      </w:r>
    </w:p>
    <w:p w14:paraId="408E4DA0" w14:textId="76E3E774" w:rsidR="00BE790C" w:rsidRPr="0059677C" w:rsidRDefault="00BE790C" w:rsidP="00BE790C">
      <w:r w:rsidRPr="00890B20">
        <w:lastRenderedPageBreak/>
        <w:t>Trạng thái đơn hàng: Thống kê nhanh số lượng đơn đang chờ xử lý, giúp nhân viên ưu tiên công việc trong ngày.</w:t>
      </w:r>
    </w:p>
    <w:p w14:paraId="7C4174D8" w14:textId="03BF3131" w:rsidR="00614E11" w:rsidRPr="0003698F" w:rsidRDefault="0059677C" w:rsidP="00296C5F">
      <w:r w:rsidRPr="00890B20">
        <w:t>Cảnh báo tồn kho thông minh: Hệ thống tự động lọc và hiển thị danh sách các sản phẩm có số lượng tồn kho dưới mức an toàn (ví dụ: &lt; 10 sản phẩm) để cảnh báo nhập hàng bổ sung, tránh gián đoạn kinh doanh.</w:t>
      </w:r>
    </w:p>
    <w:p w14:paraId="7D0AB695" w14:textId="77777777" w:rsidR="002A1AF2" w:rsidRDefault="00296C5F" w:rsidP="005A10C8">
      <w:pPr>
        <w:keepNext/>
        <w:jc w:val="center"/>
      </w:pPr>
      <w:r>
        <w:rPr>
          <w:noProof/>
          <w:lang w:val="en-US"/>
        </w:rPr>
        <w:drawing>
          <wp:inline distT="0" distB="0" distL="0" distR="0" wp14:anchorId="51049A67" wp14:editId="461967B9">
            <wp:extent cx="5243195" cy="2505710"/>
            <wp:effectExtent l="0" t="0" r="0" b="8890"/>
            <wp:docPr id="20308200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243195" cy="2505710"/>
                    </a:xfrm>
                    <a:prstGeom prst="rect">
                      <a:avLst/>
                    </a:prstGeom>
                    <a:noFill/>
                  </pic:spPr>
                </pic:pic>
              </a:graphicData>
            </a:graphic>
          </wp:inline>
        </w:drawing>
      </w:r>
    </w:p>
    <w:p w14:paraId="12A22997" w14:textId="3DD2EBA4" w:rsidR="00296C5F" w:rsidRPr="002A1AF2" w:rsidRDefault="002A1AF2" w:rsidP="008F4F1A">
      <w:pPr>
        <w:pStyle w:val="Caption"/>
        <w:rPr>
          <w:lang w:val="vi-VN"/>
        </w:rPr>
      </w:pPr>
      <w:bookmarkStart w:id="496" w:name="_Toc216254458"/>
      <w:r w:rsidRPr="002A1AF2">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76</w:t>
      </w:r>
      <w:r w:rsidR="00804794">
        <w:rPr>
          <w:lang w:val="vi-VN"/>
        </w:rPr>
        <w:fldChar w:fldCharType="end"/>
      </w:r>
      <w:r w:rsidRPr="002A1AF2">
        <w:rPr>
          <w:lang w:val="vi-VN"/>
        </w:rPr>
        <w:t xml:space="preserve"> Giao diện trang chủ báo cáo thống kê</w:t>
      </w:r>
      <w:bookmarkEnd w:id="496"/>
    </w:p>
    <w:p w14:paraId="1436C7C6" w14:textId="415C3BF0" w:rsidR="0059677C" w:rsidRPr="005D1005" w:rsidRDefault="001D7392" w:rsidP="005D1005">
      <w:pPr>
        <w:rPr>
          <w:b/>
          <w:bCs/>
        </w:rPr>
      </w:pPr>
      <w:r w:rsidRPr="00890B20">
        <w:rPr>
          <w:b/>
          <w:bCs/>
        </w:rPr>
        <w:t>Biểu đồ phân tích doanh thu và Xu hướng</w:t>
      </w:r>
      <w:r w:rsidR="004C266F" w:rsidRPr="00890B20">
        <w:rPr>
          <w:b/>
          <w:bCs/>
        </w:rPr>
        <w:t>:</w:t>
      </w:r>
    </w:p>
    <w:p w14:paraId="2CAF4A37" w14:textId="77777777" w:rsidR="005D1005" w:rsidRDefault="005D1005" w:rsidP="002E6C3D">
      <w:pPr>
        <w:keepNext/>
        <w:jc w:val="center"/>
      </w:pPr>
      <w:r>
        <w:rPr>
          <w:b/>
          <w:bCs/>
          <w:noProof/>
          <w:lang w:val="en-US"/>
        </w:rPr>
        <w:drawing>
          <wp:inline distT="0" distB="0" distL="0" distR="0" wp14:anchorId="720A6E4B" wp14:editId="38694888">
            <wp:extent cx="5273675" cy="2542540"/>
            <wp:effectExtent l="0" t="0" r="3175" b="0"/>
            <wp:docPr id="159854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273675" cy="2542540"/>
                    </a:xfrm>
                    <a:prstGeom prst="rect">
                      <a:avLst/>
                    </a:prstGeom>
                    <a:noFill/>
                  </pic:spPr>
                </pic:pic>
              </a:graphicData>
            </a:graphic>
          </wp:inline>
        </w:drawing>
      </w:r>
    </w:p>
    <w:p w14:paraId="223F898A" w14:textId="3C0AA684" w:rsidR="005D1005" w:rsidRPr="005D1005" w:rsidRDefault="005D1005" w:rsidP="005D1005">
      <w:pPr>
        <w:pStyle w:val="Caption"/>
        <w:rPr>
          <w:b/>
          <w:sz w:val="24"/>
          <w:szCs w:val="24"/>
          <w:lang w:val="vi-VN"/>
        </w:rPr>
      </w:pPr>
      <w:bookmarkStart w:id="497" w:name="_Toc216254459"/>
      <w:r w:rsidRPr="005D1005">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77</w:t>
      </w:r>
      <w:r w:rsidR="00804794">
        <w:rPr>
          <w:lang w:val="vi-VN"/>
        </w:rPr>
        <w:fldChar w:fldCharType="end"/>
      </w:r>
      <w:r w:rsidRPr="005D1005">
        <w:rPr>
          <w:lang w:val="vi-VN"/>
        </w:rPr>
        <w:t xml:space="preserve"> Giao diện </w:t>
      </w:r>
      <w:r w:rsidR="0053195A" w:rsidRPr="0053195A">
        <w:rPr>
          <w:lang w:val="vi-VN"/>
        </w:rPr>
        <w:t>b</w:t>
      </w:r>
      <w:r w:rsidRPr="005D1005">
        <w:rPr>
          <w:lang w:val="vi-VN"/>
        </w:rPr>
        <w:t>iểu đồ phân tích doanh thu và xu hướng</w:t>
      </w:r>
      <w:bookmarkEnd w:id="497"/>
    </w:p>
    <w:p w14:paraId="32A05317" w14:textId="77777777" w:rsidR="0059677C" w:rsidRDefault="0059677C" w:rsidP="0059677C">
      <w:pPr>
        <w:pStyle w:val="Caption"/>
        <w:keepNext/>
      </w:pPr>
      <w:r w:rsidRPr="0059677C">
        <w:rPr>
          <w:noProof/>
        </w:rPr>
        <w:lastRenderedPageBreak/>
        <w:drawing>
          <wp:inline distT="0" distB="0" distL="0" distR="0" wp14:anchorId="6BCC3B13" wp14:editId="27891C4E">
            <wp:extent cx="5290832" cy="2552700"/>
            <wp:effectExtent l="0" t="0" r="5080" b="0"/>
            <wp:docPr id="45965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59998" name=""/>
                    <pic:cNvPicPr/>
                  </pic:nvPicPr>
                  <pic:blipFill>
                    <a:blip r:embed="rId188"/>
                    <a:stretch>
                      <a:fillRect/>
                    </a:stretch>
                  </pic:blipFill>
                  <pic:spPr>
                    <a:xfrm>
                      <a:off x="0" y="0"/>
                      <a:ext cx="5291192" cy="2552874"/>
                    </a:xfrm>
                    <a:prstGeom prst="rect">
                      <a:avLst/>
                    </a:prstGeom>
                  </pic:spPr>
                </pic:pic>
              </a:graphicData>
            </a:graphic>
          </wp:inline>
        </w:drawing>
      </w:r>
    </w:p>
    <w:p w14:paraId="06F2153F" w14:textId="0C74DA68" w:rsidR="00A87DE0" w:rsidRPr="0059677C" w:rsidRDefault="0059677C" w:rsidP="0059677C">
      <w:pPr>
        <w:pStyle w:val="Caption"/>
      </w:pPr>
      <w:bookmarkStart w:id="498" w:name="_Toc216254460"/>
      <w:r>
        <w:t xml:space="preserve">Hình </w:t>
      </w:r>
      <w:fldSimple w:instr=" STYLEREF 1 \s ">
        <w:r w:rsidR="00E629C6">
          <w:rPr>
            <w:noProof/>
          </w:rPr>
          <w:t>3</w:t>
        </w:r>
      </w:fldSimple>
      <w:r w:rsidR="00804794">
        <w:noBreakHyphen/>
      </w:r>
      <w:fldSimple w:instr=" SEQ Hình \* ARABIC \s 1 ">
        <w:r w:rsidR="00E629C6">
          <w:rPr>
            <w:noProof/>
          </w:rPr>
          <w:t>78</w:t>
        </w:r>
      </w:fldSimple>
      <w:r>
        <w:t xml:space="preserve"> </w:t>
      </w:r>
      <w:r w:rsidR="008E27E8">
        <w:t>G</w:t>
      </w:r>
      <w:r>
        <w:t>iao diện danh sách sản phẩm sắp hết hàng</w:t>
      </w:r>
      <w:bookmarkEnd w:id="498"/>
    </w:p>
    <w:p w14:paraId="10DAA494" w14:textId="3D437927" w:rsidR="001D7392" w:rsidRPr="00890B20" w:rsidRDefault="001D7392" w:rsidP="001D7392">
      <w:r w:rsidRPr="00890B20">
        <w:t>Hệ thống tích hợp thư viện biểu đồ (Chart.js hoặc tương đương) để trực quan hóa dữ liệu kinh doanh:</w:t>
      </w:r>
    </w:p>
    <w:p w14:paraId="25401035" w14:textId="77613D9D" w:rsidR="001D7392" w:rsidRPr="00890B20" w:rsidRDefault="001D7392" w:rsidP="00FE7FF7">
      <w:pPr>
        <w:pStyle w:val="ListParagraph"/>
        <w:numPr>
          <w:ilvl w:val="0"/>
          <w:numId w:val="63"/>
        </w:numPr>
      </w:pPr>
      <w:r w:rsidRPr="00890B20">
        <w:t>Biểu đồ đường (Line Chart): Thể hiện biến động doanh thu trong 30 ngày gần nhất, giúp nhận diện xu hướng tiêu dùng và hiệu quả của các chiến dịch khuyến mãi.</w:t>
      </w:r>
    </w:p>
    <w:p w14:paraId="326B2EF8" w14:textId="25BA92A1" w:rsidR="00C036D8" w:rsidRPr="00890B20" w:rsidRDefault="001D7392" w:rsidP="00FE7FF7">
      <w:pPr>
        <w:pStyle w:val="ListParagraph"/>
        <w:numPr>
          <w:ilvl w:val="0"/>
          <w:numId w:val="63"/>
        </w:numPr>
      </w:pPr>
      <w:r w:rsidRPr="00890B20">
        <w:t>Biểu đồ tròn (Pie Chart): Phân tích tỷ trọng doanh thu theo danh mục sản phẩm (ví dụ: Apple, Samsung, Xiaomi...), giúp xác định dòng sản phẩm chủ lực</w:t>
      </w:r>
    </w:p>
    <w:p w14:paraId="4BF6464E" w14:textId="614E8B3C" w:rsidR="00D62708" w:rsidRPr="00890B20" w:rsidRDefault="004C266F" w:rsidP="004C266F">
      <w:pPr>
        <w:rPr>
          <w:b/>
          <w:bCs/>
        </w:rPr>
      </w:pPr>
      <w:r w:rsidRPr="00890B20">
        <w:rPr>
          <w:b/>
          <w:bCs/>
        </w:rPr>
        <w:t>Thống kê hiệu quả sản phẩm và Cảnh báo kho:</w:t>
      </w:r>
    </w:p>
    <w:p w14:paraId="51A65D12" w14:textId="53EB7032" w:rsidR="0092593A" w:rsidRPr="00890B20" w:rsidRDefault="00733002" w:rsidP="008843AB">
      <w:pPr>
        <w:keepNext/>
        <w:jc w:val="center"/>
      </w:pPr>
      <w:r w:rsidRPr="00733002">
        <w:rPr>
          <w:noProof/>
          <w:lang w:val="en-US"/>
        </w:rPr>
        <w:drawing>
          <wp:inline distT="0" distB="0" distL="0" distR="0" wp14:anchorId="0A3C0E4D" wp14:editId="58A16699">
            <wp:extent cx="4896667" cy="2219325"/>
            <wp:effectExtent l="0" t="0" r="0" b="0"/>
            <wp:docPr id="423106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06154" name="Picture 1" descr="A screenshot of a computer&#10;&#10;AI-generated content may be incorrect."/>
                    <pic:cNvPicPr/>
                  </pic:nvPicPr>
                  <pic:blipFill>
                    <a:blip r:embed="rId189"/>
                    <a:stretch>
                      <a:fillRect/>
                    </a:stretch>
                  </pic:blipFill>
                  <pic:spPr>
                    <a:xfrm>
                      <a:off x="0" y="0"/>
                      <a:ext cx="4906067" cy="2223586"/>
                    </a:xfrm>
                    <a:prstGeom prst="rect">
                      <a:avLst/>
                    </a:prstGeom>
                  </pic:spPr>
                </pic:pic>
              </a:graphicData>
            </a:graphic>
          </wp:inline>
        </w:drawing>
      </w:r>
    </w:p>
    <w:p w14:paraId="55E495A5" w14:textId="26EC9D83" w:rsidR="00A87DE0" w:rsidRPr="0059677C" w:rsidRDefault="0092593A" w:rsidP="0092593A">
      <w:pPr>
        <w:pStyle w:val="Caption"/>
        <w:rPr>
          <w:lang w:val="vi-VN"/>
        </w:rPr>
      </w:pPr>
      <w:bookmarkStart w:id="499" w:name="_Toc216254461"/>
      <w:r w:rsidRPr="00890B20">
        <w:rPr>
          <w:lang w:val="vi-VN"/>
        </w:rPr>
        <w:t xml:space="preserve">Hình </w:t>
      </w:r>
      <w:r w:rsidR="00804794">
        <w:rPr>
          <w:lang w:val="vi-VN"/>
        </w:rPr>
        <w:fldChar w:fldCharType="begin"/>
      </w:r>
      <w:r w:rsidR="00804794">
        <w:rPr>
          <w:lang w:val="vi-VN"/>
        </w:rPr>
        <w:instrText xml:space="preserve"> STYLEREF 1 \s </w:instrText>
      </w:r>
      <w:r w:rsidR="00804794">
        <w:rPr>
          <w:lang w:val="vi-VN"/>
        </w:rPr>
        <w:fldChar w:fldCharType="separate"/>
      </w:r>
      <w:r w:rsidR="00E629C6">
        <w:rPr>
          <w:noProof/>
          <w:lang w:val="vi-VN"/>
        </w:rPr>
        <w:t>3</w:t>
      </w:r>
      <w:r w:rsidR="00804794">
        <w:rPr>
          <w:lang w:val="vi-VN"/>
        </w:rPr>
        <w:fldChar w:fldCharType="end"/>
      </w:r>
      <w:r w:rsidR="00804794">
        <w:rPr>
          <w:lang w:val="vi-VN"/>
        </w:rPr>
        <w:noBreakHyphen/>
      </w:r>
      <w:r w:rsidR="00804794">
        <w:rPr>
          <w:lang w:val="vi-VN"/>
        </w:rPr>
        <w:fldChar w:fldCharType="begin"/>
      </w:r>
      <w:r w:rsidR="00804794">
        <w:rPr>
          <w:lang w:val="vi-VN"/>
        </w:rPr>
        <w:instrText xml:space="preserve"> SEQ Hình \* ARABIC \s 1 </w:instrText>
      </w:r>
      <w:r w:rsidR="00804794">
        <w:rPr>
          <w:lang w:val="vi-VN"/>
        </w:rPr>
        <w:fldChar w:fldCharType="separate"/>
      </w:r>
      <w:r w:rsidR="00E629C6">
        <w:rPr>
          <w:noProof/>
          <w:lang w:val="vi-VN"/>
        </w:rPr>
        <w:t>79</w:t>
      </w:r>
      <w:r w:rsidR="00804794">
        <w:rPr>
          <w:lang w:val="vi-VN"/>
        </w:rPr>
        <w:fldChar w:fldCharType="end"/>
      </w:r>
      <w:r w:rsidRPr="00890B20">
        <w:rPr>
          <w:lang w:val="vi-VN"/>
        </w:rPr>
        <w:t xml:space="preserve"> </w:t>
      </w:r>
      <w:r w:rsidR="00054399" w:rsidRPr="00054399">
        <w:rPr>
          <w:lang w:val="vi-VN"/>
        </w:rPr>
        <w:t>G</w:t>
      </w:r>
      <w:r w:rsidRPr="00890B20">
        <w:rPr>
          <w:lang w:val="vi-VN"/>
        </w:rPr>
        <w:t>iao diện thống kê hiệu quả sản phẩm</w:t>
      </w:r>
      <w:r w:rsidR="003C5AD7" w:rsidRPr="003C5AD7">
        <w:rPr>
          <w:lang w:val="vi-VN"/>
        </w:rPr>
        <w:t xml:space="preserve"> và đơn hàng gần đây</w:t>
      </w:r>
      <w:bookmarkEnd w:id="499"/>
    </w:p>
    <w:p w14:paraId="4794A0BC" w14:textId="77777777" w:rsidR="0059677C" w:rsidRPr="0059677C" w:rsidRDefault="0059677C" w:rsidP="0059677C"/>
    <w:p w14:paraId="186CDA3C" w14:textId="5CB3F420" w:rsidR="00920989" w:rsidRPr="00890B20" w:rsidRDefault="00920989" w:rsidP="00FE7FF7">
      <w:pPr>
        <w:pStyle w:val="ListParagraph"/>
        <w:numPr>
          <w:ilvl w:val="0"/>
          <w:numId w:val="64"/>
        </w:numPr>
      </w:pPr>
      <w:r w:rsidRPr="00890B20">
        <w:t>Top sản phẩm bán chạy: Danh sách 5-10 sản phẩm có doanh số cao nhất, hỗ trợ quyết định nhập hàng chiến lược.</w:t>
      </w:r>
    </w:p>
    <w:p w14:paraId="5BD87864" w14:textId="4C770729" w:rsidR="00920989" w:rsidRPr="00890B20" w:rsidRDefault="00920989" w:rsidP="00FE7FF7">
      <w:pPr>
        <w:pStyle w:val="ListParagraph"/>
        <w:numPr>
          <w:ilvl w:val="0"/>
          <w:numId w:val="64"/>
        </w:numPr>
      </w:pPr>
      <w:r w:rsidRPr="00890B20">
        <w:t>Đơn hàng gần đây: Bảng liệt kê các giao dịch mới nhất để tiện theo dõi dòng chảy đơn hàng.</w:t>
      </w:r>
    </w:p>
    <w:p w14:paraId="5C861040" w14:textId="7DEA3201" w:rsidR="00D55690" w:rsidRPr="00890B20" w:rsidRDefault="00D55690" w:rsidP="00D55690">
      <w:pPr>
        <w:pStyle w:val="Heading3"/>
      </w:pPr>
      <w:bookmarkStart w:id="500" w:name="_Toc216254289"/>
      <w:bookmarkStart w:id="501" w:name="_Toc216255537"/>
      <w:r w:rsidRPr="00890B20">
        <w:lastRenderedPageBreak/>
        <w:t>Kết luận và hướng phát triển</w:t>
      </w:r>
      <w:bookmarkEnd w:id="500"/>
      <w:bookmarkEnd w:id="501"/>
    </w:p>
    <w:p w14:paraId="2C35A7D7" w14:textId="0FB9C960" w:rsidR="002C2559" w:rsidRPr="00890B20" w:rsidRDefault="00357096" w:rsidP="002C2559">
      <w:pPr>
        <w:rPr>
          <w:b/>
          <w:bCs/>
        </w:rPr>
      </w:pPr>
      <w:r w:rsidRPr="00890B20">
        <w:rPr>
          <w:b/>
          <w:bCs/>
        </w:rPr>
        <w:t>Các kết quả đạt được:</w:t>
      </w:r>
    </w:p>
    <w:p w14:paraId="7142AB55" w14:textId="5FA66859" w:rsidR="00357096" w:rsidRPr="002A1BFF" w:rsidRDefault="00357096" w:rsidP="002C2559">
      <w:r w:rsidRPr="002A1BFF">
        <w:t>Sau quá trình nghiên cứu, phân tích và triển khai, đồ án "Xây dựng website bán điện thoại di động" đã hoàn thành và đạt được các mục tiêu cơ bản đề ra ban đầu:</w:t>
      </w:r>
    </w:p>
    <w:p w14:paraId="72420306" w14:textId="549DFFE7" w:rsidR="00DC555D" w:rsidRPr="002A1BFF" w:rsidRDefault="00DC555D" w:rsidP="00DC555D">
      <w:r w:rsidRPr="002A1BFF">
        <w:t>Về mặt lý thuyết và công nghệ:</w:t>
      </w:r>
    </w:p>
    <w:p w14:paraId="25BD4603" w14:textId="68A3CC5B" w:rsidR="00DC555D" w:rsidRPr="002A1BFF" w:rsidRDefault="00DC555D" w:rsidP="00FE7FF7">
      <w:pPr>
        <w:pStyle w:val="ListParagraph"/>
        <w:numPr>
          <w:ilvl w:val="0"/>
          <w:numId w:val="59"/>
        </w:numPr>
      </w:pPr>
      <w:r w:rsidRPr="002A1BFF">
        <w:t>Đã tìm hiểu và vận dụng thành công Framework ASP.NET Boilerplate (ABP) kết hợp với Entity Framework Core. Việc áp dụng kiến trúc phân tầng (Layered Architecture) và mô hình MVC đã giúp mã nguồn hệ thống được tổ chức khoa học, tuân thủ các nguyên tắc thiết kế hướng đối tượng và dễ dàng bảo trì.</w:t>
      </w:r>
    </w:p>
    <w:p w14:paraId="371705A9" w14:textId="72EB19AB" w:rsidR="00DC555D" w:rsidRPr="002A1BFF" w:rsidRDefault="00DC555D" w:rsidP="00FE7FF7">
      <w:pPr>
        <w:pStyle w:val="ListParagraph"/>
        <w:numPr>
          <w:ilvl w:val="0"/>
          <w:numId w:val="59"/>
        </w:numPr>
      </w:pPr>
      <w:r w:rsidRPr="002A1BFF">
        <w:t>Xây dựng cơ sở dữ liệu quan hệ trên SQL Server đáp ứng được nhu cầu lưu trữ và truy xuất dữ liệu cho các nghiệp vụ bán hàng, quản lý kho và người dùng.</w:t>
      </w:r>
    </w:p>
    <w:p w14:paraId="5E98DFDF" w14:textId="2EE4CADD" w:rsidR="00DC555D" w:rsidRPr="002A1BFF" w:rsidRDefault="00DC555D" w:rsidP="00A45CB2">
      <w:r w:rsidRPr="002A1BFF">
        <w:t>Về mặt chức năng hệ thống:</w:t>
      </w:r>
    </w:p>
    <w:p w14:paraId="41FD5C42" w14:textId="5758D2E6" w:rsidR="00DC555D" w:rsidRPr="002A1BFF" w:rsidRDefault="00DC555D" w:rsidP="00FE7FF7">
      <w:pPr>
        <w:pStyle w:val="ListParagraph"/>
        <w:numPr>
          <w:ilvl w:val="0"/>
          <w:numId w:val="60"/>
        </w:numPr>
      </w:pPr>
      <w:r w:rsidRPr="002A1BFF">
        <w:t>Đối với Khách hàng: Xây dựng thành công quy trình mua sắm trực tuyến trọn vẹn, từ việc tìm kiếm sản phẩm, xem chi tiết biến thể (màu sắc, cấu hình), quản lý giỏ hàng đến đặt hàng và tra cứu lịch sử đơn hàng.</w:t>
      </w:r>
    </w:p>
    <w:p w14:paraId="30B18614" w14:textId="7A1CDD83" w:rsidR="00DC555D" w:rsidRPr="002A1BFF" w:rsidRDefault="00DC555D" w:rsidP="00FE7FF7">
      <w:pPr>
        <w:pStyle w:val="ListParagraph"/>
        <w:numPr>
          <w:ilvl w:val="0"/>
          <w:numId w:val="60"/>
        </w:numPr>
      </w:pPr>
      <w:r w:rsidRPr="002A1BFF">
        <w:t>Đối với Quản trị viên: Hoàn thiện hệ thống Admin Panel với khả năng phân quyền (RBAC) chi tiết đến từng chức năng. Các quy trình quản lý nhập kho, xuất kho và xử lý trạng thái đơn hàng đã được tự động hóa một phần, giúp giảm thiểu sai sót so với quản lý thủ công.</w:t>
      </w:r>
    </w:p>
    <w:p w14:paraId="3F2916F5" w14:textId="77777777" w:rsidR="00A45CB2" w:rsidRPr="002A1BFF" w:rsidRDefault="00DC555D" w:rsidP="00FE7FF7">
      <w:pPr>
        <w:pStyle w:val="ListParagraph"/>
        <w:numPr>
          <w:ilvl w:val="0"/>
          <w:numId w:val="60"/>
        </w:numPr>
      </w:pPr>
      <w:r w:rsidRPr="002A1BFF">
        <w:t>Tính năng nâng cao: Đã cài đặt thành công chức năng quản lý các chương trình khuyến mãi (Flash Sale) và quản lý biến thể sản phẩm phức tạp, đáp ứng đặc thù kinh doanh điện thoại di động</w:t>
      </w:r>
    </w:p>
    <w:p w14:paraId="200063C0" w14:textId="0270043B" w:rsidR="00A45CB2" w:rsidRPr="00890B20" w:rsidRDefault="00A45CB2" w:rsidP="00A45CB2">
      <w:pPr>
        <w:rPr>
          <w:b/>
          <w:bCs/>
        </w:rPr>
      </w:pPr>
      <w:r w:rsidRPr="00890B20">
        <w:rPr>
          <w:b/>
          <w:bCs/>
        </w:rPr>
        <w:t>Các hạn chế tồn tại:</w:t>
      </w:r>
    </w:p>
    <w:p w14:paraId="339DC20C" w14:textId="7CD2320F" w:rsidR="00E85AC0" w:rsidRPr="00890B20" w:rsidRDefault="00E85AC0" w:rsidP="00FE7FF7">
      <w:pPr>
        <w:pStyle w:val="ListParagraph"/>
        <w:numPr>
          <w:ilvl w:val="0"/>
          <w:numId w:val="61"/>
        </w:numPr>
      </w:pPr>
      <w:r w:rsidRPr="00890B20">
        <w:t>Bên cạnh những kết quả đạt được, do giới hạn về thời gian thực hiện và kinh nghiệm thực tế, đồ án vẫn còn tồn tại một số hạn chế:</w:t>
      </w:r>
    </w:p>
    <w:p w14:paraId="59729294" w14:textId="6374A74A" w:rsidR="00E85AC0" w:rsidRPr="00890B20" w:rsidRDefault="00E85AC0" w:rsidP="00FE7FF7">
      <w:pPr>
        <w:pStyle w:val="ListParagraph"/>
        <w:numPr>
          <w:ilvl w:val="0"/>
          <w:numId w:val="61"/>
        </w:numPr>
      </w:pPr>
      <w:r w:rsidRPr="00890B20">
        <w:t>Thanh toán trực tuyến: Hệ thống mới chỉ hỗ trợ các phương thức thanh toán cơ bản (COD, xác nhận chuyển khoản thủ công). Chưa tích hợp API của các cổng thanh toán tự động (như VNPay, MoMo, PayPal) để xử lý giao dịch thời gian thực.</w:t>
      </w:r>
    </w:p>
    <w:p w14:paraId="7D24ABAA" w14:textId="0634F4F5" w:rsidR="00E85AC0" w:rsidRPr="00890B20" w:rsidRDefault="00E85AC0" w:rsidP="00FE7FF7">
      <w:pPr>
        <w:pStyle w:val="ListParagraph"/>
        <w:numPr>
          <w:ilvl w:val="0"/>
          <w:numId w:val="61"/>
        </w:numPr>
      </w:pPr>
      <w:r w:rsidRPr="00890B20">
        <w:t>Vận chuyển: Quy trình giao hàng chưa được kết nối với hệ thống của các đơn vị vận chuyển (như Giao Hàng Nhanh, Viettel Post). Việc cập nhật trạng thái vận đơn vẫn phụ thuộc vào thao tác thủ công của nhân viên.</w:t>
      </w:r>
    </w:p>
    <w:p w14:paraId="1591382F" w14:textId="3E52FF69" w:rsidR="00E85AC0" w:rsidRPr="00890B20" w:rsidRDefault="00E85AC0" w:rsidP="00FE7FF7">
      <w:pPr>
        <w:pStyle w:val="ListParagraph"/>
        <w:numPr>
          <w:ilvl w:val="0"/>
          <w:numId w:val="61"/>
        </w:numPr>
      </w:pPr>
      <w:r w:rsidRPr="00890B20">
        <w:t>Báo cáo thống kê: Các báo cáo doanh thu và tồn kho mới dừng lại ở mức cơ bản, chưa có các biểu đồ phân tích chuyên sâu (Business Intelligence) để hỗ trợ ra quyết định chiến lược.</w:t>
      </w:r>
    </w:p>
    <w:p w14:paraId="3D21056C" w14:textId="7F25199E" w:rsidR="00A45CB2" w:rsidRPr="00890B20" w:rsidRDefault="00E85AC0" w:rsidP="00FE7FF7">
      <w:pPr>
        <w:pStyle w:val="ListParagraph"/>
        <w:numPr>
          <w:ilvl w:val="0"/>
          <w:numId w:val="61"/>
        </w:numPr>
      </w:pPr>
      <w:r w:rsidRPr="00890B20">
        <w:lastRenderedPageBreak/>
        <w:t>Giao diện: Trải nghiệm người dùng (UX) trên thiết bị di động cần được tối ưu hóa mượt mà hơn nữa để phù hợp với xu hướng thương mại điện tử hiện đại.</w:t>
      </w:r>
    </w:p>
    <w:p w14:paraId="2621EAA5" w14:textId="0651E50C" w:rsidR="006E063E" w:rsidRPr="00890B20" w:rsidRDefault="006E063E" w:rsidP="006E063E">
      <w:pPr>
        <w:rPr>
          <w:b/>
          <w:bCs/>
        </w:rPr>
      </w:pPr>
      <w:r w:rsidRPr="00890B20">
        <w:rPr>
          <w:b/>
          <w:bCs/>
        </w:rPr>
        <w:t>Hướng phát triển trong tương lai:</w:t>
      </w:r>
    </w:p>
    <w:p w14:paraId="583D1BCE" w14:textId="0630737D" w:rsidR="006E063E" w:rsidRPr="00890B20" w:rsidRDefault="006E063E" w:rsidP="00FE7FF7">
      <w:pPr>
        <w:pStyle w:val="ListParagraph"/>
        <w:numPr>
          <w:ilvl w:val="0"/>
          <w:numId w:val="62"/>
        </w:numPr>
      </w:pPr>
      <w:r w:rsidRPr="00890B20">
        <w:t>Để hệ thống có thể hoàn thiện và ứng dụng rộng rãi trong thực tế, các hướng phát triển tiếp theo được đề xuất bao gồm</w:t>
      </w:r>
      <w:r w:rsidR="006467CE" w:rsidRPr="00890B20">
        <w:t>:</w:t>
      </w:r>
    </w:p>
    <w:p w14:paraId="02EE1641" w14:textId="0D5AB0C8" w:rsidR="006E063E" w:rsidRPr="00890B20" w:rsidRDefault="006E063E" w:rsidP="00FE7FF7">
      <w:pPr>
        <w:pStyle w:val="ListParagraph"/>
        <w:numPr>
          <w:ilvl w:val="0"/>
          <w:numId w:val="62"/>
        </w:numPr>
      </w:pPr>
      <w:r w:rsidRPr="00890B20">
        <w:t>Tích hợp đa nền tảng thanh toán và vận chuyển: Kết nối API với các bên thứ ba để tự động hóa hoàn toàn quy trình thanh toán và tạo vận đơn, giúp quy trình xử lý đơn hàng diễn ra khép kín.</w:t>
      </w:r>
    </w:p>
    <w:p w14:paraId="4410B832" w14:textId="208C5507" w:rsidR="006E063E" w:rsidRPr="00890B20" w:rsidRDefault="006E063E" w:rsidP="00FE7FF7">
      <w:pPr>
        <w:pStyle w:val="ListParagraph"/>
        <w:numPr>
          <w:ilvl w:val="0"/>
          <w:numId w:val="62"/>
        </w:numPr>
      </w:pPr>
      <w:r w:rsidRPr="00890B20">
        <w:t>Ứng dụng Trí tuệ nhân tạo (AI): Phát triển tính năng gợi ý sản phẩm (Recommendation System) dựa trên lịch sử xem và mua hàng của người dùng để gia tăng tỷ lệ chuyển đổi.</w:t>
      </w:r>
    </w:p>
    <w:p w14:paraId="04E9D785" w14:textId="56E981FC" w:rsidR="006E063E" w:rsidRPr="00890B20" w:rsidRDefault="006E063E" w:rsidP="00FE7FF7">
      <w:pPr>
        <w:pStyle w:val="ListParagraph"/>
        <w:numPr>
          <w:ilvl w:val="0"/>
          <w:numId w:val="62"/>
        </w:numPr>
      </w:pPr>
      <w:r w:rsidRPr="00890B20">
        <w:t>Nâng cấp hệ thống báo cáo: Xây dựng module Dashboard trực quan với các biểu đồ phân tích hành vi khách hàng, dự báo nhu cầu nhập hàng và hiệu quả của các chiến dịch Flash Sale.</w:t>
      </w:r>
    </w:p>
    <w:p w14:paraId="192108BC" w14:textId="77777777" w:rsidR="00A36C71" w:rsidRPr="00890B20" w:rsidRDefault="006E063E" w:rsidP="00FE7FF7">
      <w:pPr>
        <w:pStyle w:val="ListParagraph"/>
        <w:numPr>
          <w:ilvl w:val="0"/>
          <w:numId w:val="62"/>
        </w:numPr>
      </w:pPr>
      <w:r w:rsidRPr="00890B20">
        <w:t>Phát triển Ứng dụng di động (Mobile App): Mở rộng hệ thống sang nền tảng ứng dụng (iOS/Android) sử dụng chung API với website hiện tại để tiếp cận khách hàng tốt hơn.</w:t>
      </w:r>
    </w:p>
    <w:p w14:paraId="1013AEC8" w14:textId="3DB9E47A" w:rsidR="00A36C71" w:rsidRPr="00905718" w:rsidRDefault="00A36C71" w:rsidP="00A36C71">
      <w:pPr>
        <w:ind w:firstLine="0"/>
        <w:rPr>
          <w:b/>
          <w:bCs/>
        </w:rPr>
      </w:pPr>
      <w:r w:rsidRPr="00890B20">
        <w:rPr>
          <w:b/>
          <w:bCs/>
        </w:rPr>
        <w:t>Lời kết:</w:t>
      </w:r>
    </w:p>
    <w:p w14:paraId="0F32A2BC" w14:textId="4539C07E" w:rsidR="00A36C71" w:rsidRPr="00890B20" w:rsidRDefault="00A36C71" w:rsidP="00E674EE">
      <w:pPr>
        <w:ind w:firstLine="576"/>
      </w:pPr>
      <w:r w:rsidRPr="00890B20">
        <w:t>Đồ án này là cột mốc quan trọng giúp sinh viên tổng hợp kiến thức đã học và rèn luyện kỹ năng giải quyết bài toán thực tế. Dù còn những hạn chế nhất định, sản phẩm đã thể hiện được tư duy thiết kế hệ thống bài bản và làm chủ công nghệ lập trình hiện đại. Em xin chân thành cảm ơn sự hướng dẫn tận tình của thầy/cô đã giúp em hoàn thành đồ án này.</w:t>
      </w:r>
    </w:p>
    <w:p w14:paraId="4E51BF29" w14:textId="77777777" w:rsidR="006A0F8F" w:rsidRPr="00890B20" w:rsidRDefault="006A0F8F" w:rsidP="006A0F8F">
      <w:pPr>
        <w:pStyle w:val="Heading2"/>
      </w:pPr>
      <w:bookmarkStart w:id="502" w:name="_Toc216254290"/>
      <w:bookmarkStart w:id="503" w:name="_Toc216255538"/>
      <w:r w:rsidRPr="00890B20">
        <w:t>Kết chương</w:t>
      </w:r>
      <w:bookmarkEnd w:id="502"/>
      <w:bookmarkEnd w:id="503"/>
    </w:p>
    <w:p w14:paraId="311F5ED0" w14:textId="7541A71E" w:rsidR="00417928" w:rsidRPr="00890B20" w:rsidRDefault="006A0F8F" w:rsidP="00E83CE9">
      <w:r w:rsidRPr="00890B20">
        <w:t>Đoạn này nêu tóm tắt về nội dung của chương vừa viết và viết một vài câu ngắn về nội dung sẽ có trong chương tiếp theo.</w:t>
      </w:r>
    </w:p>
    <w:p w14:paraId="587BA11A" w14:textId="5243A34E" w:rsidR="007360C5" w:rsidRPr="00890B20" w:rsidRDefault="007360C5">
      <w:pPr>
        <w:spacing w:before="0" w:line="240" w:lineRule="auto"/>
        <w:ind w:firstLine="0"/>
        <w:jc w:val="left"/>
      </w:pPr>
      <w:r w:rsidRPr="00890B20">
        <w:br w:type="page"/>
      </w:r>
    </w:p>
    <w:p w14:paraId="0D68623D" w14:textId="5DC648D1" w:rsidR="007360C5" w:rsidRPr="00890B20" w:rsidRDefault="007360C5" w:rsidP="00FA209A">
      <w:pPr>
        <w:pStyle w:val="Heading1"/>
        <w:numPr>
          <w:ilvl w:val="0"/>
          <w:numId w:val="0"/>
        </w:numPr>
      </w:pPr>
      <w:bookmarkStart w:id="504" w:name="_Toc216254291"/>
      <w:bookmarkStart w:id="505" w:name="_Toc216255539"/>
      <w:r w:rsidRPr="00890B20">
        <w:lastRenderedPageBreak/>
        <w:t>KẾT LUẬN VÀ HƯỚNG PHÁT TRIỂN</w:t>
      </w:r>
      <w:bookmarkEnd w:id="504"/>
      <w:bookmarkEnd w:id="505"/>
    </w:p>
    <w:p w14:paraId="788D73CE" w14:textId="53CF2B58" w:rsidR="007360C5" w:rsidRPr="00890B20" w:rsidRDefault="007360C5" w:rsidP="007360C5">
      <w:pPr>
        <w:pStyle w:val="Like-Numbering"/>
        <w:rPr>
          <w:lang w:val="vi-VN"/>
        </w:rPr>
      </w:pPr>
      <w:r w:rsidRPr="00890B20">
        <w:rPr>
          <w:lang w:val="vi-VN"/>
        </w:rPr>
        <w:t>1. Kết luận</w:t>
      </w:r>
    </w:p>
    <w:p w14:paraId="3C1605C7" w14:textId="53F450E0" w:rsidR="008F5BCA" w:rsidRPr="00890B20" w:rsidRDefault="008F5BCA" w:rsidP="008F5BCA">
      <w:pPr>
        <w:pStyle w:val="Like-Numbering"/>
        <w:ind w:firstLine="720"/>
        <w:jc w:val="both"/>
        <w:rPr>
          <w:rFonts w:cs="Arial"/>
          <w:b w:val="0"/>
          <w:sz w:val="24"/>
          <w:szCs w:val="28"/>
          <w:lang w:val="vi-VN"/>
        </w:rPr>
      </w:pPr>
      <w:r w:rsidRPr="00890B20">
        <w:rPr>
          <w:rFonts w:cs="Arial"/>
          <w:b w:val="0"/>
          <w:sz w:val="24"/>
          <w:szCs w:val="28"/>
          <w:lang w:val="vi-VN"/>
        </w:rPr>
        <w:t>Đồ án tốt nghiệp với đề tài "Xây dựng website bán điện thoại di động"  đã được thực hiện và hoàn thành các mục tiêu cốt lõi đề ra. Kết quả của đồ án là một hệ thống website thương mại điện tử hoàn chỉnh, có khả năng ứng dụng thực tiễn cho các doanh nghiệp vừa và nhỏ.</w:t>
      </w:r>
    </w:p>
    <w:p w14:paraId="782D0155" w14:textId="6E9CAA45" w:rsidR="008F5BCA" w:rsidRPr="00890B20" w:rsidRDefault="008F5BCA" w:rsidP="008F5BCA">
      <w:pPr>
        <w:pStyle w:val="Like-Numbering"/>
        <w:jc w:val="both"/>
        <w:rPr>
          <w:rFonts w:cs="Arial"/>
          <w:b w:val="0"/>
          <w:sz w:val="24"/>
          <w:szCs w:val="28"/>
          <w:lang w:val="vi-VN"/>
        </w:rPr>
      </w:pPr>
      <w:r w:rsidRPr="00890B20">
        <w:rPr>
          <w:rFonts w:cs="Arial"/>
          <w:b w:val="0"/>
          <w:sz w:val="24"/>
          <w:szCs w:val="28"/>
          <w:lang w:val="vi-VN"/>
        </w:rPr>
        <w:t>Về mặt kỹ thuật, đồ án đã áp dụng thành công các công nghệ và kiến trúc phần mềm hiện đại, bao gồm:</w:t>
      </w:r>
    </w:p>
    <w:p w14:paraId="7199132F" w14:textId="77777777" w:rsidR="008F5BCA" w:rsidRPr="00890B20" w:rsidRDefault="008F5BCA" w:rsidP="00FE7FF7">
      <w:pPr>
        <w:pStyle w:val="Like-Numbering"/>
        <w:numPr>
          <w:ilvl w:val="0"/>
          <w:numId w:val="52"/>
        </w:numPr>
        <w:jc w:val="both"/>
        <w:rPr>
          <w:rFonts w:cs="Arial"/>
          <w:b w:val="0"/>
          <w:sz w:val="24"/>
          <w:szCs w:val="28"/>
          <w:lang w:val="vi-VN"/>
        </w:rPr>
      </w:pPr>
      <w:r w:rsidRPr="00890B20">
        <w:rPr>
          <w:rFonts w:cs="Arial"/>
          <w:b w:val="0"/>
          <w:sz w:val="24"/>
          <w:szCs w:val="28"/>
          <w:lang w:val="vi-VN"/>
        </w:rPr>
        <w:t>Sử dụng framework ASP.NET Boilerplate (ABP) để xây dựng hệ thống theo kiến trúc đa tầng (Layered Architecture) và tư tưởng Domain-Driven Design (DDD) , giúp mã nguồn được tổ chức rõ ràng, dễ bảo trì và mở rộng.</w:t>
      </w:r>
    </w:p>
    <w:p w14:paraId="0572B05E" w14:textId="77777777" w:rsidR="008F5BCA" w:rsidRPr="00890B20" w:rsidRDefault="008F5BCA" w:rsidP="00FE7FF7">
      <w:pPr>
        <w:pStyle w:val="Like-Numbering"/>
        <w:numPr>
          <w:ilvl w:val="0"/>
          <w:numId w:val="52"/>
        </w:numPr>
        <w:jc w:val="both"/>
        <w:rPr>
          <w:rFonts w:cs="Arial"/>
          <w:b w:val="0"/>
          <w:sz w:val="24"/>
          <w:szCs w:val="28"/>
          <w:lang w:val="vi-VN"/>
        </w:rPr>
      </w:pPr>
      <w:r w:rsidRPr="00890B20">
        <w:rPr>
          <w:rFonts w:cs="Arial"/>
          <w:b w:val="0"/>
          <w:sz w:val="24"/>
          <w:szCs w:val="28"/>
          <w:lang w:val="vi-VN"/>
        </w:rPr>
        <w:t>Kết hợp Entity Framework Core làm ORM để thao tác hiệu quả với cơ sở dữ liệu SQL Server.</w:t>
      </w:r>
    </w:p>
    <w:p w14:paraId="7949BA75" w14:textId="77777777" w:rsidR="008F5BCA" w:rsidRPr="00890B20" w:rsidRDefault="008F5BCA" w:rsidP="00FE7FF7">
      <w:pPr>
        <w:pStyle w:val="Like-Numbering"/>
        <w:numPr>
          <w:ilvl w:val="0"/>
          <w:numId w:val="52"/>
        </w:numPr>
        <w:jc w:val="both"/>
        <w:rPr>
          <w:rFonts w:cs="Arial"/>
          <w:b w:val="0"/>
          <w:sz w:val="24"/>
          <w:szCs w:val="28"/>
          <w:lang w:val="vi-VN"/>
        </w:rPr>
      </w:pPr>
      <w:r w:rsidRPr="00890B20">
        <w:rPr>
          <w:rFonts w:cs="Arial"/>
          <w:b w:val="0"/>
          <w:sz w:val="24"/>
          <w:szCs w:val="28"/>
          <w:lang w:val="vi-VN"/>
        </w:rPr>
        <w:t>Xây dựng giao diện người dùng (Frontend) đáp ứng (responsive) bằng Bootstrap, AJAX và các công nghệ web cơ bản (HTML, CSS, JavaScript) , đảm bảo trải nghiệm thân thiện trên nhiều thiết bị.</w:t>
      </w:r>
    </w:p>
    <w:p w14:paraId="2CF4587C" w14:textId="77777777" w:rsidR="008F5BCA" w:rsidRPr="00890B20" w:rsidRDefault="008F5BCA" w:rsidP="008F5BCA">
      <w:pPr>
        <w:pStyle w:val="Like-Numbering"/>
        <w:jc w:val="both"/>
        <w:rPr>
          <w:rFonts w:cs="Arial"/>
          <w:b w:val="0"/>
          <w:sz w:val="24"/>
          <w:szCs w:val="28"/>
          <w:lang w:val="vi-VN"/>
        </w:rPr>
      </w:pPr>
      <w:r w:rsidRPr="00890B20">
        <w:rPr>
          <w:rFonts w:cs="Arial"/>
          <w:b w:val="0"/>
          <w:sz w:val="24"/>
          <w:szCs w:val="28"/>
          <w:lang w:val="vi-VN"/>
        </w:rPr>
        <w:t>Về mặt chức năng, hệ thống đã đáp ứng được hai nhóm yêu cầu chính:</w:t>
      </w:r>
    </w:p>
    <w:p w14:paraId="3712E405" w14:textId="77777777" w:rsidR="008F5BCA" w:rsidRPr="00890B20" w:rsidRDefault="008F5BCA" w:rsidP="00FE7FF7">
      <w:pPr>
        <w:pStyle w:val="Like-Numbering"/>
        <w:numPr>
          <w:ilvl w:val="0"/>
          <w:numId w:val="53"/>
        </w:numPr>
        <w:jc w:val="both"/>
        <w:rPr>
          <w:rFonts w:cs="Arial"/>
          <w:b w:val="0"/>
          <w:sz w:val="24"/>
          <w:szCs w:val="28"/>
          <w:lang w:val="vi-VN"/>
        </w:rPr>
      </w:pPr>
      <w:r w:rsidRPr="00890B20">
        <w:rPr>
          <w:rFonts w:cs="Arial"/>
          <w:b w:val="0"/>
          <w:sz w:val="24"/>
          <w:szCs w:val="28"/>
          <w:lang w:val="vi-VN"/>
        </w:rPr>
        <w:t>Chức năng phía Khách hàng: Cung cấp đầy đủ các nghiệp vụ của một trang thương mại điện tử như xem sản phẩm , tìm kiếm , quản lý giỏ hàng , đặt hàng và thanh toán (COD, QR).</w:t>
      </w:r>
    </w:p>
    <w:p w14:paraId="4DD8431A" w14:textId="77777777" w:rsidR="008F5BCA" w:rsidRPr="00890B20" w:rsidRDefault="008F5BCA" w:rsidP="00FE7FF7">
      <w:pPr>
        <w:pStyle w:val="Like-Numbering"/>
        <w:numPr>
          <w:ilvl w:val="0"/>
          <w:numId w:val="53"/>
        </w:numPr>
        <w:jc w:val="both"/>
        <w:rPr>
          <w:rFonts w:cs="Arial"/>
          <w:b w:val="0"/>
          <w:sz w:val="24"/>
          <w:szCs w:val="28"/>
          <w:lang w:val="vi-VN"/>
        </w:rPr>
      </w:pPr>
      <w:r w:rsidRPr="00890B20">
        <w:rPr>
          <w:rFonts w:cs="Arial"/>
          <w:b w:val="0"/>
          <w:sz w:val="24"/>
          <w:szCs w:val="28"/>
          <w:lang w:val="vi-VN"/>
        </w:rPr>
        <w:t>Chức năng phía Quản trị (Admin): Cung cấp một hệ thống quản trị tập trung (Admin Panel) cho phép quản lý toàn diện các nghiệp vụ: quản lý sản phẩm , danh mục , đơn hàng (xác nhận, cập nhật trạng thái) , quản lý kho hàng (tự động cập nhật tồn kho) , và phân quyền người dùng (Admin, Nhân viên).</w:t>
      </w:r>
    </w:p>
    <w:p w14:paraId="7B3CE662" w14:textId="0B3D0DBC" w:rsidR="008F5BCA" w:rsidRPr="00890B20" w:rsidRDefault="008F5BCA" w:rsidP="008F5BCA">
      <w:pPr>
        <w:pStyle w:val="Like-Numbering"/>
        <w:jc w:val="both"/>
        <w:rPr>
          <w:rFonts w:cs="Arial"/>
          <w:b w:val="0"/>
          <w:sz w:val="24"/>
          <w:szCs w:val="28"/>
          <w:lang w:val="vi-VN"/>
        </w:rPr>
      </w:pPr>
      <w:r w:rsidRPr="00890B20">
        <w:rPr>
          <w:rFonts w:cs="Arial"/>
          <w:b w:val="0"/>
          <w:sz w:val="24"/>
          <w:szCs w:val="28"/>
          <w:lang w:val="vi-VN"/>
        </w:rPr>
        <w:t>Nhìn chung, đề tài đã giúp sinh viên vận dụng hiệu quả các kiến thức đã học vào một bài toán thực tế , rèn luyện kỹ năng phân tích thiết kế hệ thống, lập trình và tiếp cận quy trình phát triển phần mềm chuyên nghiệp.</w:t>
      </w:r>
    </w:p>
    <w:p w14:paraId="6A5F3808" w14:textId="77777777" w:rsidR="008F5BCA" w:rsidRPr="00890B20" w:rsidRDefault="008F5BCA" w:rsidP="008F5BCA">
      <w:pPr>
        <w:pStyle w:val="Like-Numbering"/>
        <w:jc w:val="both"/>
        <w:rPr>
          <w:rFonts w:cs="Arial"/>
          <w:b w:val="0"/>
          <w:sz w:val="24"/>
          <w:szCs w:val="28"/>
          <w:lang w:val="vi-VN"/>
        </w:rPr>
      </w:pPr>
      <w:r w:rsidRPr="00890B20">
        <w:rPr>
          <w:rFonts w:cs="Arial"/>
          <w:b w:val="0"/>
          <w:sz w:val="24"/>
          <w:szCs w:val="28"/>
          <w:lang w:val="vi-VN"/>
        </w:rPr>
        <w:t>Tuy nhiên, do giới hạn về thời gian và phạm vi nghiên cứu, đồ án vẫn còn một số hạn chế:</w:t>
      </w:r>
    </w:p>
    <w:p w14:paraId="49B514CB" w14:textId="77777777" w:rsidR="008F5BCA" w:rsidRPr="00890B20" w:rsidRDefault="008F5BCA" w:rsidP="00FE7FF7">
      <w:pPr>
        <w:pStyle w:val="Like-Numbering"/>
        <w:numPr>
          <w:ilvl w:val="0"/>
          <w:numId w:val="54"/>
        </w:numPr>
        <w:jc w:val="both"/>
        <w:rPr>
          <w:rFonts w:cs="Arial"/>
          <w:b w:val="0"/>
          <w:sz w:val="24"/>
          <w:szCs w:val="28"/>
          <w:lang w:val="vi-VN"/>
        </w:rPr>
      </w:pPr>
      <w:r w:rsidRPr="00890B20">
        <w:rPr>
          <w:rFonts w:cs="Arial"/>
          <w:b w:val="0"/>
          <w:sz w:val="24"/>
          <w:szCs w:val="28"/>
          <w:lang w:val="vi-VN"/>
        </w:rPr>
        <w:t>Hệ thống báo cáo thống kê mới chỉ dừng ở mức cơ bản (doanh thu, tồn kho, sản phẩm bán chạy) , chưa đi sâu vào phân tích hành vi người dùng hay các chỉ số kinh doanh phức tạp.</w:t>
      </w:r>
    </w:p>
    <w:p w14:paraId="42EB7EDF" w14:textId="77777777" w:rsidR="008F5BCA" w:rsidRPr="00890B20" w:rsidRDefault="008F5BCA" w:rsidP="008F5BCA">
      <w:pPr>
        <w:pStyle w:val="Like-Numbering"/>
        <w:jc w:val="both"/>
        <w:rPr>
          <w:rFonts w:cs="Arial"/>
          <w:b w:val="0"/>
          <w:sz w:val="24"/>
          <w:szCs w:val="28"/>
          <w:lang w:val="vi-VN"/>
        </w:rPr>
      </w:pPr>
    </w:p>
    <w:p w14:paraId="5F6F03A8" w14:textId="77777777" w:rsidR="008F5BCA" w:rsidRPr="00890B20" w:rsidRDefault="008F5BCA" w:rsidP="008F5BCA">
      <w:pPr>
        <w:pStyle w:val="Like-Numbering"/>
        <w:jc w:val="both"/>
        <w:rPr>
          <w:rFonts w:cs="Arial"/>
          <w:b w:val="0"/>
          <w:sz w:val="24"/>
          <w:szCs w:val="28"/>
          <w:lang w:val="vi-VN"/>
        </w:rPr>
      </w:pPr>
    </w:p>
    <w:p w14:paraId="3F454E89" w14:textId="404491BB" w:rsidR="008F5BCA" w:rsidRPr="00890B20" w:rsidRDefault="008F5BCA" w:rsidP="00FE7FF7">
      <w:pPr>
        <w:pStyle w:val="Like-Numbering"/>
        <w:numPr>
          <w:ilvl w:val="0"/>
          <w:numId w:val="54"/>
        </w:numPr>
        <w:jc w:val="both"/>
        <w:rPr>
          <w:rFonts w:cs="Arial"/>
          <w:b w:val="0"/>
          <w:sz w:val="24"/>
          <w:szCs w:val="28"/>
          <w:lang w:val="vi-VN"/>
        </w:rPr>
      </w:pPr>
      <w:r w:rsidRPr="00890B20">
        <w:rPr>
          <w:rFonts w:cs="Arial"/>
          <w:b w:val="0"/>
          <w:sz w:val="24"/>
          <w:szCs w:val="28"/>
          <w:lang w:val="vi-VN"/>
        </w:rPr>
        <w:t>Chức năng thanh toán trực tuyến còn hạn chế, chưa tích hợp các cổng thanh toán ngân hàng nội địa phổ biến.</w:t>
      </w:r>
    </w:p>
    <w:p w14:paraId="73491D3F" w14:textId="219781C3" w:rsidR="008F5BCA" w:rsidRPr="00890B20" w:rsidRDefault="008F5BCA" w:rsidP="00FE7FF7">
      <w:pPr>
        <w:pStyle w:val="Like-Numbering"/>
        <w:numPr>
          <w:ilvl w:val="0"/>
          <w:numId w:val="54"/>
        </w:numPr>
        <w:jc w:val="both"/>
        <w:rPr>
          <w:rFonts w:cs="Arial"/>
          <w:b w:val="0"/>
          <w:sz w:val="24"/>
          <w:szCs w:val="28"/>
          <w:lang w:val="vi-VN"/>
        </w:rPr>
      </w:pPr>
      <w:r w:rsidRPr="00890B20">
        <w:rPr>
          <w:rFonts w:cs="Arial"/>
          <w:b w:val="0"/>
          <w:sz w:val="24"/>
          <w:szCs w:val="28"/>
          <w:lang w:val="vi-VN"/>
        </w:rPr>
        <w:t>Hệ thống chưa tích hợp API với các đơn vị vận chuyển bên thứ ba để tự động hóa quy trình giao hàng và theo dõi đơn.</w:t>
      </w:r>
    </w:p>
    <w:p w14:paraId="2C0B7469" w14:textId="77777777" w:rsidR="008F5BCA" w:rsidRPr="00890B20" w:rsidRDefault="008F5BCA" w:rsidP="00FE7FF7">
      <w:pPr>
        <w:pStyle w:val="Like-Numbering"/>
        <w:numPr>
          <w:ilvl w:val="0"/>
          <w:numId w:val="54"/>
        </w:numPr>
        <w:jc w:val="both"/>
        <w:rPr>
          <w:rFonts w:cs="Arial"/>
          <w:b w:val="0"/>
          <w:sz w:val="24"/>
          <w:szCs w:val="28"/>
          <w:lang w:val="vi-VN"/>
        </w:rPr>
      </w:pPr>
      <w:r w:rsidRPr="00890B20">
        <w:rPr>
          <w:rFonts w:cs="Arial"/>
          <w:b w:val="0"/>
          <w:sz w:val="24"/>
          <w:szCs w:val="28"/>
          <w:lang w:val="vi-VN"/>
        </w:rPr>
        <w:t>Giao diện người dùng ưu tiên tính trực quan, dễ sử dụng nhưng chưa được đầu tư cao về mặt thẩm mỹ.</w:t>
      </w:r>
    </w:p>
    <w:p w14:paraId="1948A675" w14:textId="4C59CC9D" w:rsidR="007360C5" w:rsidRPr="00890B20" w:rsidRDefault="007360C5" w:rsidP="008F5BCA">
      <w:pPr>
        <w:pStyle w:val="Like-Numbering"/>
        <w:rPr>
          <w:lang w:val="vi-VN"/>
        </w:rPr>
      </w:pPr>
      <w:r w:rsidRPr="00890B20">
        <w:rPr>
          <w:lang w:val="vi-VN"/>
        </w:rPr>
        <w:t>2. Hướng phát triển</w:t>
      </w:r>
    </w:p>
    <w:p w14:paraId="7FF6DE95" w14:textId="057F6C2F" w:rsidR="008F5BCA" w:rsidRPr="00890B20" w:rsidRDefault="008F5BCA" w:rsidP="008F5BCA">
      <w:pPr>
        <w:rPr>
          <w:rFonts w:cs="Arial"/>
          <w:szCs w:val="28"/>
        </w:rPr>
      </w:pPr>
      <w:r w:rsidRPr="00890B20">
        <w:rPr>
          <w:rFonts w:cs="Arial"/>
          <w:szCs w:val="28"/>
        </w:rPr>
        <w:t>Từ những hạn chế đã nêu, đồ án có thể được tiếp tục nghiên cứu và phát triển theo các hướng sau:</w:t>
      </w:r>
    </w:p>
    <w:p w14:paraId="144F078A" w14:textId="07F3E585" w:rsidR="008F5BCA" w:rsidRPr="00890B20" w:rsidRDefault="008F5BCA" w:rsidP="00FE7FF7">
      <w:pPr>
        <w:pStyle w:val="ListParagraph"/>
        <w:numPr>
          <w:ilvl w:val="0"/>
          <w:numId w:val="55"/>
        </w:numPr>
        <w:rPr>
          <w:rFonts w:cs="Arial"/>
          <w:szCs w:val="28"/>
        </w:rPr>
      </w:pPr>
      <w:r w:rsidRPr="00890B20">
        <w:rPr>
          <w:rFonts w:cs="Arial"/>
          <w:szCs w:val="28"/>
        </w:rPr>
        <w:t>Nâng cấp hệ thống báo cáo và thống kê: Xây dựng module báo cáo thông minh (Business Intelligence), sử dụng biểu đồ trực quan để phân tích sâu về doanh thu, lợi nhuận, và hành vi mua sắm của khách hàng.</w:t>
      </w:r>
    </w:p>
    <w:p w14:paraId="6FC7B87C" w14:textId="3C39941D" w:rsidR="008F5BCA" w:rsidRPr="00890B20" w:rsidRDefault="008F5BCA" w:rsidP="00FE7FF7">
      <w:pPr>
        <w:pStyle w:val="ListParagraph"/>
        <w:numPr>
          <w:ilvl w:val="0"/>
          <w:numId w:val="55"/>
        </w:numPr>
        <w:rPr>
          <w:rFonts w:cs="Arial"/>
          <w:szCs w:val="28"/>
        </w:rPr>
      </w:pPr>
      <w:r w:rsidRPr="00890B20">
        <w:rPr>
          <w:rFonts w:cs="Arial"/>
          <w:szCs w:val="28"/>
        </w:rPr>
        <w:t>Mở rộng cổng thanh toán: Tích hợp thêm các cổng thanh toán điện tử phổ biến tại Việt Nam như VNPay, MoMo, ZaloPay và các cổng thanh toán nội địa (ATM/Internet Banking) để đa dạng hóa lựa chọn cho khách hàng</w:t>
      </w:r>
    </w:p>
    <w:p w14:paraId="4EDC2B29" w14:textId="2C5132C6" w:rsidR="008F5BCA" w:rsidRPr="00890B20" w:rsidRDefault="008F5BCA" w:rsidP="00FE7FF7">
      <w:pPr>
        <w:pStyle w:val="ListParagraph"/>
        <w:numPr>
          <w:ilvl w:val="0"/>
          <w:numId w:val="55"/>
        </w:numPr>
        <w:rPr>
          <w:rFonts w:cs="Arial"/>
          <w:szCs w:val="28"/>
        </w:rPr>
      </w:pPr>
      <w:r w:rsidRPr="00890B20">
        <w:rPr>
          <w:rFonts w:cs="Arial"/>
          <w:szCs w:val="28"/>
        </w:rPr>
        <w:t>Tích hợp dịch vụ vận chuyển: Kết nối API với các đơn vị vận chuyển (ví dụ: Giao Hàng Nhanh, Viettel Post,...) để tự động tính phí vận chuyển, tạo vận đơn và theo dõi trạng thái giao hàng theo thời gian thực</w:t>
      </w:r>
    </w:p>
    <w:p w14:paraId="4C605DFD" w14:textId="4215AD72" w:rsidR="008F5BCA" w:rsidRPr="00890B20" w:rsidRDefault="008F5BCA" w:rsidP="00FE7FF7">
      <w:pPr>
        <w:pStyle w:val="ListParagraph"/>
        <w:numPr>
          <w:ilvl w:val="0"/>
          <w:numId w:val="55"/>
        </w:numPr>
        <w:rPr>
          <w:rFonts w:cs="Arial"/>
          <w:szCs w:val="28"/>
        </w:rPr>
      </w:pPr>
      <w:r w:rsidRPr="00890B20">
        <w:rPr>
          <w:rFonts w:cs="Arial"/>
          <w:szCs w:val="28"/>
        </w:rPr>
        <w:t>Phát triển các module Marketing: Xây dựng thêm các tính năng nâng cao như: quản lý mã giảm giá (Voucher), chương trình khách hàng thân thiết, và hệ thống gợi ý sản phẩm (Recommendation System) dựa trên lịch sử xem và mua hàng.</w:t>
      </w:r>
    </w:p>
    <w:p w14:paraId="549CEDCB" w14:textId="487CB86E" w:rsidR="00027D76" w:rsidRPr="00890B20" w:rsidRDefault="008F5BCA" w:rsidP="00FE7FF7">
      <w:pPr>
        <w:pStyle w:val="ListParagraph"/>
        <w:numPr>
          <w:ilvl w:val="0"/>
          <w:numId w:val="55"/>
        </w:numPr>
      </w:pPr>
      <w:r w:rsidRPr="00890B20">
        <w:rPr>
          <w:rFonts w:cs="Arial"/>
          <w:szCs w:val="28"/>
        </w:rPr>
        <w:t>Cải tiến UI/UX: Thiết kế lại giao diện theo xu hướng hiện đại, tối ưu hóa trải nghiệm người dùng (UX) trên cả nền tảng di động và máy tính để bàn để tăng tỷ lệ chuyển đổi đơn hàng</w:t>
      </w:r>
      <w:bookmarkStart w:id="506" w:name="_Toc169424247"/>
    </w:p>
    <w:p w14:paraId="16835425" w14:textId="40DB7B69" w:rsidR="008F5BCA" w:rsidRPr="00890B20" w:rsidRDefault="008F5BCA">
      <w:pPr>
        <w:spacing w:before="0" w:line="240" w:lineRule="auto"/>
        <w:ind w:firstLine="0"/>
        <w:jc w:val="left"/>
        <w:rPr>
          <w:rFonts w:cs="Arial"/>
          <w:szCs w:val="28"/>
        </w:rPr>
      </w:pPr>
      <w:r w:rsidRPr="00890B20">
        <w:rPr>
          <w:rFonts w:cs="Arial"/>
          <w:szCs w:val="28"/>
        </w:rPr>
        <w:br w:type="page"/>
      </w:r>
    </w:p>
    <w:p w14:paraId="32B31DC0" w14:textId="004C304B" w:rsidR="00640AC1" w:rsidRPr="00890B20" w:rsidRDefault="00640AC1" w:rsidP="00640AC1">
      <w:pPr>
        <w:pStyle w:val="Heading1"/>
        <w:numPr>
          <w:ilvl w:val="0"/>
          <w:numId w:val="0"/>
        </w:numPr>
        <w:rPr>
          <w:sz w:val="32"/>
        </w:rPr>
      </w:pPr>
      <w:bookmarkStart w:id="507" w:name="_Toc216254292"/>
      <w:bookmarkStart w:id="508" w:name="_Toc216255540"/>
      <w:bookmarkStart w:id="509" w:name="_Toc169424254"/>
      <w:bookmarkEnd w:id="506"/>
      <w:r w:rsidRPr="00890B20">
        <w:lastRenderedPageBreak/>
        <w:t>TÀI LIỆU THAM KHẢO</w:t>
      </w:r>
      <w:bookmarkEnd w:id="507"/>
      <w:bookmarkEnd w:id="508"/>
    </w:p>
    <w:bookmarkEnd w:id="509" w:displacedByCustomXml="next"/>
    <w:bookmarkStart w:id="510" w:name="_Toc169424255" w:displacedByCustomXml="next"/>
    <w:sdt>
      <w:sdtPr>
        <w:rPr>
          <w:b/>
          <w:bCs/>
          <w:sz w:val="26"/>
        </w:rPr>
        <w:id w:val="-2016525058"/>
        <w:docPartObj>
          <w:docPartGallery w:val="Bibliographies"/>
          <w:docPartUnique/>
        </w:docPartObj>
      </w:sdtPr>
      <w:sdtEndPr>
        <w:rPr>
          <w:b w:val="0"/>
          <w:bCs w:val="0"/>
          <w:sz w:val="24"/>
        </w:rPr>
      </w:sdtEndPr>
      <w:sdtContent>
        <w:p w14:paraId="1C857B8A" w14:textId="77777777" w:rsidR="00661BD7" w:rsidRDefault="005719FB" w:rsidP="00B11468">
          <w:pPr>
            <w:rPr>
              <w:noProof/>
              <w:sz w:val="20"/>
              <w:szCs w:val="20"/>
              <w:lang w:val="en-US"/>
            </w:rPr>
          </w:pPr>
          <w:r w:rsidRPr="00890B20">
            <w:rPr>
              <w:b/>
              <w:bCs/>
              <w:sz w:val="32"/>
            </w:rPr>
            <w:fldChar w:fldCharType="begin"/>
          </w:r>
          <w:r w:rsidRPr="00890B20">
            <w:instrText xml:space="preserve"> BIBLIOGRAPHY </w:instrText>
          </w:r>
          <w:r w:rsidRPr="00890B20">
            <w:rPr>
              <w:b/>
              <w:bCs/>
              <w:sz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1"/>
            <w:gridCol w:w="8317"/>
          </w:tblGrid>
          <w:tr w:rsidR="00661BD7" w14:paraId="1ABDD54A" w14:textId="77777777">
            <w:trPr>
              <w:divId w:val="681126723"/>
              <w:tblCellSpacing w:w="15" w:type="dxa"/>
            </w:trPr>
            <w:tc>
              <w:tcPr>
                <w:tcW w:w="50" w:type="pct"/>
                <w:hideMark/>
              </w:tcPr>
              <w:p w14:paraId="4F73A154" w14:textId="29F7A519" w:rsidR="00661BD7" w:rsidRDefault="00661BD7">
                <w:pPr>
                  <w:pStyle w:val="Bibliography"/>
                  <w:rPr>
                    <w:noProof/>
                  </w:rPr>
                </w:pPr>
                <w:r>
                  <w:rPr>
                    <w:noProof/>
                  </w:rPr>
                  <w:t xml:space="preserve">[1] </w:t>
                </w:r>
              </w:p>
            </w:tc>
            <w:tc>
              <w:tcPr>
                <w:tcW w:w="0" w:type="auto"/>
                <w:hideMark/>
              </w:tcPr>
              <w:p w14:paraId="2200FB85" w14:textId="77777777" w:rsidR="00661BD7" w:rsidRDefault="00661BD7">
                <w:pPr>
                  <w:pStyle w:val="Bibliography"/>
                  <w:rPr>
                    <w:noProof/>
                  </w:rPr>
                </w:pPr>
                <w:r>
                  <w:rPr>
                    <w:noProof/>
                  </w:rPr>
                  <w:t>Wikipedia, “Thương mại điện tử,” 04 12 2024. [Trực tuyến]. Available: https://vi.wikipedia.org/wiki/Th%C6%B0%C6%A1ng_m%E1%BA%A1i_%C4%91i%E1%BB%87n_t%E1%BB%AD#. [Đã truy cập 04 12 2024].</w:t>
                </w:r>
              </w:p>
            </w:tc>
          </w:tr>
          <w:tr w:rsidR="00661BD7" w14:paraId="0834B3CF" w14:textId="77777777">
            <w:trPr>
              <w:divId w:val="681126723"/>
              <w:tblCellSpacing w:w="15" w:type="dxa"/>
            </w:trPr>
            <w:tc>
              <w:tcPr>
                <w:tcW w:w="50" w:type="pct"/>
                <w:hideMark/>
              </w:tcPr>
              <w:p w14:paraId="7FAC45A8" w14:textId="77777777" w:rsidR="00661BD7" w:rsidRDefault="00661BD7">
                <w:pPr>
                  <w:pStyle w:val="Bibliography"/>
                  <w:rPr>
                    <w:noProof/>
                  </w:rPr>
                </w:pPr>
                <w:r>
                  <w:rPr>
                    <w:noProof/>
                  </w:rPr>
                  <w:t xml:space="preserve">[2] </w:t>
                </w:r>
              </w:p>
            </w:tc>
            <w:tc>
              <w:tcPr>
                <w:tcW w:w="0" w:type="auto"/>
                <w:hideMark/>
              </w:tcPr>
              <w:p w14:paraId="0EF92CB4" w14:textId="77777777" w:rsidR="00661BD7" w:rsidRDefault="00661BD7">
                <w:pPr>
                  <w:pStyle w:val="Bibliography"/>
                  <w:rPr>
                    <w:noProof/>
                  </w:rPr>
                </w:pPr>
                <w:r>
                  <w:rPr>
                    <w:noProof/>
                  </w:rPr>
                  <w:t>“Thương mại điện tử là gì? Tổng quan về TMĐT ở Việt Nam,” Magenest, 05 09 2022. [Trực tuyến]. Available: https://magenest.com/vi/thuong-mai-dien-tu-la-gi/. [Đã truy cập 05 09 2022].</w:t>
                </w:r>
              </w:p>
            </w:tc>
          </w:tr>
          <w:tr w:rsidR="00661BD7" w14:paraId="1BA1B58B" w14:textId="77777777">
            <w:trPr>
              <w:divId w:val="681126723"/>
              <w:tblCellSpacing w:w="15" w:type="dxa"/>
            </w:trPr>
            <w:tc>
              <w:tcPr>
                <w:tcW w:w="50" w:type="pct"/>
                <w:hideMark/>
              </w:tcPr>
              <w:p w14:paraId="68E2CB70" w14:textId="77777777" w:rsidR="00661BD7" w:rsidRDefault="00661BD7">
                <w:pPr>
                  <w:pStyle w:val="Bibliography"/>
                  <w:rPr>
                    <w:noProof/>
                  </w:rPr>
                </w:pPr>
                <w:r>
                  <w:rPr>
                    <w:noProof/>
                  </w:rPr>
                  <w:t xml:space="preserve">[3] </w:t>
                </w:r>
              </w:p>
            </w:tc>
            <w:tc>
              <w:tcPr>
                <w:tcW w:w="0" w:type="auto"/>
                <w:hideMark/>
              </w:tcPr>
              <w:p w14:paraId="5FA36D37" w14:textId="77777777" w:rsidR="00661BD7" w:rsidRDefault="00661BD7">
                <w:pPr>
                  <w:pStyle w:val="Bibliography"/>
                  <w:rPr>
                    <w:noProof/>
                  </w:rPr>
                </w:pPr>
                <w:r>
                  <w:rPr>
                    <w:noProof/>
                  </w:rPr>
                  <w:t>Microsoft, “What is C#?,” Microsoft, 09 12 2023. [Trực tuyến]. Available: https://dotnet.microsoft.com/en-us/languages/csharp. [Đã truy cập 09 12 2023].</w:t>
                </w:r>
              </w:p>
            </w:tc>
          </w:tr>
          <w:tr w:rsidR="00661BD7" w14:paraId="17577C7B" w14:textId="77777777">
            <w:trPr>
              <w:divId w:val="681126723"/>
              <w:tblCellSpacing w:w="15" w:type="dxa"/>
            </w:trPr>
            <w:tc>
              <w:tcPr>
                <w:tcW w:w="50" w:type="pct"/>
                <w:hideMark/>
              </w:tcPr>
              <w:p w14:paraId="25BE51D1" w14:textId="77777777" w:rsidR="00661BD7" w:rsidRDefault="00661BD7">
                <w:pPr>
                  <w:pStyle w:val="Bibliography"/>
                  <w:rPr>
                    <w:noProof/>
                  </w:rPr>
                </w:pPr>
                <w:r>
                  <w:rPr>
                    <w:noProof/>
                  </w:rPr>
                  <w:t xml:space="preserve">[4] </w:t>
                </w:r>
              </w:p>
            </w:tc>
            <w:tc>
              <w:tcPr>
                <w:tcW w:w="0" w:type="auto"/>
                <w:hideMark/>
              </w:tcPr>
              <w:p w14:paraId="11557ADF" w14:textId="77777777" w:rsidR="00661BD7" w:rsidRDefault="00661BD7">
                <w:pPr>
                  <w:pStyle w:val="Bibliography"/>
                  <w:rPr>
                    <w:noProof/>
                  </w:rPr>
                </w:pPr>
                <w:r>
                  <w:rPr>
                    <w:noProof/>
                  </w:rPr>
                  <w:t>Wikipedia, “What is C#,” Wikipedia, 12 01 2025. [Trực tuyến]. Available: https://vi.wikipedia.org/wiki/C_Sharp_(ng%C3%B4n_ng%E1%BB%AF_l%E1%BA%ADp_tr%C3%ACnh)#%C4%90%E1%BA%B7c_tr%C6%B0ng_c%E1%BB%A7a_ng%C3%B4n_ng%E1%BB%AF_C#. [Đã truy cập 12 01 2025].</w:t>
                </w:r>
              </w:p>
            </w:tc>
          </w:tr>
          <w:tr w:rsidR="00661BD7" w14:paraId="3D7D367C" w14:textId="77777777">
            <w:trPr>
              <w:divId w:val="681126723"/>
              <w:tblCellSpacing w:w="15" w:type="dxa"/>
            </w:trPr>
            <w:tc>
              <w:tcPr>
                <w:tcW w:w="50" w:type="pct"/>
                <w:hideMark/>
              </w:tcPr>
              <w:p w14:paraId="124F2865" w14:textId="77777777" w:rsidR="00661BD7" w:rsidRDefault="00661BD7">
                <w:pPr>
                  <w:pStyle w:val="Bibliography"/>
                  <w:rPr>
                    <w:noProof/>
                  </w:rPr>
                </w:pPr>
                <w:r>
                  <w:rPr>
                    <w:noProof/>
                  </w:rPr>
                  <w:t xml:space="preserve">[5] </w:t>
                </w:r>
              </w:p>
            </w:tc>
            <w:tc>
              <w:tcPr>
                <w:tcW w:w="0" w:type="auto"/>
                <w:hideMark/>
              </w:tcPr>
              <w:p w14:paraId="01CD5687" w14:textId="77777777" w:rsidR="00661BD7" w:rsidRDefault="00661BD7">
                <w:pPr>
                  <w:pStyle w:val="Bibliography"/>
                  <w:rPr>
                    <w:noProof/>
                  </w:rPr>
                </w:pPr>
                <w:r>
                  <w:rPr>
                    <w:noProof/>
                  </w:rPr>
                  <w:t>tiobe, “tiobe,” tiobe, 2025. [Trực tuyến]. Available: https://www.tiobe.com/tiobe-index/. [Đã truy cập 2025].</w:t>
                </w:r>
              </w:p>
            </w:tc>
          </w:tr>
          <w:tr w:rsidR="00661BD7" w14:paraId="7C1E2576" w14:textId="77777777">
            <w:trPr>
              <w:divId w:val="681126723"/>
              <w:tblCellSpacing w:w="15" w:type="dxa"/>
            </w:trPr>
            <w:tc>
              <w:tcPr>
                <w:tcW w:w="50" w:type="pct"/>
                <w:hideMark/>
              </w:tcPr>
              <w:p w14:paraId="07A00ACB" w14:textId="77777777" w:rsidR="00661BD7" w:rsidRDefault="00661BD7">
                <w:pPr>
                  <w:pStyle w:val="Bibliography"/>
                  <w:rPr>
                    <w:noProof/>
                  </w:rPr>
                </w:pPr>
                <w:r>
                  <w:rPr>
                    <w:noProof/>
                  </w:rPr>
                  <w:t xml:space="preserve">[6] </w:t>
                </w:r>
              </w:p>
            </w:tc>
            <w:tc>
              <w:tcPr>
                <w:tcW w:w="0" w:type="auto"/>
                <w:hideMark/>
              </w:tcPr>
              <w:p w14:paraId="21CACCC3" w14:textId="77777777" w:rsidR="00661BD7" w:rsidRDefault="00661BD7">
                <w:pPr>
                  <w:pStyle w:val="Bibliography"/>
                  <w:rPr>
                    <w:noProof/>
                  </w:rPr>
                </w:pPr>
                <w:r>
                  <w:rPr>
                    <w:noProof/>
                  </w:rPr>
                  <w:t>pypl, “pypl,” pypl, 2025. [Trực tuyến]. Available: https://pypl.github.io/PYPL.html. [Đã truy cập 2025].</w:t>
                </w:r>
              </w:p>
            </w:tc>
          </w:tr>
          <w:tr w:rsidR="00661BD7" w14:paraId="62FE6BED" w14:textId="77777777">
            <w:trPr>
              <w:divId w:val="681126723"/>
              <w:tblCellSpacing w:w="15" w:type="dxa"/>
            </w:trPr>
            <w:tc>
              <w:tcPr>
                <w:tcW w:w="50" w:type="pct"/>
                <w:hideMark/>
              </w:tcPr>
              <w:p w14:paraId="2B900ACB" w14:textId="77777777" w:rsidR="00661BD7" w:rsidRDefault="00661BD7">
                <w:pPr>
                  <w:pStyle w:val="Bibliography"/>
                  <w:rPr>
                    <w:noProof/>
                  </w:rPr>
                </w:pPr>
                <w:r>
                  <w:rPr>
                    <w:noProof/>
                  </w:rPr>
                  <w:t xml:space="preserve">[7] </w:t>
                </w:r>
              </w:p>
            </w:tc>
            <w:tc>
              <w:tcPr>
                <w:tcW w:w="0" w:type="auto"/>
                <w:hideMark/>
              </w:tcPr>
              <w:p w14:paraId="4FFAC904" w14:textId="77777777" w:rsidR="00661BD7" w:rsidRDefault="00661BD7">
                <w:pPr>
                  <w:pStyle w:val="Bibliography"/>
                  <w:rPr>
                    <w:noProof/>
                  </w:rPr>
                </w:pPr>
                <w:r>
                  <w:rPr>
                    <w:noProof/>
                  </w:rPr>
                  <w:t>Github, “Github,” Github, 2025. [Trực tuyến]. Available: https://github.com/. [Đã truy cập 2025].</w:t>
                </w:r>
              </w:p>
            </w:tc>
          </w:tr>
          <w:tr w:rsidR="00661BD7" w14:paraId="1CC17B9C" w14:textId="77777777">
            <w:trPr>
              <w:divId w:val="681126723"/>
              <w:tblCellSpacing w:w="15" w:type="dxa"/>
            </w:trPr>
            <w:tc>
              <w:tcPr>
                <w:tcW w:w="50" w:type="pct"/>
                <w:hideMark/>
              </w:tcPr>
              <w:p w14:paraId="557F5C41" w14:textId="77777777" w:rsidR="00661BD7" w:rsidRDefault="00661BD7">
                <w:pPr>
                  <w:pStyle w:val="Bibliography"/>
                  <w:rPr>
                    <w:noProof/>
                  </w:rPr>
                </w:pPr>
                <w:r>
                  <w:rPr>
                    <w:noProof/>
                  </w:rPr>
                  <w:t xml:space="preserve">[8] </w:t>
                </w:r>
              </w:p>
            </w:tc>
            <w:tc>
              <w:tcPr>
                <w:tcW w:w="0" w:type="auto"/>
                <w:hideMark/>
              </w:tcPr>
              <w:p w14:paraId="12031ECE" w14:textId="77777777" w:rsidR="00661BD7" w:rsidRDefault="00661BD7">
                <w:pPr>
                  <w:pStyle w:val="Bibliography"/>
                  <w:rPr>
                    <w:noProof/>
                  </w:rPr>
                </w:pPr>
                <w:r>
                  <w:rPr>
                    <w:noProof/>
                  </w:rPr>
                  <w:t>Microsoft, “Giới thiệu Sql Server,” Microsoft, 2025. [Trực tuyến]. Available: https://www.microsoft.com/en-us/sql-server. [Đã truy cập 2025].</w:t>
                </w:r>
              </w:p>
            </w:tc>
          </w:tr>
          <w:tr w:rsidR="00661BD7" w14:paraId="0700DE17" w14:textId="77777777">
            <w:trPr>
              <w:divId w:val="681126723"/>
              <w:tblCellSpacing w:w="15" w:type="dxa"/>
            </w:trPr>
            <w:tc>
              <w:tcPr>
                <w:tcW w:w="50" w:type="pct"/>
                <w:hideMark/>
              </w:tcPr>
              <w:p w14:paraId="45AFE10B" w14:textId="77777777" w:rsidR="00661BD7" w:rsidRDefault="00661BD7">
                <w:pPr>
                  <w:pStyle w:val="Bibliography"/>
                  <w:rPr>
                    <w:noProof/>
                  </w:rPr>
                </w:pPr>
                <w:r>
                  <w:rPr>
                    <w:noProof/>
                  </w:rPr>
                  <w:t xml:space="preserve">[9] </w:t>
                </w:r>
              </w:p>
            </w:tc>
            <w:tc>
              <w:tcPr>
                <w:tcW w:w="0" w:type="auto"/>
                <w:hideMark/>
              </w:tcPr>
              <w:p w14:paraId="075946E1" w14:textId="77777777" w:rsidR="00661BD7" w:rsidRDefault="00661BD7">
                <w:pPr>
                  <w:pStyle w:val="Bibliography"/>
                  <w:rPr>
                    <w:noProof/>
                  </w:rPr>
                </w:pPr>
                <w:r>
                  <w:rPr>
                    <w:noProof/>
                  </w:rPr>
                  <w:t>LongNguyen, “Tổng quan về Entity framework core,” Tổng quan về Entity framework core, 2024. [Trực tuyến]. Available: https://viblo.asia/p/phan-1-tong-quan-ve-entity-framework-core-4dbZNQNaKYM. [Đã truy cập 2024].</w:t>
                </w:r>
              </w:p>
            </w:tc>
          </w:tr>
          <w:tr w:rsidR="00661BD7" w14:paraId="1599CEDB" w14:textId="77777777">
            <w:trPr>
              <w:divId w:val="681126723"/>
              <w:tblCellSpacing w:w="15" w:type="dxa"/>
            </w:trPr>
            <w:tc>
              <w:tcPr>
                <w:tcW w:w="50" w:type="pct"/>
                <w:hideMark/>
              </w:tcPr>
              <w:p w14:paraId="4754BC3F" w14:textId="77777777" w:rsidR="00661BD7" w:rsidRDefault="00661BD7">
                <w:pPr>
                  <w:pStyle w:val="Bibliography"/>
                  <w:rPr>
                    <w:noProof/>
                  </w:rPr>
                </w:pPr>
                <w:r>
                  <w:rPr>
                    <w:noProof/>
                  </w:rPr>
                  <w:t xml:space="preserve">[10] </w:t>
                </w:r>
              </w:p>
            </w:tc>
            <w:tc>
              <w:tcPr>
                <w:tcW w:w="0" w:type="auto"/>
                <w:hideMark/>
              </w:tcPr>
              <w:p w14:paraId="18C696F4" w14:textId="77777777" w:rsidR="00661BD7" w:rsidRDefault="00661BD7">
                <w:pPr>
                  <w:pStyle w:val="Bibliography"/>
                  <w:rPr>
                    <w:noProof/>
                  </w:rPr>
                </w:pPr>
                <w:r>
                  <w:rPr>
                    <w:noProof/>
                  </w:rPr>
                  <w:t>MatBao, “HTML là gì? Nền tảng lập trình web cho người mới bắt đầu,” 2025. [Trực tuyến]. Available: https://wiki.matbao.net/html-la-gi-nen-tang-lap-trinh-web-cho-nguoi-moi-bat-dau/. [Đã truy cập 2025].</w:t>
                </w:r>
              </w:p>
            </w:tc>
          </w:tr>
          <w:tr w:rsidR="00661BD7" w14:paraId="793CB8A7" w14:textId="77777777">
            <w:trPr>
              <w:divId w:val="681126723"/>
              <w:tblCellSpacing w:w="15" w:type="dxa"/>
            </w:trPr>
            <w:tc>
              <w:tcPr>
                <w:tcW w:w="50" w:type="pct"/>
                <w:hideMark/>
              </w:tcPr>
              <w:p w14:paraId="48A17496" w14:textId="77777777" w:rsidR="00661BD7" w:rsidRDefault="00661BD7">
                <w:pPr>
                  <w:pStyle w:val="Bibliography"/>
                  <w:rPr>
                    <w:noProof/>
                  </w:rPr>
                </w:pPr>
                <w:r>
                  <w:rPr>
                    <w:noProof/>
                  </w:rPr>
                  <w:t xml:space="preserve">[11] </w:t>
                </w:r>
              </w:p>
            </w:tc>
            <w:tc>
              <w:tcPr>
                <w:tcW w:w="0" w:type="auto"/>
                <w:hideMark/>
              </w:tcPr>
              <w:p w14:paraId="75026DD7" w14:textId="77777777" w:rsidR="00661BD7" w:rsidRDefault="00661BD7">
                <w:pPr>
                  <w:pStyle w:val="Bibliography"/>
                  <w:rPr>
                    <w:noProof/>
                  </w:rPr>
                </w:pPr>
                <w:r>
                  <w:rPr>
                    <w:noProof/>
                  </w:rPr>
                  <w:t>TopDev, “CSS là gì?,” 2025. [Trực tuyến]. Available: https://topdev.vn/blog/css-la-gi/. [Đã truy cập 2025].</w:t>
                </w:r>
              </w:p>
            </w:tc>
          </w:tr>
          <w:tr w:rsidR="00661BD7" w14:paraId="0F7CAB17" w14:textId="77777777">
            <w:trPr>
              <w:divId w:val="681126723"/>
              <w:tblCellSpacing w:w="15" w:type="dxa"/>
            </w:trPr>
            <w:tc>
              <w:tcPr>
                <w:tcW w:w="50" w:type="pct"/>
                <w:hideMark/>
              </w:tcPr>
              <w:p w14:paraId="2984E012" w14:textId="77777777" w:rsidR="00661BD7" w:rsidRDefault="00661BD7">
                <w:pPr>
                  <w:pStyle w:val="Bibliography"/>
                  <w:rPr>
                    <w:noProof/>
                  </w:rPr>
                </w:pPr>
                <w:r>
                  <w:rPr>
                    <w:noProof/>
                  </w:rPr>
                  <w:lastRenderedPageBreak/>
                  <w:t xml:space="preserve">[12] </w:t>
                </w:r>
              </w:p>
            </w:tc>
            <w:tc>
              <w:tcPr>
                <w:tcW w:w="0" w:type="auto"/>
                <w:hideMark/>
              </w:tcPr>
              <w:p w14:paraId="6994E0B0" w14:textId="77777777" w:rsidR="00661BD7" w:rsidRDefault="00661BD7">
                <w:pPr>
                  <w:pStyle w:val="Bibliography"/>
                  <w:rPr>
                    <w:noProof/>
                  </w:rPr>
                </w:pPr>
                <w:r>
                  <w:rPr>
                    <w:noProof/>
                  </w:rPr>
                  <w:t>amazon, “Javascript (JS) là gì?,” AWS, 2025. [Trực tuyến]. Available: https://aws.amazon.com/vi/what-is/javascript/. [Đã truy cập 2025].</w:t>
                </w:r>
              </w:p>
            </w:tc>
          </w:tr>
          <w:tr w:rsidR="00661BD7" w14:paraId="08A11354" w14:textId="77777777">
            <w:trPr>
              <w:divId w:val="681126723"/>
              <w:tblCellSpacing w:w="15" w:type="dxa"/>
            </w:trPr>
            <w:tc>
              <w:tcPr>
                <w:tcW w:w="50" w:type="pct"/>
                <w:hideMark/>
              </w:tcPr>
              <w:p w14:paraId="3CBC3B17" w14:textId="77777777" w:rsidR="00661BD7" w:rsidRDefault="00661BD7">
                <w:pPr>
                  <w:pStyle w:val="Bibliography"/>
                  <w:rPr>
                    <w:noProof/>
                  </w:rPr>
                </w:pPr>
                <w:r>
                  <w:rPr>
                    <w:noProof/>
                  </w:rPr>
                  <w:t xml:space="preserve">[13] </w:t>
                </w:r>
              </w:p>
            </w:tc>
            <w:tc>
              <w:tcPr>
                <w:tcW w:w="0" w:type="auto"/>
                <w:hideMark/>
              </w:tcPr>
              <w:p w14:paraId="1C33C1DE" w14:textId="77777777" w:rsidR="00661BD7" w:rsidRDefault="00661BD7">
                <w:pPr>
                  <w:pStyle w:val="Bibliography"/>
                  <w:rPr>
                    <w:noProof/>
                  </w:rPr>
                </w:pPr>
                <w:r>
                  <w:rPr>
                    <w:noProof/>
                  </w:rPr>
                  <w:t>phuongthaonguyen, “Tìm hiểu tổng quan về JQuery Ajax,” viblo, 2025. [Trực tuyến]. Available: https://viblo.asia/p/tim-hieu-tong-quan-ve-jquery-ajax-PwRGgmmrkEd. [Đã truy cập 2025].</w:t>
                </w:r>
              </w:p>
            </w:tc>
          </w:tr>
          <w:tr w:rsidR="00661BD7" w14:paraId="740C205B" w14:textId="77777777">
            <w:trPr>
              <w:divId w:val="681126723"/>
              <w:tblCellSpacing w:w="15" w:type="dxa"/>
            </w:trPr>
            <w:tc>
              <w:tcPr>
                <w:tcW w:w="50" w:type="pct"/>
                <w:hideMark/>
              </w:tcPr>
              <w:p w14:paraId="266F4167" w14:textId="77777777" w:rsidR="00661BD7" w:rsidRDefault="00661BD7">
                <w:pPr>
                  <w:pStyle w:val="Bibliography"/>
                  <w:rPr>
                    <w:noProof/>
                  </w:rPr>
                </w:pPr>
                <w:r>
                  <w:rPr>
                    <w:noProof/>
                  </w:rPr>
                  <w:t xml:space="preserve">[14] </w:t>
                </w:r>
              </w:p>
            </w:tc>
            <w:tc>
              <w:tcPr>
                <w:tcW w:w="0" w:type="auto"/>
                <w:hideMark/>
              </w:tcPr>
              <w:p w14:paraId="152CD5A0" w14:textId="77777777" w:rsidR="00661BD7" w:rsidRDefault="00661BD7">
                <w:pPr>
                  <w:pStyle w:val="Bibliography"/>
                  <w:rPr>
                    <w:noProof/>
                  </w:rPr>
                </w:pPr>
                <w:r>
                  <w:rPr>
                    <w:noProof/>
                  </w:rPr>
                  <w:t xml:space="preserve">A. Tuner, Introduction to Neogeography, Sebastopol, CA USA: O'Reilly Media, 2006. </w:t>
                </w:r>
              </w:p>
            </w:tc>
          </w:tr>
          <w:tr w:rsidR="00661BD7" w14:paraId="5468F489" w14:textId="77777777">
            <w:trPr>
              <w:divId w:val="681126723"/>
              <w:tblCellSpacing w:w="15" w:type="dxa"/>
            </w:trPr>
            <w:tc>
              <w:tcPr>
                <w:tcW w:w="50" w:type="pct"/>
                <w:hideMark/>
              </w:tcPr>
              <w:p w14:paraId="10423CF8" w14:textId="77777777" w:rsidR="00661BD7" w:rsidRDefault="00661BD7">
                <w:pPr>
                  <w:pStyle w:val="Bibliography"/>
                  <w:rPr>
                    <w:noProof/>
                  </w:rPr>
                </w:pPr>
                <w:r>
                  <w:rPr>
                    <w:noProof/>
                  </w:rPr>
                  <w:t xml:space="preserve">[15] </w:t>
                </w:r>
              </w:p>
            </w:tc>
            <w:tc>
              <w:tcPr>
                <w:tcW w:w="0" w:type="auto"/>
                <w:hideMark/>
              </w:tcPr>
              <w:p w14:paraId="5829BDF3" w14:textId="77777777" w:rsidR="00661BD7" w:rsidRDefault="00661BD7">
                <w:pPr>
                  <w:pStyle w:val="Bibliography"/>
                  <w:rPr>
                    <w:noProof/>
                  </w:rPr>
                </w:pPr>
                <w:r>
                  <w:rPr>
                    <w:noProof/>
                  </w:rPr>
                  <w:t xml:space="preserve">Hoàng Anh Đức, Lê Văn Hưng, Thiết kế website, Hanoi: NXB Giáo dục Việt Nam, 2016. </w:t>
                </w:r>
              </w:p>
            </w:tc>
          </w:tr>
          <w:tr w:rsidR="00661BD7" w14:paraId="13B65143" w14:textId="77777777">
            <w:trPr>
              <w:divId w:val="681126723"/>
              <w:tblCellSpacing w:w="15" w:type="dxa"/>
            </w:trPr>
            <w:tc>
              <w:tcPr>
                <w:tcW w:w="50" w:type="pct"/>
                <w:hideMark/>
              </w:tcPr>
              <w:p w14:paraId="5979FCC4" w14:textId="77777777" w:rsidR="00661BD7" w:rsidRDefault="00661BD7">
                <w:pPr>
                  <w:pStyle w:val="Bibliography"/>
                  <w:rPr>
                    <w:noProof/>
                  </w:rPr>
                </w:pPr>
                <w:r>
                  <w:rPr>
                    <w:noProof/>
                  </w:rPr>
                  <w:t xml:space="preserve">[16] </w:t>
                </w:r>
              </w:p>
            </w:tc>
            <w:tc>
              <w:tcPr>
                <w:tcW w:w="0" w:type="auto"/>
                <w:hideMark/>
              </w:tcPr>
              <w:p w14:paraId="37E2D29B" w14:textId="77777777" w:rsidR="00661BD7" w:rsidRDefault="00661BD7">
                <w:pPr>
                  <w:pStyle w:val="Bibliography"/>
                  <w:rPr>
                    <w:noProof/>
                  </w:rPr>
                </w:pPr>
                <w:r>
                  <w:rPr>
                    <w:noProof/>
                  </w:rPr>
                  <w:t>VinaScript, “SQL Server là gì? Mục đích của việc sử dụng SQL Server,” VinaScript, 20 10 2020. [Trực tuyến]. Available: https://vinascript.com/database/sql-server-la-gi-muc-dich-cua-viec-su-dung-sql-server.html. [Đã truy cập 17 10 2025].</w:t>
                </w:r>
              </w:p>
            </w:tc>
          </w:tr>
          <w:tr w:rsidR="00661BD7" w14:paraId="5C56DF77" w14:textId="77777777">
            <w:trPr>
              <w:divId w:val="681126723"/>
              <w:tblCellSpacing w:w="15" w:type="dxa"/>
            </w:trPr>
            <w:tc>
              <w:tcPr>
                <w:tcW w:w="50" w:type="pct"/>
                <w:hideMark/>
              </w:tcPr>
              <w:p w14:paraId="54583FB8" w14:textId="77777777" w:rsidR="00661BD7" w:rsidRDefault="00661BD7">
                <w:pPr>
                  <w:pStyle w:val="Bibliography"/>
                  <w:rPr>
                    <w:noProof/>
                  </w:rPr>
                </w:pPr>
                <w:r>
                  <w:rPr>
                    <w:noProof/>
                  </w:rPr>
                  <w:t xml:space="preserve">[17] </w:t>
                </w:r>
              </w:p>
            </w:tc>
            <w:tc>
              <w:tcPr>
                <w:tcW w:w="0" w:type="auto"/>
                <w:hideMark/>
              </w:tcPr>
              <w:p w14:paraId="58916184" w14:textId="77777777" w:rsidR="00661BD7" w:rsidRDefault="00661BD7">
                <w:pPr>
                  <w:pStyle w:val="Bibliography"/>
                  <w:rPr>
                    <w:noProof/>
                  </w:rPr>
                </w:pPr>
                <w:r>
                  <w:rPr>
                    <w:noProof/>
                  </w:rPr>
                  <w:t>jquery, “what ís jquery,” jquery, 2025. [Trực tuyến]. Available: https://api.jquery.com/jQuery.ajax/. [Đã truy cập 2025].</w:t>
                </w:r>
              </w:p>
            </w:tc>
          </w:tr>
          <w:tr w:rsidR="00661BD7" w14:paraId="44EDFF64" w14:textId="77777777">
            <w:trPr>
              <w:divId w:val="681126723"/>
              <w:tblCellSpacing w:w="15" w:type="dxa"/>
            </w:trPr>
            <w:tc>
              <w:tcPr>
                <w:tcW w:w="50" w:type="pct"/>
                <w:hideMark/>
              </w:tcPr>
              <w:p w14:paraId="0BC7C242" w14:textId="77777777" w:rsidR="00661BD7" w:rsidRDefault="00661BD7">
                <w:pPr>
                  <w:pStyle w:val="Bibliography"/>
                  <w:rPr>
                    <w:noProof/>
                  </w:rPr>
                </w:pPr>
                <w:r>
                  <w:rPr>
                    <w:noProof/>
                  </w:rPr>
                  <w:t xml:space="preserve">[18] </w:t>
                </w:r>
              </w:p>
            </w:tc>
            <w:tc>
              <w:tcPr>
                <w:tcW w:w="0" w:type="auto"/>
                <w:hideMark/>
              </w:tcPr>
              <w:p w14:paraId="09741248" w14:textId="77777777" w:rsidR="00661BD7" w:rsidRDefault="00661BD7">
                <w:pPr>
                  <w:pStyle w:val="Bibliography"/>
                  <w:rPr>
                    <w:noProof/>
                  </w:rPr>
                </w:pPr>
                <w:r>
                  <w:rPr>
                    <w:noProof/>
                  </w:rPr>
                  <w:t>P. Thảo, “Tìm hiểu tổng quan về JQuery Ajax,” VIBLO, 26 10 2016. [Trực tuyến]. Available: https://viblo.asia/p/tim-hieu-tong-quan-ve-jquery-ajax-PwRGgmmrkEd. [Đã truy cập 18 10 2025].</w:t>
                </w:r>
              </w:p>
            </w:tc>
          </w:tr>
        </w:tbl>
        <w:p w14:paraId="796B71BF" w14:textId="77777777" w:rsidR="00661BD7" w:rsidRDefault="00661BD7">
          <w:pPr>
            <w:divId w:val="681126723"/>
            <w:rPr>
              <w:noProof/>
            </w:rPr>
          </w:pPr>
        </w:p>
        <w:p w14:paraId="712720BE" w14:textId="5FEAFBAA" w:rsidR="009328E9" w:rsidRPr="00890B20" w:rsidRDefault="005719FB" w:rsidP="00B11468">
          <w:pPr>
            <w:rPr>
              <w:b/>
              <w:bCs/>
            </w:rPr>
          </w:pPr>
          <w:r w:rsidRPr="00890B20">
            <w:rPr>
              <w:b/>
              <w:bCs/>
            </w:rPr>
            <w:fldChar w:fldCharType="end"/>
          </w:r>
        </w:p>
      </w:sdtContent>
    </w:sdt>
    <w:bookmarkEnd w:id="510" w:displacedByCustomXml="prev"/>
    <w:sectPr w:rsidR="009328E9" w:rsidRPr="00890B20" w:rsidSect="00DE6F15">
      <w:pgSz w:w="11907" w:h="16840" w:code="9"/>
      <w:pgMar w:top="1134" w:right="1134" w:bottom="1134"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8A87" w14:textId="77777777" w:rsidR="005A7F9F" w:rsidRPr="00890B20" w:rsidRDefault="005A7F9F">
      <w:r w:rsidRPr="00890B20">
        <w:separator/>
      </w:r>
    </w:p>
    <w:p w14:paraId="49B70FEC" w14:textId="77777777" w:rsidR="005A7F9F" w:rsidRPr="00890B20" w:rsidRDefault="005A7F9F"/>
  </w:endnote>
  <w:endnote w:type="continuationSeparator" w:id="0">
    <w:p w14:paraId="5B3CDF78" w14:textId="77777777" w:rsidR="005A7F9F" w:rsidRPr="00890B20" w:rsidRDefault="005A7F9F">
      <w:r w:rsidRPr="00890B20">
        <w:continuationSeparator/>
      </w:r>
    </w:p>
    <w:p w14:paraId="4955F102" w14:textId="77777777" w:rsidR="005A7F9F" w:rsidRPr="00890B20" w:rsidRDefault="005A7F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VnBlack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altName w:val="Arial"/>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82AB9" w14:textId="77777777" w:rsidR="00AF74E9" w:rsidRDefault="00AF74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8094" w14:textId="77777777" w:rsidR="00AF74E9" w:rsidRDefault="00AF74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2800" w14:textId="77777777" w:rsidR="00AF74E9" w:rsidRDefault="00AF74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79C6" w14:textId="77777777" w:rsidR="00E629C6" w:rsidRPr="00890B20" w:rsidRDefault="00E629C6" w:rsidP="00F40FA3">
    <w:pPr>
      <w:pStyle w:val="Footer"/>
      <w:framePr w:wrap="around" w:vAnchor="text" w:hAnchor="margin" w:xAlign="right" w:y="1"/>
      <w:rPr>
        <w:rStyle w:val="PageNumber"/>
      </w:rPr>
    </w:pPr>
    <w:r w:rsidRPr="00890B20">
      <w:rPr>
        <w:rStyle w:val="PageNumber"/>
      </w:rPr>
      <w:fldChar w:fldCharType="begin"/>
    </w:r>
    <w:r w:rsidRPr="00890B20">
      <w:rPr>
        <w:rStyle w:val="PageNumber"/>
      </w:rPr>
      <w:instrText xml:space="preserve">PAGE  </w:instrText>
    </w:r>
    <w:r w:rsidRPr="00890B20">
      <w:rPr>
        <w:rStyle w:val="PageNumber"/>
      </w:rPr>
      <w:fldChar w:fldCharType="separate"/>
    </w:r>
    <w:r w:rsidRPr="00890B20">
      <w:rPr>
        <w:rStyle w:val="PageNumber"/>
      </w:rPr>
      <w:t>1</w:t>
    </w:r>
    <w:r w:rsidRPr="00890B20">
      <w:rPr>
        <w:rStyle w:val="PageNumber"/>
      </w:rPr>
      <w:fldChar w:fldCharType="end"/>
    </w:r>
  </w:p>
  <w:p w14:paraId="48436989" w14:textId="77777777" w:rsidR="00E629C6" w:rsidRPr="00890B20" w:rsidRDefault="00E629C6" w:rsidP="008F3A79">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51D4" w14:textId="77777777" w:rsidR="00E629C6" w:rsidRPr="00890B20" w:rsidRDefault="00E629C6" w:rsidP="006C0369">
    <w:pPr>
      <w:pStyle w:val="Footer"/>
      <w:ind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31"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268"/>
      <w:gridCol w:w="2935"/>
    </w:tblGrid>
    <w:tr w:rsidR="00E629C6" w:rsidRPr="00890B20" w14:paraId="6B552C42" w14:textId="77777777" w:rsidTr="00637F01">
      <w:tc>
        <w:tcPr>
          <w:tcW w:w="3828" w:type="dxa"/>
        </w:tcPr>
        <w:p w14:paraId="14CA5DE6" w14:textId="37F78650" w:rsidR="00E629C6" w:rsidRPr="00890B20" w:rsidRDefault="0049016E" w:rsidP="00997A12">
          <w:pPr>
            <w:pStyle w:val="Footer"/>
            <w:ind w:firstLine="0"/>
          </w:pPr>
          <w:r>
            <w:rPr>
              <w:lang w:val="en-US"/>
            </w:rPr>
            <w:t>Vũ Quang Hanh</w:t>
          </w:r>
          <w:r w:rsidR="00E629C6" w:rsidRPr="00890B20">
            <w:t xml:space="preserve"> (</w:t>
          </w:r>
          <w:r w:rsidR="00122160" w:rsidRPr="00122160">
            <w:t>2121051231</w:t>
          </w:r>
          <w:r w:rsidR="00E629C6" w:rsidRPr="00890B20">
            <w:t>)</w:t>
          </w:r>
        </w:p>
      </w:tc>
      <w:tc>
        <w:tcPr>
          <w:tcW w:w="2268" w:type="dxa"/>
        </w:tcPr>
        <w:sdt>
          <w:sdtPr>
            <w:id w:val="-721212312"/>
            <w:docPartObj>
              <w:docPartGallery w:val="Page Numbers (Bottom of Page)"/>
              <w:docPartUnique/>
            </w:docPartObj>
          </w:sdtPr>
          <w:sdtContent>
            <w:p w14:paraId="3280EF29" w14:textId="16A3768E" w:rsidR="00E629C6" w:rsidRPr="00890B20" w:rsidRDefault="00E629C6" w:rsidP="00DE6F15">
              <w:pPr>
                <w:pStyle w:val="Footer"/>
                <w:spacing w:before="100"/>
                <w:ind w:firstLine="0"/>
                <w:jc w:val="center"/>
              </w:pPr>
              <w:r w:rsidRPr="00890B20">
                <w:fldChar w:fldCharType="begin"/>
              </w:r>
              <w:r w:rsidRPr="00890B20">
                <w:instrText xml:space="preserve"> PAGE   \* MERGEFORMAT </w:instrText>
              </w:r>
              <w:r w:rsidRPr="00890B20">
                <w:fldChar w:fldCharType="separate"/>
              </w:r>
              <w:r w:rsidR="00E336DE">
                <w:rPr>
                  <w:noProof/>
                </w:rPr>
                <w:t>ii</w:t>
              </w:r>
              <w:r w:rsidRPr="00890B20">
                <w:fldChar w:fldCharType="end"/>
              </w:r>
            </w:p>
          </w:sdtContent>
        </w:sdt>
      </w:tc>
      <w:tc>
        <w:tcPr>
          <w:tcW w:w="2935" w:type="dxa"/>
        </w:tcPr>
        <w:p w14:paraId="1763D0FD" w14:textId="5C289CEE" w:rsidR="00E629C6" w:rsidRPr="00890B20" w:rsidRDefault="00E629C6" w:rsidP="00997A12">
          <w:pPr>
            <w:pStyle w:val="Footer"/>
            <w:ind w:firstLine="0"/>
            <w:jc w:val="right"/>
          </w:pPr>
          <w:r w:rsidRPr="00890B20">
            <w:t xml:space="preserve">Lớp </w:t>
          </w:r>
          <w:r w:rsidR="00780772">
            <w:rPr>
              <w:lang w:val="en-US"/>
            </w:rPr>
            <w:t>MMT</w:t>
          </w:r>
          <w:r w:rsidRPr="00890B20">
            <w:t xml:space="preserve"> K</w:t>
          </w:r>
          <w:r w:rsidR="00780772" w:rsidRPr="00780772">
            <w:t>6606B</w:t>
          </w:r>
        </w:p>
      </w:tc>
    </w:tr>
  </w:tbl>
  <w:p w14:paraId="3D8FE294" w14:textId="77777777" w:rsidR="00E629C6" w:rsidRPr="00890B20" w:rsidRDefault="00E62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275B1" w14:textId="77777777" w:rsidR="005A7F9F" w:rsidRPr="00890B20" w:rsidRDefault="005A7F9F">
      <w:r w:rsidRPr="00890B20">
        <w:separator/>
      </w:r>
    </w:p>
    <w:p w14:paraId="7F29EEEC" w14:textId="77777777" w:rsidR="005A7F9F" w:rsidRPr="00890B20" w:rsidRDefault="005A7F9F"/>
  </w:footnote>
  <w:footnote w:type="continuationSeparator" w:id="0">
    <w:p w14:paraId="0966022D" w14:textId="77777777" w:rsidR="005A7F9F" w:rsidRPr="00890B20" w:rsidRDefault="005A7F9F">
      <w:r w:rsidRPr="00890B20">
        <w:continuationSeparator/>
      </w:r>
    </w:p>
    <w:p w14:paraId="296E265B" w14:textId="77777777" w:rsidR="005A7F9F" w:rsidRPr="00890B20" w:rsidRDefault="005A7F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A215" w14:textId="77777777" w:rsidR="00AF74E9" w:rsidRDefault="00AF74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AC9D" w14:textId="77777777" w:rsidR="00AF74E9" w:rsidRDefault="00AF74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A027B" w14:textId="77777777" w:rsidR="00AF74E9" w:rsidRDefault="00AF74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A524E" w14:textId="77777777" w:rsidR="00E629C6" w:rsidRPr="00890B20" w:rsidRDefault="00E629C6"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788"/>
    </w:tblGrid>
    <w:tr w:rsidR="00E629C6" w:rsidRPr="00890B20" w14:paraId="7301DDFE" w14:textId="77777777" w:rsidTr="009165B5">
      <w:tc>
        <w:tcPr>
          <w:tcW w:w="9004" w:type="dxa"/>
          <w:shd w:val="clear" w:color="auto" w:fill="FAFAFA"/>
        </w:tcPr>
        <w:p w14:paraId="74942950" w14:textId="541C58D4" w:rsidR="00E629C6" w:rsidRPr="00AF74E9" w:rsidRDefault="00E629C6" w:rsidP="009165B5">
          <w:pPr>
            <w:pStyle w:val="Header"/>
            <w:spacing w:before="0" w:line="240" w:lineRule="auto"/>
            <w:ind w:firstLine="0"/>
            <w:rPr>
              <w:i/>
              <w:lang w:val="en-US"/>
            </w:rPr>
          </w:pPr>
          <w:r w:rsidRPr="00890B20">
            <w:rPr>
              <w:i/>
            </w:rPr>
            <w:t xml:space="preserve">Đồ án tốt nghiệp chuyên ngành </w:t>
          </w:r>
          <w:r w:rsidR="00AF74E9">
            <w:rPr>
              <w:i/>
              <w:lang w:val="en-US"/>
            </w:rPr>
            <w:t>Mạng Máy Tính</w:t>
          </w:r>
        </w:p>
      </w:tc>
    </w:tr>
  </w:tbl>
  <w:p w14:paraId="29AE43E6" w14:textId="77777777" w:rsidR="00E629C6" w:rsidRPr="00890B20" w:rsidRDefault="00E629C6" w:rsidP="00162939">
    <w:pPr>
      <w:pStyle w:val="Header"/>
      <w:spacing w:before="0" w:line="240" w:lineRule="auto"/>
      <w:rPr>
        <w: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0D05" w14:textId="77777777" w:rsidR="00E629C6" w:rsidRPr="00890B20" w:rsidRDefault="00E629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5D70E9F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43219B0"/>
    <w:multiLevelType w:val="hybridMultilevel"/>
    <w:tmpl w:val="4726131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C23CD"/>
    <w:multiLevelType w:val="hybridMultilevel"/>
    <w:tmpl w:val="2ECCC860"/>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CC6E47"/>
    <w:multiLevelType w:val="hybridMultilevel"/>
    <w:tmpl w:val="A4F25CD8"/>
    <w:lvl w:ilvl="0" w:tplc="CE180D4E">
      <w:start w:val="1"/>
      <w:numFmt w:val="decimal"/>
      <w:lvlText w:val="%1)"/>
      <w:lvlJc w:val="left"/>
      <w:pPr>
        <w:ind w:left="1437" w:hanging="87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15:restartNumberingAfterBreak="0">
    <w:nsid w:val="084C6991"/>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EA2288"/>
    <w:multiLevelType w:val="hybridMultilevel"/>
    <w:tmpl w:val="458EB844"/>
    <w:lvl w:ilvl="0" w:tplc="7E92463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A6F02EA"/>
    <w:multiLevelType w:val="hybridMultilevel"/>
    <w:tmpl w:val="F7FAF95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C430A6B"/>
    <w:multiLevelType w:val="hybridMultilevel"/>
    <w:tmpl w:val="B3DC8686"/>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CB9430B"/>
    <w:multiLevelType w:val="hybridMultilevel"/>
    <w:tmpl w:val="636A546A"/>
    <w:lvl w:ilvl="0" w:tplc="FFFFFFF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0E017A51"/>
    <w:multiLevelType w:val="hybridMultilevel"/>
    <w:tmpl w:val="7C96E580"/>
    <w:lvl w:ilvl="0" w:tplc="B9127EE8">
      <w:start w:val="1"/>
      <w:numFmt w:val="lowerLetter"/>
      <w:pStyle w:val="Heading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086BCC"/>
    <w:multiLevelType w:val="hybridMultilevel"/>
    <w:tmpl w:val="CB287BE4"/>
    <w:lvl w:ilvl="0" w:tplc="FFFFFFFF">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191FE1"/>
    <w:multiLevelType w:val="hybridMultilevel"/>
    <w:tmpl w:val="15DC05A6"/>
    <w:lvl w:ilvl="0" w:tplc="0A048E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2BF4AB0"/>
    <w:multiLevelType w:val="hybridMultilevel"/>
    <w:tmpl w:val="AC7A5B76"/>
    <w:lvl w:ilvl="0" w:tplc="82DEF1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65E5768"/>
    <w:multiLevelType w:val="hybridMultilevel"/>
    <w:tmpl w:val="E29E78BA"/>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9AE625F"/>
    <w:multiLevelType w:val="hybridMultilevel"/>
    <w:tmpl w:val="99EA4B22"/>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AE1657D"/>
    <w:multiLevelType w:val="hybridMultilevel"/>
    <w:tmpl w:val="33E2BC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B571F16"/>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8769CF"/>
    <w:multiLevelType w:val="hybridMultilevel"/>
    <w:tmpl w:val="8D765A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F99706B"/>
    <w:multiLevelType w:val="hybridMultilevel"/>
    <w:tmpl w:val="13A896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1FD3248E"/>
    <w:multiLevelType w:val="hybridMultilevel"/>
    <w:tmpl w:val="4C5A6B2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2571022"/>
    <w:multiLevelType w:val="hybridMultilevel"/>
    <w:tmpl w:val="FF2E1DC0"/>
    <w:lvl w:ilvl="0" w:tplc="9168C448">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A0A0D"/>
    <w:multiLevelType w:val="hybridMultilevel"/>
    <w:tmpl w:val="9E1ACC44"/>
    <w:lvl w:ilvl="0" w:tplc="B230923A">
      <w:start w:val="1"/>
      <w:numFmt w:val="bullet"/>
      <w:pStyle w:val="ListParagraph"/>
      <w:lvlText w:val=""/>
      <w:lvlJc w:val="left"/>
      <w:pPr>
        <w:ind w:left="1282" w:hanging="360"/>
      </w:pPr>
      <w:rPr>
        <w:rFonts w:ascii="Symbol" w:hAnsi="Symbol" w:hint="default"/>
      </w:rPr>
    </w:lvl>
    <w:lvl w:ilvl="1" w:tplc="04090003">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2" w15:restartNumberingAfterBreak="0">
    <w:nsid w:val="25852967"/>
    <w:multiLevelType w:val="hybridMultilevel"/>
    <w:tmpl w:val="31888692"/>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25BF3E3F"/>
    <w:multiLevelType w:val="hybridMultilevel"/>
    <w:tmpl w:val="5180181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67F1A2E"/>
    <w:multiLevelType w:val="hybridMultilevel"/>
    <w:tmpl w:val="32844422"/>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6EC5D91"/>
    <w:multiLevelType w:val="hybridMultilevel"/>
    <w:tmpl w:val="AB3E1D50"/>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287B38D2"/>
    <w:multiLevelType w:val="hybridMultilevel"/>
    <w:tmpl w:val="C2D8577C"/>
    <w:lvl w:ilvl="0" w:tplc="6D9C7AB0">
      <w:start w:val="1"/>
      <w:numFmt w:val="upp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8D53D31"/>
    <w:multiLevelType w:val="hybridMultilevel"/>
    <w:tmpl w:val="926CA3A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299917FF"/>
    <w:multiLevelType w:val="hybridMultilevel"/>
    <w:tmpl w:val="9176ECA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BAD45D5"/>
    <w:multiLevelType w:val="hybridMultilevel"/>
    <w:tmpl w:val="C7C66A4C"/>
    <w:lvl w:ilvl="0" w:tplc="9ABA54D4">
      <w:start w:val="1"/>
      <w:numFmt w:val="upp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2FA50029"/>
    <w:multiLevelType w:val="hybridMultilevel"/>
    <w:tmpl w:val="CB287BE4"/>
    <w:lvl w:ilvl="0" w:tplc="7DFC8E3E">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FD71416"/>
    <w:multiLevelType w:val="hybridMultilevel"/>
    <w:tmpl w:val="8EC20B76"/>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3103795F"/>
    <w:multiLevelType w:val="hybridMultilevel"/>
    <w:tmpl w:val="5778ED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14E27B7"/>
    <w:multiLevelType w:val="hybridMultilevel"/>
    <w:tmpl w:val="069AAA12"/>
    <w:lvl w:ilvl="0" w:tplc="01FC695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17041ED"/>
    <w:multiLevelType w:val="hybridMultilevel"/>
    <w:tmpl w:val="D936A6E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1985B1C"/>
    <w:multiLevelType w:val="hybridMultilevel"/>
    <w:tmpl w:val="A75865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755723C"/>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9966EF8"/>
    <w:multiLevelType w:val="hybridMultilevel"/>
    <w:tmpl w:val="FE6639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A219EF"/>
    <w:multiLevelType w:val="hybridMultilevel"/>
    <w:tmpl w:val="9E70C530"/>
    <w:lvl w:ilvl="0" w:tplc="7E924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FC0D9F"/>
    <w:multiLevelType w:val="hybridMultilevel"/>
    <w:tmpl w:val="66A8BB04"/>
    <w:lvl w:ilvl="0" w:tplc="366E7A86">
      <w:start w:val="1"/>
      <w:numFmt w:val="upperLetter"/>
      <w:pStyle w:val="Heading4"/>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AFF1176"/>
    <w:multiLevelType w:val="hybridMultilevel"/>
    <w:tmpl w:val="126E46EE"/>
    <w:lvl w:ilvl="0" w:tplc="04090015">
      <w:start w:val="1"/>
      <w:numFmt w:val="upp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3B1017A8"/>
    <w:multiLevelType w:val="hybridMultilevel"/>
    <w:tmpl w:val="752EE5E8"/>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2" w15:restartNumberingAfterBreak="0">
    <w:nsid w:val="3BE16B37"/>
    <w:multiLevelType w:val="hybridMultilevel"/>
    <w:tmpl w:val="DE1A21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C3A4E0D"/>
    <w:multiLevelType w:val="hybridMultilevel"/>
    <w:tmpl w:val="0842324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3D291794"/>
    <w:multiLevelType w:val="hybridMultilevel"/>
    <w:tmpl w:val="8328092E"/>
    <w:lvl w:ilvl="0" w:tplc="7EA04C0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EC55DC3"/>
    <w:multiLevelType w:val="hybridMultilevel"/>
    <w:tmpl w:val="86E2FBEC"/>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3F1A7B72"/>
    <w:multiLevelType w:val="hybridMultilevel"/>
    <w:tmpl w:val="E6FE3732"/>
    <w:lvl w:ilvl="0" w:tplc="857A32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0955415"/>
    <w:multiLevelType w:val="hybridMultilevel"/>
    <w:tmpl w:val="E7343A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40971032"/>
    <w:multiLevelType w:val="hybridMultilevel"/>
    <w:tmpl w:val="E200C98A"/>
    <w:lvl w:ilvl="0" w:tplc="4BBE3CD4">
      <w:start w:val="1"/>
      <w:numFmt w:val="decimal"/>
      <w:lvlText w:val="%1)"/>
      <w:lvlJc w:val="lef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10B02ED"/>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1A9336D"/>
    <w:multiLevelType w:val="hybridMultilevel"/>
    <w:tmpl w:val="292AA968"/>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421B50CE"/>
    <w:multiLevelType w:val="hybridMultilevel"/>
    <w:tmpl w:val="C23AB4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6FB520F"/>
    <w:multiLevelType w:val="hybridMultilevel"/>
    <w:tmpl w:val="89063FBA"/>
    <w:lvl w:ilvl="0" w:tplc="7E924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315C45"/>
    <w:multiLevelType w:val="hybridMultilevel"/>
    <w:tmpl w:val="F104C3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96267D3"/>
    <w:multiLevelType w:val="hybridMultilevel"/>
    <w:tmpl w:val="172C44A0"/>
    <w:lvl w:ilvl="0" w:tplc="FD006E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C2D2241"/>
    <w:multiLevelType w:val="hybridMultilevel"/>
    <w:tmpl w:val="99B650E8"/>
    <w:lvl w:ilvl="0" w:tplc="7E924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CAA4F85"/>
    <w:multiLevelType w:val="hybridMultilevel"/>
    <w:tmpl w:val="C0A633FE"/>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4D1A17E8"/>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 w15:restartNumberingAfterBreak="0">
    <w:nsid w:val="4DA74389"/>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E46064E"/>
    <w:multiLevelType w:val="hybridMultilevel"/>
    <w:tmpl w:val="91DA0632"/>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4E671247"/>
    <w:multiLevelType w:val="hybridMultilevel"/>
    <w:tmpl w:val="B35EB5C8"/>
    <w:lvl w:ilvl="0" w:tplc="FFFFFFFF">
      <w:start w:val="1"/>
      <w:numFmt w:val="decimal"/>
      <w:lvlText w:val="%1)"/>
      <w:lvlJc w:val="left"/>
      <w:pPr>
        <w:ind w:left="720" w:hanging="360"/>
      </w:pPr>
    </w:lvl>
    <w:lvl w:ilvl="1" w:tplc="697E7FB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F040154"/>
    <w:multiLevelType w:val="hybridMultilevel"/>
    <w:tmpl w:val="CD62D390"/>
    <w:lvl w:ilvl="0" w:tplc="D388A744">
      <w:start w:val="1"/>
      <w:numFmt w:val="upperLetter"/>
      <w:lvlText w:val="%1."/>
      <w:lvlJc w:val="lef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F5248CA"/>
    <w:multiLevelType w:val="hybridMultilevel"/>
    <w:tmpl w:val="DF507DBA"/>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F7172A5"/>
    <w:multiLevelType w:val="hybridMultilevel"/>
    <w:tmpl w:val="8D765A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F8866CC"/>
    <w:multiLevelType w:val="hybridMultilevel"/>
    <w:tmpl w:val="64DE0C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FA7456"/>
    <w:multiLevelType w:val="hybridMultilevel"/>
    <w:tmpl w:val="DF683D92"/>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552413E4"/>
    <w:multiLevelType w:val="hybridMultilevel"/>
    <w:tmpl w:val="25942BB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8" w15:restartNumberingAfterBreak="0">
    <w:nsid w:val="565717C1"/>
    <w:multiLevelType w:val="hybridMultilevel"/>
    <w:tmpl w:val="DB144C34"/>
    <w:lvl w:ilvl="0" w:tplc="C3FACD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6E43FFC"/>
    <w:multiLevelType w:val="hybridMultilevel"/>
    <w:tmpl w:val="B8C6FE80"/>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5A2E677B"/>
    <w:multiLevelType w:val="hybridMultilevel"/>
    <w:tmpl w:val="3B00C31A"/>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5C974B44"/>
    <w:multiLevelType w:val="hybridMultilevel"/>
    <w:tmpl w:val="8D765A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E5123AB"/>
    <w:multiLevelType w:val="hybridMultilevel"/>
    <w:tmpl w:val="FC0600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3" w15:restartNumberingAfterBreak="0">
    <w:nsid w:val="5E5A70C8"/>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E6D4142"/>
    <w:multiLevelType w:val="hybridMultilevel"/>
    <w:tmpl w:val="F7A8B0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F5C1E46"/>
    <w:multiLevelType w:val="hybridMultilevel"/>
    <w:tmpl w:val="2F229A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35E5F18"/>
    <w:multiLevelType w:val="hybridMultilevel"/>
    <w:tmpl w:val="95904A9C"/>
    <w:lvl w:ilvl="0" w:tplc="39C222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3840215"/>
    <w:multiLevelType w:val="hybridMultilevel"/>
    <w:tmpl w:val="3C5E3920"/>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 w15:restartNumberingAfterBreak="0">
    <w:nsid w:val="65AF341E"/>
    <w:multiLevelType w:val="hybridMultilevel"/>
    <w:tmpl w:val="61347A6A"/>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79"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7CA6A8E"/>
    <w:multiLevelType w:val="hybridMultilevel"/>
    <w:tmpl w:val="1B40E08C"/>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68123752"/>
    <w:multiLevelType w:val="hybridMultilevel"/>
    <w:tmpl w:val="00E24568"/>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 w15:restartNumberingAfterBreak="0">
    <w:nsid w:val="68AA1F1E"/>
    <w:multiLevelType w:val="hybridMultilevel"/>
    <w:tmpl w:val="64DE0C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A37154B"/>
    <w:multiLevelType w:val="hybridMultilevel"/>
    <w:tmpl w:val="B35EB5C8"/>
    <w:lvl w:ilvl="0" w:tplc="FFFFFFFF">
      <w:start w:val="1"/>
      <w:numFmt w:val="decimal"/>
      <w:lvlText w:val="%1)"/>
      <w:lvlJc w:val="left"/>
      <w:pPr>
        <w:ind w:left="720" w:hanging="360"/>
      </w:p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AB152FB"/>
    <w:multiLevelType w:val="hybridMultilevel"/>
    <w:tmpl w:val="3C0A98E4"/>
    <w:lvl w:ilvl="0" w:tplc="04090011">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85" w15:restartNumberingAfterBreak="0">
    <w:nsid w:val="6B630615"/>
    <w:multiLevelType w:val="hybridMultilevel"/>
    <w:tmpl w:val="532E8430"/>
    <w:lvl w:ilvl="0" w:tplc="05D2CC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D9F442B"/>
    <w:multiLevelType w:val="hybridMultilevel"/>
    <w:tmpl w:val="80301048"/>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6F4907A4"/>
    <w:multiLevelType w:val="hybridMultilevel"/>
    <w:tmpl w:val="191E01A4"/>
    <w:lvl w:ilvl="0" w:tplc="7E924630">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6F696DB4"/>
    <w:multiLevelType w:val="hybridMultilevel"/>
    <w:tmpl w:val="86B2E6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0A4255D"/>
    <w:multiLevelType w:val="hybridMultilevel"/>
    <w:tmpl w:val="25942BB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7433094E"/>
    <w:multiLevelType w:val="hybridMultilevel"/>
    <w:tmpl w:val="456EF310"/>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1" w15:restartNumberingAfterBreak="0">
    <w:nsid w:val="767B1616"/>
    <w:multiLevelType w:val="hybridMultilevel"/>
    <w:tmpl w:val="66124796"/>
    <w:lvl w:ilvl="0" w:tplc="04090015">
      <w:start w:val="1"/>
      <w:numFmt w:val="upp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2" w15:restartNumberingAfterBreak="0">
    <w:nsid w:val="76D0488C"/>
    <w:multiLevelType w:val="hybridMultilevel"/>
    <w:tmpl w:val="D644A332"/>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3" w15:restartNumberingAfterBreak="0">
    <w:nsid w:val="78C31AC5"/>
    <w:multiLevelType w:val="hybridMultilevel"/>
    <w:tmpl w:val="1EBC6A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A920168"/>
    <w:multiLevelType w:val="hybridMultilevel"/>
    <w:tmpl w:val="61EC1E1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5" w15:restartNumberingAfterBreak="0">
    <w:nsid w:val="7CDF5128"/>
    <w:multiLevelType w:val="hybridMultilevel"/>
    <w:tmpl w:val="374E0FC4"/>
    <w:lvl w:ilvl="0" w:tplc="88EC52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7E7E7B2B"/>
    <w:multiLevelType w:val="hybridMultilevel"/>
    <w:tmpl w:val="FC607F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7" w15:restartNumberingAfterBreak="0">
    <w:nsid w:val="7ECA6683"/>
    <w:multiLevelType w:val="hybridMultilevel"/>
    <w:tmpl w:val="2A266028"/>
    <w:lvl w:ilvl="0" w:tplc="F4B68C7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7F332AB0"/>
    <w:multiLevelType w:val="hybridMultilevel"/>
    <w:tmpl w:val="9CA02F7E"/>
    <w:lvl w:ilvl="0" w:tplc="7E9246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FCA3195"/>
    <w:multiLevelType w:val="hybridMultilevel"/>
    <w:tmpl w:val="E27C4A30"/>
    <w:lvl w:ilvl="0" w:tplc="7E924630">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837230970">
    <w:abstractNumId w:val="0"/>
  </w:num>
  <w:num w:numId="2" w16cid:durableId="151219382">
    <w:abstractNumId w:val="58"/>
  </w:num>
  <w:num w:numId="3" w16cid:durableId="1643730487">
    <w:abstractNumId w:val="79"/>
  </w:num>
  <w:num w:numId="4" w16cid:durableId="936064650">
    <w:abstractNumId w:val="9"/>
  </w:num>
  <w:num w:numId="5" w16cid:durableId="633144405">
    <w:abstractNumId w:val="21"/>
  </w:num>
  <w:num w:numId="6" w16cid:durableId="903570201">
    <w:abstractNumId w:val="5"/>
  </w:num>
  <w:num w:numId="7" w16cid:durableId="1594506420">
    <w:abstractNumId w:val="25"/>
  </w:num>
  <w:num w:numId="8" w16cid:durableId="484200813">
    <w:abstractNumId w:val="24"/>
  </w:num>
  <w:num w:numId="9" w16cid:durableId="2035380610">
    <w:abstractNumId w:val="69"/>
  </w:num>
  <w:num w:numId="10" w16cid:durableId="353960317">
    <w:abstractNumId w:val="86"/>
  </w:num>
  <w:num w:numId="11" w16cid:durableId="749617169">
    <w:abstractNumId w:val="22"/>
  </w:num>
  <w:num w:numId="12" w16cid:durableId="1412003196">
    <w:abstractNumId w:val="81"/>
  </w:num>
  <w:num w:numId="13" w16cid:durableId="1220675939">
    <w:abstractNumId w:val="20"/>
    <w:lvlOverride w:ilvl="0">
      <w:startOverride w:val="1"/>
    </w:lvlOverride>
  </w:num>
  <w:num w:numId="14" w16cid:durableId="1228806823">
    <w:abstractNumId w:val="18"/>
  </w:num>
  <w:num w:numId="15" w16cid:durableId="1108427488">
    <w:abstractNumId w:val="76"/>
  </w:num>
  <w:num w:numId="16" w16cid:durableId="1049646359">
    <w:abstractNumId w:val="19"/>
  </w:num>
  <w:num w:numId="17" w16cid:durableId="1948003557">
    <w:abstractNumId w:val="78"/>
  </w:num>
  <w:num w:numId="18" w16cid:durableId="674848361">
    <w:abstractNumId w:val="68"/>
  </w:num>
  <w:num w:numId="19" w16cid:durableId="57753723">
    <w:abstractNumId w:val="7"/>
  </w:num>
  <w:num w:numId="20" w16cid:durableId="489636373">
    <w:abstractNumId w:val="14"/>
  </w:num>
  <w:num w:numId="21" w16cid:durableId="2124835338">
    <w:abstractNumId w:val="97"/>
  </w:num>
  <w:num w:numId="22" w16cid:durableId="26491206">
    <w:abstractNumId w:val="12"/>
  </w:num>
  <w:num w:numId="23" w16cid:durableId="855778210">
    <w:abstractNumId w:val="47"/>
  </w:num>
  <w:num w:numId="24" w16cid:durableId="764351609">
    <w:abstractNumId w:val="72"/>
  </w:num>
  <w:num w:numId="25" w16cid:durableId="1474129904">
    <w:abstractNumId w:val="65"/>
  </w:num>
  <w:num w:numId="26" w16cid:durableId="215090924">
    <w:abstractNumId w:val="49"/>
  </w:num>
  <w:num w:numId="27" w16cid:durableId="342053931">
    <w:abstractNumId w:val="59"/>
  </w:num>
  <w:num w:numId="28" w16cid:durableId="108719332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3596401">
    <w:abstractNumId w:val="73"/>
  </w:num>
  <w:num w:numId="30" w16cid:durableId="1435394055">
    <w:abstractNumId w:val="93"/>
  </w:num>
  <w:num w:numId="31" w16cid:durableId="749158385">
    <w:abstractNumId w:val="51"/>
  </w:num>
  <w:num w:numId="32" w16cid:durableId="1478260533">
    <w:abstractNumId w:val="32"/>
  </w:num>
  <w:num w:numId="33" w16cid:durableId="1721320649">
    <w:abstractNumId w:val="15"/>
  </w:num>
  <w:num w:numId="34" w16cid:durableId="566496471">
    <w:abstractNumId w:val="57"/>
  </w:num>
  <w:num w:numId="35" w16cid:durableId="146623988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50618801">
    <w:abstractNumId w:val="96"/>
  </w:num>
  <w:num w:numId="37" w16cid:durableId="86580622">
    <w:abstractNumId w:val="31"/>
  </w:num>
  <w:num w:numId="38" w16cid:durableId="37438190">
    <w:abstractNumId w:val="88"/>
  </w:num>
  <w:num w:numId="39" w16cid:durableId="2065519179">
    <w:abstractNumId w:val="48"/>
  </w:num>
  <w:num w:numId="40" w16cid:durableId="1918785580">
    <w:abstractNumId w:val="64"/>
  </w:num>
  <w:num w:numId="41" w16cid:durableId="642080760">
    <w:abstractNumId w:val="17"/>
  </w:num>
  <w:num w:numId="42" w16cid:durableId="1577205285">
    <w:abstractNumId w:val="71"/>
  </w:num>
  <w:num w:numId="43" w16cid:durableId="904685997">
    <w:abstractNumId w:val="36"/>
  </w:num>
  <w:num w:numId="44" w16cid:durableId="1621960216">
    <w:abstractNumId w:val="16"/>
  </w:num>
  <w:num w:numId="45" w16cid:durableId="1113595512">
    <w:abstractNumId w:val="61"/>
  </w:num>
  <w:num w:numId="46" w16cid:durableId="74716286">
    <w:abstractNumId w:val="82"/>
  </w:num>
  <w:num w:numId="47" w16cid:durableId="1488399569">
    <w:abstractNumId w:val="42"/>
  </w:num>
  <w:num w:numId="48" w16cid:durableId="1915233796">
    <w:abstractNumId w:val="74"/>
  </w:num>
  <w:num w:numId="49" w16cid:durableId="1028524209">
    <w:abstractNumId w:val="53"/>
  </w:num>
  <w:num w:numId="50" w16cid:durableId="1817264200">
    <w:abstractNumId w:val="35"/>
  </w:num>
  <w:num w:numId="51" w16cid:durableId="39474708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25130422">
    <w:abstractNumId w:val="55"/>
  </w:num>
  <w:num w:numId="53" w16cid:durableId="1029065856">
    <w:abstractNumId w:val="98"/>
  </w:num>
  <w:num w:numId="54" w16cid:durableId="1228497938">
    <w:abstractNumId w:val="38"/>
  </w:num>
  <w:num w:numId="55" w16cid:durableId="523174758">
    <w:abstractNumId w:val="70"/>
  </w:num>
  <w:num w:numId="56" w16cid:durableId="545484839">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10254465">
    <w:abstractNumId w:val="39"/>
  </w:num>
  <w:num w:numId="58" w16cid:durableId="800608692">
    <w:abstractNumId w:val="91"/>
  </w:num>
  <w:num w:numId="59" w16cid:durableId="1949585224">
    <w:abstractNumId w:val="43"/>
  </w:num>
  <w:num w:numId="60" w16cid:durableId="2142771375">
    <w:abstractNumId w:val="80"/>
  </w:num>
  <w:num w:numId="61" w16cid:durableId="1280528765">
    <w:abstractNumId w:val="45"/>
  </w:num>
  <w:num w:numId="62" w16cid:durableId="808401388">
    <w:abstractNumId w:val="94"/>
  </w:num>
  <w:num w:numId="63" w16cid:durableId="1164392711">
    <w:abstractNumId w:val="27"/>
  </w:num>
  <w:num w:numId="64" w16cid:durableId="1558584703">
    <w:abstractNumId w:val="92"/>
  </w:num>
  <w:num w:numId="65" w16cid:durableId="1078599805">
    <w:abstractNumId w:val="50"/>
  </w:num>
  <w:num w:numId="66" w16cid:durableId="1478717224">
    <w:abstractNumId w:val="6"/>
  </w:num>
  <w:num w:numId="67" w16cid:durableId="815955746">
    <w:abstractNumId w:val="8"/>
  </w:num>
  <w:num w:numId="68" w16cid:durableId="1462115267">
    <w:abstractNumId w:val="52"/>
  </w:num>
  <w:num w:numId="69" w16cid:durableId="1758358693">
    <w:abstractNumId w:val="63"/>
  </w:num>
  <w:num w:numId="70" w16cid:durableId="437263941">
    <w:abstractNumId w:val="87"/>
  </w:num>
  <w:num w:numId="71" w16cid:durableId="1098017608">
    <w:abstractNumId w:val="89"/>
  </w:num>
  <w:num w:numId="72" w16cid:durableId="478108368">
    <w:abstractNumId w:val="67"/>
  </w:num>
  <w:num w:numId="73" w16cid:durableId="1701122079">
    <w:abstractNumId w:val="4"/>
  </w:num>
  <w:num w:numId="74" w16cid:durableId="1214655324">
    <w:abstractNumId w:val="75"/>
  </w:num>
  <w:num w:numId="75" w16cid:durableId="1875118178">
    <w:abstractNumId w:val="34"/>
  </w:num>
  <w:num w:numId="76" w16cid:durableId="84498218">
    <w:abstractNumId w:val="28"/>
  </w:num>
  <w:num w:numId="77" w16cid:durableId="921841630">
    <w:abstractNumId w:val="83"/>
  </w:num>
  <w:num w:numId="78" w16cid:durableId="405691254">
    <w:abstractNumId w:val="1"/>
  </w:num>
  <w:num w:numId="79" w16cid:durableId="2112429927">
    <w:abstractNumId w:val="30"/>
  </w:num>
  <w:num w:numId="80" w16cid:durableId="503055583">
    <w:abstractNumId w:val="10"/>
  </w:num>
  <w:num w:numId="81" w16cid:durableId="10607868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12651904">
    <w:abstractNumId w:val="37"/>
  </w:num>
  <w:num w:numId="83" w16cid:durableId="23756247">
    <w:abstractNumId w:val="40"/>
  </w:num>
  <w:num w:numId="84" w16cid:durableId="1398165601">
    <w:abstractNumId w:val="44"/>
  </w:num>
  <w:num w:numId="85" w16cid:durableId="333190335">
    <w:abstractNumId w:val="29"/>
  </w:num>
  <w:num w:numId="86" w16cid:durableId="867646430">
    <w:abstractNumId w:val="62"/>
  </w:num>
  <w:num w:numId="87" w16cid:durableId="1849520455">
    <w:abstractNumId w:val="26"/>
  </w:num>
  <w:num w:numId="88" w16cid:durableId="2119061575">
    <w:abstractNumId w:val="85"/>
  </w:num>
  <w:num w:numId="89" w16cid:durableId="1474955078">
    <w:abstractNumId w:val="33"/>
  </w:num>
  <w:num w:numId="90" w16cid:durableId="1888494612">
    <w:abstractNumId w:val="95"/>
  </w:num>
  <w:num w:numId="91" w16cid:durableId="531959912">
    <w:abstractNumId w:val="13"/>
  </w:num>
  <w:num w:numId="92" w16cid:durableId="1775857992">
    <w:abstractNumId w:val="54"/>
  </w:num>
  <w:num w:numId="93" w16cid:durableId="1513255232">
    <w:abstractNumId w:val="11"/>
  </w:num>
  <w:num w:numId="94" w16cid:durableId="1932158517">
    <w:abstractNumId w:val="46"/>
  </w:num>
  <w:num w:numId="95" w16cid:durableId="1325428076">
    <w:abstractNumId w:val="77"/>
  </w:num>
  <w:num w:numId="96" w16cid:durableId="99496763">
    <w:abstractNumId w:val="2"/>
  </w:num>
  <w:num w:numId="97" w16cid:durableId="1417707249">
    <w:abstractNumId w:val="23"/>
  </w:num>
  <w:num w:numId="98" w16cid:durableId="1974213944">
    <w:abstractNumId w:val="60"/>
  </w:num>
  <w:num w:numId="99" w16cid:durableId="481049520">
    <w:abstractNumId w:val="99"/>
  </w:num>
  <w:num w:numId="100" w16cid:durableId="722098754">
    <w:abstractNumId w:val="56"/>
  </w:num>
  <w:num w:numId="101" w16cid:durableId="95709748">
    <w:abstractNumId w:val="90"/>
  </w:num>
  <w:num w:numId="102" w16cid:durableId="309947338">
    <w:abstractNumId w:val="66"/>
  </w:num>
  <w:num w:numId="103" w16cid:durableId="1253390852">
    <w:abstractNumId w:val="84"/>
  </w:num>
  <w:num w:numId="104" w16cid:durableId="884293708">
    <w:abstractNumId w:val="3"/>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stylePaneSortMethod w:val="000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855"/>
    <w:rsid w:val="00002D28"/>
    <w:rsid w:val="00002D4F"/>
    <w:rsid w:val="0000420E"/>
    <w:rsid w:val="0000425B"/>
    <w:rsid w:val="00005E80"/>
    <w:rsid w:val="000066AC"/>
    <w:rsid w:val="00006CEC"/>
    <w:rsid w:val="00007574"/>
    <w:rsid w:val="0000764F"/>
    <w:rsid w:val="00007F34"/>
    <w:rsid w:val="000107EE"/>
    <w:rsid w:val="00010D1F"/>
    <w:rsid w:val="000124D0"/>
    <w:rsid w:val="00013B73"/>
    <w:rsid w:val="00014F7C"/>
    <w:rsid w:val="00015267"/>
    <w:rsid w:val="000155E9"/>
    <w:rsid w:val="00015F1B"/>
    <w:rsid w:val="0001694F"/>
    <w:rsid w:val="00016968"/>
    <w:rsid w:val="00017EF1"/>
    <w:rsid w:val="0002226D"/>
    <w:rsid w:val="00022672"/>
    <w:rsid w:val="000235BC"/>
    <w:rsid w:val="0002366D"/>
    <w:rsid w:val="0002406F"/>
    <w:rsid w:val="00024F8B"/>
    <w:rsid w:val="000252FC"/>
    <w:rsid w:val="00026648"/>
    <w:rsid w:val="00027061"/>
    <w:rsid w:val="00027D76"/>
    <w:rsid w:val="00030CC9"/>
    <w:rsid w:val="00030E72"/>
    <w:rsid w:val="00031D60"/>
    <w:rsid w:val="000320F7"/>
    <w:rsid w:val="00032635"/>
    <w:rsid w:val="00032E6B"/>
    <w:rsid w:val="00033A41"/>
    <w:rsid w:val="00033F6E"/>
    <w:rsid w:val="00034BF1"/>
    <w:rsid w:val="0003559F"/>
    <w:rsid w:val="000359E4"/>
    <w:rsid w:val="00035B95"/>
    <w:rsid w:val="0003688A"/>
    <w:rsid w:val="0003698F"/>
    <w:rsid w:val="00036F88"/>
    <w:rsid w:val="000375B5"/>
    <w:rsid w:val="000401D0"/>
    <w:rsid w:val="000405F8"/>
    <w:rsid w:val="00040DBC"/>
    <w:rsid w:val="0004128B"/>
    <w:rsid w:val="00042416"/>
    <w:rsid w:val="000433AD"/>
    <w:rsid w:val="00043993"/>
    <w:rsid w:val="00044C40"/>
    <w:rsid w:val="00045517"/>
    <w:rsid w:val="00046922"/>
    <w:rsid w:val="00051889"/>
    <w:rsid w:val="00051BFA"/>
    <w:rsid w:val="00052220"/>
    <w:rsid w:val="0005313F"/>
    <w:rsid w:val="00054399"/>
    <w:rsid w:val="00054714"/>
    <w:rsid w:val="00055382"/>
    <w:rsid w:val="000560CC"/>
    <w:rsid w:val="0005745F"/>
    <w:rsid w:val="00057AD3"/>
    <w:rsid w:val="000602CA"/>
    <w:rsid w:val="000617CB"/>
    <w:rsid w:val="00061855"/>
    <w:rsid w:val="0006396C"/>
    <w:rsid w:val="00064109"/>
    <w:rsid w:val="0006608E"/>
    <w:rsid w:val="0006639A"/>
    <w:rsid w:val="00066A27"/>
    <w:rsid w:val="00066B2B"/>
    <w:rsid w:val="00067A81"/>
    <w:rsid w:val="00067D12"/>
    <w:rsid w:val="00071A00"/>
    <w:rsid w:val="00072131"/>
    <w:rsid w:val="00072797"/>
    <w:rsid w:val="0007281B"/>
    <w:rsid w:val="0007352A"/>
    <w:rsid w:val="00074485"/>
    <w:rsid w:val="000747EC"/>
    <w:rsid w:val="0007482D"/>
    <w:rsid w:val="000753A7"/>
    <w:rsid w:val="00076599"/>
    <w:rsid w:val="00080549"/>
    <w:rsid w:val="00082919"/>
    <w:rsid w:val="00083439"/>
    <w:rsid w:val="0008420B"/>
    <w:rsid w:val="00085827"/>
    <w:rsid w:val="0008596F"/>
    <w:rsid w:val="00085CC2"/>
    <w:rsid w:val="00085D14"/>
    <w:rsid w:val="000865F9"/>
    <w:rsid w:val="000870A7"/>
    <w:rsid w:val="00087ADC"/>
    <w:rsid w:val="0009263A"/>
    <w:rsid w:val="00092EAF"/>
    <w:rsid w:val="000931CF"/>
    <w:rsid w:val="000936DA"/>
    <w:rsid w:val="00093D30"/>
    <w:rsid w:val="000940E6"/>
    <w:rsid w:val="0009419F"/>
    <w:rsid w:val="00095499"/>
    <w:rsid w:val="00095B5A"/>
    <w:rsid w:val="0009673A"/>
    <w:rsid w:val="000968D4"/>
    <w:rsid w:val="0009699D"/>
    <w:rsid w:val="00096E3D"/>
    <w:rsid w:val="00096E71"/>
    <w:rsid w:val="00097EDE"/>
    <w:rsid w:val="000A24AC"/>
    <w:rsid w:val="000A397A"/>
    <w:rsid w:val="000A3CB1"/>
    <w:rsid w:val="000A53DB"/>
    <w:rsid w:val="000A6DFD"/>
    <w:rsid w:val="000A76CC"/>
    <w:rsid w:val="000B13B7"/>
    <w:rsid w:val="000B1F6C"/>
    <w:rsid w:val="000B2C86"/>
    <w:rsid w:val="000B3015"/>
    <w:rsid w:val="000B4396"/>
    <w:rsid w:val="000B45E4"/>
    <w:rsid w:val="000B483D"/>
    <w:rsid w:val="000B540B"/>
    <w:rsid w:val="000B66C0"/>
    <w:rsid w:val="000B6CFE"/>
    <w:rsid w:val="000B7D1E"/>
    <w:rsid w:val="000C1BF7"/>
    <w:rsid w:val="000C1FBA"/>
    <w:rsid w:val="000C384A"/>
    <w:rsid w:val="000C5F09"/>
    <w:rsid w:val="000C64E7"/>
    <w:rsid w:val="000C6FC3"/>
    <w:rsid w:val="000C7165"/>
    <w:rsid w:val="000C7432"/>
    <w:rsid w:val="000C7E3F"/>
    <w:rsid w:val="000D1007"/>
    <w:rsid w:val="000D16A8"/>
    <w:rsid w:val="000D2479"/>
    <w:rsid w:val="000D281E"/>
    <w:rsid w:val="000D3391"/>
    <w:rsid w:val="000D3DEA"/>
    <w:rsid w:val="000D6EE5"/>
    <w:rsid w:val="000D7B31"/>
    <w:rsid w:val="000E149D"/>
    <w:rsid w:val="000E1DDE"/>
    <w:rsid w:val="000E21C7"/>
    <w:rsid w:val="000E2573"/>
    <w:rsid w:val="000E33D5"/>
    <w:rsid w:val="000E36AD"/>
    <w:rsid w:val="000E3F2C"/>
    <w:rsid w:val="000E5AF0"/>
    <w:rsid w:val="000E6398"/>
    <w:rsid w:val="000E658D"/>
    <w:rsid w:val="000E6914"/>
    <w:rsid w:val="000E6AC0"/>
    <w:rsid w:val="000E6C12"/>
    <w:rsid w:val="000F08CE"/>
    <w:rsid w:val="000F0C8A"/>
    <w:rsid w:val="000F1E18"/>
    <w:rsid w:val="000F30FA"/>
    <w:rsid w:val="000F3146"/>
    <w:rsid w:val="000F354B"/>
    <w:rsid w:val="000F3B42"/>
    <w:rsid w:val="000F542E"/>
    <w:rsid w:val="000F5F6F"/>
    <w:rsid w:val="000F6079"/>
    <w:rsid w:val="000F6080"/>
    <w:rsid w:val="000F78A9"/>
    <w:rsid w:val="00100081"/>
    <w:rsid w:val="00101100"/>
    <w:rsid w:val="0010116F"/>
    <w:rsid w:val="0010266A"/>
    <w:rsid w:val="001028A1"/>
    <w:rsid w:val="0010313A"/>
    <w:rsid w:val="00103D1B"/>
    <w:rsid w:val="001044DB"/>
    <w:rsid w:val="00105386"/>
    <w:rsid w:val="0010629F"/>
    <w:rsid w:val="001079C6"/>
    <w:rsid w:val="00107F41"/>
    <w:rsid w:val="00111094"/>
    <w:rsid w:val="00111339"/>
    <w:rsid w:val="001117A4"/>
    <w:rsid w:val="001124F2"/>
    <w:rsid w:val="00112A16"/>
    <w:rsid w:val="00113220"/>
    <w:rsid w:val="0011405D"/>
    <w:rsid w:val="001144CF"/>
    <w:rsid w:val="001155A4"/>
    <w:rsid w:val="00115F81"/>
    <w:rsid w:val="00116545"/>
    <w:rsid w:val="00116BE9"/>
    <w:rsid w:val="001175F2"/>
    <w:rsid w:val="00121BE2"/>
    <w:rsid w:val="00122160"/>
    <w:rsid w:val="00123670"/>
    <w:rsid w:val="001265E7"/>
    <w:rsid w:val="00130546"/>
    <w:rsid w:val="001314CE"/>
    <w:rsid w:val="001327F8"/>
    <w:rsid w:val="0013328A"/>
    <w:rsid w:val="0013492D"/>
    <w:rsid w:val="00134F31"/>
    <w:rsid w:val="001362F8"/>
    <w:rsid w:val="001367E5"/>
    <w:rsid w:val="00137E93"/>
    <w:rsid w:val="001410FE"/>
    <w:rsid w:val="00141393"/>
    <w:rsid w:val="001425B7"/>
    <w:rsid w:val="00142AE5"/>
    <w:rsid w:val="0014322E"/>
    <w:rsid w:val="001435EC"/>
    <w:rsid w:val="001448D4"/>
    <w:rsid w:val="00144CBA"/>
    <w:rsid w:val="0014523D"/>
    <w:rsid w:val="00145419"/>
    <w:rsid w:val="0014594F"/>
    <w:rsid w:val="00145B45"/>
    <w:rsid w:val="00145C85"/>
    <w:rsid w:val="0014696D"/>
    <w:rsid w:val="001505D5"/>
    <w:rsid w:val="00151B5A"/>
    <w:rsid w:val="001536D9"/>
    <w:rsid w:val="00154CCB"/>
    <w:rsid w:val="001561B7"/>
    <w:rsid w:val="00157BB5"/>
    <w:rsid w:val="00162939"/>
    <w:rsid w:val="00162943"/>
    <w:rsid w:val="001639BA"/>
    <w:rsid w:val="001651A4"/>
    <w:rsid w:val="00165CD6"/>
    <w:rsid w:val="00165EDB"/>
    <w:rsid w:val="00166C4F"/>
    <w:rsid w:val="00166F89"/>
    <w:rsid w:val="00167077"/>
    <w:rsid w:val="00167491"/>
    <w:rsid w:val="00167B75"/>
    <w:rsid w:val="001705E8"/>
    <w:rsid w:val="00170904"/>
    <w:rsid w:val="001735EA"/>
    <w:rsid w:val="001750FA"/>
    <w:rsid w:val="00180C8C"/>
    <w:rsid w:val="00180F26"/>
    <w:rsid w:val="0018175E"/>
    <w:rsid w:val="0018317B"/>
    <w:rsid w:val="0018354F"/>
    <w:rsid w:val="001847DA"/>
    <w:rsid w:val="00186ACB"/>
    <w:rsid w:val="001878BD"/>
    <w:rsid w:val="00190420"/>
    <w:rsid w:val="001908DC"/>
    <w:rsid w:val="00191363"/>
    <w:rsid w:val="00191692"/>
    <w:rsid w:val="00192224"/>
    <w:rsid w:val="00192969"/>
    <w:rsid w:val="00192A97"/>
    <w:rsid w:val="001930B0"/>
    <w:rsid w:val="00193F15"/>
    <w:rsid w:val="001945B1"/>
    <w:rsid w:val="001954A9"/>
    <w:rsid w:val="001957B3"/>
    <w:rsid w:val="00196FAD"/>
    <w:rsid w:val="001A08FA"/>
    <w:rsid w:val="001A1EE7"/>
    <w:rsid w:val="001A225F"/>
    <w:rsid w:val="001A27A7"/>
    <w:rsid w:val="001A28AB"/>
    <w:rsid w:val="001A4064"/>
    <w:rsid w:val="001A45A7"/>
    <w:rsid w:val="001A548D"/>
    <w:rsid w:val="001A5511"/>
    <w:rsid w:val="001B1047"/>
    <w:rsid w:val="001B2188"/>
    <w:rsid w:val="001B29D3"/>
    <w:rsid w:val="001B2F54"/>
    <w:rsid w:val="001B3A4D"/>
    <w:rsid w:val="001B4D67"/>
    <w:rsid w:val="001B4E57"/>
    <w:rsid w:val="001B51B3"/>
    <w:rsid w:val="001B589D"/>
    <w:rsid w:val="001B7456"/>
    <w:rsid w:val="001B7667"/>
    <w:rsid w:val="001B774E"/>
    <w:rsid w:val="001C056A"/>
    <w:rsid w:val="001C06A4"/>
    <w:rsid w:val="001C142C"/>
    <w:rsid w:val="001C392D"/>
    <w:rsid w:val="001C3F63"/>
    <w:rsid w:val="001C469E"/>
    <w:rsid w:val="001C5572"/>
    <w:rsid w:val="001C6057"/>
    <w:rsid w:val="001C63E1"/>
    <w:rsid w:val="001C6990"/>
    <w:rsid w:val="001C77DD"/>
    <w:rsid w:val="001D0D77"/>
    <w:rsid w:val="001D0E00"/>
    <w:rsid w:val="001D1944"/>
    <w:rsid w:val="001D3FAA"/>
    <w:rsid w:val="001D6C5E"/>
    <w:rsid w:val="001D730B"/>
    <w:rsid w:val="001D732F"/>
    <w:rsid w:val="001D7392"/>
    <w:rsid w:val="001D74E6"/>
    <w:rsid w:val="001D7A82"/>
    <w:rsid w:val="001E0580"/>
    <w:rsid w:val="001E0A56"/>
    <w:rsid w:val="001E1E49"/>
    <w:rsid w:val="001E28D1"/>
    <w:rsid w:val="001E2C4F"/>
    <w:rsid w:val="001E36E7"/>
    <w:rsid w:val="001E6791"/>
    <w:rsid w:val="001E7283"/>
    <w:rsid w:val="001E74C0"/>
    <w:rsid w:val="001E75BE"/>
    <w:rsid w:val="001F05FB"/>
    <w:rsid w:val="001F08DE"/>
    <w:rsid w:val="001F351F"/>
    <w:rsid w:val="001F5C81"/>
    <w:rsid w:val="001F6287"/>
    <w:rsid w:val="001F62FE"/>
    <w:rsid w:val="001F6984"/>
    <w:rsid w:val="001F6B1E"/>
    <w:rsid w:val="00200087"/>
    <w:rsid w:val="002003C1"/>
    <w:rsid w:val="0020330C"/>
    <w:rsid w:val="002033EB"/>
    <w:rsid w:val="002058AE"/>
    <w:rsid w:val="00207A89"/>
    <w:rsid w:val="00207B6E"/>
    <w:rsid w:val="00207DD5"/>
    <w:rsid w:val="00207E69"/>
    <w:rsid w:val="0021113D"/>
    <w:rsid w:val="00211E52"/>
    <w:rsid w:val="002133F0"/>
    <w:rsid w:val="00213E4E"/>
    <w:rsid w:val="0021481C"/>
    <w:rsid w:val="00215E2F"/>
    <w:rsid w:val="00215FA4"/>
    <w:rsid w:val="00216825"/>
    <w:rsid w:val="00217CE5"/>
    <w:rsid w:val="00220076"/>
    <w:rsid w:val="00221436"/>
    <w:rsid w:val="00221860"/>
    <w:rsid w:val="0022186C"/>
    <w:rsid w:val="00221A47"/>
    <w:rsid w:val="00221C8E"/>
    <w:rsid w:val="00222C92"/>
    <w:rsid w:val="00222D64"/>
    <w:rsid w:val="002230F1"/>
    <w:rsid w:val="0022320D"/>
    <w:rsid w:val="0022477E"/>
    <w:rsid w:val="00224B79"/>
    <w:rsid w:val="002254C6"/>
    <w:rsid w:val="00225A23"/>
    <w:rsid w:val="00225A71"/>
    <w:rsid w:val="00225F95"/>
    <w:rsid w:val="0022666D"/>
    <w:rsid w:val="00226CEF"/>
    <w:rsid w:val="00227D14"/>
    <w:rsid w:val="00231603"/>
    <w:rsid w:val="002320BA"/>
    <w:rsid w:val="0023316F"/>
    <w:rsid w:val="002335F9"/>
    <w:rsid w:val="002342D7"/>
    <w:rsid w:val="00234300"/>
    <w:rsid w:val="0023434E"/>
    <w:rsid w:val="00235ACA"/>
    <w:rsid w:val="00236C5D"/>
    <w:rsid w:val="00236ED0"/>
    <w:rsid w:val="00236EF7"/>
    <w:rsid w:val="00237DA1"/>
    <w:rsid w:val="00240277"/>
    <w:rsid w:val="002406F3"/>
    <w:rsid w:val="00240E92"/>
    <w:rsid w:val="0024139D"/>
    <w:rsid w:val="0024212D"/>
    <w:rsid w:val="00242378"/>
    <w:rsid w:val="0024279F"/>
    <w:rsid w:val="002428D8"/>
    <w:rsid w:val="00242CF0"/>
    <w:rsid w:val="00242F78"/>
    <w:rsid w:val="00242FBA"/>
    <w:rsid w:val="00243BE7"/>
    <w:rsid w:val="002449DC"/>
    <w:rsid w:val="002453B9"/>
    <w:rsid w:val="00245DDD"/>
    <w:rsid w:val="00247330"/>
    <w:rsid w:val="00247914"/>
    <w:rsid w:val="0024796B"/>
    <w:rsid w:val="00250799"/>
    <w:rsid w:val="002507BA"/>
    <w:rsid w:val="0025090F"/>
    <w:rsid w:val="00250CB7"/>
    <w:rsid w:val="00251261"/>
    <w:rsid w:val="00251569"/>
    <w:rsid w:val="00253413"/>
    <w:rsid w:val="0025365B"/>
    <w:rsid w:val="002546A5"/>
    <w:rsid w:val="002566A9"/>
    <w:rsid w:val="0025704C"/>
    <w:rsid w:val="002615FC"/>
    <w:rsid w:val="00261B80"/>
    <w:rsid w:val="002621C3"/>
    <w:rsid w:val="00262923"/>
    <w:rsid w:val="002630EC"/>
    <w:rsid w:val="00263211"/>
    <w:rsid w:val="0026378F"/>
    <w:rsid w:val="002638B6"/>
    <w:rsid w:val="00263AA5"/>
    <w:rsid w:val="0026480C"/>
    <w:rsid w:val="002659FB"/>
    <w:rsid w:val="00266945"/>
    <w:rsid w:val="002672D9"/>
    <w:rsid w:val="002703A5"/>
    <w:rsid w:val="00271098"/>
    <w:rsid w:val="00272D18"/>
    <w:rsid w:val="0027357D"/>
    <w:rsid w:val="00274081"/>
    <w:rsid w:val="00274139"/>
    <w:rsid w:val="0028004F"/>
    <w:rsid w:val="002803DD"/>
    <w:rsid w:val="002814C3"/>
    <w:rsid w:val="002826D4"/>
    <w:rsid w:val="002854AF"/>
    <w:rsid w:val="0028579D"/>
    <w:rsid w:val="00285F10"/>
    <w:rsid w:val="002861C7"/>
    <w:rsid w:val="0028779F"/>
    <w:rsid w:val="002900F9"/>
    <w:rsid w:val="00290794"/>
    <w:rsid w:val="00290F20"/>
    <w:rsid w:val="00291DA0"/>
    <w:rsid w:val="00291EA7"/>
    <w:rsid w:val="00292141"/>
    <w:rsid w:val="00292AB7"/>
    <w:rsid w:val="00292DA1"/>
    <w:rsid w:val="00294348"/>
    <w:rsid w:val="00294807"/>
    <w:rsid w:val="00295184"/>
    <w:rsid w:val="00296C5F"/>
    <w:rsid w:val="00296F45"/>
    <w:rsid w:val="002A09F9"/>
    <w:rsid w:val="002A1AF2"/>
    <w:rsid w:val="002A1BFF"/>
    <w:rsid w:val="002A274A"/>
    <w:rsid w:val="002A2EF8"/>
    <w:rsid w:val="002A326E"/>
    <w:rsid w:val="002A3C11"/>
    <w:rsid w:val="002A3E13"/>
    <w:rsid w:val="002A4577"/>
    <w:rsid w:val="002A6C12"/>
    <w:rsid w:val="002A7A3F"/>
    <w:rsid w:val="002B381C"/>
    <w:rsid w:val="002B3A8B"/>
    <w:rsid w:val="002B461B"/>
    <w:rsid w:val="002B4F9E"/>
    <w:rsid w:val="002B5224"/>
    <w:rsid w:val="002B5880"/>
    <w:rsid w:val="002B745D"/>
    <w:rsid w:val="002B7582"/>
    <w:rsid w:val="002B7A29"/>
    <w:rsid w:val="002C1324"/>
    <w:rsid w:val="002C19A5"/>
    <w:rsid w:val="002C2559"/>
    <w:rsid w:val="002C3177"/>
    <w:rsid w:val="002C3337"/>
    <w:rsid w:val="002C34E9"/>
    <w:rsid w:val="002C5AA5"/>
    <w:rsid w:val="002C6B29"/>
    <w:rsid w:val="002C7169"/>
    <w:rsid w:val="002C7E52"/>
    <w:rsid w:val="002D01DF"/>
    <w:rsid w:val="002D0650"/>
    <w:rsid w:val="002D16F4"/>
    <w:rsid w:val="002D1730"/>
    <w:rsid w:val="002D23DC"/>
    <w:rsid w:val="002D2BDE"/>
    <w:rsid w:val="002D2DC8"/>
    <w:rsid w:val="002D35C9"/>
    <w:rsid w:val="002D519A"/>
    <w:rsid w:val="002D5C16"/>
    <w:rsid w:val="002D5E3D"/>
    <w:rsid w:val="002D5EF7"/>
    <w:rsid w:val="002D6122"/>
    <w:rsid w:val="002D719B"/>
    <w:rsid w:val="002D72D7"/>
    <w:rsid w:val="002E0D8A"/>
    <w:rsid w:val="002E0E32"/>
    <w:rsid w:val="002E0EAE"/>
    <w:rsid w:val="002E18DB"/>
    <w:rsid w:val="002E3B33"/>
    <w:rsid w:val="002E44AA"/>
    <w:rsid w:val="002E4FC9"/>
    <w:rsid w:val="002E575C"/>
    <w:rsid w:val="002E5874"/>
    <w:rsid w:val="002E5DE8"/>
    <w:rsid w:val="002E6C36"/>
    <w:rsid w:val="002E6C3D"/>
    <w:rsid w:val="002F04DF"/>
    <w:rsid w:val="002F06BA"/>
    <w:rsid w:val="002F0E96"/>
    <w:rsid w:val="002F11AE"/>
    <w:rsid w:val="002F2AD4"/>
    <w:rsid w:val="002F3197"/>
    <w:rsid w:val="002F4587"/>
    <w:rsid w:val="002F5093"/>
    <w:rsid w:val="002F55EC"/>
    <w:rsid w:val="002F5AF4"/>
    <w:rsid w:val="002F794D"/>
    <w:rsid w:val="003016A1"/>
    <w:rsid w:val="00301729"/>
    <w:rsid w:val="00302114"/>
    <w:rsid w:val="00304ED9"/>
    <w:rsid w:val="00305075"/>
    <w:rsid w:val="003059E0"/>
    <w:rsid w:val="003067E7"/>
    <w:rsid w:val="00307EEF"/>
    <w:rsid w:val="00310AE3"/>
    <w:rsid w:val="00312439"/>
    <w:rsid w:val="003127CB"/>
    <w:rsid w:val="0031331C"/>
    <w:rsid w:val="00314095"/>
    <w:rsid w:val="003147E5"/>
    <w:rsid w:val="00315264"/>
    <w:rsid w:val="00315311"/>
    <w:rsid w:val="0031596C"/>
    <w:rsid w:val="00316F3B"/>
    <w:rsid w:val="00321449"/>
    <w:rsid w:val="003247D4"/>
    <w:rsid w:val="00326840"/>
    <w:rsid w:val="00327EBB"/>
    <w:rsid w:val="0033086C"/>
    <w:rsid w:val="003316B4"/>
    <w:rsid w:val="00332B2A"/>
    <w:rsid w:val="00333478"/>
    <w:rsid w:val="00336FC5"/>
    <w:rsid w:val="00337383"/>
    <w:rsid w:val="00337B4C"/>
    <w:rsid w:val="00337C58"/>
    <w:rsid w:val="0034004B"/>
    <w:rsid w:val="00341D97"/>
    <w:rsid w:val="0034391F"/>
    <w:rsid w:val="00344C8E"/>
    <w:rsid w:val="0034550E"/>
    <w:rsid w:val="00345AD7"/>
    <w:rsid w:val="00345EC1"/>
    <w:rsid w:val="0034626A"/>
    <w:rsid w:val="003463FC"/>
    <w:rsid w:val="003463FD"/>
    <w:rsid w:val="003468E3"/>
    <w:rsid w:val="00346AB9"/>
    <w:rsid w:val="00347979"/>
    <w:rsid w:val="003510E3"/>
    <w:rsid w:val="0035128F"/>
    <w:rsid w:val="00351871"/>
    <w:rsid w:val="00352AE5"/>
    <w:rsid w:val="0035363F"/>
    <w:rsid w:val="003554F2"/>
    <w:rsid w:val="00356104"/>
    <w:rsid w:val="0035639C"/>
    <w:rsid w:val="00357096"/>
    <w:rsid w:val="00357A3A"/>
    <w:rsid w:val="00357D8C"/>
    <w:rsid w:val="00360831"/>
    <w:rsid w:val="00360C0A"/>
    <w:rsid w:val="00361FA2"/>
    <w:rsid w:val="00362834"/>
    <w:rsid w:val="003636D5"/>
    <w:rsid w:val="00363C93"/>
    <w:rsid w:val="003648CD"/>
    <w:rsid w:val="00366214"/>
    <w:rsid w:val="00367B6A"/>
    <w:rsid w:val="00367BAD"/>
    <w:rsid w:val="00367C79"/>
    <w:rsid w:val="00367E92"/>
    <w:rsid w:val="003705F8"/>
    <w:rsid w:val="00371761"/>
    <w:rsid w:val="0037184F"/>
    <w:rsid w:val="00372545"/>
    <w:rsid w:val="00372925"/>
    <w:rsid w:val="003747F4"/>
    <w:rsid w:val="00376388"/>
    <w:rsid w:val="00377554"/>
    <w:rsid w:val="00377D9F"/>
    <w:rsid w:val="0038101D"/>
    <w:rsid w:val="00381C81"/>
    <w:rsid w:val="00382A32"/>
    <w:rsid w:val="00387088"/>
    <w:rsid w:val="0038765B"/>
    <w:rsid w:val="00390783"/>
    <w:rsid w:val="00391583"/>
    <w:rsid w:val="003918B2"/>
    <w:rsid w:val="00393BB7"/>
    <w:rsid w:val="0039404E"/>
    <w:rsid w:val="0039449B"/>
    <w:rsid w:val="00394705"/>
    <w:rsid w:val="00395895"/>
    <w:rsid w:val="003960D3"/>
    <w:rsid w:val="003964B6"/>
    <w:rsid w:val="003964EF"/>
    <w:rsid w:val="003A1A32"/>
    <w:rsid w:val="003A3F17"/>
    <w:rsid w:val="003A48BB"/>
    <w:rsid w:val="003A4ACB"/>
    <w:rsid w:val="003A4B20"/>
    <w:rsid w:val="003A5C35"/>
    <w:rsid w:val="003A6197"/>
    <w:rsid w:val="003A6835"/>
    <w:rsid w:val="003B1493"/>
    <w:rsid w:val="003B17FF"/>
    <w:rsid w:val="003B1B44"/>
    <w:rsid w:val="003B30C7"/>
    <w:rsid w:val="003B39A7"/>
    <w:rsid w:val="003B3A16"/>
    <w:rsid w:val="003B3D84"/>
    <w:rsid w:val="003B42B7"/>
    <w:rsid w:val="003B4B25"/>
    <w:rsid w:val="003B4E96"/>
    <w:rsid w:val="003B5814"/>
    <w:rsid w:val="003B5DC1"/>
    <w:rsid w:val="003B5EDB"/>
    <w:rsid w:val="003B71E7"/>
    <w:rsid w:val="003B7880"/>
    <w:rsid w:val="003B7A02"/>
    <w:rsid w:val="003C0AF8"/>
    <w:rsid w:val="003C1390"/>
    <w:rsid w:val="003C14C2"/>
    <w:rsid w:val="003C1C46"/>
    <w:rsid w:val="003C2EC5"/>
    <w:rsid w:val="003C45C7"/>
    <w:rsid w:val="003C4B4F"/>
    <w:rsid w:val="003C5AD7"/>
    <w:rsid w:val="003C5CEB"/>
    <w:rsid w:val="003C6815"/>
    <w:rsid w:val="003C7DF3"/>
    <w:rsid w:val="003D01D0"/>
    <w:rsid w:val="003D0CED"/>
    <w:rsid w:val="003D0E41"/>
    <w:rsid w:val="003D10AD"/>
    <w:rsid w:val="003D1A80"/>
    <w:rsid w:val="003D1F1E"/>
    <w:rsid w:val="003D2070"/>
    <w:rsid w:val="003D22A0"/>
    <w:rsid w:val="003D281E"/>
    <w:rsid w:val="003D4D1F"/>
    <w:rsid w:val="003D6ED8"/>
    <w:rsid w:val="003E1F77"/>
    <w:rsid w:val="003E32D6"/>
    <w:rsid w:val="003E40AF"/>
    <w:rsid w:val="003E4716"/>
    <w:rsid w:val="003E4883"/>
    <w:rsid w:val="003E4A73"/>
    <w:rsid w:val="003E6DB8"/>
    <w:rsid w:val="003E7115"/>
    <w:rsid w:val="003E7AF7"/>
    <w:rsid w:val="003F1A58"/>
    <w:rsid w:val="003F39CA"/>
    <w:rsid w:val="003F5546"/>
    <w:rsid w:val="003F585D"/>
    <w:rsid w:val="003F5A1F"/>
    <w:rsid w:val="003F5D60"/>
    <w:rsid w:val="003F65C3"/>
    <w:rsid w:val="003F6C83"/>
    <w:rsid w:val="003F79F1"/>
    <w:rsid w:val="003F7ABA"/>
    <w:rsid w:val="003F7C35"/>
    <w:rsid w:val="00401F78"/>
    <w:rsid w:val="00402FC2"/>
    <w:rsid w:val="004044A0"/>
    <w:rsid w:val="00404D7F"/>
    <w:rsid w:val="00407D7D"/>
    <w:rsid w:val="004104E7"/>
    <w:rsid w:val="00410ABC"/>
    <w:rsid w:val="004113E4"/>
    <w:rsid w:val="004122A2"/>
    <w:rsid w:val="00412F64"/>
    <w:rsid w:val="004137B9"/>
    <w:rsid w:val="00413F35"/>
    <w:rsid w:val="004152C2"/>
    <w:rsid w:val="004152ED"/>
    <w:rsid w:val="0041556C"/>
    <w:rsid w:val="004159EB"/>
    <w:rsid w:val="00416012"/>
    <w:rsid w:val="00416805"/>
    <w:rsid w:val="004170DF"/>
    <w:rsid w:val="00417928"/>
    <w:rsid w:val="00417B69"/>
    <w:rsid w:val="0042094E"/>
    <w:rsid w:val="00421699"/>
    <w:rsid w:val="004217A3"/>
    <w:rsid w:val="004218CF"/>
    <w:rsid w:val="00423970"/>
    <w:rsid w:val="004256B2"/>
    <w:rsid w:val="004276F2"/>
    <w:rsid w:val="004305C7"/>
    <w:rsid w:val="004341BF"/>
    <w:rsid w:val="0043463A"/>
    <w:rsid w:val="00434E4E"/>
    <w:rsid w:val="00437472"/>
    <w:rsid w:val="00441CAD"/>
    <w:rsid w:val="00442490"/>
    <w:rsid w:val="004439E2"/>
    <w:rsid w:val="00445316"/>
    <w:rsid w:val="004500E2"/>
    <w:rsid w:val="004519D7"/>
    <w:rsid w:val="004531B5"/>
    <w:rsid w:val="0045335B"/>
    <w:rsid w:val="0045458C"/>
    <w:rsid w:val="00455A80"/>
    <w:rsid w:val="00455EA9"/>
    <w:rsid w:val="00457E03"/>
    <w:rsid w:val="00461854"/>
    <w:rsid w:val="00461C33"/>
    <w:rsid w:val="00461D20"/>
    <w:rsid w:val="00462FF5"/>
    <w:rsid w:val="00463180"/>
    <w:rsid w:val="00463CEB"/>
    <w:rsid w:val="00464646"/>
    <w:rsid w:val="00464A25"/>
    <w:rsid w:val="00464C76"/>
    <w:rsid w:val="00465623"/>
    <w:rsid w:val="00466B47"/>
    <w:rsid w:val="00466EFC"/>
    <w:rsid w:val="0046767F"/>
    <w:rsid w:val="00467F69"/>
    <w:rsid w:val="00471018"/>
    <w:rsid w:val="00471F4F"/>
    <w:rsid w:val="00472236"/>
    <w:rsid w:val="00473488"/>
    <w:rsid w:val="0047496E"/>
    <w:rsid w:val="004759DC"/>
    <w:rsid w:val="004762E4"/>
    <w:rsid w:val="00477BB5"/>
    <w:rsid w:val="00477C49"/>
    <w:rsid w:val="00481350"/>
    <w:rsid w:val="004818AF"/>
    <w:rsid w:val="00481F47"/>
    <w:rsid w:val="0048201B"/>
    <w:rsid w:val="00482E10"/>
    <w:rsid w:val="00483D6C"/>
    <w:rsid w:val="00484279"/>
    <w:rsid w:val="00484662"/>
    <w:rsid w:val="00485146"/>
    <w:rsid w:val="004852E2"/>
    <w:rsid w:val="004861B6"/>
    <w:rsid w:val="004871C7"/>
    <w:rsid w:val="004873E9"/>
    <w:rsid w:val="0049016E"/>
    <w:rsid w:val="00490278"/>
    <w:rsid w:val="00490536"/>
    <w:rsid w:val="00491178"/>
    <w:rsid w:val="00492C08"/>
    <w:rsid w:val="004941CA"/>
    <w:rsid w:val="00495AE5"/>
    <w:rsid w:val="004968F9"/>
    <w:rsid w:val="004A2C9A"/>
    <w:rsid w:val="004A3046"/>
    <w:rsid w:val="004A3B95"/>
    <w:rsid w:val="004A436A"/>
    <w:rsid w:val="004A556D"/>
    <w:rsid w:val="004A5674"/>
    <w:rsid w:val="004A5675"/>
    <w:rsid w:val="004A5F35"/>
    <w:rsid w:val="004A65E2"/>
    <w:rsid w:val="004B19F7"/>
    <w:rsid w:val="004B274E"/>
    <w:rsid w:val="004B29C7"/>
    <w:rsid w:val="004B2ECF"/>
    <w:rsid w:val="004B32DA"/>
    <w:rsid w:val="004B337D"/>
    <w:rsid w:val="004B4BF6"/>
    <w:rsid w:val="004B513D"/>
    <w:rsid w:val="004B53DD"/>
    <w:rsid w:val="004B5721"/>
    <w:rsid w:val="004B712F"/>
    <w:rsid w:val="004B724E"/>
    <w:rsid w:val="004B75D4"/>
    <w:rsid w:val="004C0DED"/>
    <w:rsid w:val="004C1C0B"/>
    <w:rsid w:val="004C1C33"/>
    <w:rsid w:val="004C1C50"/>
    <w:rsid w:val="004C1C9A"/>
    <w:rsid w:val="004C2598"/>
    <w:rsid w:val="004C266F"/>
    <w:rsid w:val="004C2800"/>
    <w:rsid w:val="004C3265"/>
    <w:rsid w:val="004C32BC"/>
    <w:rsid w:val="004C339E"/>
    <w:rsid w:val="004C3482"/>
    <w:rsid w:val="004C3528"/>
    <w:rsid w:val="004C49ED"/>
    <w:rsid w:val="004C6712"/>
    <w:rsid w:val="004C709B"/>
    <w:rsid w:val="004C758A"/>
    <w:rsid w:val="004C75CD"/>
    <w:rsid w:val="004C7F2E"/>
    <w:rsid w:val="004D0210"/>
    <w:rsid w:val="004D0A21"/>
    <w:rsid w:val="004D1848"/>
    <w:rsid w:val="004D202E"/>
    <w:rsid w:val="004D373C"/>
    <w:rsid w:val="004D3CB7"/>
    <w:rsid w:val="004D5869"/>
    <w:rsid w:val="004D623E"/>
    <w:rsid w:val="004D6818"/>
    <w:rsid w:val="004D68B2"/>
    <w:rsid w:val="004D7219"/>
    <w:rsid w:val="004D7250"/>
    <w:rsid w:val="004E0485"/>
    <w:rsid w:val="004E094F"/>
    <w:rsid w:val="004E1AD9"/>
    <w:rsid w:val="004E1C8E"/>
    <w:rsid w:val="004E4461"/>
    <w:rsid w:val="004E4AEC"/>
    <w:rsid w:val="004E59CC"/>
    <w:rsid w:val="004E6244"/>
    <w:rsid w:val="004E6ECA"/>
    <w:rsid w:val="004E71C4"/>
    <w:rsid w:val="004E7EC7"/>
    <w:rsid w:val="004F057D"/>
    <w:rsid w:val="004F14B2"/>
    <w:rsid w:val="004F1797"/>
    <w:rsid w:val="004F1EDA"/>
    <w:rsid w:val="004F29A9"/>
    <w:rsid w:val="004F2C68"/>
    <w:rsid w:val="004F2C6A"/>
    <w:rsid w:val="004F2E4A"/>
    <w:rsid w:val="004F3181"/>
    <w:rsid w:val="004F361D"/>
    <w:rsid w:val="004F3D87"/>
    <w:rsid w:val="004F434E"/>
    <w:rsid w:val="004F59BF"/>
    <w:rsid w:val="004F6083"/>
    <w:rsid w:val="004F6563"/>
    <w:rsid w:val="004F6BC0"/>
    <w:rsid w:val="004F7D3A"/>
    <w:rsid w:val="00500452"/>
    <w:rsid w:val="005012F2"/>
    <w:rsid w:val="00502606"/>
    <w:rsid w:val="0050292A"/>
    <w:rsid w:val="0050332D"/>
    <w:rsid w:val="00503E0F"/>
    <w:rsid w:val="00505902"/>
    <w:rsid w:val="005063E4"/>
    <w:rsid w:val="0050674A"/>
    <w:rsid w:val="00506C83"/>
    <w:rsid w:val="0050764E"/>
    <w:rsid w:val="00507C3D"/>
    <w:rsid w:val="005107CB"/>
    <w:rsid w:val="00510EC3"/>
    <w:rsid w:val="00511681"/>
    <w:rsid w:val="00511C02"/>
    <w:rsid w:val="005128FB"/>
    <w:rsid w:val="005129DD"/>
    <w:rsid w:val="00513A68"/>
    <w:rsid w:val="00516DBF"/>
    <w:rsid w:val="00517AF6"/>
    <w:rsid w:val="00517B6F"/>
    <w:rsid w:val="005203F2"/>
    <w:rsid w:val="00520BCB"/>
    <w:rsid w:val="00520F55"/>
    <w:rsid w:val="00521310"/>
    <w:rsid w:val="005213B3"/>
    <w:rsid w:val="00522021"/>
    <w:rsid w:val="00522FC3"/>
    <w:rsid w:val="00524C68"/>
    <w:rsid w:val="005255BC"/>
    <w:rsid w:val="00525850"/>
    <w:rsid w:val="00526549"/>
    <w:rsid w:val="00526DC0"/>
    <w:rsid w:val="00531093"/>
    <w:rsid w:val="0053195A"/>
    <w:rsid w:val="00531A99"/>
    <w:rsid w:val="00531F29"/>
    <w:rsid w:val="00533A98"/>
    <w:rsid w:val="0053445F"/>
    <w:rsid w:val="00534EAF"/>
    <w:rsid w:val="005355DC"/>
    <w:rsid w:val="00535ECE"/>
    <w:rsid w:val="00540551"/>
    <w:rsid w:val="00540D9C"/>
    <w:rsid w:val="00541DAD"/>
    <w:rsid w:val="00542C9A"/>
    <w:rsid w:val="005456E1"/>
    <w:rsid w:val="00546AEF"/>
    <w:rsid w:val="00552249"/>
    <w:rsid w:val="005524DB"/>
    <w:rsid w:val="00553E90"/>
    <w:rsid w:val="00555FB2"/>
    <w:rsid w:val="0055625D"/>
    <w:rsid w:val="005563DE"/>
    <w:rsid w:val="00556474"/>
    <w:rsid w:val="00557DA7"/>
    <w:rsid w:val="005621F1"/>
    <w:rsid w:val="005626CF"/>
    <w:rsid w:val="00563C9A"/>
    <w:rsid w:val="00564033"/>
    <w:rsid w:val="005649F3"/>
    <w:rsid w:val="005656FF"/>
    <w:rsid w:val="00565790"/>
    <w:rsid w:val="00565FF8"/>
    <w:rsid w:val="005667D6"/>
    <w:rsid w:val="005700D1"/>
    <w:rsid w:val="00570EF4"/>
    <w:rsid w:val="00571076"/>
    <w:rsid w:val="00571190"/>
    <w:rsid w:val="005719FB"/>
    <w:rsid w:val="00574061"/>
    <w:rsid w:val="00574BCA"/>
    <w:rsid w:val="0057576F"/>
    <w:rsid w:val="00575D30"/>
    <w:rsid w:val="00575F0D"/>
    <w:rsid w:val="00576A3B"/>
    <w:rsid w:val="00580803"/>
    <w:rsid w:val="005822BD"/>
    <w:rsid w:val="005826CE"/>
    <w:rsid w:val="00582F07"/>
    <w:rsid w:val="005840AA"/>
    <w:rsid w:val="00584406"/>
    <w:rsid w:val="0058506A"/>
    <w:rsid w:val="00585878"/>
    <w:rsid w:val="00585B71"/>
    <w:rsid w:val="00585F4E"/>
    <w:rsid w:val="0058671F"/>
    <w:rsid w:val="00590B50"/>
    <w:rsid w:val="00590F73"/>
    <w:rsid w:val="00591085"/>
    <w:rsid w:val="005919FE"/>
    <w:rsid w:val="00593556"/>
    <w:rsid w:val="00594B7A"/>
    <w:rsid w:val="0059677C"/>
    <w:rsid w:val="005969A4"/>
    <w:rsid w:val="00597ACF"/>
    <w:rsid w:val="005A082D"/>
    <w:rsid w:val="005A10C8"/>
    <w:rsid w:val="005A1271"/>
    <w:rsid w:val="005A16AA"/>
    <w:rsid w:val="005A1B16"/>
    <w:rsid w:val="005A3C28"/>
    <w:rsid w:val="005A480C"/>
    <w:rsid w:val="005A53B4"/>
    <w:rsid w:val="005A5492"/>
    <w:rsid w:val="005A5997"/>
    <w:rsid w:val="005A6313"/>
    <w:rsid w:val="005A7F44"/>
    <w:rsid w:val="005A7F9F"/>
    <w:rsid w:val="005B11A5"/>
    <w:rsid w:val="005B2450"/>
    <w:rsid w:val="005B2B99"/>
    <w:rsid w:val="005B3A28"/>
    <w:rsid w:val="005B50CC"/>
    <w:rsid w:val="005B5537"/>
    <w:rsid w:val="005B583D"/>
    <w:rsid w:val="005B65E1"/>
    <w:rsid w:val="005B6D84"/>
    <w:rsid w:val="005B7126"/>
    <w:rsid w:val="005B7357"/>
    <w:rsid w:val="005B7E33"/>
    <w:rsid w:val="005C0602"/>
    <w:rsid w:val="005C0F31"/>
    <w:rsid w:val="005C1BEA"/>
    <w:rsid w:val="005C2261"/>
    <w:rsid w:val="005C29A7"/>
    <w:rsid w:val="005C2BC3"/>
    <w:rsid w:val="005C2FF8"/>
    <w:rsid w:val="005C37DC"/>
    <w:rsid w:val="005C5200"/>
    <w:rsid w:val="005C5B44"/>
    <w:rsid w:val="005D0199"/>
    <w:rsid w:val="005D043E"/>
    <w:rsid w:val="005D04D9"/>
    <w:rsid w:val="005D094F"/>
    <w:rsid w:val="005D1005"/>
    <w:rsid w:val="005D26D1"/>
    <w:rsid w:val="005D2748"/>
    <w:rsid w:val="005D2775"/>
    <w:rsid w:val="005D3707"/>
    <w:rsid w:val="005D380E"/>
    <w:rsid w:val="005D5FF6"/>
    <w:rsid w:val="005D639E"/>
    <w:rsid w:val="005D67FB"/>
    <w:rsid w:val="005D68FF"/>
    <w:rsid w:val="005D6AC9"/>
    <w:rsid w:val="005D6CF1"/>
    <w:rsid w:val="005D717A"/>
    <w:rsid w:val="005D7CAD"/>
    <w:rsid w:val="005D7D4E"/>
    <w:rsid w:val="005E09F9"/>
    <w:rsid w:val="005E0C4B"/>
    <w:rsid w:val="005E395E"/>
    <w:rsid w:val="005E442C"/>
    <w:rsid w:val="005E45E1"/>
    <w:rsid w:val="005E659D"/>
    <w:rsid w:val="005E7D94"/>
    <w:rsid w:val="005F1C11"/>
    <w:rsid w:val="005F1F95"/>
    <w:rsid w:val="005F2DB9"/>
    <w:rsid w:val="005F3ABA"/>
    <w:rsid w:val="005F409E"/>
    <w:rsid w:val="005F4245"/>
    <w:rsid w:val="005F51A0"/>
    <w:rsid w:val="005F5534"/>
    <w:rsid w:val="005F6219"/>
    <w:rsid w:val="005F6451"/>
    <w:rsid w:val="00600698"/>
    <w:rsid w:val="00600FBC"/>
    <w:rsid w:val="00601505"/>
    <w:rsid w:val="00602B41"/>
    <w:rsid w:val="00603E2B"/>
    <w:rsid w:val="00604380"/>
    <w:rsid w:val="00607962"/>
    <w:rsid w:val="00607B29"/>
    <w:rsid w:val="0061029D"/>
    <w:rsid w:val="006106AF"/>
    <w:rsid w:val="006107AC"/>
    <w:rsid w:val="006117BA"/>
    <w:rsid w:val="006134EB"/>
    <w:rsid w:val="00613510"/>
    <w:rsid w:val="0061353F"/>
    <w:rsid w:val="00613EBA"/>
    <w:rsid w:val="006149CC"/>
    <w:rsid w:val="00614BF8"/>
    <w:rsid w:val="00614E11"/>
    <w:rsid w:val="00615363"/>
    <w:rsid w:val="006160F7"/>
    <w:rsid w:val="006163C1"/>
    <w:rsid w:val="00616572"/>
    <w:rsid w:val="0061663E"/>
    <w:rsid w:val="006166D8"/>
    <w:rsid w:val="006175E4"/>
    <w:rsid w:val="00620688"/>
    <w:rsid w:val="006208DA"/>
    <w:rsid w:val="00622727"/>
    <w:rsid w:val="00622F26"/>
    <w:rsid w:val="006248DE"/>
    <w:rsid w:val="00624FBB"/>
    <w:rsid w:val="00625D4A"/>
    <w:rsid w:val="00625E8F"/>
    <w:rsid w:val="006262F4"/>
    <w:rsid w:val="00627494"/>
    <w:rsid w:val="006317DB"/>
    <w:rsid w:val="006322F7"/>
    <w:rsid w:val="00632D4C"/>
    <w:rsid w:val="00632EC1"/>
    <w:rsid w:val="00633E94"/>
    <w:rsid w:val="006341CB"/>
    <w:rsid w:val="006354A0"/>
    <w:rsid w:val="006354F5"/>
    <w:rsid w:val="00635F7C"/>
    <w:rsid w:val="00636333"/>
    <w:rsid w:val="006367C5"/>
    <w:rsid w:val="006378E7"/>
    <w:rsid w:val="00637F01"/>
    <w:rsid w:val="00640AC1"/>
    <w:rsid w:val="00641168"/>
    <w:rsid w:val="0064212A"/>
    <w:rsid w:val="00642EE4"/>
    <w:rsid w:val="00642FE2"/>
    <w:rsid w:val="0064336E"/>
    <w:rsid w:val="006467CE"/>
    <w:rsid w:val="006475BA"/>
    <w:rsid w:val="00650592"/>
    <w:rsid w:val="00651163"/>
    <w:rsid w:val="00652A04"/>
    <w:rsid w:val="00653BCF"/>
    <w:rsid w:val="00653CE0"/>
    <w:rsid w:val="00654684"/>
    <w:rsid w:val="006554F2"/>
    <w:rsid w:val="006564F2"/>
    <w:rsid w:val="00656E0A"/>
    <w:rsid w:val="00660925"/>
    <w:rsid w:val="00660E7B"/>
    <w:rsid w:val="006610D7"/>
    <w:rsid w:val="006613C4"/>
    <w:rsid w:val="00661934"/>
    <w:rsid w:val="00661BD7"/>
    <w:rsid w:val="00662211"/>
    <w:rsid w:val="006626F8"/>
    <w:rsid w:val="00662F37"/>
    <w:rsid w:val="00664D11"/>
    <w:rsid w:val="00665F6E"/>
    <w:rsid w:val="0066625C"/>
    <w:rsid w:val="0066629A"/>
    <w:rsid w:val="006663C7"/>
    <w:rsid w:val="006669A4"/>
    <w:rsid w:val="00667F90"/>
    <w:rsid w:val="00670A0E"/>
    <w:rsid w:val="006720A1"/>
    <w:rsid w:val="006721D2"/>
    <w:rsid w:val="00672735"/>
    <w:rsid w:val="006743DE"/>
    <w:rsid w:val="00674884"/>
    <w:rsid w:val="00674E7A"/>
    <w:rsid w:val="00675C0B"/>
    <w:rsid w:val="0067677E"/>
    <w:rsid w:val="0067685A"/>
    <w:rsid w:val="00677B76"/>
    <w:rsid w:val="006811EC"/>
    <w:rsid w:val="006816E9"/>
    <w:rsid w:val="006824B6"/>
    <w:rsid w:val="006833D1"/>
    <w:rsid w:val="006840C8"/>
    <w:rsid w:val="006846BA"/>
    <w:rsid w:val="006856BA"/>
    <w:rsid w:val="00685712"/>
    <w:rsid w:val="00685A63"/>
    <w:rsid w:val="00686042"/>
    <w:rsid w:val="00686443"/>
    <w:rsid w:val="00687D1A"/>
    <w:rsid w:val="0069019F"/>
    <w:rsid w:val="00690272"/>
    <w:rsid w:val="00690D36"/>
    <w:rsid w:val="0069113E"/>
    <w:rsid w:val="0069179E"/>
    <w:rsid w:val="00691AA0"/>
    <w:rsid w:val="00691B4E"/>
    <w:rsid w:val="006924B5"/>
    <w:rsid w:val="006925D5"/>
    <w:rsid w:val="006930C5"/>
    <w:rsid w:val="00693397"/>
    <w:rsid w:val="006940EF"/>
    <w:rsid w:val="00694A68"/>
    <w:rsid w:val="00694EB6"/>
    <w:rsid w:val="006959F6"/>
    <w:rsid w:val="00695F9B"/>
    <w:rsid w:val="006966B5"/>
    <w:rsid w:val="00696AD4"/>
    <w:rsid w:val="00697786"/>
    <w:rsid w:val="006A073B"/>
    <w:rsid w:val="006A0F8F"/>
    <w:rsid w:val="006A2A0F"/>
    <w:rsid w:val="006A3038"/>
    <w:rsid w:val="006A351F"/>
    <w:rsid w:val="006A4732"/>
    <w:rsid w:val="006A4FFB"/>
    <w:rsid w:val="006B1383"/>
    <w:rsid w:val="006B1F69"/>
    <w:rsid w:val="006B304B"/>
    <w:rsid w:val="006B31E4"/>
    <w:rsid w:val="006B476C"/>
    <w:rsid w:val="006B576E"/>
    <w:rsid w:val="006B66D9"/>
    <w:rsid w:val="006B6C6E"/>
    <w:rsid w:val="006B6CA9"/>
    <w:rsid w:val="006B6D6C"/>
    <w:rsid w:val="006C0068"/>
    <w:rsid w:val="006C0154"/>
    <w:rsid w:val="006C0369"/>
    <w:rsid w:val="006C060C"/>
    <w:rsid w:val="006C0DED"/>
    <w:rsid w:val="006C16E0"/>
    <w:rsid w:val="006C20BF"/>
    <w:rsid w:val="006C2930"/>
    <w:rsid w:val="006C4274"/>
    <w:rsid w:val="006C4B79"/>
    <w:rsid w:val="006C53CF"/>
    <w:rsid w:val="006C581F"/>
    <w:rsid w:val="006C5A86"/>
    <w:rsid w:val="006C62AE"/>
    <w:rsid w:val="006C62E0"/>
    <w:rsid w:val="006C77B6"/>
    <w:rsid w:val="006C7BF0"/>
    <w:rsid w:val="006C7D3A"/>
    <w:rsid w:val="006D0992"/>
    <w:rsid w:val="006D1040"/>
    <w:rsid w:val="006D122E"/>
    <w:rsid w:val="006D2E37"/>
    <w:rsid w:val="006D35F1"/>
    <w:rsid w:val="006D5DB5"/>
    <w:rsid w:val="006E0383"/>
    <w:rsid w:val="006E05A4"/>
    <w:rsid w:val="006E063E"/>
    <w:rsid w:val="006E0CD6"/>
    <w:rsid w:val="006E254F"/>
    <w:rsid w:val="006E3092"/>
    <w:rsid w:val="006E37F4"/>
    <w:rsid w:val="006E3829"/>
    <w:rsid w:val="006E3E73"/>
    <w:rsid w:val="006E5D4B"/>
    <w:rsid w:val="006E6B02"/>
    <w:rsid w:val="006E745E"/>
    <w:rsid w:val="006F0165"/>
    <w:rsid w:val="006F0455"/>
    <w:rsid w:val="006F11FC"/>
    <w:rsid w:val="006F2A1D"/>
    <w:rsid w:val="006F4893"/>
    <w:rsid w:val="006F5275"/>
    <w:rsid w:val="006F6A38"/>
    <w:rsid w:val="006F6BC3"/>
    <w:rsid w:val="006F757F"/>
    <w:rsid w:val="006F781E"/>
    <w:rsid w:val="006F79B0"/>
    <w:rsid w:val="00700846"/>
    <w:rsid w:val="0070169E"/>
    <w:rsid w:val="007025B6"/>
    <w:rsid w:val="00702C3D"/>
    <w:rsid w:val="00702CBC"/>
    <w:rsid w:val="00707F7A"/>
    <w:rsid w:val="00710E61"/>
    <w:rsid w:val="007111D0"/>
    <w:rsid w:val="007121AB"/>
    <w:rsid w:val="00713182"/>
    <w:rsid w:val="007134FB"/>
    <w:rsid w:val="007136AD"/>
    <w:rsid w:val="00715016"/>
    <w:rsid w:val="00716A30"/>
    <w:rsid w:val="0072148D"/>
    <w:rsid w:val="00721556"/>
    <w:rsid w:val="0072248D"/>
    <w:rsid w:val="00722826"/>
    <w:rsid w:val="00724B18"/>
    <w:rsid w:val="0072516F"/>
    <w:rsid w:val="007266B7"/>
    <w:rsid w:val="00727C0D"/>
    <w:rsid w:val="0073001F"/>
    <w:rsid w:val="00730B81"/>
    <w:rsid w:val="00730ED8"/>
    <w:rsid w:val="0073121F"/>
    <w:rsid w:val="00731DBD"/>
    <w:rsid w:val="00732B0C"/>
    <w:rsid w:val="00732FC6"/>
    <w:rsid w:val="00733002"/>
    <w:rsid w:val="007332FC"/>
    <w:rsid w:val="0073367D"/>
    <w:rsid w:val="00733A47"/>
    <w:rsid w:val="00733B92"/>
    <w:rsid w:val="007342CC"/>
    <w:rsid w:val="00734C2E"/>
    <w:rsid w:val="007358B0"/>
    <w:rsid w:val="007360C5"/>
    <w:rsid w:val="007362B9"/>
    <w:rsid w:val="00736519"/>
    <w:rsid w:val="00737C09"/>
    <w:rsid w:val="0074238E"/>
    <w:rsid w:val="00742C8F"/>
    <w:rsid w:val="00742D4F"/>
    <w:rsid w:val="00743354"/>
    <w:rsid w:val="007446E5"/>
    <w:rsid w:val="007457A9"/>
    <w:rsid w:val="007458DE"/>
    <w:rsid w:val="00746C06"/>
    <w:rsid w:val="0075339A"/>
    <w:rsid w:val="00753684"/>
    <w:rsid w:val="00754937"/>
    <w:rsid w:val="0075511C"/>
    <w:rsid w:val="0075528B"/>
    <w:rsid w:val="007557E8"/>
    <w:rsid w:val="00755D9B"/>
    <w:rsid w:val="00756BB0"/>
    <w:rsid w:val="00756F36"/>
    <w:rsid w:val="007573D9"/>
    <w:rsid w:val="007579B7"/>
    <w:rsid w:val="00760B35"/>
    <w:rsid w:val="00760E25"/>
    <w:rsid w:val="00760EEA"/>
    <w:rsid w:val="00761C4E"/>
    <w:rsid w:val="00762C2C"/>
    <w:rsid w:val="0076320A"/>
    <w:rsid w:val="00763B7F"/>
    <w:rsid w:val="00765B87"/>
    <w:rsid w:val="00767077"/>
    <w:rsid w:val="00767895"/>
    <w:rsid w:val="00767C79"/>
    <w:rsid w:val="0077247B"/>
    <w:rsid w:val="00772AF5"/>
    <w:rsid w:val="007737C3"/>
    <w:rsid w:val="00773EB1"/>
    <w:rsid w:val="00774A9C"/>
    <w:rsid w:val="007753A0"/>
    <w:rsid w:val="007761EB"/>
    <w:rsid w:val="007768F9"/>
    <w:rsid w:val="00777AFC"/>
    <w:rsid w:val="00780310"/>
    <w:rsid w:val="00780772"/>
    <w:rsid w:val="0078077C"/>
    <w:rsid w:val="00781294"/>
    <w:rsid w:val="00782ECB"/>
    <w:rsid w:val="00784F29"/>
    <w:rsid w:val="00785B9E"/>
    <w:rsid w:val="00787A8B"/>
    <w:rsid w:val="00791320"/>
    <w:rsid w:val="0079184F"/>
    <w:rsid w:val="00792087"/>
    <w:rsid w:val="00792A69"/>
    <w:rsid w:val="00792B4D"/>
    <w:rsid w:val="00792E51"/>
    <w:rsid w:val="00794B6D"/>
    <w:rsid w:val="0079580A"/>
    <w:rsid w:val="007958CB"/>
    <w:rsid w:val="00796B5B"/>
    <w:rsid w:val="00796EB1"/>
    <w:rsid w:val="007974E5"/>
    <w:rsid w:val="007976B3"/>
    <w:rsid w:val="007A1443"/>
    <w:rsid w:val="007A3640"/>
    <w:rsid w:val="007A377D"/>
    <w:rsid w:val="007A37BD"/>
    <w:rsid w:val="007A41FE"/>
    <w:rsid w:val="007A498A"/>
    <w:rsid w:val="007A57E3"/>
    <w:rsid w:val="007A663A"/>
    <w:rsid w:val="007A74CE"/>
    <w:rsid w:val="007A7D82"/>
    <w:rsid w:val="007B0092"/>
    <w:rsid w:val="007B0A35"/>
    <w:rsid w:val="007B0BD8"/>
    <w:rsid w:val="007B1023"/>
    <w:rsid w:val="007B1673"/>
    <w:rsid w:val="007B3544"/>
    <w:rsid w:val="007B3D85"/>
    <w:rsid w:val="007B40A1"/>
    <w:rsid w:val="007B6682"/>
    <w:rsid w:val="007B7228"/>
    <w:rsid w:val="007B72C4"/>
    <w:rsid w:val="007B7321"/>
    <w:rsid w:val="007B7D49"/>
    <w:rsid w:val="007C06E7"/>
    <w:rsid w:val="007C08D5"/>
    <w:rsid w:val="007C0D68"/>
    <w:rsid w:val="007C0FAC"/>
    <w:rsid w:val="007C171F"/>
    <w:rsid w:val="007C25B3"/>
    <w:rsid w:val="007C28B3"/>
    <w:rsid w:val="007C2BA3"/>
    <w:rsid w:val="007C2CBE"/>
    <w:rsid w:val="007C4277"/>
    <w:rsid w:val="007C4FB1"/>
    <w:rsid w:val="007C59D3"/>
    <w:rsid w:val="007C5DCC"/>
    <w:rsid w:val="007C6276"/>
    <w:rsid w:val="007C634B"/>
    <w:rsid w:val="007C67D8"/>
    <w:rsid w:val="007C6AD2"/>
    <w:rsid w:val="007C7AA0"/>
    <w:rsid w:val="007D4125"/>
    <w:rsid w:val="007D560B"/>
    <w:rsid w:val="007D5AF4"/>
    <w:rsid w:val="007D5EEC"/>
    <w:rsid w:val="007D61FF"/>
    <w:rsid w:val="007D6AFF"/>
    <w:rsid w:val="007D74F1"/>
    <w:rsid w:val="007E06DF"/>
    <w:rsid w:val="007E13B3"/>
    <w:rsid w:val="007E19E8"/>
    <w:rsid w:val="007E2AA4"/>
    <w:rsid w:val="007E3FBE"/>
    <w:rsid w:val="007E416B"/>
    <w:rsid w:val="007E4689"/>
    <w:rsid w:val="007E4864"/>
    <w:rsid w:val="007E6964"/>
    <w:rsid w:val="007F0419"/>
    <w:rsid w:val="007F08DB"/>
    <w:rsid w:val="007F0D97"/>
    <w:rsid w:val="007F1BD5"/>
    <w:rsid w:val="007F1BE4"/>
    <w:rsid w:val="007F2570"/>
    <w:rsid w:val="007F2A10"/>
    <w:rsid w:val="007F2B91"/>
    <w:rsid w:val="007F355E"/>
    <w:rsid w:val="007F389B"/>
    <w:rsid w:val="007F43B5"/>
    <w:rsid w:val="007F5C8E"/>
    <w:rsid w:val="007F6359"/>
    <w:rsid w:val="007F6E6C"/>
    <w:rsid w:val="008010C9"/>
    <w:rsid w:val="00802482"/>
    <w:rsid w:val="00804794"/>
    <w:rsid w:val="00804B17"/>
    <w:rsid w:val="00804D45"/>
    <w:rsid w:val="00805873"/>
    <w:rsid w:val="00805B1F"/>
    <w:rsid w:val="008079CA"/>
    <w:rsid w:val="00811373"/>
    <w:rsid w:val="00811922"/>
    <w:rsid w:val="008119A9"/>
    <w:rsid w:val="00812858"/>
    <w:rsid w:val="008129E1"/>
    <w:rsid w:val="00814AE8"/>
    <w:rsid w:val="00814EE3"/>
    <w:rsid w:val="008168D9"/>
    <w:rsid w:val="00816D7E"/>
    <w:rsid w:val="008179AF"/>
    <w:rsid w:val="00817D8C"/>
    <w:rsid w:val="00820A44"/>
    <w:rsid w:val="00820B82"/>
    <w:rsid w:val="008219A9"/>
    <w:rsid w:val="008219E0"/>
    <w:rsid w:val="00822059"/>
    <w:rsid w:val="00822201"/>
    <w:rsid w:val="008230AD"/>
    <w:rsid w:val="0082462A"/>
    <w:rsid w:val="00825C21"/>
    <w:rsid w:val="00827A1A"/>
    <w:rsid w:val="00830599"/>
    <w:rsid w:val="00830C28"/>
    <w:rsid w:val="00830F9A"/>
    <w:rsid w:val="008319C5"/>
    <w:rsid w:val="00832092"/>
    <w:rsid w:val="00832E9E"/>
    <w:rsid w:val="00833757"/>
    <w:rsid w:val="00834CFA"/>
    <w:rsid w:val="00837475"/>
    <w:rsid w:val="008377EB"/>
    <w:rsid w:val="00840901"/>
    <w:rsid w:val="0084123C"/>
    <w:rsid w:val="00841662"/>
    <w:rsid w:val="0084327D"/>
    <w:rsid w:val="00844D44"/>
    <w:rsid w:val="00845822"/>
    <w:rsid w:val="00845D6B"/>
    <w:rsid w:val="00847D17"/>
    <w:rsid w:val="00847EF5"/>
    <w:rsid w:val="00850038"/>
    <w:rsid w:val="00851082"/>
    <w:rsid w:val="0085139C"/>
    <w:rsid w:val="008514A7"/>
    <w:rsid w:val="00851952"/>
    <w:rsid w:val="00853C2A"/>
    <w:rsid w:val="00853F28"/>
    <w:rsid w:val="00855642"/>
    <w:rsid w:val="00855E59"/>
    <w:rsid w:val="008571E6"/>
    <w:rsid w:val="00860B7B"/>
    <w:rsid w:val="00862648"/>
    <w:rsid w:val="00864B1A"/>
    <w:rsid w:val="008650A9"/>
    <w:rsid w:val="0086588A"/>
    <w:rsid w:val="008658C8"/>
    <w:rsid w:val="008673F9"/>
    <w:rsid w:val="008710AA"/>
    <w:rsid w:val="00871323"/>
    <w:rsid w:val="00871594"/>
    <w:rsid w:val="0087195C"/>
    <w:rsid w:val="00871AA8"/>
    <w:rsid w:val="008722B5"/>
    <w:rsid w:val="00873112"/>
    <w:rsid w:val="00873DFC"/>
    <w:rsid w:val="00873E0F"/>
    <w:rsid w:val="00874002"/>
    <w:rsid w:val="00874173"/>
    <w:rsid w:val="008741FE"/>
    <w:rsid w:val="008746AB"/>
    <w:rsid w:val="00874D32"/>
    <w:rsid w:val="00875079"/>
    <w:rsid w:val="008753E4"/>
    <w:rsid w:val="008754E3"/>
    <w:rsid w:val="008757CE"/>
    <w:rsid w:val="0087609D"/>
    <w:rsid w:val="008773C2"/>
    <w:rsid w:val="008778A6"/>
    <w:rsid w:val="008806E4"/>
    <w:rsid w:val="00880EA8"/>
    <w:rsid w:val="00882053"/>
    <w:rsid w:val="0088297A"/>
    <w:rsid w:val="00882B4B"/>
    <w:rsid w:val="0088345D"/>
    <w:rsid w:val="0088351E"/>
    <w:rsid w:val="00884007"/>
    <w:rsid w:val="008843AB"/>
    <w:rsid w:val="0088598A"/>
    <w:rsid w:val="008863F7"/>
    <w:rsid w:val="00887183"/>
    <w:rsid w:val="0089077B"/>
    <w:rsid w:val="00890B20"/>
    <w:rsid w:val="00891AD2"/>
    <w:rsid w:val="00891AE1"/>
    <w:rsid w:val="00891F67"/>
    <w:rsid w:val="00892C90"/>
    <w:rsid w:val="00893426"/>
    <w:rsid w:val="00893D03"/>
    <w:rsid w:val="0089546F"/>
    <w:rsid w:val="008966B9"/>
    <w:rsid w:val="00897885"/>
    <w:rsid w:val="008A09AF"/>
    <w:rsid w:val="008A1940"/>
    <w:rsid w:val="008A217B"/>
    <w:rsid w:val="008A23F0"/>
    <w:rsid w:val="008A3061"/>
    <w:rsid w:val="008A3E0E"/>
    <w:rsid w:val="008A41DB"/>
    <w:rsid w:val="008A4469"/>
    <w:rsid w:val="008A4FA5"/>
    <w:rsid w:val="008A5643"/>
    <w:rsid w:val="008A59A2"/>
    <w:rsid w:val="008A6157"/>
    <w:rsid w:val="008A7687"/>
    <w:rsid w:val="008A7BB7"/>
    <w:rsid w:val="008B0DBD"/>
    <w:rsid w:val="008B1653"/>
    <w:rsid w:val="008B24BD"/>
    <w:rsid w:val="008B261D"/>
    <w:rsid w:val="008B30C9"/>
    <w:rsid w:val="008B30CD"/>
    <w:rsid w:val="008B4A5B"/>
    <w:rsid w:val="008B5CC7"/>
    <w:rsid w:val="008B5F6A"/>
    <w:rsid w:val="008B62EC"/>
    <w:rsid w:val="008B67AE"/>
    <w:rsid w:val="008B72B1"/>
    <w:rsid w:val="008C03B8"/>
    <w:rsid w:val="008C11CB"/>
    <w:rsid w:val="008C2D3B"/>
    <w:rsid w:val="008C355F"/>
    <w:rsid w:val="008C3860"/>
    <w:rsid w:val="008C3DA0"/>
    <w:rsid w:val="008C3F01"/>
    <w:rsid w:val="008C6AF2"/>
    <w:rsid w:val="008C73AA"/>
    <w:rsid w:val="008C7DD8"/>
    <w:rsid w:val="008D04B2"/>
    <w:rsid w:val="008D080A"/>
    <w:rsid w:val="008D0DEB"/>
    <w:rsid w:val="008D1A07"/>
    <w:rsid w:val="008D1E85"/>
    <w:rsid w:val="008D2002"/>
    <w:rsid w:val="008D3406"/>
    <w:rsid w:val="008D34C9"/>
    <w:rsid w:val="008D42C6"/>
    <w:rsid w:val="008D4D2E"/>
    <w:rsid w:val="008D73A2"/>
    <w:rsid w:val="008E0309"/>
    <w:rsid w:val="008E1A09"/>
    <w:rsid w:val="008E27E8"/>
    <w:rsid w:val="008E375A"/>
    <w:rsid w:val="008E4210"/>
    <w:rsid w:val="008E4BC8"/>
    <w:rsid w:val="008E4C4D"/>
    <w:rsid w:val="008E5C35"/>
    <w:rsid w:val="008E7327"/>
    <w:rsid w:val="008F045F"/>
    <w:rsid w:val="008F0A0F"/>
    <w:rsid w:val="008F0A40"/>
    <w:rsid w:val="008F135E"/>
    <w:rsid w:val="008F22AB"/>
    <w:rsid w:val="008F2785"/>
    <w:rsid w:val="008F3A79"/>
    <w:rsid w:val="008F4ADB"/>
    <w:rsid w:val="008F4F1A"/>
    <w:rsid w:val="008F5BCA"/>
    <w:rsid w:val="008F6358"/>
    <w:rsid w:val="008F6806"/>
    <w:rsid w:val="009007EB"/>
    <w:rsid w:val="00900D4E"/>
    <w:rsid w:val="00903106"/>
    <w:rsid w:val="009051B7"/>
    <w:rsid w:val="00905667"/>
    <w:rsid w:val="00905718"/>
    <w:rsid w:val="009060CD"/>
    <w:rsid w:val="0090737C"/>
    <w:rsid w:val="0090744B"/>
    <w:rsid w:val="009137AA"/>
    <w:rsid w:val="00914D56"/>
    <w:rsid w:val="009165B5"/>
    <w:rsid w:val="00916D44"/>
    <w:rsid w:val="0091721D"/>
    <w:rsid w:val="00917975"/>
    <w:rsid w:val="0092047C"/>
    <w:rsid w:val="0092062E"/>
    <w:rsid w:val="00920989"/>
    <w:rsid w:val="00920CFA"/>
    <w:rsid w:val="00920E6B"/>
    <w:rsid w:val="00920F07"/>
    <w:rsid w:val="0092261C"/>
    <w:rsid w:val="00922B89"/>
    <w:rsid w:val="00922D83"/>
    <w:rsid w:val="00924881"/>
    <w:rsid w:val="009251DA"/>
    <w:rsid w:val="00925703"/>
    <w:rsid w:val="0092593A"/>
    <w:rsid w:val="009264D8"/>
    <w:rsid w:val="00926A43"/>
    <w:rsid w:val="009271C1"/>
    <w:rsid w:val="00927237"/>
    <w:rsid w:val="00927817"/>
    <w:rsid w:val="00927863"/>
    <w:rsid w:val="00930581"/>
    <w:rsid w:val="0093166A"/>
    <w:rsid w:val="00931A7F"/>
    <w:rsid w:val="00931CDE"/>
    <w:rsid w:val="00931F0A"/>
    <w:rsid w:val="009326FD"/>
    <w:rsid w:val="009328E9"/>
    <w:rsid w:val="00932D2C"/>
    <w:rsid w:val="00934F9E"/>
    <w:rsid w:val="009352E9"/>
    <w:rsid w:val="009402B7"/>
    <w:rsid w:val="00941149"/>
    <w:rsid w:val="00942354"/>
    <w:rsid w:val="0094337C"/>
    <w:rsid w:val="00943943"/>
    <w:rsid w:val="0094496E"/>
    <w:rsid w:val="00944B59"/>
    <w:rsid w:val="00944D74"/>
    <w:rsid w:val="009455F6"/>
    <w:rsid w:val="00946B03"/>
    <w:rsid w:val="00947734"/>
    <w:rsid w:val="00947949"/>
    <w:rsid w:val="00947FC8"/>
    <w:rsid w:val="0095153F"/>
    <w:rsid w:val="0095236D"/>
    <w:rsid w:val="009524EA"/>
    <w:rsid w:val="009537B0"/>
    <w:rsid w:val="009537BB"/>
    <w:rsid w:val="0095389B"/>
    <w:rsid w:val="009538E2"/>
    <w:rsid w:val="00953E6B"/>
    <w:rsid w:val="00953FE9"/>
    <w:rsid w:val="009544E4"/>
    <w:rsid w:val="00955E21"/>
    <w:rsid w:val="00956ABB"/>
    <w:rsid w:val="009602FF"/>
    <w:rsid w:val="00960765"/>
    <w:rsid w:val="00960FA4"/>
    <w:rsid w:val="0096250F"/>
    <w:rsid w:val="009625F8"/>
    <w:rsid w:val="009628EF"/>
    <w:rsid w:val="00962E14"/>
    <w:rsid w:val="00964697"/>
    <w:rsid w:val="00964F6C"/>
    <w:rsid w:val="00965C56"/>
    <w:rsid w:val="0096712D"/>
    <w:rsid w:val="0096732E"/>
    <w:rsid w:val="00967417"/>
    <w:rsid w:val="00967EF3"/>
    <w:rsid w:val="00973F2E"/>
    <w:rsid w:val="009743AF"/>
    <w:rsid w:val="00974902"/>
    <w:rsid w:val="00974EF3"/>
    <w:rsid w:val="00976214"/>
    <w:rsid w:val="009763E0"/>
    <w:rsid w:val="0097648D"/>
    <w:rsid w:val="00976BD2"/>
    <w:rsid w:val="00976CB1"/>
    <w:rsid w:val="009772BD"/>
    <w:rsid w:val="009809A5"/>
    <w:rsid w:val="00981247"/>
    <w:rsid w:val="00981DB4"/>
    <w:rsid w:val="00981E7A"/>
    <w:rsid w:val="00982FFA"/>
    <w:rsid w:val="00983CC8"/>
    <w:rsid w:val="00984094"/>
    <w:rsid w:val="009849BA"/>
    <w:rsid w:val="00984A80"/>
    <w:rsid w:val="0098513A"/>
    <w:rsid w:val="00985649"/>
    <w:rsid w:val="009859BA"/>
    <w:rsid w:val="00986638"/>
    <w:rsid w:val="00987CC0"/>
    <w:rsid w:val="00987CC1"/>
    <w:rsid w:val="009910D2"/>
    <w:rsid w:val="00991171"/>
    <w:rsid w:val="00991AC7"/>
    <w:rsid w:val="009927CC"/>
    <w:rsid w:val="0099280A"/>
    <w:rsid w:val="009936EC"/>
    <w:rsid w:val="009938F0"/>
    <w:rsid w:val="00993B58"/>
    <w:rsid w:val="0099439B"/>
    <w:rsid w:val="009944C9"/>
    <w:rsid w:val="009946E1"/>
    <w:rsid w:val="0099475A"/>
    <w:rsid w:val="00995D96"/>
    <w:rsid w:val="00996015"/>
    <w:rsid w:val="00996DFB"/>
    <w:rsid w:val="0099737A"/>
    <w:rsid w:val="00997A12"/>
    <w:rsid w:val="009A0DED"/>
    <w:rsid w:val="009A19F9"/>
    <w:rsid w:val="009A1B29"/>
    <w:rsid w:val="009A312D"/>
    <w:rsid w:val="009A372F"/>
    <w:rsid w:val="009A3D70"/>
    <w:rsid w:val="009A44F8"/>
    <w:rsid w:val="009A53A7"/>
    <w:rsid w:val="009A56AC"/>
    <w:rsid w:val="009A5E9F"/>
    <w:rsid w:val="009A621C"/>
    <w:rsid w:val="009A637E"/>
    <w:rsid w:val="009A669C"/>
    <w:rsid w:val="009A6DD3"/>
    <w:rsid w:val="009A6F35"/>
    <w:rsid w:val="009A78D8"/>
    <w:rsid w:val="009B05E2"/>
    <w:rsid w:val="009B18F2"/>
    <w:rsid w:val="009B22D2"/>
    <w:rsid w:val="009B25EB"/>
    <w:rsid w:val="009B3191"/>
    <w:rsid w:val="009B4C26"/>
    <w:rsid w:val="009B5CCD"/>
    <w:rsid w:val="009B5CEC"/>
    <w:rsid w:val="009B641C"/>
    <w:rsid w:val="009B797E"/>
    <w:rsid w:val="009C181C"/>
    <w:rsid w:val="009C24C6"/>
    <w:rsid w:val="009C393C"/>
    <w:rsid w:val="009C4443"/>
    <w:rsid w:val="009C6954"/>
    <w:rsid w:val="009C7087"/>
    <w:rsid w:val="009C7150"/>
    <w:rsid w:val="009C742F"/>
    <w:rsid w:val="009D010F"/>
    <w:rsid w:val="009D1286"/>
    <w:rsid w:val="009D17BE"/>
    <w:rsid w:val="009D1C50"/>
    <w:rsid w:val="009D2B8C"/>
    <w:rsid w:val="009D2DE2"/>
    <w:rsid w:val="009D391C"/>
    <w:rsid w:val="009D5B86"/>
    <w:rsid w:val="009D6AF2"/>
    <w:rsid w:val="009E0C0F"/>
    <w:rsid w:val="009E1311"/>
    <w:rsid w:val="009E14C7"/>
    <w:rsid w:val="009E15FB"/>
    <w:rsid w:val="009E1F53"/>
    <w:rsid w:val="009E229E"/>
    <w:rsid w:val="009E33E2"/>
    <w:rsid w:val="009E3530"/>
    <w:rsid w:val="009E3A2F"/>
    <w:rsid w:val="009E3B6B"/>
    <w:rsid w:val="009E3CB0"/>
    <w:rsid w:val="009E3F14"/>
    <w:rsid w:val="009E4609"/>
    <w:rsid w:val="009E4F34"/>
    <w:rsid w:val="009E55E7"/>
    <w:rsid w:val="009E5993"/>
    <w:rsid w:val="009E5B54"/>
    <w:rsid w:val="009E60A7"/>
    <w:rsid w:val="009E77CD"/>
    <w:rsid w:val="009E7A84"/>
    <w:rsid w:val="009E7E43"/>
    <w:rsid w:val="009F035D"/>
    <w:rsid w:val="009F242F"/>
    <w:rsid w:val="009F2455"/>
    <w:rsid w:val="009F2B11"/>
    <w:rsid w:val="009F2C6E"/>
    <w:rsid w:val="009F70E9"/>
    <w:rsid w:val="009F741A"/>
    <w:rsid w:val="009F7E3F"/>
    <w:rsid w:val="00A02722"/>
    <w:rsid w:val="00A027C4"/>
    <w:rsid w:val="00A03445"/>
    <w:rsid w:val="00A03E3D"/>
    <w:rsid w:val="00A04782"/>
    <w:rsid w:val="00A04823"/>
    <w:rsid w:val="00A04AAB"/>
    <w:rsid w:val="00A05FE1"/>
    <w:rsid w:val="00A0785A"/>
    <w:rsid w:val="00A10425"/>
    <w:rsid w:val="00A11162"/>
    <w:rsid w:val="00A11B76"/>
    <w:rsid w:val="00A124D2"/>
    <w:rsid w:val="00A124D5"/>
    <w:rsid w:val="00A12DDA"/>
    <w:rsid w:val="00A12DE9"/>
    <w:rsid w:val="00A144E9"/>
    <w:rsid w:val="00A1481B"/>
    <w:rsid w:val="00A14D85"/>
    <w:rsid w:val="00A16910"/>
    <w:rsid w:val="00A16B08"/>
    <w:rsid w:val="00A179F2"/>
    <w:rsid w:val="00A20196"/>
    <w:rsid w:val="00A20591"/>
    <w:rsid w:val="00A208E9"/>
    <w:rsid w:val="00A20CD8"/>
    <w:rsid w:val="00A21823"/>
    <w:rsid w:val="00A226D3"/>
    <w:rsid w:val="00A22803"/>
    <w:rsid w:val="00A2329C"/>
    <w:rsid w:val="00A25A62"/>
    <w:rsid w:val="00A31DC9"/>
    <w:rsid w:val="00A33ACA"/>
    <w:rsid w:val="00A33BF0"/>
    <w:rsid w:val="00A33E03"/>
    <w:rsid w:val="00A33F5D"/>
    <w:rsid w:val="00A34F87"/>
    <w:rsid w:val="00A35AFE"/>
    <w:rsid w:val="00A3678C"/>
    <w:rsid w:val="00A36C71"/>
    <w:rsid w:val="00A37BE6"/>
    <w:rsid w:val="00A37E2D"/>
    <w:rsid w:val="00A4007E"/>
    <w:rsid w:val="00A412AE"/>
    <w:rsid w:val="00A41E3A"/>
    <w:rsid w:val="00A432F0"/>
    <w:rsid w:val="00A43D00"/>
    <w:rsid w:val="00A45CB2"/>
    <w:rsid w:val="00A463FE"/>
    <w:rsid w:val="00A520AB"/>
    <w:rsid w:val="00A52256"/>
    <w:rsid w:val="00A527D9"/>
    <w:rsid w:val="00A52F73"/>
    <w:rsid w:val="00A53B16"/>
    <w:rsid w:val="00A5443D"/>
    <w:rsid w:val="00A54EB5"/>
    <w:rsid w:val="00A55A0E"/>
    <w:rsid w:val="00A56570"/>
    <w:rsid w:val="00A56C10"/>
    <w:rsid w:val="00A56F25"/>
    <w:rsid w:val="00A57645"/>
    <w:rsid w:val="00A57F76"/>
    <w:rsid w:val="00A60D75"/>
    <w:rsid w:val="00A618B5"/>
    <w:rsid w:val="00A62009"/>
    <w:rsid w:val="00A631F9"/>
    <w:rsid w:val="00A6364A"/>
    <w:rsid w:val="00A64047"/>
    <w:rsid w:val="00A64346"/>
    <w:rsid w:val="00A65CE1"/>
    <w:rsid w:val="00A65EB7"/>
    <w:rsid w:val="00A6726D"/>
    <w:rsid w:val="00A67431"/>
    <w:rsid w:val="00A71C86"/>
    <w:rsid w:val="00A72275"/>
    <w:rsid w:val="00A73671"/>
    <w:rsid w:val="00A738E1"/>
    <w:rsid w:val="00A7418C"/>
    <w:rsid w:val="00A752AE"/>
    <w:rsid w:val="00A753A9"/>
    <w:rsid w:val="00A75519"/>
    <w:rsid w:val="00A765AD"/>
    <w:rsid w:val="00A77777"/>
    <w:rsid w:val="00A77CEE"/>
    <w:rsid w:val="00A811F8"/>
    <w:rsid w:val="00A815E4"/>
    <w:rsid w:val="00A81AB5"/>
    <w:rsid w:val="00A81C62"/>
    <w:rsid w:val="00A82F25"/>
    <w:rsid w:val="00A837DD"/>
    <w:rsid w:val="00A83A9D"/>
    <w:rsid w:val="00A84302"/>
    <w:rsid w:val="00A847EC"/>
    <w:rsid w:val="00A848A2"/>
    <w:rsid w:val="00A8494B"/>
    <w:rsid w:val="00A86498"/>
    <w:rsid w:val="00A873BC"/>
    <w:rsid w:val="00A87632"/>
    <w:rsid w:val="00A87DE0"/>
    <w:rsid w:val="00A90D51"/>
    <w:rsid w:val="00A91D4E"/>
    <w:rsid w:val="00A929E3"/>
    <w:rsid w:val="00A93031"/>
    <w:rsid w:val="00A93577"/>
    <w:rsid w:val="00A94E2A"/>
    <w:rsid w:val="00A94F0F"/>
    <w:rsid w:val="00A960FB"/>
    <w:rsid w:val="00A963ED"/>
    <w:rsid w:val="00A970B9"/>
    <w:rsid w:val="00AA0EDD"/>
    <w:rsid w:val="00AA1670"/>
    <w:rsid w:val="00AA1E73"/>
    <w:rsid w:val="00AA2CEE"/>
    <w:rsid w:val="00AA2DC3"/>
    <w:rsid w:val="00AA3E8F"/>
    <w:rsid w:val="00AA4310"/>
    <w:rsid w:val="00AA4CBC"/>
    <w:rsid w:val="00AA6D6C"/>
    <w:rsid w:val="00AA6FCE"/>
    <w:rsid w:val="00AA7BE6"/>
    <w:rsid w:val="00AB1795"/>
    <w:rsid w:val="00AB195A"/>
    <w:rsid w:val="00AB1F72"/>
    <w:rsid w:val="00AB3357"/>
    <w:rsid w:val="00AB40E6"/>
    <w:rsid w:val="00AB428E"/>
    <w:rsid w:val="00AB4446"/>
    <w:rsid w:val="00AB4DE3"/>
    <w:rsid w:val="00AB51A1"/>
    <w:rsid w:val="00AB5EC8"/>
    <w:rsid w:val="00AB5EE7"/>
    <w:rsid w:val="00AB6343"/>
    <w:rsid w:val="00AB758C"/>
    <w:rsid w:val="00AC0713"/>
    <w:rsid w:val="00AC1591"/>
    <w:rsid w:val="00AC1929"/>
    <w:rsid w:val="00AC1F82"/>
    <w:rsid w:val="00AC21A3"/>
    <w:rsid w:val="00AC2F66"/>
    <w:rsid w:val="00AC4081"/>
    <w:rsid w:val="00AC40D9"/>
    <w:rsid w:val="00AC4BBE"/>
    <w:rsid w:val="00AC5A8C"/>
    <w:rsid w:val="00AC7AC6"/>
    <w:rsid w:val="00AC7B18"/>
    <w:rsid w:val="00AC7CE6"/>
    <w:rsid w:val="00AC7E0E"/>
    <w:rsid w:val="00AD0262"/>
    <w:rsid w:val="00AD0550"/>
    <w:rsid w:val="00AD0738"/>
    <w:rsid w:val="00AD0CF2"/>
    <w:rsid w:val="00AD204E"/>
    <w:rsid w:val="00AD411C"/>
    <w:rsid w:val="00AD4814"/>
    <w:rsid w:val="00AD518C"/>
    <w:rsid w:val="00AD555A"/>
    <w:rsid w:val="00AD5752"/>
    <w:rsid w:val="00AD5FC7"/>
    <w:rsid w:val="00AD6579"/>
    <w:rsid w:val="00AE024E"/>
    <w:rsid w:val="00AE02ED"/>
    <w:rsid w:val="00AE0BCE"/>
    <w:rsid w:val="00AE12E4"/>
    <w:rsid w:val="00AE35B5"/>
    <w:rsid w:val="00AE3937"/>
    <w:rsid w:val="00AE45D3"/>
    <w:rsid w:val="00AE6A3A"/>
    <w:rsid w:val="00AE7409"/>
    <w:rsid w:val="00AF0BA8"/>
    <w:rsid w:val="00AF0C27"/>
    <w:rsid w:val="00AF11E4"/>
    <w:rsid w:val="00AF156A"/>
    <w:rsid w:val="00AF1FF4"/>
    <w:rsid w:val="00AF2844"/>
    <w:rsid w:val="00AF39A0"/>
    <w:rsid w:val="00AF4004"/>
    <w:rsid w:val="00AF4AE9"/>
    <w:rsid w:val="00AF50D5"/>
    <w:rsid w:val="00AF5EA9"/>
    <w:rsid w:val="00AF66B3"/>
    <w:rsid w:val="00AF74E9"/>
    <w:rsid w:val="00AF7CC4"/>
    <w:rsid w:val="00B00274"/>
    <w:rsid w:val="00B004E3"/>
    <w:rsid w:val="00B01637"/>
    <w:rsid w:val="00B01AF0"/>
    <w:rsid w:val="00B033AE"/>
    <w:rsid w:val="00B038B0"/>
    <w:rsid w:val="00B0390E"/>
    <w:rsid w:val="00B04B82"/>
    <w:rsid w:val="00B0558E"/>
    <w:rsid w:val="00B05D05"/>
    <w:rsid w:val="00B07657"/>
    <w:rsid w:val="00B076E4"/>
    <w:rsid w:val="00B07A9D"/>
    <w:rsid w:val="00B10798"/>
    <w:rsid w:val="00B10B3B"/>
    <w:rsid w:val="00B11468"/>
    <w:rsid w:val="00B119D2"/>
    <w:rsid w:val="00B11C20"/>
    <w:rsid w:val="00B11CF7"/>
    <w:rsid w:val="00B12004"/>
    <w:rsid w:val="00B133C8"/>
    <w:rsid w:val="00B1366D"/>
    <w:rsid w:val="00B1475B"/>
    <w:rsid w:val="00B16BC7"/>
    <w:rsid w:val="00B16E4B"/>
    <w:rsid w:val="00B2046A"/>
    <w:rsid w:val="00B20892"/>
    <w:rsid w:val="00B212AC"/>
    <w:rsid w:val="00B21367"/>
    <w:rsid w:val="00B22383"/>
    <w:rsid w:val="00B22E74"/>
    <w:rsid w:val="00B23F14"/>
    <w:rsid w:val="00B25303"/>
    <w:rsid w:val="00B259E4"/>
    <w:rsid w:val="00B25CC8"/>
    <w:rsid w:val="00B25E25"/>
    <w:rsid w:val="00B25F15"/>
    <w:rsid w:val="00B263E4"/>
    <w:rsid w:val="00B2707A"/>
    <w:rsid w:val="00B305C1"/>
    <w:rsid w:val="00B30970"/>
    <w:rsid w:val="00B3127E"/>
    <w:rsid w:val="00B324C0"/>
    <w:rsid w:val="00B331FA"/>
    <w:rsid w:val="00B336F5"/>
    <w:rsid w:val="00B33751"/>
    <w:rsid w:val="00B33879"/>
    <w:rsid w:val="00B34B13"/>
    <w:rsid w:val="00B34B66"/>
    <w:rsid w:val="00B35272"/>
    <w:rsid w:val="00B35AB3"/>
    <w:rsid w:val="00B35FF5"/>
    <w:rsid w:val="00B3755E"/>
    <w:rsid w:val="00B37CF8"/>
    <w:rsid w:val="00B41A05"/>
    <w:rsid w:val="00B4215C"/>
    <w:rsid w:val="00B425C1"/>
    <w:rsid w:val="00B42E1B"/>
    <w:rsid w:val="00B43004"/>
    <w:rsid w:val="00B43BD0"/>
    <w:rsid w:val="00B44990"/>
    <w:rsid w:val="00B44E57"/>
    <w:rsid w:val="00B4685E"/>
    <w:rsid w:val="00B4688F"/>
    <w:rsid w:val="00B5154D"/>
    <w:rsid w:val="00B51EA1"/>
    <w:rsid w:val="00B52339"/>
    <w:rsid w:val="00B53C15"/>
    <w:rsid w:val="00B55E7F"/>
    <w:rsid w:val="00B57E92"/>
    <w:rsid w:val="00B603C7"/>
    <w:rsid w:val="00B621A1"/>
    <w:rsid w:val="00B629E4"/>
    <w:rsid w:val="00B63907"/>
    <w:rsid w:val="00B6447B"/>
    <w:rsid w:val="00B648BA"/>
    <w:rsid w:val="00B65E39"/>
    <w:rsid w:val="00B666C6"/>
    <w:rsid w:val="00B7025C"/>
    <w:rsid w:val="00B70AD0"/>
    <w:rsid w:val="00B73F92"/>
    <w:rsid w:val="00B743FD"/>
    <w:rsid w:val="00B75018"/>
    <w:rsid w:val="00B75CCE"/>
    <w:rsid w:val="00B761EC"/>
    <w:rsid w:val="00B76292"/>
    <w:rsid w:val="00B80394"/>
    <w:rsid w:val="00B81E29"/>
    <w:rsid w:val="00B82B83"/>
    <w:rsid w:val="00B83009"/>
    <w:rsid w:val="00B853AE"/>
    <w:rsid w:val="00B85C34"/>
    <w:rsid w:val="00B86125"/>
    <w:rsid w:val="00B86E0A"/>
    <w:rsid w:val="00B90B1C"/>
    <w:rsid w:val="00B934E5"/>
    <w:rsid w:val="00B94610"/>
    <w:rsid w:val="00B96609"/>
    <w:rsid w:val="00B96C16"/>
    <w:rsid w:val="00BA00A9"/>
    <w:rsid w:val="00BA0411"/>
    <w:rsid w:val="00BA1C94"/>
    <w:rsid w:val="00BA23F9"/>
    <w:rsid w:val="00BA2ABF"/>
    <w:rsid w:val="00BA5391"/>
    <w:rsid w:val="00BA58CC"/>
    <w:rsid w:val="00BA603C"/>
    <w:rsid w:val="00BA663E"/>
    <w:rsid w:val="00BA6881"/>
    <w:rsid w:val="00BA7A41"/>
    <w:rsid w:val="00BB021F"/>
    <w:rsid w:val="00BB0C5C"/>
    <w:rsid w:val="00BB222E"/>
    <w:rsid w:val="00BB280A"/>
    <w:rsid w:val="00BB2C17"/>
    <w:rsid w:val="00BB2F68"/>
    <w:rsid w:val="00BB37A7"/>
    <w:rsid w:val="00BB37D1"/>
    <w:rsid w:val="00BB3828"/>
    <w:rsid w:val="00BB404B"/>
    <w:rsid w:val="00BB44D0"/>
    <w:rsid w:val="00BB5FEE"/>
    <w:rsid w:val="00BB6319"/>
    <w:rsid w:val="00BB711A"/>
    <w:rsid w:val="00BB71A4"/>
    <w:rsid w:val="00BB755E"/>
    <w:rsid w:val="00BB76E3"/>
    <w:rsid w:val="00BB7E34"/>
    <w:rsid w:val="00BC1CD7"/>
    <w:rsid w:val="00BC2CA7"/>
    <w:rsid w:val="00BC2DA0"/>
    <w:rsid w:val="00BC2F89"/>
    <w:rsid w:val="00BC3899"/>
    <w:rsid w:val="00BC38E1"/>
    <w:rsid w:val="00BC39F3"/>
    <w:rsid w:val="00BC6BE2"/>
    <w:rsid w:val="00BC6D25"/>
    <w:rsid w:val="00BC7521"/>
    <w:rsid w:val="00BC75F2"/>
    <w:rsid w:val="00BD079D"/>
    <w:rsid w:val="00BD0FF2"/>
    <w:rsid w:val="00BD1253"/>
    <w:rsid w:val="00BD1DEF"/>
    <w:rsid w:val="00BD1EB1"/>
    <w:rsid w:val="00BD28E3"/>
    <w:rsid w:val="00BD431A"/>
    <w:rsid w:val="00BD4510"/>
    <w:rsid w:val="00BD4F66"/>
    <w:rsid w:val="00BD5200"/>
    <w:rsid w:val="00BD60E6"/>
    <w:rsid w:val="00BD6CE3"/>
    <w:rsid w:val="00BD6D01"/>
    <w:rsid w:val="00BD7294"/>
    <w:rsid w:val="00BE0BE9"/>
    <w:rsid w:val="00BE16B8"/>
    <w:rsid w:val="00BE21E4"/>
    <w:rsid w:val="00BE3025"/>
    <w:rsid w:val="00BE412E"/>
    <w:rsid w:val="00BE5D6D"/>
    <w:rsid w:val="00BE5D73"/>
    <w:rsid w:val="00BE5FA2"/>
    <w:rsid w:val="00BE6D62"/>
    <w:rsid w:val="00BE780A"/>
    <w:rsid w:val="00BE790C"/>
    <w:rsid w:val="00BF00B5"/>
    <w:rsid w:val="00BF04AF"/>
    <w:rsid w:val="00BF0D0F"/>
    <w:rsid w:val="00BF2830"/>
    <w:rsid w:val="00BF3B5B"/>
    <w:rsid w:val="00BF43B6"/>
    <w:rsid w:val="00BF4707"/>
    <w:rsid w:val="00BF4DE9"/>
    <w:rsid w:val="00BF5403"/>
    <w:rsid w:val="00BF6003"/>
    <w:rsid w:val="00BF6BAF"/>
    <w:rsid w:val="00BF76F8"/>
    <w:rsid w:val="00BF7C8E"/>
    <w:rsid w:val="00C014B2"/>
    <w:rsid w:val="00C01AEC"/>
    <w:rsid w:val="00C036D8"/>
    <w:rsid w:val="00C036F4"/>
    <w:rsid w:val="00C044D8"/>
    <w:rsid w:val="00C045F9"/>
    <w:rsid w:val="00C051EB"/>
    <w:rsid w:val="00C05EB1"/>
    <w:rsid w:val="00C06022"/>
    <w:rsid w:val="00C065F4"/>
    <w:rsid w:val="00C0669A"/>
    <w:rsid w:val="00C06CF1"/>
    <w:rsid w:val="00C06ECA"/>
    <w:rsid w:val="00C075B5"/>
    <w:rsid w:val="00C0763F"/>
    <w:rsid w:val="00C10539"/>
    <w:rsid w:val="00C115BA"/>
    <w:rsid w:val="00C118A9"/>
    <w:rsid w:val="00C11DED"/>
    <w:rsid w:val="00C1262F"/>
    <w:rsid w:val="00C134D4"/>
    <w:rsid w:val="00C140FD"/>
    <w:rsid w:val="00C15238"/>
    <w:rsid w:val="00C15579"/>
    <w:rsid w:val="00C1624A"/>
    <w:rsid w:val="00C16541"/>
    <w:rsid w:val="00C1658A"/>
    <w:rsid w:val="00C17352"/>
    <w:rsid w:val="00C2028A"/>
    <w:rsid w:val="00C231A4"/>
    <w:rsid w:val="00C24181"/>
    <w:rsid w:val="00C2431E"/>
    <w:rsid w:val="00C24DC5"/>
    <w:rsid w:val="00C25E15"/>
    <w:rsid w:val="00C27334"/>
    <w:rsid w:val="00C27AA3"/>
    <w:rsid w:val="00C30930"/>
    <w:rsid w:val="00C30B08"/>
    <w:rsid w:val="00C31C4F"/>
    <w:rsid w:val="00C33AE7"/>
    <w:rsid w:val="00C33C73"/>
    <w:rsid w:val="00C34707"/>
    <w:rsid w:val="00C362CB"/>
    <w:rsid w:val="00C36695"/>
    <w:rsid w:val="00C400E4"/>
    <w:rsid w:val="00C4031B"/>
    <w:rsid w:val="00C4045C"/>
    <w:rsid w:val="00C407C2"/>
    <w:rsid w:val="00C41CA1"/>
    <w:rsid w:val="00C42A98"/>
    <w:rsid w:val="00C4388C"/>
    <w:rsid w:val="00C43C46"/>
    <w:rsid w:val="00C44184"/>
    <w:rsid w:val="00C44A3B"/>
    <w:rsid w:val="00C504B8"/>
    <w:rsid w:val="00C52603"/>
    <w:rsid w:val="00C527FE"/>
    <w:rsid w:val="00C52AC4"/>
    <w:rsid w:val="00C541A7"/>
    <w:rsid w:val="00C5423D"/>
    <w:rsid w:val="00C55122"/>
    <w:rsid w:val="00C55B6C"/>
    <w:rsid w:val="00C55D21"/>
    <w:rsid w:val="00C55DF1"/>
    <w:rsid w:val="00C56AD8"/>
    <w:rsid w:val="00C578EA"/>
    <w:rsid w:val="00C57D22"/>
    <w:rsid w:val="00C60C0E"/>
    <w:rsid w:val="00C61E4C"/>
    <w:rsid w:val="00C63B19"/>
    <w:rsid w:val="00C6477D"/>
    <w:rsid w:val="00C64DB3"/>
    <w:rsid w:val="00C64DEC"/>
    <w:rsid w:val="00C66265"/>
    <w:rsid w:val="00C66AF4"/>
    <w:rsid w:val="00C67A13"/>
    <w:rsid w:val="00C7021E"/>
    <w:rsid w:val="00C705E5"/>
    <w:rsid w:val="00C7223A"/>
    <w:rsid w:val="00C73632"/>
    <w:rsid w:val="00C74FE3"/>
    <w:rsid w:val="00C75893"/>
    <w:rsid w:val="00C761A1"/>
    <w:rsid w:val="00C80826"/>
    <w:rsid w:val="00C80DA8"/>
    <w:rsid w:val="00C8172F"/>
    <w:rsid w:val="00C82A7D"/>
    <w:rsid w:val="00C83CD9"/>
    <w:rsid w:val="00C8540D"/>
    <w:rsid w:val="00C86146"/>
    <w:rsid w:val="00C861AB"/>
    <w:rsid w:val="00C86656"/>
    <w:rsid w:val="00C87B7C"/>
    <w:rsid w:val="00C87C83"/>
    <w:rsid w:val="00C87D49"/>
    <w:rsid w:val="00C87E51"/>
    <w:rsid w:val="00C90587"/>
    <w:rsid w:val="00C90706"/>
    <w:rsid w:val="00C913CC"/>
    <w:rsid w:val="00C91DF2"/>
    <w:rsid w:val="00C92CA0"/>
    <w:rsid w:val="00C93A93"/>
    <w:rsid w:val="00C96191"/>
    <w:rsid w:val="00C9714B"/>
    <w:rsid w:val="00CA13DD"/>
    <w:rsid w:val="00CA1645"/>
    <w:rsid w:val="00CA1F04"/>
    <w:rsid w:val="00CA291F"/>
    <w:rsid w:val="00CA2D37"/>
    <w:rsid w:val="00CA3E12"/>
    <w:rsid w:val="00CA4B82"/>
    <w:rsid w:val="00CA55B3"/>
    <w:rsid w:val="00CA568B"/>
    <w:rsid w:val="00CB17D1"/>
    <w:rsid w:val="00CB2357"/>
    <w:rsid w:val="00CB3C93"/>
    <w:rsid w:val="00CB3DA3"/>
    <w:rsid w:val="00CB63B2"/>
    <w:rsid w:val="00CB6F2B"/>
    <w:rsid w:val="00CB7127"/>
    <w:rsid w:val="00CB7B9F"/>
    <w:rsid w:val="00CC0E89"/>
    <w:rsid w:val="00CC1A2C"/>
    <w:rsid w:val="00CC3016"/>
    <w:rsid w:val="00CC3A13"/>
    <w:rsid w:val="00CC3ADF"/>
    <w:rsid w:val="00CC4043"/>
    <w:rsid w:val="00CC4819"/>
    <w:rsid w:val="00CC53C9"/>
    <w:rsid w:val="00CC5B0F"/>
    <w:rsid w:val="00CC6AB8"/>
    <w:rsid w:val="00CC7191"/>
    <w:rsid w:val="00CC72AC"/>
    <w:rsid w:val="00CC76E6"/>
    <w:rsid w:val="00CD0B9D"/>
    <w:rsid w:val="00CD0C9A"/>
    <w:rsid w:val="00CD0FEC"/>
    <w:rsid w:val="00CD13DC"/>
    <w:rsid w:val="00CD2AA9"/>
    <w:rsid w:val="00CD36D8"/>
    <w:rsid w:val="00CD573E"/>
    <w:rsid w:val="00CD73FB"/>
    <w:rsid w:val="00CE08F3"/>
    <w:rsid w:val="00CE0CF8"/>
    <w:rsid w:val="00CE1225"/>
    <w:rsid w:val="00CE4DA4"/>
    <w:rsid w:val="00CE5C87"/>
    <w:rsid w:val="00CE6392"/>
    <w:rsid w:val="00CE6588"/>
    <w:rsid w:val="00CE7068"/>
    <w:rsid w:val="00CE7AF1"/>
    <w:rsid w:val="00CE7DC9"/>
    <w:rsid w:val="00CF0B23"/>
    <w:rsid w:val="00CF0C7A"/>
    <w:rsid w:val="00CF0CCF"/>
    <w:rsid w:val="00CF0EAF"/>
    <w:rsid w:val="00CF19D0"/>
    <w:rsid w:val="00CF4AF0"/>
    <w:rsid w:val="00CF7652"/>
    <w:rsid w:val="00CF7B9F"/>
    <w:rsid w:val="00D01C16"/>
    <w:rsid w:val="00D01FE3"/>
    <w:rsid w:val="00D0264D"/>
    <w:rsid w:val="00D04E54"/>
    <w:rsid w:val="00D053BA"/>
    <w:rsid w:val="00D0572A"/>
    <w:rsid w:val="00D063AF"/>
    <w:rsid w:val="00D07DB9"/>
    <w:rsid w:val="00D110A3"/>
    <w:rsid w:val="00D11B69"/>
    <w:rsid w:val="00D14CB4"/>
    <w:rsid w:val="00D14CD1"/>
    <w:rsid w:val="00D15187"/>
    <w:rsid w:val="00D15A88"/>
    <w:rsid w:val="00D1641A"/>
    <w:rsid w:val="00D16D5D"/>
    <w:rsid w:val="00D16D98"/>
    <w:rsid w:val="00D17B4A"/>
    <w:rsid w:val="00D20486"/>
    <w:rsid w:val="00D21780"/>
    <w:rsid w:val="00D22FAE"/>
    <w:rsid w:val="00D23279"/>
    <w:rsid w:val="00D2357F"/>
    <w:rsid w:val="00D24CED"/>
    <w:rsid w:val="00D25EAC"/>
    <w:rsid w:val="00D27418"/>
    <w:rsid w:val="00D30D8A"/>
    <w:rsid w:val="00D32E80"/>
    <w:rsid w:val="00D345F7"/>
    <w:rsid w:val="00D348CB"/>
    <w:rsid w:val="00D360BC"/>
    <w:rsid w:val="00D36D0E"/>
    <w:rsid w:val="00D376BE"/>
    <w:rsid w:val="00D4069A"/>
    <w:rsid w:val="00D4110C"/>
    <w:rsid w:val="00D418F9"/>
    <w:rsid w:val="00D42191"/>
    <w:rsid w:val="00D42577"/>
    <w:rsid w:val="00D42E40"/>
    <w:rsid w:val="00D43DB0"/>
    <w:rsid w:val="00D44E2A"/>
    <w:rsid w:val="00D45A9E"/>
    <w:rsid w:val="00D46559"/>
    <w:rsid w:val="00D46FB5"/>
    <w:rsid w:val="00D47463"/>
    <w:rsid w:val="00D47BE2"/>
    <w:rsid w:val="00D50637"/>
    <w:rsid w:val="00D51445"/>
    <w:rsid w:val="00D514AE"/>
    <w:rsid w:val="00D526A7"/>
    <w:rsid w:val="00D52DF9"/>
    <w:rsid w:val="00D530AC"/>
    <w:rsid w:val="00D550B7"/>
    <w:rsid w:val="00D55690"/>
    <w:rsid w:val="00D55EAA"/>
    <w:rsid w:val="00D567A8"/>
    <w:rsid w:val="00D57858"/>
    <w:rsid w:val="00D57DF2"/>
    <w:rsid w:val="00D60407"/>
    <w:rsid w:val="00D60BF7"/>
    <w:rsid w:val="00D61718"/>
    <w:rsid w:val="00D62708"/>
    <w:rsid w:val="00D628A9"/>
    <w:rsid w:val="00D62E59"/>
    <w:rsid w:val="00D63499"/>
    <w:rsid w:val="00D642B5"/>
    <w:rsid w:val="00D64947"/>
    <w:rsid w:val="00D706C2"/>
    <w:rsid w:val="00D71278"/>
    <w:rsid w:val="00D71740"/>
    <w:rsid w:val="00D7226E"/>
    <w:rsid w:val="00D725C8"/>
    <w:rsid w:val="00D72C59"/>
    <w:rsid w:val="00D73394"/>
    <w:rsid w:val="00D734AF"/>
    <w:rsid w:val="00D7365E"/>
    <w:rsid w:val="00D75E49"/>
    <w:rsid w:val="00D75EAC"/>
    <w:rsid w:val="00D76845"/>
    <w:rsid w:val="00D769B2"/>
    <w:rsid w:val="00D76EA2"/>
    <w:rsid w:val="00D77421"/>
    <w:rsid w:val="00D81994"/>
    <w:rsid w:val="00D83298"/>
    <w:rsid w:val="00D83BFC"/>
    <w:rsid w:val="00D840DA"/>
    <w:rsid w:val="00D843D6"/>
    <w:rsid w:val="00D84B9C"/>
    <w:rsid w:val="00D84DD1"/>
    <w:rsid w:val="00D861C7"/>
    <w:rsid w:val="00D876CA"/>
    <w:rsid w:val="00D90313"/>
    <w:rsid w:val="00D90385"/>
    <w:rsid w:val="00D9105A"/>
    <w:rsid w:val="00D924D2"/>
    <w:rsid w:val="00D931D7"/>
    <w:rsid w:val="00D94D14"/>
    <w:rsid w:val="00D9522A"/>
    <w:rsid w:val="00D96192"/>
    <w:rsid w:val="00D9695D"/>
    <w:rsid w:val="00D973F8"/>
    <w:rsid w:val="00DA1390"/>
    <w:rsid w:val="00DA16B4"/>
    <w:rsid w:val="00DA366F"/>
    <w:rsid w:val="00DA5227"/>
    <w:rsid w:val="00DA5DB4"/>
    <w:rsid w:val="00DA7316"/>
    <w:rsid w:val="00DA7865"/>
    <w:rsid w:val="00DB14CF"/>
    <w:rsid w:val="00DB2CA0"/>
    <w:rsid w:val="00DB2FBB"/>
    <w:rsid w:val="00DB46E3"/>
    <w:rsid w:val="00DB4AFC"/>
    <w:rsid w:val="00DB520A"/>
    <w:rsid w:val="00DB5ECF"/>
    <w:rsid w:val="00DB5FB8"/>
    <w:rsid w:val="00DB6013"/>
    <w:rsid w:val="00DB75F1"/>
    <w:rsid w:val="00DC0081"/>
    <w:rsid w:val="00DC00F2"/>
    <w:rsid w:val="00DC0852"/>
    <w:rsid w:val="00DC08A6"/>
    <w:rsid w:val="00DC0B07"/>
    <w:rsid w:val="00DC104A"/>
    <w:rsid w:val="00DC1E39"/>
    <w:rsid w:val="00DC2E4F"/>
    <w:rsid w:val="00DC340C"/>
    <w:rsid w:val="00DC4658"/>
    <w:rsid w:val="00DC4676"/>
    <w:rsid w:val="00DC52FE"/>
    <w:rsid w:val="00DC5390"/>
    <w:rsid w:val="00DC54A5"/>
    <w:rsid w:val="00DC555D"/>
    <w:rsid w:val="00DC6094"/>
    <w:rsid w:val="00DC667C"/>
    <w:rsid w:val="00DC6C55"/>
    <w:rsid w:val="00DC72FD"/>
    <w:rsid w:val="00DD016E"/>
    <w:rsid w:val="00DD024E"/>
    <w:rsid w:val="00DD068E"/>
    <w:rsid w:val="00DD0834"/>
    <w:rsid w:val="00DD10F2"/>
    <w:rsid w:val="00DD38C4"/>
    <w:rsid w:val="00DD6EFF"/>
    <w:rsid w:val="00DD6F75"/>
    <w:rsid w:val="00DE0634"/>
    <w:rsid w:val="00DE17FC"/>
    <w:rsid w:val="00DE1BC7"/>
    <w:rsid w:val="00DE211C"/>
    <w:rsid w:val="00DE2DC4"/>
    <w:rsid w:val="00DE49A1"/>
    <w:rsid w:val="00DE52A5"/>
    <w:rsid w:val="00DE6F15"/>
    <w:rsid w:val="00DE71B6"/>
    <w:rsid w:val="00DF0F2A"/>
    <w:rsid w:val="00DF1F2D"/>
    <w:rsid w:val="00DF2537"/>
    <w:rsid w:val="00DF26CB"/>
    <w:rsid w:val="00DF2D42"/>
    <w:rsid w:val="00DF3043"/>
    <w:rsid w:val="00DF4739"/>
    <w:rsid w:val="00DF4BDE"/>
    <w:rsid w:val="00DF50D3"/>
    <w:rsid w:val="00DF52F4"/>
    <w:rsid w:val="00DF57B8"/>
    <w:rsid w:val="00DF6E6F"/>
    <w:rsid w:val="00DF70C1"/>
    <w:rsid w:val="00E00345"/>
    <w:rsid w:val="00E01995"/>
    <w:rsid w:val="00E023C2"/>
    <w:rsid w:val="00E02D69"/>
    <w:rsid w:val="00E02F6D"/>
    <w:rsid w:val="00E03609"/>
    <w:rsid w:val="00E043EA"/>
    <w:rsid w:val="00E04E10"/>
    <w:rsid w:val="00E05945"/>
    <w:rsid w:val="00E05F14"/>
    <w:rsid w:val="00E05F93"/>
    <w:rsid w:val="00E0645D"/>
    <w:rsid w:val="00E07A86"/>
    <w:rsid w:val="00E10481"/>
    <w:rsid w:val="00E11C48"/>
    <w:rsid w:val="00E11E6B"/>
    <w:rsid w:val="00E11F6C"/>
    <w:rsid w:val="00E12EFA"/>
    <w:rsid w:val="00E13451"/>
    <w:rsid w:val="00E134BC"/>
    <w:rsid w:val="00E135F0"/>
    <w:rsid w:val="00E1500C"/>
    <w:rsid w:val="00E15C52"/>
    <w:rsid w:val="00E1619F"/>
    <w:rsid w:val="00E1653D"/>
    <w:rsid w:val="00E16C6E"/>
    <w:rsid w:val="00E16C7C"/>
    <w:rsid w:val="00E16E41"/>
    <w:rsid w:val="00E2089F"/>
    <w:rsid w:val="00E20ED5"/>
    <w:rsid w:val="00E2207E"/>
    <w:rsid w:val="00E22227"/>
    <w:rsid w:val="00E22398"/>
    <w:rsid w:val="00E22D07"/>
    <w:rsid w:val="00E233FA"/>
    <w:rsid w:val="00E256FA"/>
    <w:rsid w:val="00E25E32"/>
    <w:rsid w:val="00E266A6"/>
    <w:rsid w:val="00E27608"/>
    <w:rsid w:val="00E27A4C"/>
    <w:rsid w:val="00E316B5"/>
    <w:rsid w:val="00E32825"/>
    <w:rsid w:val="00E32DEB"/>
    <w:rsid w:val="00E336DE"/>
    <w:rsid w:val="00E33BE9"/>
    <w:rsid w:val="00E34666"/>
    <w:rsid w:val="00E35C4D"/>
    <w:rsid w:val="00E363FC"/>
    <w:rsid w:val="00E36664"/>
    <w:rsid w:val="00E36ABF"/>
    <w:rsid w:val="00E376DB"/>
    <w:rsid w:val="00E37A6B"/>
    <w:rsid w:val="00E37CE2"/>
    <w:rsid w:val="00E37D4D"/>
    <w:rsid w:val="00E40C02"/>
    <w:rsid w:val="00E41675"/>
    <w:rsid w:val="00E419C2"/>
    <w:rsid w:val="00E4293E"/>
    <w:rsid w:val="00E43225"/>
    <w:rsid w:val="00E434B7"/>
    <w:rsid w:val="00E43968"/>
    <w:rsid w:val="00E4575F"/>
    <w:rsid w:val="00E4620F"/>
    <w:rsid w:val="00E46566"/>
    <w:rsid w:val="00E47CD4"/>
    <w:rsid w:val="00E47E56"/>
    <w:rsid w:val="00E47E70"/>
    <w:rsid w:val="00E5101D"/>
    <w:rsid w:val="00E510A0"/>
    <w:rsid w:val="00E51BEA"/>
    <w:rsid w:val="00E52FCE"/>
    <w:rsid w:val="00E563C7"/>
    <w:rsid w:val="00E57284"/>
    <w:rsid w:val="00E6081B"/>
    <w:rsid w:val="00E60899"/>
    <w:rsid w:val="00E61061"/>
    <w:rsid w:val="00E61514"/>
    <w:rsid w:val="00E61BF0"/>
    <w:rsid w:val="00E62653"/>
    <w:rsid w:val="00E629C6"/>
    <w:rsid w:val="00E66FA1"/>
    <w:rsid w:val="00E673C6"/>
    <w:rsid w:val="00E674EE"/>
    <w:rsid w:val="00E67A9E"/>
    <w:rsid w:val="00E67C8E"/>
    <w:rsid w:val="00E7065D"/>
    <w:rsid w:val="00E732EE"/>
    <w:rsid w:val="00E7367E"/>
    <w:rsid w:val="00E748D1"/>
    <w:rsid w:val="00E75E95"/>
    <w:rsid w:val="00E76491"/>
    <w:rsid w:val="00E76C65"/>
    <w:rsid w:val="00E7767D"/>
    <w:rsid w:val="00E77A8F"/>
    <w:rsid w:val="00E800F6"/>
    <w:rsid w:val="00E83CE9"/>
    <w:rsid w:val="00E85328"/>
    <w:rsid w:val="00E85823"/>
    <w:rsid w:val="00E85AC0"/>
    <w:rsid w:val="00E87E75"/>
    <w:rsid w:val="00E905E2"/>
    <w:rsid w:val="00E90659"/>
    <w:rsid w:val="00E90BDE"/>
    <w:rsid w:val="00E91968"/>
    <w:rsid w:val="00E91A4C"/>
    <w:rsid w:val="00E91C75"/>
    <w:rsid w:val="00E92699"/>
    <w:rsid w:val="00E928AE"/>
    <w:rsid w:val="00E93BCB"/>
    <w:rsid w:val="00E94A58"/>
    <w:rsid w:val="00E94EFC"/>
    <w:rsid w:val="00E94FE7"/>
    <w:rsid w:val="00E952DF"/>
    <w:rsid w:val="00E954BA"/>
    <w:rsid w:val="00E96379"/>
    <w:rsid w:val="00E9677F"/>
    <w:rsid w:val="00E96CAD"/>
    <w:rsid w:val="00E96FCC"/>
    <w:rsid w:val="00E97568"/>
    <w:rsid w:val="00E978DF"/>
    <w:rsid w:val="00EA0DC1"/>
    <w:rsid w:val="00EA1430"/>
    <w:rsid w:val="00EA1A76"/>
    <w:rsid w:val="00EA1C20"/>
    <w:rsid w:val="00EA3B17"/>
    <w:rsid w:val="00EA4267"/>
    <w:rsid w:val="00EA5493"/>
    <w:rsid w:val="00EA6B09"/>
    <w:rsid w:val="00EA75A1"/>
    <w:rsid w:val="00EA7687"/>
    <w:rsid w:val="00EA7CFA"/>
    <w:rsid w:val="00EB0646"/>
    <w:rsid w:val="00EB0C85"/>
    <w:rsid w:val="00EB0E56"/>
    <w:rsid w:val="00EB194B"/>
    <w:rsid w:val="00EB3CB6"/>
    <w:rsid w:val="00EB4DF9"/>
    <w:rsid w:val="00EB54D8"/>
    <w:rsid w:val="00EB57EC"/>
    <w:rsid w:val="00EB5814"/>
    <w:rsid w:val="00EB6A48"/>
    <w:rsid w:val="00EB7F09"/>
    <w:rsid w:val="00EC039E"/>
    <w:rsid w:val="00EC0450"/>
    <w:rsid w:val="00EC1BA9"/>
    <w:rsid w:val="00EC1FA6"/>
    <w:rsid w:val="00EC28ED"/>
    <w:rsid w:val="00EC34F0"/>
    <w:rsid w:val="00EC4EE0"/>
    <w:rsid w:val="00EC5915"/>
    <w:rsid w:val="00EC6C3C"/>
    <w:rsid w:val="00EC795A"/>
    <w:rsid w:val="00EC7AB4"/>
    <w:rsid w:val="00EC7CD7"/>
    <w:rsid w:val="00EC7E70"/>
    <w:rsid w:val="00ED0400"/>
    <w:rsid w:val="00ED04CE"/>
    <w:rsid w:val="00ED09B0"/>
    <w:rsid w:val="00ED0B4D"/>
    <w:rsid w:val="00ED2045"/>
    <w:rsid w:val="00ED250C"/>
    <w:rsid w:val="00ED3124"/>
    <w:rsid w:val="00ED3EEC"/>
    <w:rsid w:val="00ED420C"/>
    <w:rsid w:val="00ED4754"/>
    <w:rsid w:val="00ED567A"/>
    <w:rsid w:val="00ED5B50"/>
    <w:rsid w:val="00ED6758"/>
    <w:rsid w:val="00ED6814"/>
    <w:rsid w:val="00ED683C"/>
    <w:rsid w:val="00ED6B73"/>
    <w:rsid w:val="00EE08F9"/>
    <w:rsid w:val="00EE170C"/>
    <w:rsid w:val="00EE1D54"/>
    <w:rsid w:val="00EE2600"/>
    <w:rsid w:val="00EE2AED"/>
    <w:rsid w:val="00EE2FB8"/>
    <w:rsid w:val="00EE3200"/>
    <w:rsid w:val="00EE391A"/>
    <w:rsid w:val="00EE44E4"/>
    <w:rsid w:val="00EE4A2E"/>
    <w:rsid w:val="00EE4B94"/>
    <w:rsid w:val="00EE4D22"/>
    <w:rsid w:val="00EE4DEF"/>
    <w:rsid w:val="00EE5006"/>
    <w:rsid w:val="00EE5A68"/>
    <w:rsid w:val="00EE600B"/>
    <w:rsid w:val="00EE6BC7"/>
    <w:rsid w:val="00EE6E6C"/>
    <w:rsid w:val="00EE76AA"/>
    <w:rsid w:val="00EF00B0"/>
    <w:rsid w:val="00EF0414"/>
    <w:rsid w:val="00EF0E4C"/>
    <w:rsid w:val="00EF11A4"/>
    <w:rsid w:val="00EF1F41"/>
    <w:rsid w:val="00EF212C"/>
    <w:rsid w:val="00EF262C"/>
    <w:rsid w:val="00EF3199"/>
    <w:rsid w:val="00EF32CA"/>
    <w:rsid w:val="00EF33A9"/>
    <w:rsid w:val="00EF37E2"/>
    <w:rsid w:val="00EF4E75"/>
    <w:rsid w:val="00EF7AF0"/>
    <w:rsid w:val="00F013CC"/>
    <w:rsid w:val="00F01C7C"/>
    <w:rsid w:val="00F0241D"/>
    <w:rsid w:val="00F0288F"/>
    <w:rsid w:val="00F02BF8"/>
    <w:rsid w:val="00F03E7B"/>
    <w:rsid w:val="00F04708"/>
    <w:rsid w:val="00F05052"/>
    <w:rsid w:val="00F05B26"/>
    <w:rsid w:val="00F06236"/>
    <w:rsid w:val="00F102A9"/>
    <w:rsid w:val="00F129C3"/>
    <w:rsid w:val="00F13161"/>
    <w:rsid w:val="00F1492C"/>
    <w:rsid w:val="00F15664"/>
    <w:rsid w:val="00F1594F"/>
    <w:rsid w:val="00F163F4"/>
    <w:rsid w:val="00F16C74"/>
    <w:rsid w:val="00F17491"/>
    <w:rsid w:val="00F17EE7"/>
    <w:rsid w:val="00F20A64"/>
    <w:rsid w:val="00F22934"/>
    <w:rsid w:val="00F22B2E"/>
    <w:rsid w:val="00F22E7C"/>
    <w:rsid w:val="00F23297"/>
    <w:rsid w:val="00F240D9"/>
    <w:rsid w:val="00F246B7"/>
    <w:rsid w:val="00F24913"/>
    <w:rsid w:val="00F24D51"/>
    <w:rsid w:val="00F278F6"/>
    <w:rsid w:val="00F302D8"/>
    <w:rsid w:val="00F3172C"/>
    <w:rsid w:val="00F3206E"/>
    <w:rsid w:val="00F32B05"/>
    <w:rsid w:val="00F32EBD"/>
    <w:rsid w:val="00F35584"/>
    <w:rsid w:val="00F3627B"/>
    <w:rsid w:val="00F368DB"/>
    <w:rsid w:val="00F36D34"/>
    <w:rsid w:val="00F36F2C"/>
    <w:rsid w:val="00F40FA3"/>
    <w:rsid w:val="00F41E08"/>
    <w:rsid w:val="00F43211"/>
    <w:rsid w:val="00F439D6"/>
    <w:rsid w:val="00F43B3B"/>
    <w:rsid w:val="00F451C6"/>
    <w:rsid w:val="00F45215"/>
    <w:rsid w:val="00F4633E"/>
    <w:rsid w:val="00F46341"/>
    <w:rsid w:val="00F5120C"/>
    <w:rsid w:val="00F51291"/>
    <w:rsid w:val="00F52495"/>
    <w:rsid w:val="00F53288"/>
    <w:rsid w:val="00F54D87"/>
    <w:rsid w:val="00F55AB1"/>
    <w:rsid w:val="00F563ED"/>
    <w:rsid w:val="00F56479"/>
    <w:rsid w:val="00F572DD"/>
    <w:rsid w:val="00F57CEC"/>
    <w:rsid w:val="00F6055A"/>
    <w:rsid w:val="00F60826"/>
    <w:rsid w:val="00F616C7"/>
    <w:rsid w:val="00F62E31"/>
    <w:rsid w:val="00F62EDA"/>
    <w:rsid w:val="00F637BA"/>
    <w:rsid w:val="00F63840"/>
    <w:rsid w:val="00F63BBA"/>
    <w:rsid w:val="00F657C5"/>
    <w:rsid w:val="00F658C7"/>
    <w:rsid w:val="00F6691B"/>
    <w:rsid w:val="00F67FE6"/>
    <w:rsid w:val="00F700B8"/>
    <w:rsid w:val="00F7241D"/>
    <w:rsid w:val="00F7281C"/>
    <w:rsid w:val="00F7294B"/>
    <w:rsid w:val="00F76866"/>
    <w:rsid w:val="00F76A5B"/>
    <w:rsid w:val="00F80C53"/>
    <w:rsid w:val="00F80CB9"/>
    <w:rsid w:val="00F80E38"/>
    <w:rsid w:val="00F8355D"/>
    <w:rsid w:val="00F835FF"/>
    <w:rsid w:val="00F83A00"/>
    <w:rsid w:val="00F84115"/>
    <w:rsid w:val="00F846FF"/>
    <w:rsid w:val="00F8484C"/>
    <w:rsid w:val="00F84CD0"/>
    <w:rsid w:val="00F84D46"/>
    <w:rsid w:val="00F856F8"/>
    <w:rsid w:val="00F85BA6"/>
    <w:rsid w:val="00F87339"/>
    <w:rsid w:val="00F90A53"/>
    <w:rsid w:val="00F90EA9"/>
    <w:rsid w:val="00F91106"/>
    <w:rsid w:val="00F92FB6"/>
    <w:rsid w:val="00F93B61"/>
    <w:rsid w:val="00F93CC8"/>
    <w:rsid w:val="00F94208"/>
    <w:rsid w:val="00F9506E"/>
    <w:rsid w:val="00F95AFA"/>
    <w:rsid w:val="00F95E86"/>
    <w:rsid w:val="00F962C7"/>
    <w:rsid w:val="00F9687B"/>
    <w:rsid w:val="00F97DEE"/>
    <w:rsid w:val="00F97F36"/>
    <w:rsid w:val="00FA14B3"/>
    <w:rsid w:val="00FA177E"/>
    <w:rsid w:val="00FA1A83"/>
    <w:rsid w:val="00FA209A"/>
    <w:rsid w:val="00FA4385"/>
    <w:rsid w:val="00FA4CA6"/>
    <w:rsid w:val="00FA4EE1"/>
    <w:rsid w:val="00FA50F1"/>
    <w:rsid w:val="00FA5203"/>
    <w:rsid w:val="00FA5711"/>
    <w:rsid w:val="00FA6914"/>
    <w:rsid w:val="00FB04EE"/>
    <w:rsid w:val="00FB102D"/>
    <w:rsid w:val="00FB29DB"/>
    <w:rsid w:val="00FB2E4B"/>
    <w:rsid w:val="00FB663E"/>
    <w:rsid w:val="00FB7900"/>
    <w:rsid w:val="00FC0B8D"/>
    <w:rsid w:val="00FC1229"/>
    <w:rsid w:val="00FC12BE"/>
    <w:rsid w:val="00FC1B9F"/>
    <w:rsid w:val="00FC1E79"/>
    <w:rsid w:val="00FC2D22"/>
    <w:rsid w:val="00FC3393"/>
    <w:rsid w:val="00FC3C43"/>
    <w:rsid w:val="00FC3D1C"/>
    <w:rsid w:val="00FC3F49"/>
    <w:rsid w:val="00FC4058"/>
    <w:rsid w:val="00FC4637"/>
    <w:rsid w:val="00FC4E2C"/>
    <w:rsid w:val="00FC57A4"/>
    <w:rsid w:val="00FC70D1"/>
    <w:rsid w:val="00FD0B7D"/>
    <w:rsid w:val="00FD1148"/>
    <w:rsid w:val="00FD15B7"/>
    <w:rsid w:val="00FD16B9"/>
    <w:rsid w:val="00FD1D15"/>
    <w:rsid w:val="00FD2844"/>
    <w:rsid w:val="00FD2BC9"/>
    <w:rsid w:val="00FD33FA"/>
    <w:rsid w:val="00FD3EAD"/>
    <w:rsid w:val="00FD50FB"/>
    <w:rsid w:val="00FD55ED"/>
    <w:rsid w:val="00FD5FE9"/>
    <w:rsid w:val="00FD7089"/>
    <w:rsid w:val="00FD76C7"/>
    <w:rsid w:val="00FE0286"/>
    <w:rsid w:val="00FE0B14"/>
    <w:rsid w:val="00FE1525"/>
    <w:rsid w:val="00FE3929"/>
    <w:rsid w:val="00FE5128"/>
    <w:rsid w:val="00FE592F"/>
    <w:rsid w:val="00FE66A0"/>
    <w:rsid w:val="00FE7621"/>
    <w:rsid w:val="00FE78AD"/>
    <w:rsid w:val="00FE7FF7"/>
    <w:rsid w:val="00FF0139"/>
    <w:rsid w:val="00FF02F7"/>
    <w:rsid w:val="00FF039A"/>
    <w:rsid w:val="00FF0939"/>
    <w:rsid w:val="00FF0F96"/>
    <w:rsid w:val="00FF0FE8"/>
    <w:rsid w:val="00FF1E45"/>
    <w:rsid w:val="00FF1FAC"/>
    <w:rsid w:val="00FF24F7"/>
    <w:rsid w:val="00FF270A"/>
    <w:rsid w:val="00FF2848"/>
    <w:rsid w:val="00FF37E0"/>
    <w:rsid w:val="00FF3EDE"/>
    <w:rsid w:val="00FF4CA8"/>
    <w:rsid w:val="00FF4F24"/>
    <w:rsid w:val="00FF5D29"/>
    <w:rsid w:val="00FF6D6B"/>
    <w:rsid w:val="00FF6D88"/>
    <w:rsid w:val="00FF712E"/>
    <w:rsid w:val="00FF7D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C7AE9"/>
  <w15:docId w15:val="{434C3E31-325D-4FCE-A034-6C60AC51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76CC"/>
    <w:pPr>
      <w:spacing w:before="120" w:line="312" w:lineRule="auto"/>
      <w:ind w:firstLine="567"/>
      <w:jc w:val="both"/>
    </w:pPr>
    <w:rPr>
      <w:sz w:val="24"/>
      <w:szCs w:val="24"/>
      <w:lang w:val="vi-VN"/>
    </w:rPr>
  </w:style>
  <w:style w:type="paragraph" w:styleId="Heading1">
    <w:name w:val="heading 1"/>
    <w:basedOn w:val="Normal"/>
    <w:next w:val="Normal"/>
    <w:link w:val="Heading1Char"/>
    <w:uiPriority w:val="9"/>
    <w:qFormat/>
    <w:rsid w:val="00C61E4C"/>
    <w:pPr>
      <w:keepNext/>
      <w:numPr>
        <w:numId w:val="1"/>
      </w:numPr>
      <w:spacing w:before="60" w:after="480" w:line="288" w:lineRule="auto"/>
      <w:jc w:val="center"/>
      <w:outlineLvl w:val="0"/>
    </w:pPr>
    <w:rPr>
      <w:rFonts w:cs="Arial"/>
      <w:b/>
      <w:bCs/>
      <w:caps/>
      <w:kern w:val="32"/>
      <w:sz w:val="30"/>
      <w:szCs w:val="32"/>
    </w:rPr>
  </w:style>
  <w:style w:type="paragraph" w:styleId="Heading2">
    <w:name w:val="heading 2"/>
    <w:basedOn w:val="Normal"/>
    <w:next w:val="Normal"/>
    <w:link w:val="Heading2Char"/>
    <w:qFormat/>
    <w:rsid w:val="00916D44"/>
    <w:pPr>
      <w:keepNext/>
      <w:numPr>
        <w:ilvl w:val="1"/>
        <w:numId w:val="1"/>
      </w:numPr>
      <w:outlineLvl w:val="1"/>
    </w:pPr>
    <w:rPr>
      <w:rFonts w:cs="Arial"/>
      <w:b/>
      <w:bCs/>
      <w:iCs/>
      <w:szCs w:val="28"/>
    </w:rPr>
  </w:style>
  <w:style w:type="paragraph" w:styleId="Heading3">
    <w:name w:val="heading 3"/>
    <w:basedOn w:val="Normal"/>
    <w:next w:val="Normal"/>
    <w:link w:val="Heading3Char"/>
    <w:qFormat/>
    <w:rsid w:val="00511C02"/>
    <w:pPr>
      <w:keepNext/>
      <w:numPr>
        <w:ilvl w:val="2"/>
        <w:numId w:val="1"/>
      </w:numPr>
      <w:jc w:val="left"/>
      <w:outlineLvl w:val="2"/>
    </w:pPr>
    <w:rPr>
      <w:rFonts w:cs="Arial"/>
      <w:b/>
      <w:bCs/>
      <w:i/>
      <w:szCs w:val="26"/>
    </w:rPr>
  </w:style>
  <w:style w:type="paragraph" w:styleId="Heading4">
    <w:name w:val="heading 4"/>
    <w:basedOn w:val="Normal"/>
    <w:next w:val="Normal"/>
    <w:link w:val="Heading4Char"/>
    <w:autoRedefine/>
    <w:qFormat/>
    <w:rsid w:val="00EE4A2E"/>
    <w:pPr>
      <w:keepNext/>
      <w:numPr>
        <w:numId w:val="57"/>
      </w:numPr>
      <w:ind w:left="720"/>
      <w:outlineLvl w:val="3"/>
    </w:pPr>
    <w:rPr>
      <w:b/>
      <w:bCs/>
      <w:szCs w:val="28"/>
    </w:rPr>
  </w:style>
  <w:style w:type="paragraph" w:styleId="Heading5">
    <w:name w:val="heading 5"/>
    <w:basedOn w:val="Normal"/>
    <w:next w:val="Normal"/>
    <w:autoRedefine/>
    <w:qFormat/>
    <w:rsid w:val="00FC4E2C"/>
    <w:pPr>
      <w:numPr>
        <w:numId w:val="4"/>
      </w:numPr>
      <w:spacing w:before="240" w:after="60"/>
      <w:outlineLvl w:val="4"/>
    </w:pPr>
    <w:rPr>
      <w:b/>
      <w:bCs/>
      <w:i/>
      <w:iCs/>
      <w:szCs w:val="26"/>
    </w:rPr>
  </w:style>
  <w:style w:type="paragraph" w:styleId="Heading6">
    <w:name w:val="heading 6"/>
    <w:basedOn w:val="Normal"/>
    <w:next w:val="Normal"/>
    <w:rsid w:val="00597ACF"/>
    <w:pPr>
      <w:numPr>
        <w:ilvl w:val="5"/>
        <w:numId w:val="1"/>
      </w:numPr>
      <w:spacing w:before="240" w:after="60"/>
      <w:outlineLvl w:val="5"/>
    </w:pPr>
    <w:rPr>
      <w:b/>
      <w:bCs/>
      <w:sz w:val="22"/>
      <w:szCs w:val="22"/>
    </w:rPr>
  </w:style>
  <w:style w:type="paragraph" w:styleId="Heading7">
    <w:name w:val="heading 7"/>
    <w:basedOn w:val="Normal"/>
    <w:next w:val="Normal"/>
    <w:rsid w:val="00597ACF"/>
    <w:pPr>
      <w:numPr>
        <w:ilvl w:val="6"/>
        <w:numId w:val="1"/>
      </w:numPr>
      <w:spacing w:before="240" w:after="60"/>
      <w:outlineLvl w:val="6"/>
    </w:pPr>
  </w:style>
  <w:style w:type="paragraph" w:styleId="Heading8">
    <w:name w:val="heading 8"/>
    <w:basedOn w:val="Normal"/>
    <w:next w:val="Normal"/>
    <w:rsid w:val="00597ACF"/>
    <w:pPr>
      <w:numPr>
        <w:ilvl w:val="7"/>
        <w:numId w:val="1"/>
      </w:numPr>
      <w:spacing w:before="240" w:after="60"/>
      <w:outlineLvl w:val="7"/>
    </w:pPr>
    <w:rPr>
      <w:i/>
      <w:iCs/>
    </w:rPr>
  </w:style>
  <w:style w:type="paragraph" w:styleId="Heading9">
    <w:name w:val="heading 9"/>
    <w:basedOn w:val="Normal"/>
    <w:next w:val="Normal"/>
    <w:rsid w:val="00597AC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511681"/>
    <w:pPr>
      <w:spacing w:before="60" w:line="288" w:lineRule="auto"/>
      <w:ind w:left="567"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link w:val="CaptionChar"/>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rsid w:val="00EF3199"/>
    <w:pPr>
      <w:numPr>
        <w:numId w:val="2"/>
      </w:numPr>
      <w:spacing w:before="120" w:line="312" w:lineRule="auto"/>
      <w:ind w:left="0" w:firstLine="0"/>
    </w:pPr>
    <w:rPr>
      <w:b/>
      <w:sz w:val="24"/>
      <w:szCs w:val="24"/>
    </w:rPr>
  </w:style>
  <w:style w:type="paragraph" w:styleId="ListParagraph">
    <w:name w:val="List Paragraph"/>
    <w:basedOn w:val="Normal"/>
    <w:link w:val="ListParagraphChar"/>
    <w:qFormat/>
    <w:rsid w:val="009455F6"/>
    <w:pPr>
      <w:numPr>
        <w:numId w:val="5"/>
      </w:numPr>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EF3199"/>
    <w:rPr>
      <w:b/>
      <w:sz w:val="24"/>
      <w:szCs w:val="24"/>
    </w:rPr>
  </w:style>
  <w:style w:type="paragraph" w:styleId="TOC4">
    <w:name w:val="toc 4"/>
    <w:basedOn w:val="Normal"/>
    <w:next w:val="Normal"/>
    <w:autoRedefine/>
    <w:uiPriority w:val="39"/>
    <w:rsid w:val="002E6C36"/>
    <w:pPr>
      <w:spacing w:after="100"/>
      <w:ind w:left="839" w:firstLine="0"/>
    </w:pPr>
  </w:style>
  <w:style w:type="paragraph" w:styleId="TOC5">
    <w:name w:val="toc 5"/>
    <w:basedOn w:val="Normal"/>
    <w:next w:val="Normal"/>
    <w:autoRedefine/>
    <w:uiPriority w:val="39"/>
    <w:rsid w:val="002E6C36"/>
    <w:pPr>
      <w:spacing w:after="100"/>
      <w:ind w:left="1123" w:firstLine="0"/>
    </w:pPr>
  </w:style>
  <w:style w:type="paragraph" w:styleId="TOC6">
    <w:name w:val="toc 6"/>
    <w:basedOn w:val="Normal"/>
    <w:next w:val="Normal"/>
    <w:autoRedefine/>
    <w:uiPriority w:val="39"/>
    <w:rsid w:val="002E6C36"/>
    <w:pPr>
      <w:spacing w:after="100"/>
      <w:ind w:left="1400" w:firstLine="0"/>
    </w:pPr>
  </w:style>
  <w:style w:type="paragraph" w:styleId="TOC7">
    <w:name w:val="toc 7"/>
    <w:basedOn w:val="Normal"/>
    <w:next w:val="Normal"/>
    <w:autoRedefine/>
    <w:uiPriority w:val="39"/>
    <w:rsid w:val="002E6C36"/>
    <w:pPr>
      <w:spacing w:after="100"/>
      <w:ind w:left="1678" w:firstLine="0"/>
    </w:pPr>
  </w:style>
  <w:style w:type="paragraph" w:styleId="TOC8">
    <w:name w:val="toc 8"/>
    <w:basedOn w:val="Normal"/>
    <w:next w:val="Normal"/>
    <w:autoRedefine/>
    <w:uiPriority w:val="39"/>
    <w:rsid w:val="002E6C36"/>
    <w:pPr>
      <w:spacing w:after="100"/>
      <w:ind w:left="1962" w:firstLine="0"/>
    </w:pPr>
  </w:style>
  <w:style w:type="paragraph" w:styleId="TOC9">
    <w:name w:val="toc 9"/>
    <w:basedOn w:val="Normal"/>
    <w:next w:val="Normal"/>
    <w:autoRedefine/>
    <w:uiPriority w:val="39"/>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rsid w:val="0000420E"/>
    <w:pPr>
      <w:numPr>
        <w:numId w:val="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4"/>
      <w:szCs w:val="24"/>
      <w:lang w:val="fr-FR"/>
    </w:rPr>
  </w:style>
  <w:style w:type="paragraph" w:styleId="NoSpacing">
    <w:name w:val="No Spacing"/>
    <w:rsid w:val="007F2B91"/>
    <w:pPr>
      <w:spacing w:before="60" w:after="60" w:line="288" w:lineRule="auto"/>
      <w:ind w:firstLine="426"/>
      <w:jc w:val="both"/>
    </w:pPr>
    <w:rPr>
      <w:sz w:val="26"/>
      <w:szCs w:val="26"/>
    </w:rPr>
  </w:style>
  <w:style w:type="character" w:customStyle="1" w:styleId="FooterChar">
    <w:name w:val="Footer Char"/>
    <w:basedOn w:val="DefaultParagraphFont"/>
    <w:link w:val="Footer"/>
    <w:uiPriority w:val="99"/>
    <w:rsid w:val="001C77DD"/>
    <w:rPr>
      <w:sz w:val="26"/>
      <w:szCs w:val="24"/>
    </w:rPr>
  </w:style>
  <w:style w:type="character" w:customStyle="1" w:styleId="Heading1Char">
    <w:name w:val="Heading 1 Char"/>
    <w:basedOn w:val="DefaultParagraphFont"/>
    <w:link w:val="Heading1"/>
    <w:uiPriority w:val="9"/>
    <w:rsid w:val="00C61E4C"/>
    <w:rPr>
      <w:rFonts w:cs="Arial"/>
      <w:b/>
      <w:bCs/>
      <w:caps/>
      <w:kern w:val="32"/>
      <w:sz w:val="30"/>
      <w:szCs w:val="32"/>
      <w:lang w:val="vi-VN"/>
    </w:rPr>
  </w:style>
  <w:style w:type="paragraph" w:styleId="Bibliography">
    <w:name w:val="Bibliography"/>
    <w:basedOn w:val="Normal"/>
    <w:next w:val="Normal"/>
    <w:uiPriority w:val="37"/>
    <w:unhideWhenUsed/>
    <w:rsid w:val="00EC1FA6"/>
  </w:style>
  <w:style w:type="character" w:styleId="IntenseEmphasis">
    <w:name w:val="Intense Emphasis"/>
    <w:uiPriority w:val="21"/>
    <w:rsid w:val="004044A0"/>
    <w:rPr>
      <w:b/>
      <w:bCs/>
      <w:i/>
      <w:iCs/>
      <w:color w:val="4F81BD"/>
    </w:rPr>
  </w:style>
  <w:style w:type="paragraph" w:customStyle="1" w:styleId="Code">
    <w:name w:val="Code"/>
    <w:basedOn w:val="Normal"/>
    <w:link w:val="CodeChar"/>
    <w:qFormat/>
    <w:rsid w:val="00B96609"/>
    <w:pPr>
      <w:spacing w:after="60"/>
      <w:ind w:firstLine="0"/>
    </w:pPr>
    <w:rPr>
      <w:rFonts w:ascii="Courier New" w:hAnsi="Courier New"/>
      <w:sz w:val="20"/>
    </w:rPr>
  </w:style>
  <w:style w:type="paragraph" w:customStyle="1" w:styleId="TLTK">
    <w:name w:val="TLTK"/>
    <w:basedOn w:val="Normal"/>
    <w:link w:val="TLTKChar"/>
    <w:qFormat/>
    <w:rsid w:val="00E94FE7"/>
    <w:pPr>
      <w:ind w:firstLine="0"/>
    </w:pPr>
    <w:rPr>
      <w:noProof/>
    </w:rPr>
  </w:style>
  <w:style w:type="character" w:customStyle="1" w:styleId="CodeChar">
    <w:name w:val="Code Char"/>
    <w:basedOn w:val="Heading1Char"/>
    <w:link w:val="Code"/>
    <w:rsid w:val="00B96609"/>
    <w:rPr>
      <w:rFonts w:ascii="Courier New" w:hAnsi="Courier New" w:cs="Arial"/>
      <w:b w:val="0"/>
      <w:bCs w:val="0"/>
      <w:caps/>
      <w:kern w:val="32"/>
      <w:sz w:val="30"/>
      <w:szCs w:val="24"/>
      <w:lang w:val="vi-VN"/>
    </w:rPr>
  </w:style>
  <w:style w:type="character" w:customStyle="1" w:styleId="TLTKChar">
    <w:name w:val="TLTK Char"/>
    <w:basedOn w:val="DefaultParagraphFont"/>
    <w:link w:val="TLTK"/>
    <w:rsid w:val="00E94FE7"/>
    <w:rPr>
      <w:noProof/>
      <w:sz w:val="24"/>
      <w:szCs w:val="24"/>
    </w:rPr>
  </w:style>
  <w:style w:type="paragraph" w:customStyle="1" w:styleId="Captions">
    <w:name w:val="Captions"/>
    <w:basedOn w:val="Caption"/>
    <w:link w:val="CaptionsChar"/>
    <w:qFormat/>
    <w:rsid w:val="00D27418"/>
    <w:rPr>
      <w:sz w:val="22"/>
    </w:rPr>
  </w:style>
  <w:style w:type="character" w:customStyle="1" w:styleId="CaptionChar">
    <w:name w:val="Caption Char"/>
    <w:basedOn w:val="DefaultParagraphFont"/>
    <w:link w:val="Caption"/>
    <w:rsid w:val="00D27418"/>
    <w:rPr>
      <w:bCs/>
      <w:sz w:val="26"/>
    </w:rPr>
  </w:style>
  <w:style w:type="character" w:customStyle="1" w:styleId="CaptionsChar">
    <w:name w:val="Captions Char"/>
    <w:basedOn w:val="CaptionChar"/>
    <w:link w:val="Captions"/>
    <w:rsid w:val="00D27418"/>
    <w:rPr>
      <w:bCs/>
      <w:sz w:val="22"/>
    </w:rPr>
  </w:style>
  <w:style w:type="character" w:customStyle="1" w:styleId="UnresolvedMention1">
    <w:name w:val="Unresolved Mention1"/>
    <w:basedOn w:val="DefaultParagraphFont"/>
    <w:uiPriority w:val="99"/>
    <w:semiHidden/>
    <w:unhideWhenUsed/>
    <w:rsid w:val="007753A0"/>
    <w:rPr>
      <w:color w:val="605E5C"/>
      <w:shd w:val="clear" w:color="auto" w:fill="E1DFDD"/>
    </w:rPr>
  </w:style>
  <w:style w:type="paragraph" w:styleId="Title">
    <w:name w:val="Title"/>
    <w:basedOn w:val="Normal"/>
    <w:next w:val="Normal"/>
    <w:link w:val="TitleChar"/>
    <w:rsid w:val="00A12DE9"/>
    <w:pPr>
      <w:spacing w:before="0" w:after="240" w:line="240" w:lineRule="auto"/>
      <w:ind w:firstLine="0"/>
      <w:contextualSpacing/>
      <w:jc w:val="center"/>
    </w:pPr>
    <w:rPr>
      <w:rFonts w:eastAsiaTheme="majorEastAsia" w:cstheme="majorBidi"/>
      <w:b/>
      <w:spacing w:val="-10"/>
      <w:kern w:val="28"/>
      <w:sz w:val="30"/>
      <w:szCs w:val="56"/>
    </w:rPr>
  </w:style>
  <w:style w:type="character" w:customStyle="1" w:styleId="TitleChar">
    <w:name w:val="Title Char"/>
    <w:basedOn w:val="DefaultParagraphFont"/>
    <w:link w:val="Title"/>
    <w:rsid w:val="00A12DE9"/>
    <w:rPr>
      <w:rFonts w:eastAsiaTheme="majorEastAsia" w:cstheme="majorBidi"/>
      <w:b/>
      <w:spacing w:val="-10"/>
      <w:kern w:val="28"/>
      <w:sz w:val="30"/>
      <w:szCs w:val="56"/>
    </w:rPr>
  </w:style>
  <w:style w:type="paragraph" w:styleId="Subtitle">
    <w:name w:val="Subtitle"/>
    <w:basedOn w:val="Normal"/>
    <w:next w:val="Normal"/>
    <w:link w:val="SubtitleChar"/>
    <w:qFormat/>
    <w:rsid w:val="00A12DE9"/>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A12DE9"/>
    <w:rPr>
      <w:rFonts w:asciiTheme="minorHAnsi" w:eastAsiaTheme="minorEastAsia" w:hAnsiTheme="minorHAnsi" w:cstheme="minorBidi"/>
      <w:color w:val="5A5A5A" w:themeColor="text1" w:themeTint="A5"/>
      <w:spacing w:val="15"/>
      <w:sz w:val="22"/>
      <w:szCs w:val="22"/>
    </w:rPr>
  </w:style>
  <w:style w:type="character" w:styleId="Strong">
    <w:name w:val="Strong"/>
    <w:qFormat/>
    <w:rsid w:val="008A7687"/>
    <w:rPr>
      <w:rFonts w:ascii=".VnBlackH" w:hAnsi=".VnBlackH"/>
    </w:rPr>
  </w:style>
  <w:style w:type="character" w:customStyle="1" w:styleId="Heading2Char">
    <w:name w:val="Heading 2 Char"/>
    <w:basedOn w:val="DefaultParagraphFont"/>
    <w:link w:val="Heading2"/>
    <w:rsid w:val="00804D45"/>
    <w:rPr>
      <w:rFonts w:cs="Arial"/>
      <w:b/>
      <w:bCs/>
      <w:iCs/>
      <w:sz w:val="24"/>
      <w:szCs w:val="28"/>
      <w:lang w:val="vi-VN"/>
    </w:rPr>
  </w:style>
  <w:style w:type="character" w:customStyle="1" w:styleId="Heading3Char">
    <w:name w:val="Heading 3 Char"/>
    <w:basedOn w:val="DefaultParagraphFont"/>
    <w:link w:val="Heading3"/>
    <w:rsid w:val="004F2C68"/>
    <w:rPr>
      <w:rFonts w:cs="Arial"/>
      <w:b/>
      <w:bCs/>
      <w:i/>
      <w:sz w:val="24"/>
      <w:szCs w:val="26"/>
      <w:lang w:val="vi-VN"/>
    </w:rPr>
  </w:style>
  <w:style w:type="character" w:customStyle="1" w:styleId="ListParagraphChar">
    <w:name w:val="List Paragraph Char"/>
    <w:link w:val="ListParagraph"/>
    <w:locked/>
    <w:rsid w:val="008C7DD8"/>
    <w:rPr>
      <w:sz w:val="24"/>
      <w:szCs w:val="24"/>
      <w:lang w:val="vi-VN"/>
    </w:rPr>
  </w:style>
  <w:style w:type="table" w:customStyle="1" w:styleId="TableGrid1">
    <w:name w:val="Table Grid1"/>
    <w:basedOn w:val="TableNormal"/>
    <w:next w:val="TableGrid"/>
    <w:uiPriority w:val="59"/>
    <w:rsid w:val="0088345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E4A2E"/>
    <w:rPr>
      <w:b/>
      <w:bCs/>
      <w:sz w:val="24"/>
      <w:szCs w:val="28"/>
      <w:lang w:val="vi-VN"/>
    </w:rPr>
  </w:style>
  <w:style w:type="paragraph" w:styleId="TOCHeading">
    <w:name w:val="TOC Heading"/>
    <w:basedOn w:val="Heading1"/>
    <w:next w:val="Normal"/>
    <w:uiPriority w:val="39"/>
    <w:unhideWhenUsed/>
    <w:qFormat/>
    <w:rsid w:val="00074485"/>
    <w:pPr>
      <w:keepLines/>
      <w:numPr>
        <w:numId w:val="0"/>
      </w:numPr>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13">
      <w:bodyDiv w:val="1"/>
      <w:marLeft w:val="0"/>
      <w:marRight w:val="0"/>
      <w:marTop w:val="0"/>
      <w:marBottom w:val="0"/>
      <w:divBdr>
        <w:top w:val="none" w:sz="0" w:space="0" w:color="auto"/>
        <w:left w:val="none" w:sz="0" w:space="0" w:color="auto"/>
        <w:bottom w:val="none" w:sz="0" w:space="0" w:color="auto"/>
        <w:right w:val="none" w:sz="0" w:space="0" w:color="auto"/>
      </w:divBdr>
    </w:div>
    <w:div w:id="9110893">
      <w:bodyDiv w:val="1"/>
      <w:marLeft w:val="0"/>
      <w:marRight w:val="0"/>
      <w:marTop w:val="0"/>
      <w:marBottom w:val="0"/>
      <w:divBdr>
        <w:top w:val="none" w:sz="0" w:space="0" w:color="auto"/>
        <w:left w:val="none" w:sz="0" w:space="0" w:color="auto"/>
        <w:bottom w:val="none" w:sz="0" w:space="0" w:color="auto"/>
        <w:right w:val="none" w:sz="0" w:space="0" w:color="auto"/>
      </w:divBdr>
    </w:div>
    <w:div w:id="12150326">
      <w:bodyDiv w:val="1"/>
      <w:marLeft w:val="0"/>
      <w:marRight w:val="0"/>
      <w:marTop w:val="0"/>
      <w:marBottom w:val="0"/>
      <w:divBdr>
        <w:top w:val="none" w:sz="0" w:space="0" w:color="auto"/>
        <w:left w:val="none" w:sz="0" w:space="0" w:color="auto"/>
        <w:bottom w:val="none" w:sz="0" w:space="0" w:color="auto"/>
        <w:right w:val="none" w:sz="0" w:space="0" w:color="auto"/>
      </w:divBdr>
    </w:div>
    <w:div w:id="27805699">
      <w:bodyDiv w:val="1"/>
      <w:marLeft w:val="0"/>
      <w:marRight w:val="0"/>
      <w:marTop w:val="0"/>
      <w:marBottom w:val="0"/>
      <w:divBdr>
        <w:top w:val="none" w:sz="0" w:space="0" w:color="auto"/>
        <w:left w:val="none" w:sz="0" w:space="0" w:color="auto"/>
        <w:bottom w:val="none" w:sz="0" w:space="0" w:color="auto"/>
        <w:right w:val="none" w:sz="0" w:space="0" w:color="auto"/>
      </w:divBdr>
    </w:div>
    <w:div w:id="33775009">
      <w:bodyDiv w:val="1"/>
      <w:marLeft w:val="0"/>
      <w:marRight w:val="0"/>
      <w:marTop w:val="0"/>
      <w:marBottom w:val="0"/>
      <w:divBdr>
        <w:top w:val="none" w:sz="0" w:space="0" w:color="auto"/>
        <w:left w:val="none" w:sz="0" w:space="0" w:color="auto"/>
        <w:bottom w:val="none" w:sz="0" w:space="0" w:color="auto"/>
        <w:right w:val="none" w:sz="0" w:space="0" w:color="auto"/>
      </w:divBdr>
    </w:div>
    <w:div w:id="35743408">
      <w:bodyDiv w:val="1"/>
      <w:marLeft w:val="0"/>
      <w:marRight w:val="0"/>
      <w:marTop w:val="0"/>
      <w:marBottom w:val="0"/>
      <w:divBdr>
        <w:top w:val="none" w:sz="0" w:space="0" w:color="auto"/>
        <w:left w:val="none" w:sz="0" w:space="0" w:color="auto"/>
        <w:bottom w:val="none" w:sz="0" w:space="0" w:color="auto"/>
        <w:right w:val="none" w:sz="0" w:space="0" w:color="auto"/>
      </w:divBdr>
    </w:div>
    <w:div w:id="45373818">
      <w:bodyDiv w:val="1"/>
      <w:marLeft w:val="0"/>
      <w:marRight w:val="0"/>
      <w:marTop w:val="0"/>
      <w:marBottom w:val="0"/>
      <w:divBdr>
        <w:top w:val="none" w:sz="0" w:space="0" w:color="auto"/>
        <w:left w:val="none" w:sz="0" w:space="0" w:color="auto"/>
        <w:bottom w:val="none" w:sz="0" w:space="0" w:color="auto"/>
        <w:right w:val="none" w:sz="0" w:space="0" w:color="auto"/>
      </w:divBdr>
    </w:div>
    <w:div w:id="49229793">
      <w:bodyDiv w:val="1"/>
      <w:marLeft w:val="0"/>
      <w:marRight w:val="0"/>
      <w:marTop w:val="0"/>
      <w:marBottom w:val="0"/>
      <w:divBdr>
        <w:top w:val="none" w:sz="0" w:space="0" w:color="auto"/>
        <w:left w:val="none" w:sz="0" w:space="0" w:color="auto"/>
        <w:bottom w:val="none" w:sz="0" w:space="0" w:color="auto"/>
        <w:right w:val="none" w:sz="0" w:space="0" w:color="auto"/>
      </w:divBdr>
    </w:div>
    <w:div w:id="64304487">
      <w:bodyDiv w:val="1"/>
      <w:marLeft w:val="0"/>
      <w:marRight w:val="0"/>
      <w:marTop w:val="0"/>
      <w:marBottom w:val="0"/>
      <w:divBdr>
        <w:top w:val="none" w:sz="0" w:space="0" w:color="auto"/>
        <w:left w:val="none" w:sz="0" w:space="0" w:color="auto"/>
        <w:bottom w:val="none" w:sz="0" w:space="0" w:color="auto"/>
        <w:right w:val="none" w:sz="0" w:space="0" w:color="auto"/>
      </w:divBdr>
    </w:div>
    <w:div w:id="78333803">
      <w:bodyDiv w:val="1"/>
      <w:marLeft w:val="0"/>
      <w:marRight w:val="0"/>
      <w:marTop w:val="0"/>
      <w:marBottom w:val="0"/>
      <w:divBdr>
        <w:top w:val="none" w:sz="0" w:space="0" w:color="auto"/>
        <w:left w:val="none" w:sz="0" w:space="0" w:color="auto"/>
        <w:bottom w:val="none" w:sz="0" w:space="0" w:color="auto"/>
        <w:right w:val="none" w:sz="0" w:space="0" w:color="auto"/>
      </w:divBdr>
    </w:div>
    <w:div w:id="85540847">
      <w:bodyDiv w:val="1"/>
      <w:marLeft w:val="0"/>
      <w:marRight w:val="0"/>
      <w:marTop w:val="0"/>
      <w:marBottom w:val="0"/>
      <w:divBdr>
        <w:top w:val="none" w:sz="0" w:space="0" w:color="auto"/>
        <w:left w:val="none" w:sz="0" w:space="0" w:color="auto"/>
        <w:bottom w:val="none" w:sz="0" w:space="0" w:color="auto"/>
        <w:right w:val="none" w:sz="0" w:space="0" w:color="auto"/>
      </w:divBdr>
    </w:div>
    <w:div w:id="90399843">
      <w:bodyDiv w:val="1"/>
      <w:marLeft w:val="0"/>
      <w:marRight w:val="0"/>
      <w:marTop w:val="0"/>
      <w:marBottom w:val="0"/>
      <w:divBdr>
        <w:top w:val="none" w:sz="0" w:space="0" w:color="auto"/>
        <w:left w:val="none" w:sz="0" w:space="0" w:color="auto"/>
        <w:bottom w:val="none" w:sz="0" w:space="0" w:color="auto"/>
        <w:right w:val="none" w:sz="0" w:space="0" w:color="auto"/>
      </w:divBdr>
    </w:div>
    <w:div w:id="114259623">
      <w:bodyDiv w:val="1"/>
      <w:marLeft w:val="0"/>
      <w:marRight w:val="0"/>
      <w:marTop w:val="0"/>
      <w:marBottom w:val="0"/>
      <w:divBdr>
        <w:top w:val="none" w:sz="0" w:space="0" w:color="auto"/>
        <w:left w:val="none" w:sz="0" w:space="0" w:color="auto"/>
        <w:bottom w:val="none" w:sz="0" w:space="0" w:color="auto"/>
        <w:right w:val="none" w:sz="0" w:space="0" w:color="auto"/>
      </w:divBdr>
    </w:div>
    <w:div w:id="125204138">
      <w:bodyDiv w:val="1"/>
      <w:marLeft w:val="0"/>
      <w:marRight w:val="0"/>
      <w:marTop w:val="0"/>
      <w:marBottom w:val="0"/>
      <w:divBdr>
        <w:top w:val="none" w:sz="0" w:space="0" w:color="auto"/>
        <w:left w:val="none" w:sz="0" w:space="0" w:color="auto"/>
        <w:bottom w:val="none" w:sz="0" w:space="0" w:color="auto"/>
        <w:right w:val="none" w:sz="0" w:space="0" w:color="auto"/>
      </w:divBdr>
    </w:div>
    <w:div w:id="147330338">
      <w:bodyDiv w:val="1"/>
      <w:marLeft w:val="0"/>
      <w:marRight w:val="0"/>
      <w:marTop w:val="0"/>
      <w:marBottom w:val="0"/>
      <w:divBdr>
        <w:top w:val="none" w:sz="0" w:space="0" w:color="auto"/>
        <w:left w:val="none" w:sz="0" w:space="0" w:color="auto"/>
        <w:bottom w:val="none" w:sz="0" w:space="0" w:color="auto"/>
        <w:right w:val="none" w:sz="0" w:space="0" w:color="auto"/>
      </w:divBdr>
    </w:div>
    <w:div w:id="163714356">
      <w:bodyDiv w:val="1"/>
      <w:marLeft w:val="0"/>
      <w:marRight w:val="0"/>
      <w:marTop w:val="0"/>
      <w:marBottom w:val="0"/>
      <w:divBdr>
        <w:top w:val="none" w:sz="0" w:space="0" w:color="auto"/>
        <w:left w:val="none" w:sz="0" w:space="0" w:color="auto"/>
        <w:bottom w:val="none" w:sz="0" w:space="0" w:color="auto"/>
        <w:right w:val="none" w:sz="0" w:space="0" w:color="auto"/>
      </w:divBdr>
    </w:div>
    <w:div w:id="171266330">
      <w:bodyDiv w:val="1"/>
      <w:marLeft w:val="0"/>
      <w:marRight w:val="0"/>
      <w:marTop w:val="0"/>
      <w:marBottom w:val="0"/>
      <w:divBdr>
        <w:top w:val="none" w:sz="0" w:space="0" w:color="auto"/>
        <w:left w:val="none" w:sz="0" w:space="0" w:color="auto"/>
        <w:bottom w:val="none" w:sz="0" w:space="0" w:color="auto"/>
        <w:right w:val="none" w:sz="0" w:space="0" w:color="auto"/>
      </w:divBdr>
    </w:div>
    <w:div w:id="195654474">
      <w:bodyDiv w:val="1"/>
      <w:marLeft w:val="0"/>
      <w:marRight w:val="0"/>
      <w:marTop w:val="0"/>
      <w:marBottom w:val="0"/>
      <w:divBdr>
        <w:top w:val="none" w:sz="0" w:space="0" w:color="auto"/>
        <w:left w:val="none" w:sz="0" w:space="0" w:color="auto"/>
        <w:bottom w:val="none" w:sz="0" w:space="0" w:color="auto"/>
        <w:right w:val="none" w:sz="0" w:space="0" w:color="auto"/>
      </w:divBdr>
    </w:div>
    <w:div w:id="196352577">
      <w:bodyDiv w:val="1"/>
      <w:marLeft w:val="0"/>
      <w:marRight w:val="0"/>
      <w:marTop w:val="0"/>
      <w:marBottom w:val="0"/>
      <w:divBdr>
        <w:top w:val="none" w:sz="0" w:space="0" w:color="auto"/>
        <w:left w:val="none" w:sz="0" w:space="0" w:color="auto"/>
        <w:bottom w:val="none" w:sz="0" w:space="0" w:color="auto"/>
        <w:right w:val="none" w:sz="0" w:space="0" w:color="auto"/>
      </w:divBdr>
    </w:div>
    <w:div w:id="201988586">
      <w:bodyDiv w:val="1"/>
      <w:marLeft w:val="0"/>
      <w:marRight w:val="0"/>
      <w:marTop w:val="0"/>
      <w:marBottom w:val="0"/>
      <w:divBdr>
        <w:top w:val="none" w:sz="0" w:space="0" w:color="auto"/>
        <w:left w:val="none" w:sz="0" w:space="0" w:color="auto"/>
        <w:bottom w:val="none" w:sz="0" w:space="0" w:color="auto"/>
        <w:right w:val="none" w:sz="0" w:space="0" w:color="auto"/>
      </w:divBdr>
    </w:div>
    <w:div w:id="228154450">
      <w:bodyDiv w:val="1"/>
      <w:marLeft w:val="0"/>
      <w:marRight w:val="0"/>
      <w:marTop w:val="0"/>
      <w:marBottom w:val="0"/>
      <w:divBdr>
        <w:top w:val="none" w:sz="0" w:space="0" w:color="auto"/>
        <w:left w:val="none" w:sz="0" w:space="0" w:color="auto"/>
        <w:bottom w:val="none" w:sz="0" w:space="0" w:color="auto"/>
        <w:right w:val="none" w:sz="0" w:space="0" w:color="auto"/>
      </w:divBdr>
    </w:div>
    <w:div w:id="229117691">
      <w:bodyDiv w:val="1"/>
      <w:marLeft w:val="0"/>
      <w:marRight w:val="0"/>
      <w:marTop w:val="0"/>
      <w:marBottom w:val="0"/>
      <w:divBdr>
        <w:top w:val="none" w:sz="0" w:space="0" w:color="auto"/>
        <w:left w:val="none" w:sz="0" w:space="0" w:color="auto"/>
        <w:bottom w:val="none" w:sz="0" w:space="0" w:color="auto"/>
        <w:right w:val="none" w:sz="0" w:space="0" w:color="auto"/>
      </w:divBdr>
    </w:div>
    <w:div w:id="257564969">
      <w:bodyDiv w:val="1"/>
      <w:marLeft w:val="0"/>
      <w:marRight w:val="0"/>
      <w:marTop w:val="0"/>
      <w:marBottom w:val="0"/>
      <w:divBdr>
        <w:top w:val="none" w:sz="0" w:space="0" w:color="auto"/>
        <w:left w:val="none" w:sz="0" w:space="0" w:color="auto"/>
        <w:bottom w:val="none" w:sz="0" w:space="0" w:color="auto"/>
        <w:right w:val="none" w:sz="0" w:space="0" w:color="auto"/>
      </w:divBdr>
    </w:div>
    <w:div w:id="270478530">
      <w:bodyDiv w:val="1"/>
      <w:marLeft w:val="0"/>
      <w:marRight w:val="0"/>
      <w:marTop w:val="0"/>
      <w:marBottom w:val="0"/>
      <w:divBdr>
        <w:top w:val="none" w:sz="0" w:space="0" w:color="auto"/>
        <w:left w:val="none" w:sz="0" w:space="0" w:color="auto"/>
        <w:bottom w:val="none" w:sz="0" w:space="0" w:color="auto"/>
        <w:right w:val="none" w:sz="0" w:space="0" w:color="auto"/>
      </w:divBdr>
    </w:div>
    <w:div w:id="272982146">
      <w:bodyDiv w:val="1"/>
      <w:marLeft w:val="0"/>
      <w:marRight w:val="0"/>
      <w:marTop w:val="0"/>
      <w:marBottom w:val="0"/>
      <w:divBdr>
        <w:top w:val="none" w:sz="0" w:space="0" w:color="auto"/>
        <w:left w:val="none" w:sz="0" w:space="0" w:color="auto"/>
        <w:bottom w:val="none" w:sz="0" w:space="0" w:color="auto"/>
        <w:right w:val="none" w:sz="0" w:space="0" w:color="auto"/>
      </w:divBdr>
    </w:div>
    <w:div w:id="279457472">
      <w:bodyDiv w:val="1"/>
      <w:marLeft w:val="0"/>
      <w:marRight w:val="0"/>
      <w:marTop w:val="0"/>
      <w:marBottom w:val="0"/>
      <w:divBdr>
        <w:top w:val="none" w:sz="0" w:space="0" w:color="auto"/>
        <w:left w:val="none" w:sz="0" w:space="0" w:color="auto"/>
        <w:bottom w:val="none" w:sz="0" w:space="0" w:color="auto"/>
        <w:right w:val="none" w:sz="0" w:space="0" w:color="auto"/>
      </w:divBdr>
    </w:div>
    <w:div w:id="294264023">
      <w:bodyDiv w:val="1"/>
      <w:marLeft w:val="0"/>
      <w:marRight w:val="0"/>
      <w:marTop w:val="0"/>
      <w:marBottom w:val="0"/>
      <w:divBdr>
        <w:top w:val="none" w:sz="0" w:space="0" w:color="auto"/>
        <w:left w:val="none" w:sz="0" w:space="0" w:color="auto"/>
        <w:bottom w:val="none" w:sz="0" w:space="0" w:color="auto"/>
        <w:right w:val="none" w:sz="0" w:space="0" w:color="auto"/>
      </w:divBdr>
    </w:div>
    <w:div w:id="295380361">
      <w:bodyDiv w:val="1"/>
      <w:marLeft w:val="0"/>
      <w:marRight w:val="0"/>
      <w:marTop w:val="0"/>
      <w:marBottom w:val="0"/>
      <w:divBdr>
        <w:top w:val="none" w:sz="0" w:space="0" w:color="auto"/>
        <w:left w:val="none" w:sz="0" w:space="0" w:color="auto"/>
        <w:bottom w:val="none" w:sz="0" w:space="0" w:color="auto"/>
        <w:right w:val="none" w:sz="0" w:space="0" w:color="auto"/>
      </w:divBdr>
    </w:div>
    <w:div w:id="309098107">
      <w:bodyDiv w:val="1"/>
      <w:marLeft w:val="0"/>
      <w:marRight w:val="0"/>
      <w:marTop w:val="0"/>
      <w:marBottom w:val="0"/>
      <w:divBdr>
        <w:top w:val="none" w:sz="0" w:space="0" w:color="auto"/>
        <w:left w:val="none" w:sz="0" w:space="0" w:color="auto"/>
        <w:bottom w:val="none" w:sz="0" w:space="0" w:color="auto"/>
        <w:right w:val="none" w:sz="0" w:space="0" w:color="auto"/>
      </w:divBdr>
    </w:div>
    <w:div w:id="310136052">
      <w:bodyDiv w:val="1"/>
      <w:marLeft w:val="0"/>
      <w:marRight w:val="0"/>
      <w:marTop w:val="0"/>
      <w:marBottom w:val="0"/>
      <w:divBdr>
        <w:top w:val="none" w:sz="0" w:space="0" w:color="auto"/>
        <w:left w:val="none" w:sz="0" w:space="0" w:color="auto"/>
        <w:bottom w:val="none" w:sz="0" w:space="0" w:color="auto"/>
        <w:right w:val="none" w:sz="0" w:space="0" w:color="auto"/>
      </w:divBdr>
    </w:div>
    <w:div w:id="344094014">
      <w:bodyDiv w:val="1"/>
      <w:marLeft w:val="0"/>
      <w:marRight w:val="0"/>
      <w:marTop w:val="0"/>
      <w:marBottom w:val="0"/>
      <w:divBdr>
        <w:top w:val="none" w:sz="0" w:space="0" w:color="auto"/>
        <w:left w:val="none" w:sz="0" w:space="0" w:color="auto"/>
        <w:bottom w:val="none" w:sz="0" w:space="0" w:color="auto"/>
        <w:right w:val="none" w:sz="0" w:space="0" w:color="auto"/>
      </w:divBdr>
    </w:div>
    <w:div w:id="347829658">
      <w:bodyDiv w:val="1"/>
      <w:marLeft w:val="0"/>
      <w:marRight w:val="0"/>
      <w:marTop w:val="0"/>
      <w:marBottom w:val="0"/>
      <w:divBdr>
        <w:top w:val="none" w:sz="0" w:space="0" w:color="auto"/>
        <w:left w:val="none" w:sz="0" w:space="0" w:color="auto"/>
        <w:bottom w:val="none" w:sz="0" w:space="0" w:color="auto"/>
        <w:right w:val="none" w:sz="0" w:space="0" w:color="auto"/>
      </w:divBdr>
    </w:div>
    <w:div w:id="349062382">
      <w:bodyDiv w:val="1"/>
      <w:marLeft w:val="0"/>
      <w:marRight w:val="0"/>
      <w:marTop w:val="0"/>
      <w:marBottom w:val="0"/>
      <w:divBdr>
        <w:top w:val="none" w:sz="0" w:space="0" w:color="auto"/>
        <w:left w:val="none" w:sz="0" w:space="0" w:color="auto"/>
        <w:bottom w:val="none" w:sz="0" w:space="0" w:color="auto"/>
        <w:right w:val="none" w:sz="0" w:space="0" w:color="auto"/>
      </w:divBdr>
    </w:div>
    <w:div w:id="357779645">
      <w:bodyDiv w:val="1"/>
      <w:marLeft w:val="0"/>
      <w:marRight w:val="0"/>
      <w:marTop w:val="0"/>
      <w:marBottom w:val="0"/>
      <w:divBdr>
        <w:top w:val="none" w:sz="0" w:space="0" w:color="auto"/>
        <w:left w:val="none" w:sz="0" w:space="0" w:color="auto"/>
        <w:bottom w:val="none" w:sz="0" w:space="0" w:color="auto"/>
        <w:right w:val="none" w:sz="0" w:space="0" w:color="auto"/>
      </w:divBdr>
    </w:div>
    <w:div w:id="360980420">
      <w:bodyDiv w:val="1"/>
      <w:marLeft w:val="0"/>
      <w:marRight w:val="0"/>
      <w:marTop w:val="0"/>
      <w:marBottom w:val="0"/>
      <w:divBdr>
        <w:top w:val="none" w:sz="0" w:space="0" w:color="auto"/>
        <w:left w:val="none" w:sz="0" w:space="0" w:color="auto"/>
        <w:bottom w:val="none" w:sz="0" w:space="0" w:color="auto"/>
        <w:right w:val="none" w:sz="0" w:space="0" w:color="auto"/>
      </w:divBdr>
    </w:div>
    <w:div w:id="375155834">
      <w:bodyDiv w:val="1"/>
      <w:marLeft w:val="0"/>
      <w:marRight w:val="0"/>
      <w:marTop w:val="0"/>
      <w:marBottom w:val="0"/>
      <w:divBdr>
        <w:top w:val="none" w:sz="0" w:space="0" w:color="auto"/>
        <w:left w:val="none" w:sz="0" w:space="0" w:color="auto"/>
        <w:bottom w:val="none" w:sz="0" w:space="0" w:color="auto"/>
        <w:right w:val="none" w:sz="0" w:space="0" w:color="auto"/>
      </w:divBdr>
    </w:div>
    <w:div w:id="378013299">
      <w:bodyDiv w:val="1"/>
      <w:marLeft w:val="0"/>
      <w:marRight w:val="0"/>
      <w:marTop w:val="0"/>
      <w:marBottom w:val="0"/>
      <w:divBdr>
        <w:top w:val="none" w:sz="0" w:space="0" w:color="auto"/>
        <w:left w:val="none" w:sz="0" w:space="0" w:color="auto"/>
        <w:bottom w:val="none" w:sz="0" w:space="0" w:color="auto"/>
        <w:right w:val="none" w:sz="0" w:space="0" w:color="auto"/>
      </w:divBdr>
    </w:div>
    <w:div w:id="379481643">
      <w:bodyDiv w:val="1"/>
      <w:marLeft w:val="0"/>
      <w:marRight w:val="0"/>
      <w:marTop w:val="0"/>
      <w:marBottom w:val="0"/>
      <w:divBdr>
        <w:top w:val="none" w:sz="0" w:space="0" w:color="auto"/>
        <w:left w:val="none" w:sz="0" w:space="0" w:color="auto"/>
        <w:bottom w:val="none" w:sz="0" w:space="0" w:color="auto"/>
        <w:right w:val="none" w:sz="0" w:space="0" w:color="auto"/>
      </w:divBdr>
    </w:div>
    <w:div w:id="402870553">
      <w:bodyDiv w:val="1"/>
      <w:marLeft w:val="0"/>
      <w:marRight w:val="0"/>
      <w:marTop w:val="0"/>
      <w:marBottom w:val="0"/>
      <w:divBdr>
        <w:top w:val="none" w:sz="0" w:space="0" w:color="auto"/>
        <w:left w:val="none" w:sz="0" w:space="0" w:color="auto"/>
        <w:bottom w:val="none" w:sz="0" w:space="0" w:color="auto"/>
        <w:right w:val="none" w:sz="0" w:space="0" w:color="auto"/>
      </w:divBdr>
    </w:div>
    <w:div w:id="414322812">
      <w:bodyDiv w:val="1"/>
      <w:marLeft w:val="0"/>
      <w:marRight w:val="0"/>
      <w:marTop w:val="0"/>
      <w:marBottom w:val="0"/>
      <w:divBdr>
        <w:top w:val="none" w:sz="0" w:space="0" w:color="auto"/>
        <w:left w:val="none" w:sz="0" w:space="0" w:color="auto"/>
        <w:bottom w:val="none" w:sz="0" w:space="0" w:color="auto"/>
        <w:right w:val="none" w:sz="0" w:space="0" w:color="auto"/>
      </w:divBdr>
    </w:div>
    <w:div w:id="420759976">
      <w:bodyDiv w:val="1"/>
      <w:marLeft w:val="0"/>
      <w:marRight w:val="0"/>
      <w:marTop w:val="0"/>
      <w:marBottom w:val="0"/>
      <w:divBdr>
        <w:top w:val="none" w:sz="0" w:space="0" w:color="auto"/>
        <w:left w:val="none" w:sz="0" w:space="0" w:color="auto"/>
        <w:bottom w:val="none" w:sz="0" w:space="0" w:color="auto"/>
        <w:right w:val="none" w:sz="0" w:space="0" w:color="auto"/>
      </w:divBdr>
    </w:div>
    <w:div w:id="421220111">
      <w:bodyDiv w:val="1"/>
      <w:marLeft w:val="0"/>
      <w:marRight w:val="0"/>
      <w:marTop w:val="0"/>
      <w:marBottom w:val="0"/>
      <w:divBdr>
        <w:top w:val="none" w:sz="0" w:space="0" w:color="auto"/>
        <w:left w:val="none" w:sz="0" w:space="0" w:color="auto"/>
        <w:bottom w:val="none" w:sz="0" w:space="0" w:color="auto"/>
        <w:right w:val="none" w:sz="0" w:space="0" w:color="auto"/>
      </w:divBdr>
    </w:div>
    <w:div w:id="436101632">
      <w:bodyDiv w:val="1"/>
      <w:marLeft w:val="0"/>
      <w:marRight w:val="0"/>
      <w:marTop w:val="0"/>
      <w:marBottom w:val="0"/>
      <w:divBdr>
        <w:top w:val="none" w:sz="0" w:space="0" w:color="auto"/>
        <w:left w:val="none" w:sz="0" w:space="0" w:color="auto"/>
        <w:bottom w:val="none" w:sz="0" w:space="0" w:color="auto"/>
        <w:right w:val="none" w:sz="0" w:space="0" w:color="auto"/>
      </w:divBdr>
    </w:div>
    <w:div w:id="438306286">
      <w:bodyDiv w:val="1"/>
      <w:marLeft w:val="0"/>
      <w:marRight w:val="0"/>
      <w:marTop w:val="0"/>
      <w:marBottom w:val="0"/>
      <w:divBdr>
        <w:top w:val="none" w:sz="0" w:space="0" w:color="auto"/>
        <w:left w:val="none" w:sz="0" w:space="0" w:color="auto"/>
        <w:bottom w:val="none" w:sz="0" w:space="0" w:color="auto"/>
        <w:right w:val="none" w:sz="0" w:space="0" w:color="auto"/>
      </w:divBdr>
    </w:div>
    <w:div w:id="454563470">
      <w:bodyDiv w:val="1"/>
      <w:marLeft w:val="0"/>
      <w:marRight w:val="0"/>
      <w:marTop w:val="0"/>
      <w:marBottom w:val="0"/>
      <w:divBdr>
        <w:top w:val="none" w:sz="0" w:space="0" w:color="auto"/>
        <w:left w:val="none" w:sz="0" w:space="0" w:color="auto"/>
        <w:bottom w:val="none" w:sz="0" w:space="0" w:color="auto"/>
        <w:right w:val="none" w:sz="0" w:space="0" w:color="auto"/>
      </w:divBdr>
    </w:div>
    <w:div w:id="458036279">
      <w:bodyDiv w:val="1"/>
      <w:marLeft w:val="0"/>
      <w:marRight w:val="0"/>
      <w:marTop w:val="0"/>
      <w:marBottom w:val="0"/>
      <w:divBdr>
        <w:top w:val="none" w:sz="0" w:space="0" w:color="auto"/>
        <w:left w:val="none" w:sz="0" w:space="0" w:color="auto"/>
        <w:bottom w:val="none" w:sz="0" w:space="0" w:color="auto"/>
        <w:right w:val="none" w:sz="0" w:space="0" w:color="auto"/>
      </w:divBdr>
    </w:div>
    <w:div w:id="463931229">
      <w:bodyDiv w:val="1"/>
      <w:marLeft w:val="0"/>
      <w:marRight w:val="0"/>
      <w:marTop w:val="0"/>
      <w:marBottom w:val="0"/>
      <w:divBdr>
        <w:top w:val="none" w:sz="0" w:space="0" w:color="auto"/>
        <w:left w:val="none" w:sz="0" w:space="0" w:color="auto"/>
        <w:bottom w:val="none" w:sz="0" w:space="0" w:color="auto"/>
        <w:right w:val="none" w:sz="0" w:space="0" w:color="auto"/>
      </w:divBdr>
    </w:div>
    <w:div w:id="465856479">
      <w:bodyDiv w:val="1"/>
      <w:marLeft w:val="0"/>
      <w:marRight w:val="0"/>
      <w:marTop w:val="0"/>
      <w:marBottom w:val="0"/>
      <w:divBdr>
        <w:top w:val="none" w:sz="0" w:space="0" w:color="auto"/>
        <w:left w:val="none" w:sz="0" w:space="0" w:color="auto"/>
        <w:bottom w:val="none" w:sz="0" w:space="0" w:color="auto"/>
        <w:right w:val="none" w:sz="0" w:space="0" w:color="auto"/>
      </w:divBdr>
    </w:div>
    <w:div w:id="470097166">
      <w:bodyDiv w:val="1"/>
      <w:marLeft w:val="0"/>
      <w:marRight w:val="0"/>
      <w:marTop w:val="0"/>
      <w:marBottom w:val="0"/>
      <w:divBdr>
        <w:top w:val="none" w:sz="0" w:space="0" w:color="auto"/>
        <w:left w:val="none" w:sz="0" w:space="0" w:color="auto"/>
        <w:bottom w:val="none" w:sz="0" w:space="0" w:color="auto"/>
        <w:right w:val="none" w:sz="0" w:space="0" w:color="auto"/>
      </w:divBdr>
    </w:div>
    <w:div w:id="475807116">
      <w:bodyDiv w:val="1"/>
      <w:marLeft w:val="0"/>
      <w:marRight w:val="0"/>
      <w:marTop w:val="0"/>
      <w:marBottom w:val="0"/>
      <w:divBdr>
        <w:top w:val="none" w:sz="0" w:space="0" w:color="auto"/>
        <w:left w:val="none" w:sz="0" w:space="0" w:color="auto"/>
        <w:bottom w:val="none" w:sz="0" w:space="0" w:color="auto"/>
        <w:right w:val="none" w:sz="0" w:space="0" w:color="auto"/>
      </w:divBdr>
    </w:div>
    <w:div w:id="477382134">
      <w:bodyDiv w:val="1"/>
      <w:marLeft w:val="0"/>
      <w:marRight w:val="0"/>
      <w:marTop w:val="0"/>
      <w:marBottom w:val="0"/>
      <w:divBdr>
        <w:top w:val="none" w:sz="0" w:space="0" w:color="auto"/>
        <w:left w:val="none" w:sz="0" w:space="0" w:color="auto"/>
        <w:bottom w:val="none" w:sz="0" w:space="0" w:color="auto"/>
        <w:right w:val="none" w:sz="0" w:space="0" w:color="auto"/>
      </w:divBdr>
    </w:div>
    <w:div w:id="481703839">
      <w:bodyDiv w:val="1"/>
      <w:marLeft w:val="0"/>
      <w:marRight w:val="0"/>
      <w:marTop w:val="0"/>
      <w:marBottom w:val="0"/>
      <w:divBdr>
        <w:top w:val="none" w:sz="0" w:space="0" w:color="auto"/>
        <w:left w:val="none" w:sz="0" w:space="0" w:color="auto"/>
        <w:bottom w:val="none" w:sz="0" w:space="0" w:color="auto"/>
        <w:right w:val="none" w:sz="0" w:space="0" w:color="auto"/>
      </w:divBdr>
    </w:div>
    <w:div w:id="487021784">
      <w:bodyDiv w:val="1"/>
      <w:marLeft w:val="0"/>
      <w:marRight w:val="0"/>
      <w:marTop w:val="0"/>
      <w:marBottom w:val="0"/>
      <w:divBdr>
        <w:top w:val="none" w:sz="0" w:space="0" w:color="auto"/>
        <w:left w:val="none" w:sz="0" w:space="0" w:color="auto"/>
        <w:bottom w:val="none" w:sz="0" w:space="0" w:color="auto"/>
        <w:right w:val="none" w:sz="0" w:space="0" w:color="auto"/>
      </w:divBdr>
    </w:div>
    <w:div w:id="500631407">
      <w:bodyDiv w:val="1"/>
      <w:marLeft w:val="0"/>
      <w:marRight w:val="0"/>
      <w:marTop w:val="0"/>
      <w:marBottom w:val="0"/>
      <w:divBdr>
        <w:top w:val="none" w:sz="0" w:space="0" w:color="auto"/>
        <w:left w:val="none" w:sz="0" w:space="0" w:color="auto"/>
        <w:bottom w:val="none" w:sz="0" w:space="0" w:color="auto"/>
        <w:right w:val="none" w:sz="0" w:space="0" w:color="auto"/>
      </w:divBdr>
    </w:div>
    <w:div w:id="509107062">
      <w:bodyDiv w:val="1"/>
      <w:marLeft w:val="0"/>
      <w:marRight w:val="0"/>
      <w:marTop w:val="0"/>
      <w:marBottom w:val="0"/>
      <w:divBdr>
        <w:top w:val="none" w:sz="0" w:space="0" w:color="auto"/>
        <w:left w:val="none" w:sz="0" w:space="0" w:color="auto"/>
        <w:bottom w:val="none" w:sz="0" w:space="0" w:color="auto"/>
        <w:right w:val="none" w:sz="0" w:space="0" w:color="auto"/>
      </w:divBdr>
    </w:div>
    <w:div w:id="515267117">
      <w:bodyDiv w:val="1"/>
      <w:marLeft w:val="0"/>
      <w:marRight w:val="0"/>
      <w:marTop w:val="0"/>
      <w:marBottom w:val="0"/>
      <w:divBdr>
        <w:top w:val="none" w:sz="0" w:space="0" w:color="auto"/>
        <w:left w:val="none" w:sz="0" w:space="0" w:color="auto"/>
        <w:bottom w:val="none" w:sz="0" w:space="0" w:color="auto"/>
        <w:right w:val="none" w:sz="0" w:space="0" w:color="auto"/>
      </w:divBdr>
    </w:div>
    <w:div w:id="523789486">
      <w:bodyDiv w:val="1"/>
      <w:marLeft w:val="0"/>
      <w:marRight w:val="0"/>
      <w:marTop w:val="0"/>
      <w:marBottom w:val="0"/>
      <w:divBdr>
        <w:top w:val="none" w:sz="0" w:space="0" w:color="auto"/>
        <w:left w:val="none" w:sz="0" w:space="0" w:color="auto"/>
        <w:bottom w:val="none" w:sz="0" w:space="0" w:color="auto"/>
        <w:right w:val="none" w:sz="0" w:space="0" w:color="auto"/>
      </w:divBdr>
    </w:div>
    <w:div w:id="527792678">
      <w:bodyDiv w:val="1"/>
      <w:marLeft w:val="0"/>
      <w:marRight w:val="0"/>
      <w:marTop w:val="0"/>
      <w:marBottom w:val="0"/>
      <w:divBdr>
        <w:top w:val="none" w:sz="0" w:space="0" w:color="auto"/>
        <w:left w:val="none" w:sz="0" w:space="0" w:color="auto"/>
        <w:bottom w:val="none" w:sz="0" w:space="0" w:color="auto"/>
        <w:right w:val="none" w:sz="0" w:space="0" w:color="auto"/>
      </w:divBdr>
    </w:div>
    <w:div w:id="537159348">
      <w:bodyDiv w:val="1"/>
      <w:marLeft w:val="0"/>
      <w:marRight w:val="0"/>
      <w:marTop w:val="0"/>
      <w:marBottom w:val="0"/>
      <w:divBdr>
        <w:top w:val="none" w:sz="0" w:space="0" w:color="auto"/>
        <w:left w:val="none" w:sz="0" w:space="0" w:color="auto"/>
        <w:bottom w:val="none" w:sz="0" w:space="0" w:color="auto"/>
        <w:right w:val="none" w:sz="0" w:space="0" w:color="auto"/>
      </w:divBdr>
    </w:div>
    <w:div w:id="537665480">
      <w:bodyDiv w:val="1"/>
      <w:marLeft w:val="0"/>
      <w:marRight w:val="0"/>
      <w:marTop w:val="0"/>
      <w:marBottom w:val="0"/>
      <w:divBdr>
        <w:top w:val="none" w:sz="0" w:space="0" w:color="auto"/>
        <w:left w:val="none" w:sz="0" w:space="0" w:color="auto"/>
        <w:bottom w:val="none" w:sz="0" w:space="0" w:color="auto"/>
        <w:right w:val="none" w:sz="0" w:space="0" w:color="auto"/>
      </w:divBdr>
    </w:div>
    <w:div w:id="539711165">
      <w:bodyDiv w:val="1"/>
      <w:marLeft w:val="0"/>
      <w:marRight w:val="0"/>
      <w:marTop w:val="0"/>
      <w:marBottom w:val="0"/>
      <w:divBdr>
        <w:top w:val="none" w:sz="0" w:space="0" w:color="auto"/>
        <w:left w:val="none" w:sz="0" w:space="0" w:color="auto"/>
        <w:bottom w:val="none" w:sz="0" w:space="0" w:color="auto"/>
        <w:right w:val="none" w:sz="0" w:space="0" w:color="auto"/>
      </w:divBdr>
    </w:div>
    <w:div w:id="576330240">
      <w:bodyDiv w:val="1"/>
      <w:marLeft w:val="0"/>
      <w:marRight w:val="0"/>
      <w:marTop w:val="0"/>
      <w:marBottom w:val="0"/>
      <w:divBdr>
        <w:top w:val="none" w:sz="0" w:space="0" w:color="auto"/>
        <w:left w:val="none" w:sz="0" w:space="0" w:color="auto"/>
        <w:bottom w:val="none" w:sz="0" w:space="0" w:color="auto"/>
        <w:right w:val="none" w:sz="0" w:space="0" w:color="auto"/>
      </w:divBdr>
    </w:div>
    <w:div w:id="580334024">
      <w:bodyDiv w:val="1"/>
      <w:marLeft w:val="0"/>
      <w:marRight w:val="0"/>
      <w:marTop w:val="0"/>
      <w:marBottom w:val="0"/>
      <w:divBdr>
        <w:top w:val="none" w:sz="0" w:space="0" w:color="auto"/>
        <w:left w:val="none" w:sz="0" w:space="0" w:color="auto"/>
        <w:bottom w:val="none" w:sz="0" w:space="0" w:color="auto"/>
        <w:right w:val="none" w:sz="0" w:space="0" w:color="auto"/>
      </w:divBdr>
    </w:div>
    <w:div w:id="583344540">
      <w:bodyDiv w:val="1"/>
      <w:marLeft w:val="0"/>
      <w:marRight w:val="0"/>
      <w:marTop w:val="0"/>
      <w:marBottom w:val="0"/>
      <w:divBdr>
        <w:top w:val="none" w:sz="0" w:space="0" w:color="auto"/>
        <w:left w:val="none" w:sz="0" w:space="0" w:color="auto"/>
        <w:bottom w:val="none" w:sz="0" w:space="0" w:color="auto"/>
        <w:right w:val="none" w:sz="0" w:space="0" w:color="auto"/>
      </w:divBdr>
    </w:div>
    <w:div w:id="586504390">
      <w:bodyDiv w:val="1"/>
      <w:marLeft w:val="0"/>
      <w:marRight w:val="0"/>
      <w:marTop w:val="0"/>
      <w:marBottom w:val="0"/>
      <w:divBdr>
        <w:top w:val="none" w:sz="0" w:space="0" w:color="auto"/>
        <w:left w:val="none" w:sz="0" w:space="0" w:color="auto"/>
        <w:bottom w:val="none" w:sz="0" w:space="0" w:color="auto"/>
        <w:right w:val="none" w:sz="0" w:space="0" w:color="auto"/>
      </w:divBdr>
    </w:div>
    <w:div w:id="597375762">
      <w:bodyDiv w:val="1"/>
      <w:marLeft w:val="0"/>
      <w:marRight w:val="0"/>
      <w:marTop w:val="0"/>
      <w:marBottom w:val="0"/>
      <w:divBdr>
        <w:top w:val="none" w:sz="0" w:space="0" w:color="auto"/>
        <w:left w:val="none" w:sz="0" w:space="0" w:color="auto"/>
        <w:bottom w:val="none" w:sz="0" w:space="0" w:color="auto"/>
        <w:right w:val="none" w:sz="0" w:space="0" w:color="auto"/>
      </w:divBdr>
    </w:div>
    <w:div w:id="597636543">
      <w:bodyDiv w:val="1"/>
      <w:marLeft w:val="0"/>
      <w:marRight w:val="0"/>
      <w:marTop w:val="0"/>
      <w:marBottom w:val="0"/>
      <w:divBdr>
        <w:top w:val="none" w:sz="0" w:space="0" w:color="auto"/>
        <w:left w:val="none" w:sz="0" w:space="0" w:color="auto"/>
        <w:bottom w:val="none" w:sz="0" w:space="0" w:color="auto"/>
        <w:right w:val="none" w:sz="0" w:space="0" w:color="auto"/>
      </w:divBdr>
    </w:div>
    <w:div w:id="597760675">
      <w:bodyDiv w:val="1"/>
      <w:marLeft w:val="0"/>
      <w:marRight w:val="0"/>
      <w:marTop w:val="0"/>
      <w:marBottom w:val="0"/>
      <w:divBdr>
        <w:top w:val="none" w:sz="0" w:space="0" w:color="auto"/>
        <w:left w:val="none" w:sz="0" w:space="0" w:color="auto"/>
        <w:bottom w:val="none" w:sz="0" w:space="0" w:color="auto"/>
        <w:right w:val="none" w:sz="0" w:space="0" w:color="auto"/>
      </w:divBdr>
    </w:div>
    <w:div w:id="600531229">
      <w:bodyDiv w:val="1"/>
      <w:marLeft w:val="0"/>
      <w:marRight w:val="0"/>
      <w:marTop w:val="0"/>
      <w:marBottom w:val="0"/>
      <w:divBdr>
        <w:top w:val="none" w:sz="0" w:space="0" w:color="auto"/>
        <w:left w:val="none" w:sz="0" w:space="0" w:color="auto"/>
        <w:bottom w:val="none" w:sz="0" w:space="0" w:color="auto"/>
        <w:right w:val="none" w:sz="0" w:space="0" w:color="auto"/>
      </w:divBdr>
    </w:div>
    <w:div w:id="614218488">
      <w:bodyDiv w:val="1"/>
      <w:marLeft w:val="0"/>
      <w:marRight w:val="0"/>
      <w:marTop w:val="0"/>
      <w:marBottom w:val="0"/>
      <w:divBdr>
        <w:top w:val="none" w:sz="0" w:space="0" w:color="auto"/>
        <w:left w:val="none" w:sz="0" w:space="0" w:color="auto"/>
        <w:bottom w:val="none" w:sz="0" w:space="0" w:color="auto"/>
        <w:right w:val="none" w:sz="0" w:space="0" w:color="auto"/>
      </w:divBdr>
    </w:div>
    <w:div w:id="630134888">
      <w:bodyDiv w:val="1"/>
      <w:marLeft w:val="0"/>
      <w:marRight w:val="0"/>
      <w:marTop w:val="0"/>
      <w:marBottom w:val="0"/>
      <w:divBdr>
        <w:top w:val="none" w:sz="0" w:space="0" w:color="auto"/>
        <w:left w:val="none" w:sz="0" w:space="0" w:color="auto"/>
        <w:bottom w:val="none" w:sz="0" w:space="0" w:color="auto"/>
        <w:right w:val="none" w:sz="0" w:space="0" w:color="auto"/>
      </w:divBdr>
    </w:div>
    <w:div w:id="631524403">
      <w:bodyDiv w:val="1"/>
      <w:marLeft w:val="0"/>
      <w:marRight w:val="0"/>
      <w:marTop w:val="0"/>
      <w:marBottom w:val="0"/>
      <w:divBdr>
        <w:top w:val="none" w:sz="0" w:space="0" w:color="auto"/>
        <w:left w:val="none" w:sz="0" w:space="0" w:color="auto"/>
        <w:bottom w:val="none" w:sz="0" w:space="0" w:color="auto"/>
        <w:right w:val="none" w:sz="0" w:space="0" w:color="auto"/>
      </w:divBdr>
    </w:div>
    <w:div w:id="632713455">
      <w:bodyDiv w:val="1"/>
      <w:marLeft w:val="0"/>
      <w:marRight w:val="0"/>
      <w:marTop w:val="0"/>
      <w:marBottom w:val="0"/>
      <w:divBdr>
        <w:top w:val="none" w:sz="0" w:space="0" w:color="auto"/>
        <w:left w:val="none" w:sz="0" w:space="0" w:color="auto"/>
        <w:bottom w:val="none" w:sz="0" w:space="0" w:color="auto"/>
        <w:right w:val="none" w:sz="0" w:space="0" w:color="auto"/>
      </w:divBdr>
    </w:div>
    <w:div w:id="637494276">
      <w:bodyDiv w:val="1"/>
      <w:marLeft w:val="0"/>
      <w:marRight w:val="0"/>
      <w:marTop w:val="0"/>
      <w:marBottom w:val="0"/>
      <w:divBdr>
        <w:top w:val="none" w:sz="0" w:space="0" w:color="auto"/>
        <w:left w:val="none" w:sz="0" w:space="0" w:color="auto"/>
        <w:bottom w:val="none" w:sz="0" w:space="0" w:color="auto"/>
        <w:right w:val="none" w:sz="0" w:space="0" w:color="auto"/>
      </w:divBdr>
    </w:div>
    <w:div w:id="645428115">
      <w:bodyDiv w:val="1"/>
      <w:marLeft w:val="0"/>
      <w:marRight w:val="0"/>
      <w:marTop w:val="0"/>
      <w:marBottom w:val="0"/>
      <w:divBdr>
        <w:top w:val="none" w:sz="0" w:space="0" w:color="auto"/>
        <w:left w:val="none" w:sz="0" w:space="0" w:color="auto"/>
        <w:bottom w:val="none" w:sz="0" w:space="0" w:color="auto"/>
        <w:right w:val="none" w:sz="0" w:space="0" w:color="auto"/>
      </w:divBdr>
    </w:div>
    <w:div w:id="646978501">
      <w:bodyDiv w:val="1"/>
      <w:marLeft w:val="0"/>
      <w:marRight w:val="0"/>
      <w:marTop w:val="0"/>
      <w:marBottom w:val="0"/>
      <w:divBdr>
        <w:top w:val="none" w:sz="0" w:space="0" w:color="auto"/>
        <w:left w:val="none" w:sz="0" w:space="0" w:color="auto"/>
        <w:bottom w:val="none" w:sz="0" w:space="0" w:color="auto"/>
        <w:right w:val="none" w:sz="0" w:space="0" w:color="auto"/>
      </w:divBdr>
    </w:div>
    <w:div w:id="650600905">
      <w:bodyDiv w:val="1"/>
      <w:marLeft w:val="0"/>
      <w:marRight w:val="0"/>
      <w:marTop w:val="0"/>
      <w:marBottom w:val="0"/>
      <w:divBdr>
        <w:top w:val="none" w:sz="0" w:space="0" w:color="auto"/>
        <w:left w:val="none" w:sz="0" w:space="0" w:color="auto"/>
        <w:bottom w:val="none" w:sz="0" w:space="0" w:color="auto"/>
        <w:right w:val="none" w:sz="0" w:space="0" w:color="auto"/>
      </w:divBdr>
    </w:div>
    <w:div w:id="661468740">
      <w:bodyDiv w:val="1"/>
      <w:marLeft w:val="0"/>
      <w:marRight w:val="0"/>
      <w:marTop w:val="0"/>
      <w:marBottom w:val="0"/>
      <w:divBdr>
        <w:top w:val="none" w:sz="0" w:space="0" w:color="auto"/>
        <w:left w:val="none" w:sz="0" w:space="0" w:color="auto"/>
        <w:bottom w:val="none" w:sz="0" w:space="0" w:color="auto"/>
        <w:right w:val="none" w:sz="0" w:space="0" w:color="auto"/>
      </w:divBdr>
    </w:div>
    <w:div w:id="662199201">
      <w:bodyDiv w:val="1"/>
      <w:marLeft w:val="0"/>
      <w:marRight w:val="0"/>
      <w:marTop w:val="0"/>
      <w:marBottom w:val="0"/>
      <w:divBdr>
        <w:top w:val="none" w:sz="0" w:space="0" w:color="auto"/>
        <w:left w:val="none" w:sz="0" w:space="0" w:color="auto"/>
        <w:bottom w:val="none" w:sz="0" w:space="0" w:color="auto"/>
        <w:right w:val="none" w:sz="0" w:space="0" w:color="auto"/>
      </w:divBdr>
    </w:div>
    <w:div w:id="668413206">
      <w:bodyDiv w:val="1"/>
      <w:marLeft w:val="0"/>
      <w:marRight w:val="0"/>
      <w:marTop w:val="0"/>
      <w:marBottom w:val="0"/>
      <w:divBdr>
        <w:top w:val="none" w:sz="0" w:space="0" w:color="auto"/>
        <w:left w:val="none" w:sz="0" w:space="0" w:color="auto"/>
        <w:bottom w:val="none" w:sz="0" w:space="0" w:color="auto"/>
        <w:right w:val="none" w:sz="0" w:space="0" w:color="auto"/>
      </w:divBdr>
    </w:div>
    <w:div w:id="668946875">
      <w:bodyDiv w:val="1"/>
      <w:marLeft w:val="0"/>
      <w:marRight w:val="0"/>
      <w:marTop w:val="0"/>
      <w:marBottom w:val="0"/>
      <w:divBdr>
        <w:top w:val="none" w:sz="0" w:space="0" w:color="auto"/>
        <w:left w:val="none" w:sz="0" w:space="0" w:color="auto"/>
        <w:bottom w:val="none" w:sz="0" w:space="0" w:color="auto"/>
        <w:right w:val="none" w:sz="0" w:space="0" w:color="auto"/>
      </w:divBdr>
    </w:div>
    <w:div w:id="670066050">
      <w:bodyDiv w:val="1"/>
      <w:marLeft w:val="0"/>
      <w:marRight w:val="0"/>
      <w:marTop w:val="0"/>
      <w:marBottom w:val="0"/>
      <w:divBdr>
        <w:top w:val="none" w:sz="0" w:space="0" w:color="auto"/>
        <w:left w:val="none" w:sz="0" w:space="0" w:color="auto"/>
        <w:bottom w:val="none" w:sz="0" w:space="0" w:color="auto"/>
        <w:right w:val="none" w:sz="0" w:space="0" w:color="auto"/>
      </w:divBdr>
    </w:div>
    <w:div w:id="681126723">
      <w:bodyDiv w:val="1"/>
      <w:marLeft w:val="0"/>
      <w:marRight w:val="0"/>
      <w:marTop w:val="0"/>
      <w:marBottom w:val="0"/>
      <w:divBdr>
        <w:top w:val="none" w:sz="0" w:space="0" w:color="auto"/>
        <w:left w:val="none" w:sz="0" w:space="0" w:color="auto"/>
        <w:bottom w:val="none" w:sz="0" w:space="0" w:color="auto"/>
        <w:right w:val="none" w:sz="0" w:space="0" w:color="auto"/>
      </w:divBdr>
    </w:div>
    <w:div w:id="682324172">
      <w:bodyDiv w:val="1"/>
      <w:marLeft w:val="0"/>
      <w:marRight w:val="0"/>
      <w:marTop w:val="0"/>
      <w:marBottom w:val="0"/>
      <w:divBdr>
        <w:top w:val="none" w:sz="0" w:space="0" w:color="auto"/>
        <w:left w:val="none" w:sz="0" w:space="0" w:color="auto"/>
        <w:bottom w:val="none" w:sz="0" w:space="0" w:color="auto"/>
        <w:right w:val="none" w:sz="0" w:space="0" w:color="auto"/>
      </w:divBdr>
    </w:div>
    <w:div w:id="683212922">
      <w:bodyDiv w:val="1"/>
      <w:marLeft w:val="0"/>
      <w:marRight w:val="0"/>
      <w:marTop w:val="0"/>
      <w:marBottom w:val="0"/>
      <w:divBdr>
        <w:top w:val="none" w:sz="0" w:space="0" w:color="auto"/>
        <w:left w:val="none" w:sz="0" w:space="0" w:color="auto"/>
        <w:bottom w:val="none" w:sz="0" w:space="0" w:color="auto"/>
        <w:right w:val="none" w:sz="0" w:space="0" w:color="auto"/>
      </w:divBdr>
    </w:div>
    <w:div w:id="696005133">
      <w:bodyDiv w:val="1"/>
      <w:marLeft w:val="0"/>
      <w:marRight w:val="0"/>
      <w:marTop w:val="0"/>
      <w:marBottom w:val="0"/>
      <w:divBdr>
        <w:top w:val="none" w:sz="0" w:space="0" w:color="auto"/>
        <w:left w:val="none" w:sz="0" w:space="0" w:color="auto"/>
        <w:bottom w:val="none" w:sz="0" w:space="0" w:color="auto"/>
        <w:right w:val="none" w:sz="0" w:space="0" w:color="auto"/>
      </w:divBdr>
    </w:div>
    <w:div w:id="700937315">
      <w:bodyDiv w:val="1"/>
      <w:marLeft w:val="0"/>
      <w:marRight w:val="0"/>
      <w:marTop w:val="0"/>
      <w:marBottom w:val="0"/>
      <w:divBdr>
        <w:top w:val="none" w:sz="0" w:space="0" w:color="auto"/>
        <w:left w:val="none" w:sz="0" w:space="0" w:color="auto"/>
        <w:bottom w:val="none" w:sz="0" w:space="0" w:color="auto"/>
        <w:right w:val="none" w:sz="0" w:space="0" w:color="auto"/>
      </w:divBdr>
    </w:div>
    <w:div w:id="707493555">
      <w:bodyDiv w:val="1"/>
      <w:marLeft w:val="0"/>
      <w:marRight w:val="0"/>
      <w:marTop w:val="0"/>
      <w:marBottom w:val="0"/>
      <w:divBdr>
        <w:top w:val="none" w:sz="0" w:space="0" w:color="auto"/>
        <w:left w:val="none" w:sz="0" w:space="0" w:color="auto"/>
        <w:bottom w:val="none" w:sz="0" w:space="0" w:color="auto"/>
        <w:right w:val="none" w:sz="0" w:space="0" w:color="auto"/>
      </w:divBdr>
    </w:div>
    <w:div w:id="711536321">
      <w:bodyDiv w:val="1"/>
      <w:marLeft w:val="0"/>
      <w:marRight w:val="0"/>
      <w:marTop w:val="0"/>
      <w:marBottom w:val="0"/>
      <w:divBdr>
        <w:top w:val="none" w:sz="0" w:space="0" w:color="auto"/>
        <w:left w:val="none" w:sz="0" w:space="0" w:color="auto"/>
        <w:bottom w:val="none" w:sz="0" w:space="0" w:color="auto"/>
        <w:right w:val="none" w:sz="0" w:space="0" w:color="auto"/>
      </w:divBdr>
    </w:div>
    <w:div w:id="712853493">
      <w:bodyDiv w:val="1"/>
      <w:marLeft w:val="0"/>
      <w:marRight w:val="0"/>
      <w:marTop w:val="0"/>
      <w:marBottom w:val="0"/>
      <w:divBdr>
        <w:top w:val="none" w:sz="0" w:space="0" w:color="auto"/>
        <w:left w:val="none" w:sz="0" w:space="0" w:color="auto"/>
        <w:bottom w:val="none" w:sz="0" w:space="0" w:color="auto"/>
        <w:right w:val="none" w:sz="0" w:space="0" w:color="auto"/>
      </w:divBdr>
    </w:div>
    <w:div w:id="730037065">
      <w:bodyDiv w:val="1"/>
      <w:marLeft w:val="0"/>
      <w:marRight w:val="0"/>
      <w:marTop w:val="0"/>
      <w:marBottom w:val="0"/>
      <w:divBdr>
        <w:top w:val="none" w:sz="0" w:space="0" w:color="auto"/>
        <w:left w:val="none" w:sz="0" w:space="0" w:color="auto"/>
        <w:bottom w:val="none" w:sz="0" w:space="0" w:color="auto"/>
        <w:right w:val="none" w:sz="0" w:space="0" w:color="auto"/>
      </w:divBdr>
    </w:div>
    <w:div w:id="734473538">
      <w:bodyDiv w:val="1"/>
      <w:marLeft w:val="0"/>
      <w:marRight w:val="0"/>
      <w:marTop w:val="0"/>
      <w:marBottom w:val="0"/>
      <w:divBdr>
        <w:top w:val="none" w:sz="0" w:space="0" w:color="auto"/>
        <w:left w:val="none" w:sz="0" w:space="0" w:color="auto"/>
        <w:bottom w:val="none" w:sz="0" w:space="0" w:color="auto"/>
        <w:right w:val="none" w:sz="0" w:space="0" w:color="auto"/>
      </w:divBdr>
    </w:div>
    <w:div w:id="749471274">
      <w:bodyDiv w:val="1"/>
      <w:marLeft w:val="0"/>
      <w:marRight w:val="0"/>
      <w:marTop w:val="0"/>
      <w:marBottom w:val="0"/>
      <w:divBdr>
        <w:top w:val="none" w:sz="0" w:space="0" w:color="auto"/>
        <w:left w:val="none" w:sz="0" w:space="0" w:color="auto"/>
        <w:bottom w:val="none" w:sz="0" w:space="0" w:color="auto"/>
        <w:right w:val="none" w:sz="0" w:space="0" w:color="auto"/>
      </w:divBdr>
    </w:div>
    <w:div w:id="755130523">
      <w:bodyDiv w:val="1"/>
      <w:marLeft w:val="0"/>
      <w:marRight w:val="0"/>
      <w:marTop w:val="0"/>
      <w:marBottom w:val="0"/>
      <w:divBdr>
        <w:top w:val="none" w:sz="0" w:space="0" w:color="auto"/>
        <w:left w:val="none" w:sz="0" w:space="0" w:color="auto"/>
        <w:bottom w:val="none" w:sz="0" w:space="0" w:color="auto"/>
        <w:right w:val="none" w:sz="0" w:space="0" w:color="auto"/>
      </w:divBdr>
    </w:div>
    <w:div w:id="759908178">
      <w:bodyDiv w:val="1"/>
      <w:marLeft w:val="0"/>
      <w:marRight w:val="0"/>
      <w:marTop w:val="0"/>
      <w:marBottom w:val="0"/>
      <w:divBdr>
        <w:top w:val="none" w:sz="0" w:space="0" w:color="auto"/>
        <w:left w:val="none" w:sz="0" w:space="0" w:color="auto"/>
        <w:bottom w:val="none" w:sz="0" w:space="0" w:color="auto"/>
        <w:right w:val="none" w:sz="0" w:space="0" w:color="auto"/>
      </w:divBdr>
    </w:div>
    <w:div w:id="769860938">
      <w:bodyDiv w:val="1"/>
      <w:marLeft w:val="0"/>
      <w:marRight w:val="0"/>
      <w:marTop w:val="0"/>
      <w:marBottom w:val="0"/>
      <w:divBdr>
        <w:top w:val="none" w:sz="0" w:space="0" w:color="auto"/>
        <w:left w:val="none" w:sz="0" w:space="0" w:color="auto"/>
        <w:bottom w:val="none" w:sz="0" w:space="0" w:color="auto"/>
        <w:right w:val="none" w:sz="0" w:space="0" w:color="auto"/>
      </w:divBdr>
    </w:div>
    <w:div w:id="772478996">
      <w:bodyDiv w:val="1"/>
      <w:marLeft w:val="0"/>
      <w:marRight w:val="0"/>
      <w:marTop w:val="0"/>
      <w:marBottom w:val="0"/>
      <w:divBdr>
        <w:top w:val="none" w:sz="0" w:space="0" w:color="auto"/>
        <w:left w:val="none" w:sz="0" w:space="0" w:color="auto"/>
        <w:bottom w:val="none" w:sz="0" w:space="0" w:color="auto"/>
        <w:right w:val="none" w:sz="0" w:space="0" w:color="auto"/>
      </w:divBdr>
    </w:div>
    <w:div w:id="795872495">
      <w:bodyDiv w:val="1"/>
      <w:marLeft w:val="0"/>
      <w:marRight w:val="0"/>
      <w:marTop w:val="0"/>
      <w:marBottom w:val="0"/>
      <w:divBdr>
        <w:top w:val="none" w:sz="0" w:space="0" w:color="auto"/>
        <w:left w:val="none" w:sz="0" w:space="0" w:color="auto"/>
        <w:bottom w:val="none" w:sz="0" w:space="0" w:color="auto"/>
        <w:right w:val="none" w:sz="0" w:space="0" w:color="auto"/>
      </w:divBdr>
    </w:div>
    <w:div w:id="805121781">
      <w:bodyDiv w:val="1"/>
      <w:marLeft w:val="0"/>
      <w:marRight w:val="0"/>
      <w:marTop w:val="0"/>
      <w:marBottom w:val="0"/>
      <w:divBdr>
        <w:top w:val="none" w:sz="0" w:space="0" w:color="auto"/>
        <w:left w:val="none" w:sz="0" w:space="0" w:color="auto"/>
        <w:bottom w:val="none" w:sz="0" w:space="0" w:color="auto"/>
        <w:right w:val="none" w:sz="0" w:space="0" w:color="auto"/>
      </w:divBdr>
    </w:div>
    <w:div w:id="831681759">
      <w:bodyDiv w:val="1"/>
      <w:marLeft w:val="0"/>
      <w:marRight w:val="0"/>
      <w:marTop w:val="0"/>
      <w:marBottom w:val="0"/>
      <w:divBdr>
        <w:top w:val="none" w:sz="0" w:space="0" w:color="auto"/>
        <w:left w:val="none" w:sz="0" w:space="0" w:color="auto"/>
        <w:bottom w:val="none" w:sz="0" w:space="0" w:color="auto"/>
        <w:right w:val="none" w:sz="0" w:space="0" w:color="auto"/>
      </w:divBdr>
    </w:div>
    <w:div w:id="848909209">
      <w:bodyDiv w:val="1"/>
      <w:marLeft w:val="0"/>
      <w:marRight w:val="0"/>
      <w:marTop w:val="0"/>
      <w:marBottom w:val="0"/>
      <w:divBdr>
        <w:top w:val="none" w:sz="0" w:space="0" w:color="auto"/>
        <w:left w:val="none" w:sz="0" w:space="0" w:color="auto"/>
        <w:bottom w:val="none" w:sz="0" w:space="0" w:color="auto"/>
        <w:right w:val="none" w:sz="0" w:space="0" w:color="auto"/>
      </w:divBdr>
    </w:div>
    <w:div w:id="849757000">
      <w:bodyDiv w:val="1"/>
      <w:marLeft w:val="0"/>
      <w:marRight w:val="0"/>
      <w:marTop w:val="0"/>
      <w:marBottom w:val="0"/>
      <w:divBdr>
        <w:top w:val="none" w:sz="0" w:space="0" w:color="auto"/>
        <w:left w:val="none" w:sz="0" w:space="0" w:color="auto"/>
        <w:bottom w:val="none" w:sz="0" w:space="0" w:color="auto"/>
        <w:right w:val="none" w:sz="0" w:space="0" w:color="auto"/>
      </w:divBdr>
    </w:div>
    <w:div w:id="852767372">
      <w:bodyDiv w:val="1"/>
      <w:marLeft w:val="0"/>
      <w:marRight w:val="0"/>
      <w:marTop w:val="0"/>
      <w:marBottom w:val="0"/>
      <w:divBdr>
        <w:top w:val="none" w:sz="0" w:space="0" w:color="auto"/>
        <w:left w:val="none" w:sz="0" w:space="0" w:color="auto"/>
        <w:bottom w:val="none" w:sz="0" w:space="0" w:color="auto"/>
        <w:right w:val="none" w:sz="0" w:space="0" w:color="auto"/>
      </w:divBdr>
    </w:div>
    <w:div w:id="858785305">
      <w:bodyDiv w:val="1"/>
      <w:marLeft w:val="0"/>
      <w:marRight w:val="0"/>
      <w:marTop w:val="0"/>
      <w:marBottom w:val="0"/>
      <w:divBdr>
        <w:top w:val="none" w:sz="0" w:space="0" w:color="auto"/>
        <w:left w:val="none" w:sz="0" w:space="0" w:color="auto"/>
        <w:bottom w:val="none" w:sz="0" w:space="0" w:color="auto"/>
        <w:right w:val="none" w:sz="0" w:space="0" w:color="auto"/>
      </w:divBdr>
    </w:div>
    <w:div w:id="867110264">
      <w:bodyDiv w:val="1"/>
      <w:marLeft w:val="0"/>
      <w:marRight w:val="0"/>
      <w:marTop w:val="0"/>
      <w:marBottom w:val="0"/>
      <w:divBdr>
        <w:top w:val="none" w:sz="0" w:space="0" w:color="auto"/>
        <w:left w:val="none" w:sz="0" w:space="0" w:color="auto"/>
        <w:bottom w:val="none" w:sz="0" w:space="0" w:color="auto"/>
        <w:right w:val="none" w:sz="0" w:space="0" w:color="auto"/>
      </w:divBdr>
    </w:div>
    <w:div w:id="906569760">
      <w:bodyDiv w:val="1"/>
      <w:marLeft w:val="0"/>
      <w:marRight w:val="0"/>
      <w:marTop w:val="0"/>
      <w:marBottom w:val="0"/>
      <w:divBdr>
        <w:top w:val="none" w:sz="0" w:space="0" w:color="auto"/>
        <w:left w:val="none" w:sz="0" w:space="0" w:color="auto"/>
        <w:bottom w:val="none" w:sz="0" w:space="0" w:color="auto"/>
        <w:right w:val="none" w:sz="0" w:space="0" w:color="auto"/>
      </w:divBdr>
    </w:div>
    <w:div w:id="912467800">
      <w:bodyDiv w:val="1"/>
      <w:marLeft w:val="0"/>
      <w:marRight w:val="0"/>
      <w:marTop w:val="0"/>
      <w:marBottom w:val="0"/>
      <w:divBdr>
        <w:top w:val="none" w:sz="0" w:space="0" w:color="auto"/>
        <w:left w:val="none" w:sz="0" w:space="0" w:color="auto"/>
        <w:bottom w:val="none" w:sz="0" w:space="0" w:color="auto"/>
        <w:right w:val="none" w:sz="0" w:space="0" w:color="auto"/>
      </w:divBdr>
    </w:div>
    <w:div w:id="913053652">
      <w:bodyDiv w:val="1"/>
      <w:marLeft w:val="0"/>
      <w:marRight w:val="0"/>
      <w:marTop w:val="0"/>
      <w:marBottom w:val="0"/>
      <w:divBdr>
        <w:top w:val="none" w:sz="0" w:space="0" w:color="auto"/>
        <w:left w:val="none" w:sz="0" w:space="0" w:color="auto"/>
        <w:bottom w:val="none" w:sz="0" w:space="0" w:color="auto"/>
        <w:right w:val="none" w:sz="0" w:space="0" w:color="auto"/>
      </w:divBdr>
    </w:div>
    <w:div w:id="916205207">
      <w:bodyDiv w:val="1"/>
      <w:marLeft w:val="0"/>
      <w:marRight w:val="0"/>
      <w:marTop w:val="0"/>
      <w:marBottom w:val="0"/>
      <w:divBdr>
        <w:top w:val="none" w:sz="0" w:space="0" w:color="auto"/>
        <w:left w:val="none" w:sz="0" w:space="0" w:color="auto"/>
        <w:bottom w:val="none" w:sz="0" w:space="0" w:color="auto"/>
        <w:right w:val="none" w:sz="0" w:space="0" w:color="auto"/>
      </w:divBdr>
    </w:div>
    <w:div w:id="923494738">
      <w:bodyDiv w:val="1"/>
      <w:marLeft w:val="0"/>
      <w:marRight w:val="0"/>
      <w:marTop w:val="0"/>
      <w:marBottom w:val="0"/>
      <w:divBdr>
        <w:top w:val="none" w:sz="0" w:space="0" w:color="auto"/>
        <w:left w:val="none" w:sz="0" w:space="0" w:color="auto"/>
        <w:bottom w:val="none" w:sz="0" w:space="0" w:color="auto"/>
        <w:right w:val="none" w:sz="0" w:space="0" w:color="auto"/>
      </w:divBdr>
    </w:div>
    <w:div w:id="954364163">
      <w:bodyDiv w:val="1"/>
      <w:marLeft w:val="0"/>
      <w:marRight w:val="0"/>
      <w:marTop w:val="0"/>
      <w:marBottom w:val="0"/>
      <w:divBdr>
        <w:top w:val="none" w:sz="0" w:space="0" w:color="auto"/>
        <w:left w:val="none" w:sz="0" w:space="0" w:color="auto"/>
        <w:bottom w:val="none" w:sz="0" w:space="0" w:color="auto"/>
        <w:right w:val="none" w:sz="0" w:space="0" w:color="auto"/>
      </w:divBdr>
    </w:div>
    <w:div w:id="966664917">
      <w:bodyDiv w:val="1"/>
      <w:marLeft w:val="0"/>
      <w:marRight w:val="0"/>
      <w:marTop w:val="0"/>
      <w:marBottom w:val="0"/>
      <w:divBdr>
        <w:top w:val="none" w:sz="0" w:space="0" w:color="auto"/>
        <w:left w:val="none" w:sz="0" w:space="0" w:color="auto"/>
        <w:bottom w:val="none" w:sz="0" w:space="0" w:color="auto"/>
        <w:right w:val="none" w:sz="0" w:space="0" w:color="auto"/>
      </w:divBdr>
    </w:div>
    <w:div w:id="995962936">
      <w:bodyDiv w:val="1"/>
      <w:marLeft w:val="0"/>
      <w:marRight w:val="0"/>
      <w:marTop w:val="0"/>
      <w:marBottom w:val="0"/>
      <w:divBdr>
        <w:top w:val="none" w:sz="0" w:space="0" w:color="auto"/>
        <w:left w:val="none" w:sz="0" w:space="0" w:color="auto"/>
        <w:bottom w:val="none" w:sz="0" w:space="0" w:color="auto"/>
        <w:right w:val="none" w:sz="0" w:space="0" w:color="auto"/>
      </w:divBdr>
    </w:div>
    <w:div w:id="1000698781">
      <w:bodyDiv w:val="1"/>
      <w:marLeft w:val="0"/>
      <w:marRight w:val="0"/>
      <w:marTop w:val="0"/>
      <w:marBottom w:val="0"/>
      <w:divBdr>
        <w:top w:val="none" w:sz="0" w:space="0" w:color="auto"/>
        <w:left w:val="none" w:sz="0" w:space="0" w:color="auto"/>
        <w:bottom w:val="none" w:sz="0" w:space="0" w:color="auto"/>
        <w:right w:val="none" w:sz="0" w:space="0" w:color="auto"/>
      </w:divBdr>
    </w:div>
    <w:div w:id="1015037732">
      <w:bodyDiv w:val="1"/>
      <w:marLeft w:val="0"/>
      <w:marRight w:val="0"/>
      <w:marTop w:val="0"/>
      <w:marBottom w:val="0"/>
      <w:divBdr>
        <w:top w:val="none" w:sz="0" w:space="0" w:color="auto"/>
        <w:left w:val="none" w:sz="0" w:space="0" w:color="auto"/>
        <w:bottom w:val="none" w:sz="0" w:space="0" w:color="auto"/>
        <w:right w:val="none" w:sz="0" w:space="0" w:color="auto"/>
      </w:divBdr>
    </w:div>
    <w:div w:id="1047756101">
      <w:bodyDiv w:val="1"/>
      <w:marLeft w:val="0"/>
      <w:marRight w:val="0"/>
      <w:marTop w:val="0"/>
      <w:marBottom w:val="0"/>
      <w:divBdr>
        <w:top w:val="none" w:sz="0" w:space="0" w:color="auto"/>
        <w:left w:val="none" w:sz="0" w:space="0" w:color="auto"/>
        <w:bottom w:val="none" w:sz="0" w:space="0" w:color="auto"/>
        <w:right w:val="none" w:sz="0" w:space="0" w:color="auto"/>
      </w:divBdr>
    </w:div>
    <w:div w:id="1074863333">
      <w:bodyDiv w:val="1"/>
      <w:marLeft w:val="0"/>
      <w:marRight w:val="0"/>
      <w:marTop w:val="0"/>
      <w:marBottom w:val="0"/>
      <w:divBdr>
        <w:top w:val="none" w:sz="0" w:space="0" w:color="auto"/>
        <w:left w:val="none" w:sz="0" w:space="0" w:color="auto"/>
        <w:bottom w:val="none" w:sz="0" w:space="0" w:color="auto"/>
        <w:right w:val="none" w:sz="0" w:space="0" w:color="auto"/>
      </w:divBdr>
    </w:div>
    <w:div w:id="1107433855">
      <w:bodyDiv w:val="1"/>
      <w:marLeft w:val="0"/>
      <w:marRight w:val="0"/>
      <w:marTop w:val="0"/>
      <w:marBottom w:val="0"/>
      <w:divBdr>
        <w:top w:val="none" w:sz="0" w:space="0" w:color="auto"/>
        <w:left w:val="none" w:sz="0" w:space="0" w:color="auto"/>
        <w:bottom w:val="none" w:sz="0" w:space="0" w:color="auto"/>
        <w:right w:val="none" w:sz="0" w:space="0" w:color="auto"/>
      </w:divBdr>
    </w:div>
    <w:div w:id="1128162981">
      <w:bodyDiv w:val="1"/>
      <w:marLeft w:val="0"/>
      <w:marRight w:val="0"/>
      <w:marTop w:val="0"/>
      <w:marBottom w:val="0"/>
      <w:divBdr>
        <w:top w:val="none" w:sz="0" w:space="0" w:color="auto"/>
        <w:left w:val="none" w:sz="0" w:space="0" w:color="auto"/>
        <w:bottom w:val="none" w:sz="0" w:space="0" w:color="auto"/>
        <w:right w:val="none" w:sz="0" w:space="0" w:color="auto"/>
      </w:divBdr>
    </w:div>
    <w:div w:id="1132560326">
      <w:bodyDiv w:val="1"/>
      <w:marLeft w:val="0"/>
      <w:marRight w:val="0"/>
      <w:marTop w:val="0"/>
      <w:marBottom w:val="0"/>
      <w:divBdr>
        <w:top w:val="none" w:sz="0" w:space="0" w:color="auto"/>
        <w:left w:val="none" w:sz="0" w:space="0" w:color="auto"/>
        <w:bottom w:val="none" w:sz="0" w:space="0" w:color="auto"/>
        <w:right w:val="none" w:sz="0" w:space="0" w:color="auto"/>
      </w:divBdr>
    </w:div>
    <w:div w:id="1135443540">
      <w:bodyDiv w:val="1"/>
      <w:marLeft w:val="0"/>
      <w:marRight w:val="0"/>
      <w:marTop w:val="0"/>
      <w:marBottom w:val="0"/>
      <w:divBdr>
        <w:top w:val="none" w:sz="0" w:space="0" w:color="auto"/>
        <w:left w:val="none" w:sz="0" w:space="0" w:color="auto"/>
        <w:bottom w:val="none" w:sz="0" w:space="0" w:color="auto"/>
        <w:right w:val="none" w:sz="0" w:space="0" w:color="auto"/>
      </w:divBdr>
    </w:div>
    <w:div w:id="1174958973">
      <w:bodyDiv w:val="1"/>
      <w:marLeft w:val="0"/>
      <w:marRight w:val="0"/>
      <w:marTop w:val="0"/>
      <w:marBottom w:val="0"/>
      <w:divBdr>
        <w:top w:val="none" w:sz="0" w:space="0" w:color="auto"/>
        <w:left w:val="none" w:sz="0" w:space="0" w:color="auto"/>
        <w:bottom w:val="none" w:sz="0" w:space="0" w:color="auto"/>
        <w:right w:val="none" w:sz="0" w:space="0" w:color="auto"/>
      </w:divBdr>
    </w:div>
    <w:div w:id="1186476887">
      <w:bodyDiv w:val="1"/>
      <w:marLeft w:val="0"/>
      <w:marRight w:val="0"/>
      <w:marTop w:val="0"/>
      <w:marBottom w:val="0"/>
      <w:divBdr>
        <w:top w:val="none" w:sz="0" w:space="0" w:color="auto"/>
        <w:left w:val="none" w:sz="0" w:space="0" w:color="auto"/>
        <w:bottom w:val="none" w:sz="0" w:space="0" w:color="auto"/>
        <w:right w:val="none" w:sz="0" w:space="0" w:color="auto"/>
      </w:divBdr>
    </w:div>
    <w:div w:id="1193029255">
      <w:bodyDiv w:val="1"/>
      <w:marLeft w:val="0"/>
      <w:marRight w:val="0"/>
      <w:marTop w:val="0"/>
      <w:marBottom w:val="0"/>
      <w:divBdr>
        <w:top w:val="none" w:sz="0" w:space="0" w:color="auto"/>
        <w:left w:val="none" w:sz="0" w:space="0" w:color="auto"/>
        <w:bottom w:val="none" w:sz="0" w:space="0" w:color="auto"/>
        <w:right w:val="none" w:sz="0" w:space="0" w:color="auto"/>
      </w:divBdr>
    </w:div>
    <w:div w:id="1203057759">
      <w:bodyDiv w:val="1"/>
      <w:marLeft w:val="0"/>
      <w:marRight w:val="0"/>
      <w:marTop w:val="0"/>
      <w:marBottom w:val="0"/>
      <w:divBdr>
        <w:top w:val="none" w:sz="0" w:space="0" w:color="auto"/>
        <w:left w:val="none" w:sz="0" w:space="0" w:color="auto"/>
        <w:bottom w:val="none" w:sz="0" w:space="0" w:color="auto"/>
        <w:right w:val="none" w:sz="0" w:space="0" w:color="auto"/>
      </w:divBdr>
    </w:div>
    <w:div w:id="1219586561">
      <w:bodyDiv w:val="1"/>
      <w:marLeft w:val="0"/>
      <w:marRight w:val="0"/>
      <w:marTop w:val="0"/>
      <w:marBottom w:val="0"/>
      <w:divBdr>
        <w:top w:val="none" w:sz="0" w:space="0" w:color="auto"/>
        <w:left w:val="none" w:sz="0" w:space="0" w:color="auto"/>
        <w:bottom w:val="none" w:sz="0" w:space="0" w:color="auto"/>
        <w:right w:val="none" w:sz="0" w:space="0" w:color="auto"/>
      </w:divBdr>
    </w:div>
    <w:div w:id="1223713195">
      <w:bodyDiv w:val="1"/>
      <w:marLeft w:val="0"/>
      <w:marRight w:val="0"/>
      <w:marTop w:val="0"/>
      <w:marBottom w:val="0"/>
      <w:divBdr>
        <w:top w:val="none" w:sz="0" w:space="0" w:color="auto"/>
        <w:left w:val="none" w:sz="0" w:space="0" w:color="auto"/>
        <w:bottom w:val="none" w:sz="0" w:space="0" w:color="auto"/>
        <w:right w:val="none" w:sz="0" w:space="0" w:color="auto"/>
      </w:divBdr>
    </w:div>
    <w:div w:id="1232347949">
      <w:bodyDiv w:val="1"/>
      <w:marLeft w:val="0"/>
      <w:marRight w:val="0"/>
      <w:marTop w:val="0"/>
      <w:marBottom w:val="0"/>
      <w:divBdr>
        <w:top w:val="none" w:sz="0" w:space="0" w:color="auto"/>
        <w:left w:val="none" w:sz="0" w:space="0" w:color="auto"/>
        <w:bottom w:val="none" w:sz="0" w:space="0" w:color="auto"/>
        <w:right w:val="none" w:sz="0" w:space="0" w:color="auto"/>
      </w:divBdr>
    </w:div>
    <w:div w:id="1232815774">
      <w:bodyDiv w:val="1"/>
      <w:marLeft w:val="0"/>
      <w:marRight w:val="0"/>
      <w:marTop w:val="0"/>
      <w:marBottom w:val="0"/>
      <w:divBdr>
        <w:top w:val="none" w:sz="0" w:space="0" w:color="auto"/>
        <w:left w:val="none" w:sz="0" w:space="0" w:color="auto"/>
        <w:bottom w:val="none" w:sz="0" w:space="0" w:color="auto"/>
        <w:right w:val="none" w:sz="0" w:space="0" w:color="auto"/>
      </w:divBdr>
    </w:div>
    <w:div w:id="1246114894">
      <w:bodyDiv w:val="1"/>
      <w:marLeft w:val="0"/>
      <w:marRight w:val="0"/>
      <w:marTop w:val="0"/>
      <w:marBottom w:val="0"/>
      <w:divBdr>
        <w:top w:val="none" w:sz="0" w:space="0" w:color="auto"/>
        <w:left w:val="none" w:sz="0" w:space="0" w:color="auto"/>
        <w:bottom w:val="none" w:sz="0" w:space="0" w:color="auto"/>
        <w:right w:val="none" w:sz="0" w:space="0" w:color="auto"/>
      </w:divBdr>
    </w:div>
    <w:div w:id="1246913345">
      <w:bodyDiv w:val="1"/>
      <w:marLeft w:val="0"/>
      <w:marRight w:val="0"/>
      <w:marTop w:val="0"/>
      <w:marBottom w:val="0"/>
      <w:divBdr>
        <w:top w:val="none" w:sz="0" w:space="0" w:color="auto"/>
        <w:left w:val="none" w:sz="0" w:space="0" w:color="auto"/>
        <w:bottom w:val="none" w:sz="0" w:space="0" w:color="auto"/>
        <w:right w:val="none" w:sz="0" w:space="0" w:color="auto"/>
      </w:divBdr>
    </w:div>
    <w:div w:id="1249844321">
      <w:bodyDiv w:val="1"/>
      <w:marLeft w:val="0"/>
      <w:marRight w:val="0"/>
      <w:marTop w:val="0"/>
      <w:marBottom w:val="0"/>
      <w:divBdr>
        <w:top w:val="none" w:sz="0" w:space="0" w:color="auto"/>
        <w:left w:val="none" w:sz="0" w:space="0" w:color="auto"/>
        <w:bottom w:val="none" w:sz="0" w:space="0" w:color="auto"/>
        <w:right w:val="none" w:sz="0" w:space="0" w:color="auto"/>
      </w:divBdr>
    </w:div>
    <w:div w:id="1252162795">
      <w:bodyDiv w:val="1"/>
      <w:marLeft w:val="0"/>
      <w:marRight w:val="0"/>
      <w:marTop w:val="0"/>
      <w:marBottom w:val="0"/>
      <w:divBdr>
        <w:top w:val="none" w:sz="0" w:space="0" w:color="auto"/>
        <w:left w:val="none" w:sz="0" w:space="0" w:color="auto"/>
        <w:bottom w:val="none" w:sz="0" w:space="0" w:color="auto"/>
        <w:right w:val="none" w:sz="0" w:space="0" w:color="auto"/>
      </w:divBdr>
    </w:div>
    <w:div w:id="1277562326">
      <w:bodyDiv w:val="1"/>
      <w:marLeft w:val="0"/>
      <w:marRight w:val="0"/>
      <w:marTop w:val="0"/>
      <w:marBottom w:val="0"/>
      <w:divBdr>
        <w:top w:val="none" w:sz="0" w:space="0" w:color="auto"/>
        <w:left w:val="none" w:sz="0" w:space="0" w:color="auto"/>
        <w:bottom w:val="none" w:sz="0" w:space="0" w:color="auto"/>
        <w:right w:val="none" w:sz="0" w:space="0" w:color="auto"/>
      </w:divBdr>
    </w:div>
    <w:div w:id="1278875721">
      <w:bodyDiv w:val="1"/>
      <w:marLeft w:val="0"/>
      <w:marRight w:val="0"/>
      <w:marTop w:val="0"/>
      <w:marBottom w:val="0"/>
      <w:divBdr>
        <w:top w:val="none" w:sz="0" w:space="0" w:color="auto"/>
        <w:left w:val="none" w:sz="0" w:space="0" w:color="auto"/>
        <w:bottom w:val="none" w:sz="0" w:space="0" w:color="auto"/>
        <w:right w:val="none" w:sz="0" w:space="0" w:color="auto"/>
      </w:divBdr>
    </w:div>
    <w:div w:id="1283611377">
      <w:bodyDiv w:val="1"/>
      <w:marLeft w:val="0"/>
      <w:marRight w:val="0"/>
      <w:marTop w:val="0"/>
      <w:marBottom w:val="0"/>
      <w:divBdr>
        <w:top w:val="none" w:sz="0" w:space="0" w:color="auto"/>
        <w:left w:val="none" w:sz="0" w:space="0" w:color="auto"/>
        <w:bottom w:val="none" w:sz="0" w:space="0" w:color="auto"/>
        <w:right w:val="none" w:sz="0" w:space="0" w:color="auto"/>
      </w:divBdr>
    </w:div>
    <w:div w:id="1298300256">
      <w:bodyDiv w:val="1"/>
      <w:marLeft w:val="0"/>
      <w:marRight w:val="0"/>
      <w:marTop w:val="0"/>
      <w:marBottom w:val="0"/>
      <w:divBdr>
        <w:top w:val="none" w:sz="0" w:space="0" w:color="auto"/>
        <w:left w:val="none" w:sz="0" w:space="0" w:color="auto"/>
        <w:bottom w:val="none" w:sz="0" w:space="0" w:color="auto"/>
        <w:right w:val="none" w:sz="0" w:space="0" w:color="auto"/>
      </w:divBdr>
    </w:div>
    <w:div w:id="1311910465">
      <w:bodyDiv w:val="1"/>
      <w:marLeft w:val="0"/>
      <w:marRight w:val="0"/>
      <w:marTop w:val="0"/>
      <w:marBottom w:val="0"/>
      <w:divBdr>
        <w:top w:val="none" w:sz="0" w:space="0" w:color="auto"/>
        <w:left w:val="none" w:sz="0" w:space="0" w:color="auto"/>
        <w:bottom w:val="none" w:sz="0" w:space="0" w:color="auto"/>
        <w:right w:val="none" w:sz="0" w:space="0" w:color="auto"/>
      </w:divBdr>
    </w:div>
    <w:div w:id="1316641206">
      <w:bodyDiv w:val="1"/>
      <w:marLeft w:val="0"/>
      <w:marRight w:val="0"/>
      <w:marTop w:val="0"/>
      <w:marBottom w:val="0"/>
      <w:divBdr>
        <w:top w:val="none" w:sz="0" w:space="0" w:color="auto"/>
        <w:left w:val="none" w:sz="0" w:space="0" w:color="auto"/>
        <w:bottom w:val="none" w:sz="0" w:space="0" w:color="auto"/>
        <w:right w:val="none" w:sz="0" w:space="0" w:color="auto"/>
      </w:divBdr>
    </w:div>
    <w:div w:id="1317413088">
      <w:bodyDiv w:val="1"/>
      <w:marLeft w:val="0"/>
      <w:marRight w:val="0"/>
      <w:marTop w:val="0"/>
      <w:marBottom w:val="0"/>
      <w:divBdr>
        <w:top w:val="none" w:sz="0" w:space="0" w:color="auto"/>
        <w:left w:val="none" w:sz="0" w:space="0" w:color="auto"/>
        <w:bottom w:val="none" w:sz="0" w:space="0" w:color="auto"/>
        <w:right w:val="none" w:sz="0" w:space="0" w:color="auto"/>
      </w:divBdr>
    </w:div>
    <w:div w:id="1321616393">
      <w:bodyDiv w:val="1"/>
      <w:marLeft w:val="0"/>
      <w:marRight w:val="0"/>
      <w:marTop w:val="0"/>
      <w:marBottom w:val="0"/>
      <w:divBdr>
        <w:top w:val="none" w:sz="0" w:space="0" w:color="auto"/>
        <w:left w:val="none" w:sz="0" w:space="0" w:color="auto"/>
        <w:bottom w:val="none" w:sz="0" w:space="0" w:color="auto"/>
        <w:right w:val="none" w:sz="0" w:space="0" w:color="auto"/>
      </w:divBdr>
    </w:div>
    <w:div w:id="1326206957">
      <w:bodyDiv w:val="1"/>
      <w:marLeft w:val="0"/>
      <w:marRight w:val="0"/>
      <w:marTop w:val="0"/>
      <w:marBottom w:val="0"/>
      <w:divBdr>
        <w:top w:val="none" w:sz="0" w:space="0" w:color="auto"/>
        <w:left w:val="none" w:sz="0" w:space="0" w:color="auto"/>
        <w:bottom w:val="none" w:sz="0" w:space="0" w:color="auto"/>
        <w:right w:val="none" w:sz="0" w:space="0" w:color="auto"/>
      </w:divBdr>
    </w:div>
    <w:div w:id="1339193345">
      <w:bodyDiv w:val="1"/>
      <w:marLeft w:val="0"/>
      <w:marRight w:val="0"/>
      <w:marTop w:val="0"/>
      <w:marBottom w:val="0"/>
      <w:divBdr>
        <w:top w:val="none" w:sz="0" w:space="0" w:color="auto"/>
        <w:left w:val="none" w:sz="0" w:space="0" w:color="auto"/>
        <w:bottom w:val="none" w:sz="0" w:space="0" w:color="auto"/>
        <w:right w:val="none" w:sz="0" w:space="0" w:color="auto"/>
      </w:divBdr>
    </w:div>
    <w:div w:id="1345398756">
      <w:bodyDiv w:val="1"/>
      <w:marLeft w:val="0"/>
      <w:marRight w:val="0"/>
      <w:marTop w:val="0"/>
      <w:marBottom w:val="0"/>
      <w:divBdr>
        <w:top w:val="none" w:sz="0" w:space="0" w:color="auto"/>
        <w:left w:val="none" w:sz="0" w:space="0" w:color="auto"/>
        <w:bottom w:val="none" w:sz="0" w:space="0" w:color="auto"/>
        <w:right w:val="none" w:sz="0" w:space="0" w:color="auto"/>
      </w:divBdr>
    </w:div>
    <w:div w:id="1349940350">
      <w:bodyDiv w:val="1"/>
      <w:marLeft w:val="0"/>
      <w:marRight w:val="0"/>
      <w:marTop w:val="0"/>
      <w:marBottom w:val="0"/>
      <w:divBdr>
        <w:top w:val="none" w:sz="0" w:space="0" w:color="auto"/>
        <w:left w:val="none" w:sz="0" w:space="0" w:color="auto"/>
        <w:bottom w:val="none" w:sz="0" w:space="0" w:color="auto"/>
        <w:right w:val="none" w:sz="0" w:space="0" w:color="auto"/>
      </w:divBdr>
    </w:div>
    <w:div w:id="1366365081">
      <w:bodyDiv w:val="1"/>
      <w:marLeft w:val="0"/>
      <w:marRight w:val="0"/>
      <w:marTop w:val="0"/>
      <w:marBottom w:val="0"/>
      <w:divBdr>
        <w:top w:val="none" w:sz="0" w:space="0" w:color="auto"/>
        <w:left w:val="none" w:sz="0" w:space="0" w:color="auto"/>
        <w:bottom w:val="none" w:sz="0" w:space="0" w:color="auto"/>
        <w:right w:val="none" w:sz="0" w:space="0" w:color="auto"/>
      </w:divBdr>
    </w:div>
    <w:div w:id="1389376684">
      <w:bodyDiv w:val="1"/>
      <w:marLeft w:val="0"/>
      <w:marRight w:val="0"/>
      <w:marTop w:val="0"/>
      <w:marBottom w:val="0"/>
      <w:divBdr>
        <w:top w:val="none" w:sz="0" w:space="0" w:color="auto"/>
        <w:left w:val="none" w:sz="0" w:space="0" w:color="auto"/>
        <w:bottom w:val="none" w:sz="0" w:space="0" w:color="auto"/>
        <w:right w:val="none" w:sz="0" w:space="0" w:color="auto"/>
      </w:divBdr>
    </w:div>
    <w:div w:id="1395153489">
      <w:bodyDiv w:val="1"/>
      <w:marLeft w:val="0"/>
      <w:marRight w:val="0"/>
      <w:marTop w:val="0"/>
      <w:marBottom w:val="0"/>
      <w:divBdr>
        <w:top w:val="none" w:sz="0" w:space="0" w:color="auto"/>
        <w:left w:val="none" w:sz="0" w:space="0" w:color="auto"/>
        <w:bottom w:val="none" w:sz="0" w:space="0" w:color="auto"/>
        <w:right w:val="none" w:sz="0" w:space="0" w:color="auto"/>
      </w:divBdr>
    </w:div>
    <w:div w:id="1425347044">
      <w:bodyDiv w:val="1"/>
      <w:marLeft w:val="0"/>
      <w:marRight w:val="0"/>
      <w:marTop w:val="0"/>
      <w:marBottom w:val="0"/>
      <w:divBdr>
        <w:top w:val="none" w:sz="0" w:space="0" w:color="auto"/>
        <w:left w:val="none" w:sz="0" w:space="0" w:color="auto"/>
        <w:bottom w:val="none" w:sz="0" w:space="0" w:color="auto"/>
        <w:right w:val="none" w:sz="0" w:space="0" w:color="auto"/>
      </w:divBdr>
    </w:div>
    <w:div w:id="1429766083">
      <w:bodyDiv w:val="1"/>
      <w:marLeft w:val="0"/>
      <w:marRight w:val="0"/>
      <w:marTop w:val="0"/>
      <w:marBottom w:val="0"/>
      <w:divBdr>
        <w:top w:val="none" w:sz="0" w:space="0" w:color="auto"/>
        <w:left w:val="none" w:sz="0" w:space="0" w:color="auto"/>
        <w:bottom w:val="none" w:sz="0" w:space="0" w:color="auto"/>
        <w:right w:val="none" w:sz="0" w:space="0" w:color="auto"/>
      </w:divBdr>
    </w:div>
    <w:div w:id="1448426720">
      <w:bodyDiv w:val="1"/>
      <w:marLeft w:val="0"/>
      <w:marRight w:val="0"/>
      <w:marTop w:val="0"/>
      <w:marBottom w:val="0"/>
      <w:divBdr>
        <w:top w:val="none" w:sz="0" w:space="0" w:color="auto"/>
        <w:left w:val="none" w:sz="0" w:space="0" w:color="auto"/>
        <w:bottom w:val="none" w:sz="0" w:space="0" w:color="auto"/>
        <w:right w:val="none" w:sz="0" w:space="0" w:color="auto"/>
      </w:divBdr>
    </w:div>
    <w:div w:id="1449467461">
      <w:bodyDiv w:val="1"/>
      <w:marLeft w:val="0"/>
      <w:marRight w:val="0"/>
      <w:marTop w:val="0"/>
      <w:marBottom w:val="0"/>
      <w:divBdr>
        <w:top w:val="none" w:sz="0" w:space="0" w:color="auto"/>
        <w:left w:val="none" w:sz="0" w:space="0" w:color="auto"/>
        <w:bottom w:val="none" w:sz="0" w:space="0" w:color="auto"/>
        <w:right w:val="none" w:sz="0" w:space="0" w:color="auto"/>
      </w:divBdr>
    </w:div>
    <w:div w:id="1452019604">
      <w:bodyDiv w:val="1"/>
      <w:marLeft w:val="0"/>
      <w:marRight w:val="0"/>
      <w:marTop w:val="0"/>
      <w:marBottom w:val="0"/>
      <w:divBdr>
        <w:top w:val="none" w:sz="0" w:space="0" w:color="auto"/>
        <w:left w:val="none" w:sz="0" w:space="0" w:color="auto"/>
        <w:bottom w:val="none" w:sz="0" w:space="0" w:color="auto"/>
        <w:right w:val="none" w:sz="0" w:space="0" w:color="auto"/>
      </w:divBdr>
    </w:div>
    <w:div w:id="1455059529">
      <w:bodyDiv w:val="1"/>
      <w:marLeft w:val="0"/>
      <w:marRight w:val="0"/>
      <w:marTop w:val="0"/>
      <w:marBottom w:val="0"/>
      <w:divBdr>
        <w:top w:val="none" w:sz="0" w:space="0" w:color="auto"/>
        <w:left w:val="none" w:sz="0" w:space="0" w:color="auto"/>
        <w:bottom w:val="none" w:sz="0" w:space="0" w:color="auto"/>
        <w:right w:val="none" w:sz="0" w:space="0" w:color="auto"/>
      </w:divBdr>
    </w:div>
    <w:div w:id="1467507884">
      <w:bodyDiv w:val="1"/>
      <w:marLeft w:val="0"/>
      <w:marRight w:val="0"/>
      <w:marTop w:val="0"/>
      <w:marBottom w:val="0"/>
      <w:divBdr>
        <w:top w:val="none" w:sz="0" w:space="0" w:color="auto"/>
        <w:left w:val="none" w:sz="0" w:space="0" w:color="auto"/>
        <w:bottom w:val="none" w:sz="0" w:space="0" w:color="auto"/>
        <w:right w:val="none" w:sz="0" w:space="0" w:color="auto"/>
      </w:divBdr>
    </w:div>
    <w:div w:id="1471288869">
      <w:bodyDiv w:val="1"/>
      <w:marLeft w:val="0"/>
      <w:marRight w:val="0"/>
      <w:marTop w:val="0"/>
      <w:marBottom w:val="0"/>
      <w:divBdr>
        <w:top w:val="none" w:sz="0" w:space="0" w:color="auto"/>
        <w:left w:val="none" w:sz="0" w:space="0" w:color="auto"/>
        <w:bottom w:val="none" w:sz="0" w:space="0" w:color="auto"/>
        <w:right w:val="none" w:sz="0" w:space="0" w:color="auto"/>
      </w:divBdr>
    </w:div>
    <w:div w:id="1471678432">
      <w:bodyDiv w:val="1"/>
      <w:marLeft w:val="0"/>
      <w:marRight w:val="0"/>
      <w:marTop w:val="0"/>
      <w:marBottom w:val="0"/>
      <w:divBdr>
        <w:top w:val="none" w:sz="0" w:space="0" w:color="auto"/>
        <w:left w:val="none" w:sz="0" w:space="0" w:color="auto"/>
        <w:bottom w:val="none" w:sz="0" w:space="0" w:color="auto"/>
        <w:right w:val="none" w:sz="0" w:space="0" w:color="auto"/>
      </w:divBdr>
    </w:div>
    <w:div w:id="1472598632">
      <w:bodyDiv w:val="1"/>
      <w:marLeft w:val="0"/>
      <w:marRight w:val="0"/>
      <w:marTop w:val="0"/>
      <w:marBottom w:val="0"/>
      <w:divBdr>
        <w:top w:val="none" w:sz="0" w:space="0" w:color="auto"/>
        <w:left w:val="none" w:sz="0" w:space="0" w:color="auto"/>
        <w:bottom w:val="none" w:sz="0" w:space="0" w:color="auto"/>
        <w:right w:val="none" w:sz="0" w:space="0" w:color="auto"/>
      </w:divBdr>
    </w:div>
    <w:div w:id="1480687556">
      <w:bodyDiv w:val="1"/>
      <w:marLeft w:val="0"/>
      <w:marRight w:val="0"/>
      <w:marTop w:val="0"/>
      <w:marBottom w:val="0"/>
      <w:divBdr>
        <w:top w:val="none" w:sz="0" w:space="0" w:color="auto"/>
        <w:left w:val="none" w:sz="0" w:space="0" w:color="auto"/>
        <w:bottom w:val="none" w:sz="0" w:space="0" w:color="auto"/>
        <w:right w:val="none" w:sz="0" w:space="0" w:color="auto"/>
      </w:divBdr>
    </w:div>
    <w:div w:id="1488397008">
      <w:bodyDiv w:val="1"/>
      <w:marLeft w:val="0"/>
      <w:marRight w:val="0"/>
      <w:marTop w:val="0"/>
      <w:marBottom w:val="0"/>
      <w:divBdr>
        <w:top w:val="none" w:sz="0" w:space="0" w:color="auto"/>
        <w:left w:val="none" w:sz="0" w:space="0" w:color="auto"/>
        <w:bottom w:val="none" w:sz="0" w:space="0" w:color="auto"/>
        <w:right w:val="none" w:sz="0" w:space="0" w:color="auto"/>
      </w:divBdr>
    </w:div>
    <w:div w:id="1510559494">
      <w:bodyDiv w:val="1"/>
      <w:marLeft w:val="0"/>
      <w:marRight w:val="0"/>
      <w:marTop w:val="0"/>
      <w:marBottom w:val="0"/>
      <w:divBdr>
        <w:top w:val="none" w:sz="0" w:space="0" w:color="auto"/>
        <w:left w:val="none" w:sz="0" w:space="0" w:color="auto"/>
        <w:bottom w:val="none" w:sz="0" w:space="0" w:color="auto"/>
        <w:right w:val="none" w:sz="0" w:space="0" w:color="auto"/>
      </w:divBdr>
    </w:div>
    <w:div w:id="1553883216">
      <w:bodyDiv w:val="1"/>
      <w:marLeft w:val="0"/>
      <w:marRight w:val="0"/>
      <w:marTop w:val="0"/>
      <w:marBottom w:val="0"/>
      <w:divBdr>
        <w:top w:val="none" w:sz="0" w:space="0" w:color="auto"/>
        <w:left w:val="none" w:sz="0" w:space="0" w:color="auto"/>
        <w:bottom w:val="none" w:sz="0" w:space="0" w:color="auto"/>
        <w:right w:val="none" w:sz="0" w:space="0" w:color="auto"/>
      </w:divBdr>
    </w:div>
    <w:div w:id="1569917910">
      <w:bodyDiv w:val="1"/>
      <w:marLeft w:val="0"/>
      <w:marRight w:val="0"/>
      <w:marTop w:val="0"/>
      <w:marBottom w:val="0"/>
      <w:divBdr>
        <w:top w:val="none" w:sz="0" w:space="0" w:color="auto"/>
        <w:left w:val="none" w:sz="0" w:space="0" w:color="auto"/>
        <w:bottom w:val="none" w:sz="0" w:space="0" w:color="auto"/>
        <w:right w:val="none" w:sz="0" w:space="0" w:color="auto"/>
      </w:divBdr>
    </w:div>
    <w:div w:id="1586766899">
      <w:bodyDiv w:val="1"/>
      <w:marLeft w:val="0"/>
      <w:marRight w:val="0"/>
      <w:marTop w:val="0"/>
      <w:marBottom w:val="0"/>
      <w:divBdr>
        <w:top w:val="none" w:sz="0" w:space="0" w:color="auto"/>
        <w:left w:val="none" w:sz="0" w:space="0" w:color="auto"/>
        <w:bottom w:val="none" w:sz="0" w:space="0" w:color="auto"/>
        <w:right w:val="none" w:sz="0" w:space="0" w:color="auto"/>
      </w:divBdr>
    </w:div>
    <w:div w:id="1587106762">
      <w:bodyDiv w:val="1"/>
      <w:marLeft w:val="0"/>
      <w:marRight w:val="0"/>
      <w:marTop w:val="0"/>
      <w:marBottom w:val="0"/>
      <w:divBdr>
        <w:top w:val="none" w:sz="0" w:space="0" w:color="auto"/>
        <w:left w:val="none" w:sz="0" w:space="0" w:color="auto"/>
        <w:bottom w:val="none" w:sz="0" w:space="0" w:color="auto"/>
        <w:right w:val="none" w:sz="0" w:space="0" w:color="auto"/>
      </w:divBdr>
    </w:div>
    <w:div w:id="1587769128">
      <w:bodyDiv w:val="1"/>
      <w:marLeft w:val="0"/>
      <w:marRight w:val="0"/>
      <w:marTop w:val="0"/>
      <w:marBottom w:val="0"/>
      <w:divBdr>
        <w:top w:val="none" w:sz="0" w:space="0" w:color="auto"/>
        <w:left w:val="none" w:sz="0" w:space="0" w:color="auto"/>
        <w:bottom w:val="none" w:sz="0" w:space="0" w:color="auto"/>
        <w:right w:val="none" w:sz="0" w:space="0" w:color="auto"/>
      </w:divBdr>
    </w:div>
    <w:div w:id="1597246714">
      <w:bodyDiv w:val="1"/>
      <w:marLeft w:val="0"/>
      <w:marRight w:val="0"/>
      <w:marTop w:val="0"/>
      <w:marBottom w:val="0"/>
      <w:divBdr>
        <w:top w:val="none" w:sz="0" w:space="0" w:color="auto"/>
        <w:left w:val="none" w:sz="0" w:space="0" w:color="auto"/>
        <w:bottom w:val="none" w:sz="0" w:space="0" w:color="auto"/>
        <w:right w:val="none" w:sz="0" w:space="0" w:color="auto"/>
      </w:divBdr>
    </w:div>
    <w:div w:id="1600984523">
      <w:bodyDiv w:val="1"/>
      <w:marLeft w:val="0"/>
      <w:marRight w:val="0"/>
      <w:marTop w:val="0"/>
      <w:marBottom w:val="0"/>
      <w:divBdr>
        <w:top w:val="none" w:sz="0" w:space="0" w:color="auto"/>
        <w:left w:val="none" w:sz="0" w:space="0" w:color="auto"/>
        <w:bottom w:val="none" w:sz="0" w:space="0" w:color="auto"/>
        <w:right w:val="none" w:sz="0" w:space="0" w:color="auto"/>
      </w:divBdr>
    </w:div>
    <w:div w:id="1613130873">
      <w:bodyDiv w:val="1"/>
      <w:marLeft w:val="0"/>
      <w:marRight w:val="0"/>
      <w:marTop w:val="0"/>
      <w:marBottom w:val="0"/>
      <w:divBdr>
        <w:top w:val="none" w:sz="0" w:space="0" w:color="auto"/>
        <w:left w:val="none" w:sz="0" w:space="0" w:color="auto"/>
        <w:bottom w:val="none" w:sz="0" w:space="0" w:color="auto"/>
        <w:right w:val="none" w:sz="0" w:space="0" w:color="auto"/>
      </w:divBdr>
    </w:div>
    <w:div w:id="1628077676">
      <w:bodyDiv w:val="1"/>
      <w:marLeft w:val="0"/>
      <w:marRight w:val="0"/>
      <w:marTop w:val="0"/>
      <w:marBottom w:val="0"/>
      <w:divBdr>
        <w:top w:val="none" w:sz="0" w:space="0" w:color="auto"/>
        <w:left w:val="none" w:sz="0" w:space="0" w:color="auto"/>
        <w:bottom w:val="none" w:sz="0" w:space="0" w:color="auto"/>
        <w:right w:val="none" w:sz="0" w:space="0" w:color="auto"/>
      </w:divBdr>
    </w:div>
    <w:div w:id="1629165062">
      <w:bodyDiv w:val="1"/>
      <w:marLeft w:val="0"/>
      <w:marRight w:val="0"/>
      <w:marTop w:val="0"/>
      <w:marBottom w:val="0"/>
      <w:divBdr>
        <w:top w:val="none" w:sz="0" w:space="0" w:color="auto"/>
        <w:left w:val="none" w:sz="0" w:space="0" w:color="auto"/>
        <w:bottom w:val="none" w:sz="0" w:space="0" w:color="auto"/>
        <w:right w:val="none" w:sz="0" w:space="0" w:color="auto"/>
      </w:divBdr>
    </w:div>
    <w:div w:id="1638073031">
      <w:bodyDiv w:val="1"/>
      <w:marLeft w:val="0"/>
      <w:marRight w:val="0"/>
      <w:marTop w:val="0"/>
      <w:marBottom w:val="0"/>
      <w:divBdr>
        <w:top w:val="none" w:sz="0" w:space="0" w:color="auto"/>
        <w:left w:val="none" w:sz="0" w:space="0" w:color="auto"/>
        <w:bottom w:val="none" w:sz="0" w:space="0" w:color="auto"/>
        <w:right w:val="none" w:sz="0" w:space="0" w:color="auto"/>
      </w:divBdr>
    </w:div>
    <w:div w:id="1647855176">
      <w:bodyDiv w:val="1"/>
      <w:marLeft w:val="0"/>
      <w:marRight w:val="0"/>
      <w:marTop w:val="0"/>
      <w:marBottom w:val="0"/>
      <w:divBdr>
        <w:top w:val="none" w:sz="0" w:space="0" w:color="auto"/>
        <w:left w:val="none" w:sz="0" w:space="0" w:color="auto"/>
        <w:bottom w:val="none" w:sz="0" w:space="0" w:color="auto"/>
        <w:right w:val="none" w:sz="0" w:space="0" w:color="auto"/>
      </w:divBdr>
    </w:div>
    <w:div w:id="1658879264">
      <w:bodyDiv w:val="1"/>
      <w:marLeft w:val="0"/>
      <w:marRight w:val="0"/>
      <w:marTop w:val="0"/>
      <w:marBottom w:val="0"/>
      <w:divBdr>
        <w:top w:val="none" w:sz="0" w:space="0" w:color="auto"/>
        <w:left w:val="none" w:sz="0" w:space="0" w:color="auto"/>
        <w:bottom w:val="none" w:sz="0" w:space="0" w:color="auto"/>
        <w:right w:val="none" w:sz="0" w:space="0" w:color="auto"/>
      </w:divBdr>
    </w:div>
    <w:div w:id="1673870008">
      <w:bodyDiv w:val="1"/>
      <w:marLeft w:val="0"/>
      <w:marRight w:val="0"/>
      <w:marTop w:val="0"/>
      <w:marBottom w:val="0"/>
      <w:divBdr>
        <w:top w:val="none" w:sz="0" w:space="0" w:color="auto"/>
        <w:left w:val="none" w:sz="0" w:space="0" w:color="auto"/>
        <w:bottom w:val="none" w:sz="0" w:space="0" w:color="auto"/>
        <w:right w:val="none" w:sz="0" w:space="0" w:color="auto"/>
      </w:divBdr>
    </w:div>
    <w:div w:id="1679964549">
      <w:bodyDiv w:val="1"/>
      <w:marLeft w:val="0"/>
      <w:marRight w:val="0"/>
      <w:marTop w:val="0"/>
      <w:marBottom w:val="0"/>
      <w:divBdr>
        <w:top w:val="none" w:sz="0" w:space="0" w:color="auto"/>
        <w:left w:val="none" w:sz="0" w:space="0" w:color="auto"/>
        <w:bottom w:val="none" w:sz="0" w:space="0" w:color="auto"/>
        <w:right w:val="none" w:sz="0" w:space="0" w:color="auto"/>
      </w:divBdr>
    </w:div>
    <w:div w:id="1691106308">
      <w:bodyDiv w:val="1"/>
      <w:marLeft w:val="0"/>
      <w:marRight w:val="0"/>
      <w:marTop w:val="0"/>
      <w:marBottom w:val="0"/>
      <w:divBdr>
        <w:top w:val="none" w:sz="0" w:space="0" w:color="auto"/>
        <w:left w:val="none" w:sz="0" w:space="0" w:color="auto"/>
        <w:bottom w:val="none" w:sz="0" w:space="0" w:color="auto"/>
        <w:right w:val="none" w:sz="0" w:space="0" w:color="auto"/>
      </w:divBdr>
    </w:div>
    <w:div w:id="1693721436">
      <w:bodyDiv w:val="1"/>
      <w:marLeft w:val="0"/>
      <w:marRight w:val="0"/>
      <w:marTop w:val="0"/>
      <w:marBottom w:val="0"/>
      <w:divBdr>
        <w:top w:val="none" w:sz="0" w:space="0" w:color="auto"/>
        <w:left w:val="none" w:sz="0" w:space="0" w:color="auto"/>
        <w:bottom w:val="none" w:sz="0" w:space="0" w:color="auto"/>
        <w:right w:val="none" w:sz="0" w:space="0" w:color="auto"/>
      </w:divBdr>
    </w:div>
    <w:div w:id="1735393619">
      <w:bodyDiv w:val="1"/>
      <w:marLeft w:val="0"/>
      <w:marRight w:val="0"/>
      <w:marTop w:val="0"/>
      <w:marBottom w:val="0"/>
      <w:divBdr>
        <w:top w:val="none" w:sz="0" w:space="0" w:color="auto"/>
        <w:left w:val="none" w:sz="0" w:space="0" w:color="auto"/>
        <w:bottom w:val="none" w:sz="0" w:space="0" w:color="auto"/>
        <w:right w:val="none" w:sz="0" w:space="0" w:color="auto"/>
      </w:divBdr>
    </w:div>
    <w:div w:id="1737433393">
      <w:bodyDiv w:val="1"/>
      <w:marLeft w:val="0"/>
      <w:marRight w:val="0"/>
      <w:marTop w:val="0"/>
      <w:marBottom w:val="0"/>
      <w:divBdr>
        <w:top w:val="none" w:sz="0" w:space="0" w:color="auto"/>
        <w:left w:val="none" w:sz="0" w:space="0" w:color="auto"/>
        <w:bottom w:val="none" w:sz="0" w:space="0" w:color="auto"/>
        <w:right w:val="none" w:sz="0" w:space="0" w:color="auto"/>
      </w:divBdr>
    </w:div>
    <w:div w:id="1751586039">
      <w:bodyDiv w:val="1"/>
      <w:marLeft w:val="0"/>
      <w:marRight w:val="0"/>
      <w:marTop w:val="0"/>
      <w:marBottom w:val="0"/>
      <w:divBdr>
        <w:top w:val="none" w:sz="0" w:space="0" w:color="auto"/>
        <w:left w:val="none" w:sz="0" w:space="0" w:color="auto"/>
        <w:bottom w:val="none" w:sz="0" w:space="0" w:color="auto"/>
        <w:right w:val="none" w:sz="0" w:space="0" w:color="auto"/>
      </w:divBdr>
    </w:div>
    <w:div w:id="1768888536">
      <w:bodyDiv w:val="1"/>
      <w:marLeft w:val="0"/>
      <w:marRight w:val="0"/>
      <w:marTop w:val="0"/>
      <w:marBottom w:val="0"/>
      <w:divBdr>
        <w:top w:val="none" w:sz="0" w:space="0" w:color="auto"/>
        <w:left w:val="none" w:sz="0" w:space="0" w:color="auto"/>
        <w:bottom w:val="none" w:sz="0" w:space="0" w:color="auto"/>
        <w:right w:val="none" w:sz="0" w:space="0" w:color="auto"/>
      </w:divBdr>
    </w:div>
    <w:div w:id="1780876704">
      <w:bodyDiv w:val="1"/>
      <w:marLeft w:val="0"/>
      <w:marRight w:val="0"/>
      <w:marTop w:val="0"/>
      <w:marBottom w:val="0"/>
      <w:divBdr>
        <w:top w:val="none" w:sz="0" w:space="0" w:color="auto"/>
        <w:left w:val="none" w:sz="0" w:space="0" w:color="auto"/>
        <w:bottom w:val="none" w:sz="0" w:space="0" w:color="auto"/>
        <w:right w:val="none" w:sz="0" w:space="0" w:color="auto"/>
      </w:divBdr>
    </w:div>
    <w:div w:id="1784227113">
      <w:bodyDiv w:val="1"/>
      <w:marLeft w:val="0"/>
      <w:marRight w:val="0"/>
      <w:marTop w:val="0"/>
      <w:marBottom w:val="0"/>
      <w:divBdr>
        <w:top w:val="none" w:sz="0" w:space="0" w:color="auto"/>
        <w:left w:val="none" w:sz="0" w:space="0" w:color="auto"/>
        <w:bottom w:val="none" w:sz="0" w:space="0" w:color="auto"/>
        <w:right w:val="none" w:sz="0" w:space="0" w:color="auto"/>
      </w:divBdr>
    </w:div>
    <w:div w:id="1793132404">
      <w:bodyDiv w:val="1"/>
      <w:marLeft w:val="0"/>
      <w:marRight w:val="0"/>
      <w:marTop w:val="0"/>
      <w:marBottom w:val="0"/>
      <w:divBdr>
        <w:top w:val="none" w:sz="0" w:space="0" w:color="auto"/>
        <w:left w:val="none" w:sz="0" w:space="0" w:color="auto"/>
        <w:bottom w:val="none" w:sz="0" w:space="0" w:color="auto"/>
        <w:right w:val="none" w:sz="0" w:space="0" w:color="auto"/>
      </w:divBdr>
    </w:div>
    <w:div w:id="1805657433">
      <w:bodyDiv w:val="1"/>
      <w:marLeft w:val="0"/>
      <w:marRight w:val="0"/>
      <w:marTop w:val="0"/>
      <w:marBottom w:val="0"/>
      <w:divBdr>
        <w:top w:val="none" w:sz="0" w:space="0" w:color="auto"/>
        <w:left w:val="none" w:sz="0" w:space="0" w:color="auto"/>
        <w:bottom w:val="none" w:sz="0" w:space="0" w:color="auto"/>
        <w:right w:val="none" w:sz="0" w:space="0" w:color="auto"/>
      </w:divBdr>
    </w:div>
    <w:div w:id="1812359522">
      <w:bodyDiv w:val="1"/>
      <w:marLeft w:val="0"/>
      <w:marRight w:val="0"/>
      <w:marTop w:val="0"/>
      <w:marBottom w:val="0"/>
      <w:divBdr>
        <w:top w:val="none" w:sz="0" w:space="0" w:color="auto"/>
        <w:left w:val="none" w:sz="0" w:space="0" w:color="auto"/>
        <w:bottom w:val="none" w:sz="0" w:space="0" w:color="auto"/>
        <w:right w:val="none" w:sz="0" w:space="0" w:color="auto"/>
      </w:divBdr>
    </w:div>
    <w:div w:id="1814369781">
      <w:bodyDiv w:val="1"/>
      <w:marLeft w:val="0"/>
      <w:marRight w:val="0"/>
      <w:marTop w:val="0"/>
      <w:marBottom w:val="0"/>
      <w:divBdr>
        <w:top w:val="none" w:sz="0" w:space="0" w:color="auto"/>
        <w:left w:val="none" w:sz="0" w:space="0" w:color="auto"/>
        <w:bottom w:val="none" w:sz="0" w:space="0" w:color="auto"/>
        <w:right w:val="none" w:sz="0" w:space="0" w:color="auto"/>
      </w:divBdr>
    </w:div>
    <w:div w:id="1838420034">
      <w:bodyDiv w:val="1"/>
      <w:marLeft w:val="0"/>
      <w:marRight w:val="0"/>
      <w:marTop w:val="0"/>
      <w:marBottom w:val="0"/>
      <w:divBdr>
        <w:top w:val="none" w:sz="0" w:space="0" w:color="auto"/>
        <w:left w:val="none" w:sz="0" w:space="0" w:color="auto"/>
        <w:bottom w:val="none" w:sz="0" w:space="0" w:color="auto"/>
        <w:right w:val="none" w:sz="0" w:space="0" w:color="auto"/>
      </w:divBdr>
    </w:div>
    <w:div w:id="1852910283">
      <w:bodyDiv w:val="1"/>
      <w:marLeft w:val="0"/>
      <w:marRight w:val="0"/>
      <w:marTop w:val="0"/>
      <w:marBottom w:val="0"/>
      <w:divBdr>
        <w:top w:val="none" w:sz="0" w:space="0" w:color="auto"/>
        <w:left w:val="none" w:sz="0" w:space="0" w:color="auto"/>
        <w:bottom w:val="none" w:sz="0" w:space="0" w:color="auto"/>
        <w:right w:val="none" w:sz="0" w:space="0" w:color="auto"/>
      </w:divBdr>
    </w:div>
    <w:div w:id="1855262028">
      <w:bodyDiv w:val="1"/>
      <w:marLeft w:val="0"/>
      <w:marRight w:val="0"/>
      <w:marTop w:val="0"/>
      <w:marBottom w:val="0"/>
      <w:divBdr>
        <w:top w:val="none" w:sz="0" w:space="0" w:color="auto"/>
        <w:left w:val="none" w:sz="0" w:space="0" w:color="auto"/>
        <w:bottom w:val="none" w:sz="0" w:space="0" w:color="auto"/>
        <w:right w:val="none" w:sz="0" w:space="0" w:color="auto"/>
      </w:divBdr>
    </w:div>
    <w:div w:id="1863548896">
      <w:bodyDiv w:val="1"/>
      <w:marLeft w:val="0"/>
      <w:marRight w:val="0"/>
      <w:marTop w:val="0"/>
      <w:marBottom w:val="0"/>
      <w:divBdr>
        <w:top w:val="none" w:sz="0" w:space="0" w:color="auto"/>
        <w:left w:val="none" w:sz="0" w:space="0" w:color="auto"/>
        <w:bottom w:val="none" w:sz="0" w:space="0" w:color="auto"/>
        <w:right w:val="none" w:sz="0" w:space="0" w:color="auto"/>
      </w:divBdr>
    </w:div>
    <w:div w:id="1870146840">
      <w:bodyDiv w:val="1"/>
      <w:marLeft w:val="0"/>
      <w:marRight w:val="0"/>
      <w:marTop w:val="0"/>
      <w:marBottom w:val="0"/>
      <w:divBdr>
        <w:top w:val="none" w:sz="0" w:space="0" w:color="auto"/>
        <w:left w:val="none" w:sz="0" w:space="0" w:color="auto"/>
        <w:bottom w:val="none" w:sz="0" w:space="0" w:color="auto"/>
        <w:right w:val="none" w:sz="0" w:space="0" w:color="auto"/>
      </w:divBdr>
    </w:div>
    <w:div w:id="1874994017">
      <w:bodyDiv w:val="1"/>
      <w:marLeft w:val="0"/>
      <w:marRight w:val="0"/>
      <w:marTop w:val="0"/>
      <w:marBottom w:val="0"/>
      <w:divBdr>
        <w:top w:val="none" w:sz="0" w:space="0" w:color="auto"/>
        <w:left w:val="none" w:sz="0" w:space="0" w:color="auto"/>
        <w:bottom w:val="none" w:sz="0" w:space="0" w:color="auto"/>
        <w:right w:val="none" w:sz="0" w:space="0" w:color="auto"/>
      </w:divBdr>
    </w:div>
    <w:div w:id="1888059160">
      <w:bodyDiv w:val="1"/>
      <w:marLeft w:val="0"/>
      <w:marRight w:val="0"/>
      <w:marTop w:val="0"/>
      <w:marBottom w:val="0"/>
      <w:divBdr>
        <w:top w:val="none" w:sz="0" w:space="0" w:color="auto"/>
        <w:left w:val="none" w:sz="0" w:space="0" w:color="auto"/>
        <w:bottom w:val="none" w:sz="0" w:space="0" w:color="auto"/>
        <w:right w:val="none" w:sz="0" w:space="0" w:color="auto"/>
      </w:divBdr>
    </w:div>
    <w:div w:id="1893997302">
      <w:bodyDiv w:val="1"/>
      <w:marLeft w:val="0"/>
      <w:marRight w:val="0"/>
      <w:marTop w:val="0"/>
      <w:marBottom w:val="0"/>
      <w:divBdr>
        <w:top w:val="none" w:sz="0" w:space="0" w:color="auto"/>
        <w:left w:val="none" w:sz="0" w:space="0" w:color="auto"/>
        <w:bottom w:val="none" w:sz="0" w:space="0" w:color="auto"/>
        <w:right w:val="none" w:sz="0" w:space="0" w:color="auto"/>
      </w:divBdr>
    </w:div>
    <w:div w:id="1912958254">
      <w:bodyDiv w:val="1"/>
      <w:marLeft w:val="0"/>
      <w:marRight w:val="0"/>
      <w:marTop w:val="0"/>
      <w:marBottom w:val="0"/>
      <w:divBdr>
        <w:top w:val="none" w:sz="0" w:space="0" w:color="auto"/>
        <w:left w:val="none" w:sz="0" w:space="0" w:color="auto"/>
        <w:bottom w:val="none" w:sz="0" w:space="0" w:color="auto"/>
        <w:right w:val="none" w:sz="0" w:space="0" w:color="auto"/>
      </w:divBdr>
    </w:div>
    <w:div w:id="1928266404">
      <w:bodyDiv w:val="1"/>
      <w:marLeft w:val="0"/>
      <w:marRight w:val="0"/>
      <w:marTop w:val="0"/>
      <w:marBottom w:val="0"/>
      <w:divBdr>
        <w:top w:val="none" w:sz="0" w:space="0" w:color="auto"/>
        <w:left w:val="none" w:sz="0" w:space="0" w:color="auto"/>
        <w:bottom w:val="none" w:sz="0" w:space="0" w:color="auto"/>
        <w:right w:val="none" w:sz="0" w:space="0" w:color="auto"/>
      </w:divBdr>
    </w:div>
    <w:div w:id="1930429775">
      <w:bodyDiv w:val="1"/>
      <w:marLeft w:val="0"/>
      <w:marRight w:val="0"/>
      <w:marTop w:val="0"/>
      <w:marBottom w:val="0"/>
      <w:divBdr>
        <w:top w:val="none" w:sz="0" w:space="0" w:color="auto"/>
        <w:left w:val="none" w:sz="0" w:space="0" w:color="auto"/>
        <w:bottom w:val="none" w:sz="0" w:space="0" w:color="auto"/>
        <w:right w:val="none" w:sz="0" w:space="0" w:color="auto"/>
      </w:divBdr>
    </w:div>
    <w:div w:id="1938246126">
      <w:bodyDiv w:val="1"/>
      <w:marLeft w:val="0"/>
      <w:marRight w:val="0"/>
      <w:marTop w:val="0"/>
      <w:marBottom w:val="0"/>
      <w:divBdr>
        <w:top w:val="none" w:sz="0" w:space="0" w:color="auto"/>
        <w:left w:val="none" w:sz="0" w:space="0" w:color="auto"/>
        <w:bottom w:val="none" w:sz="0" w:space="0" w:color="auto"/>
        <w:right w:val="none" w:sz="0" w:space="0" w:color="auto"/>
      </w:divBdr>
    </w:div>
    <w:div w:id="1944339319">
      <w:bodyDiv w:val="1"/>
      <w:marLeft w:val="0"/>
      <w:marRight w:val="0"/>
      <w:marTop w:val="0"/>
      <w:marBottom w:val="0"/>
      <w:divBdr>
        <w:top w:val="none" w:sz="0" w:space="0" w:color="auto"/>
        <w:left w:val="none" w:sz="0" w:space="0" w:color="auto"/>
        <w:bottom w:val="none" w:sz="0" w:space="0" w:color="auto"/>
        <w:right w:val="none" w:sz="0" w:space="0" w:color="auto"/>
      </w:divBdr>
    </w:div>
    <w:div w:id="1950576580">
      <w:bodyDiv w:val="1"/>
      <w:marLeft w:val="0"/>
      <w:marRight w:val="0"/>
      <w:marTop w:val="0"/>
      <w:marBottom w:val="0"/>
      <w:divBdr>
        <w:top w:val="none" w:sz="0" w:space="0" w:color="auto"/>
        <w:left w:val="none" w:sz="0" w:space="0" w:color="auto"/>
        <w:bottom w:val="none" w:sz="0" w:space="0" w:color="auto"/>
        <w:right w:val="none" w:sz="0" w:space="0" w:color="auto"/>
      </w:divBdr>
    </w:div>
    <w:div w:id="1954709364">
      <w:bodyDiv w:val="1"/>
      <w:marLeft w:val="0"/>
      <w:marRight w:val="0"/>
      <w:marTop w:val="0"/>
      <w:marBottom w:val="0"/>
      <w:divBdr>
        <w:top w:val="none" w:sz="0" w:space="0" w:color="auto"/>
        <w:left w:val="none" w:sz="0" w:space="0" w:color="auto"/>
        <w:bottom w:val="none" w:sz="0" w:space="0" w:color="auto"/>
        <w:right w:val="none" w:sz="0" w:space="0" w:color="auto"/>
      </w:divBdr>
    </w:div>
    <w:div w:id="1955163237">
      <w:bodyDiv w:val="1"/>
      <w:marLeft w:val="0"/>
      <w:marRight w:val="0"/>
      <w:marTop w:val="0"/>
      <w:marBottom w:val="0"/>
      <w:divBdr>
        <w:top w:val="none" w:sz="0" w:space="0" w:color="auto"/>
        <w:left w:val="none" w:sz="0" w:space="0" w:color="auto"/>
        <w:bottom w:val="none" w:sz="0" w:space="0" w:color="auto"/>
        <w:right w:val="none" w:sz="0" w:space="0" w:color="auto"/>
      </w:divBdr>
    </w:div>
    <w:div w:id="1961453389">
      <w:bodyDiv w:val="1"/>
      <w:marLeft w:val="0"/>
      <w:marRight w:val="0"/>
      <w:marTop w:val="0"/>
      <w:marBottom w:val="0"/>
      <w:divBdr>
        <w:top w:val="none" w:sz="0" w:space="0" w:color="auto"/>
        <w:left w:val="none" w:sz="0" w:space="0" w:color="auto"/>
        <w:bottom w:val="none" w:sz="0" w:space="0" w:color="auto"/>
        <w:right w:val="none" w:sz="0" w:space="0" w:color="auto"/>
      </w:divBdr>
    </w:div>
    <w:div w:id="1989283446">
      <w:bodyDiv w:val="1"/>
      <w:marLeft w:val="0"/>
      <w:marRight w:val="0"/>
      <w:marTop w:val="0"/>
      <w:marBottom w:val="0"/>
      <w:divBdr>
        <w:top w:val="none" w:sz="0" w:space="0" w:color="auto"/>
        <w:left w:val="none" w:sz="0" w:space="0" w:color="auto"/>
        <w:bottom w:val="none" w:sz="0" w:space="0" w:color="auto"/>
        <w:right w:val="none" w:sz="0" w:space="0" w:color="auto"/>
      </w:divBdr>
    </w:div>
    <w:div w:id="2003391132">
      <w:bodyDiv w:val="1"/>
      <w:marLeft w:val="0"/>
      <w:marRight w:val="0"/>
      <w:marTop w:val="0"/>
      <w:marBottom w:val="0"/>
      <w:divBdr>
        <w:top w:val="none" w:sz="0" w:space="0" w:color="auto"/>
        <w:left w:val="none" w:sz="0" w:space="0" w:color="auto"/>
        <w:bottom w:val="none" w:sz="0" w:space="0" w:color="auto"/>
        <w:right w:val="none" w:sz="0" w:space="0" w:color="auto"/>
      </w:divBdr>
    </w:div>
    <w:div w:id="2004425854">
      <w:bodyDiv w:val="1"/>
      <w:marLeft w:val="0"/>
      <w:marRight w:val="0"/>
      <w:marTop w:val="0"/>
      <w:marBottom w:val="0"/>
      <w:divBdr>
        <w:top w:val="none" w:sz="0" w:space="0" w:color="auto"/>
        <w:left w:val="none" w:sz="0" w:space="0" w:color="auto"/>
        <w:bottom w:val="none" w:sz="0" w:space="0" w:color="auto"/>
        <w:right w:val="none" w:sz="0" w:space="0" w:color="auto"/>
      </w:divBdr>
    </w:div>
    <w:div w:id="2039772325">
      <w:bodyDiv w:val="1"/>
      <w:marLeft w:val="0"/>
      <w:marRight w:val="0"/>
      <w:marTop w:val="0"/>
      <w:marBottom w:val="0"/>
      <w:divBdr>
        <w:top w:val="none" w:sz="0" w:space="0" w:color="auto"/>
        <w:left w:val="none" w:sz="0" w:space="0" w:color="auto"/>
        <w:bottom w:val="none" w:sz="0" w:space="0" w:color="auto"/>
        <w:right w:val="none" w:sz="0" w:space="0" w:color="auto"/>
      </w:divBdr>
    </w:div>
    <w:div w:id="2043700039">
      <w:bodyDiv w:val="1"/>
      <w:marLeft w:val="0"/>
      <w:marRight w:val="0"/>
      <w:marTop w:val="0"/>
      <w:marBottom w:val="0"/>
      <w:divBdr>
        <w:top w:val="none" w:sz="0" w:space="0" w:color="auto"/>
        <w:left w:val="none" w:sz="0" w:space="0" w:color="auto"/>
        <w:bottom w:val="none" w:sz="0" w:space="0" w:color="auto"/>
        <w:right w:val="none" w:sz="0" w:space="0" w:color="auto"/>
      </w:divBdr>
    </w:div>
    <w:div w:id="2045598027">
      <w:bodyDiv w:val="1"/>
      <w:marLeft w:val="0"/>
      <w:marRight w:val="0"/>
      <w:marTop w:val="0"/>
      <w:marBottom w:val="0"/>
      <w:divBdr>
        <w:top w:val="none" w:sz="0" w:space="0" w:color="auto"/>
        <w:left w:val="none" w:sz="0" w:space="0" w:color="auto"/>
        <w:bottom w:val="none" w:sz="0" w:space="0" w:color="auto"/>
        <w:right w:val="none" w:sz="0" w:space="0" w:color="auto"/>
      </w:divBdr>
    </w:div>
    <w:div w:id="2050103102">
      <w:bodyDiv w:val="1"/>
      <w:marLeft w:val="0"/>
      <w:marRight w:val="0"/>
      <w:marTop w:val="0"/>
      <w:marBottom w:val="0"/>
      <w:divBdr>
        <w:top w:val="none" w:sz="0" w:space="0" w:color="auto"/>
        <w:left w:val="none" w:sz="0" w:space="0" w:color="auto"/>
        <w:bottom w:val="none" w:sz="0" w:space="0" w:color="auto"/>
        <w:right w:val="none" w:sz="0" w:space="0" w:color="auto"/>
      </w:divBdr>
    </w:div>
    <w:div w:id="2056199910">
      <w:bodyDiv w:val="1"/>
      <w:marLeft w:val="0"/>
      <w:marRight w:val="0"/>
      <w:marTop w:val="0"/>
      <w:marBottom w:val="0"/>
      <w:divBdr>
        <w:top w:val="none" w:sz="0" w:space="0" w:color="auto"/>
        <w:left w:val="none" w:sz="0" w:space="0" w:color="auto"/>
        <w:bottom w:val="none" w:sz="0" w:space="0" w:color="auto"/>
        <w:right w:val="none" w:sz="0" w:space="0" w:color="auto"/>
      </w:divBdr>
    </w:div>
    <w:div w:id="2058044525">
      <w:bodyDiv w:val="1"/>
      <w:marLeft w:val="0"/>
      <w:marRight w:val="0"/>
      <w:marTop w:val="0"/>
      <w:marBottom w:val="0"/>
      <w:divBdr>
        <w:top w:val="none" w:sz="0" w:space="0" w:color="auto"/>
        <w:left w:val="none" w:sz="0" w:space="0" w:color="auto"/>
        <w:bottom w:val="none" w:sz="0" w:space="0" w:color="auto"/>
        <w:right w:val="none" w:sz="0" w:space="0" w:color="auto"/>
      </w:divBdr>
    </w:div>
    <w:div w:id="2062942509">
      <w:bodyDiv w:val="1"/>
      <w:marLeft w:val="0"/>
      <w:marRight w:val="0"/>
      <w:marTop w:val="0"/>
      <w:marBottom w:val="0"/>
      <w:divBdr>
        <w:top w:val="none" w:sz="0" w:space="0" w:color="auto"/>
        <w:left w:val="none" w:sz="0" w:space="0" w:color="auto"/>
        <w:bottom w:val="none" w:sz="0" w:space="0" w:color="auto"/>
        <w:right w:val="none" w:sz="0" w:space="0" w:color="auto"/>
      </w:divBdr>
    </w:div>
    <w:div w:id="2067222710">
      <w:bodyDiv w:val="1"/>
      <w:marLeft w:val="0"/>
      <w:marRight w:val="0"/>
      <w:marTop w:val="0"/>
      <w:marBottom w:val="0"/>
      <w:divBdr>
        <w:top w:val="none" w:sz="0" w:space="0" w:color="auto"/>
        <w:left w:val="none" w:sz="0" w:space="0" w:color="auto"/>
        <w:bottom w:val="none" w:sz="0" w:space="0" w:color="auto"/>
        <w:right w:val="none" w:sz="0" w:space="0" w:color="auto"/>
      </w:divBdr>
    </w:div>
    <w:div w:id="2102949412">
      <w:bodyDiv w:val="1"/>
      <w:marLeft w:val="0"/>
      <w:marRight w:val="0"/>
      <w:marTop w:val="0"/>
      <w:marBottom w:val="0"/>
      <w:divBdr>
        <w:top w:val="none" w:sz="0" w:space="0" w:color="auto"/>
        <w:left w:val="none" w:sz="0" w:space="0" w:color="auto"/>
        <w:bottom w:val="none" w:sz="0" w:space="0" w:color="auto"/>
        <w:right w:val="none" w:sz="0" w:space="0" w:color="auto"/>
      </w:divBdr>
    </w:div>
    <w:div w:id="2113697966">
      <w:bodyDiv w:val="1"/>
      <w:marLeft w:val="0"/>
      <w:marRight w:val="0"/>
      <w:marTop w:val="0"/>
      <w:marBottom w:val="0"/>
      <w:divBdr>
        <w:top w:val="none" w:sz="0" w:space="0" w:color="auto"/>
        <w:left w:val="none" w:sz="0" w:space="0" w:color="auto"/>
        <w:bottom w:val="none" w:sz="0" w:space="0" w:color="auto"/>
        <w:right w:val="none" w:sz="0" w:space="0" w:color="auto"/>
      </w:divBdr>
    </w:div>
    <w:div w:id="2120483935">
      <w:bodyDiv w:val="1"/>
      <w:marLeft w:val="0"/>
      <w:marRight w:val="0"/>
      <w:marTop w:val="0"/>
      <w:marBottom w:val="0"/>
      <w:divBdr>
        <w:top w:val="none" w:sz="0" w:space="0" w:color="auto"/>
        <w:left w:val="none" w:sz="0" w:space="0" w:color="auto"/>
        <w:bottom w:val="none" w:sz="0" w:space="0" w:color="auto"/>
        <w:right w:val="none" w:sz="0" w:space="0" w:color="auto"/>
      </w:divBdr>
    </w:div>
    <w:div w:id="2128350242">
      <w:bodyDiv w:val="1"/>
      <w:marLeft w:val="0"/>
      <w:marRight w:val="0"/>
      <w:marTop w:val="0"/>
      <w:marBottom w:val="0"/>
      <w:divBdr>
        <w:top w:val="none" w:sz="0" w:space="0" w:color="auto"/>
        <w:left w:val="none" w:sz="0" w:space="0" w:color="auto"/>
        <w:bottom w:val="none" w:sz="0" w:space="0" w:color="auto"/>
        <w:right w:val="none" w:sz="0" w:space="0" w:color="auto"/>
      </w:divBdr>
    </w:div>
    <w:div w:id="213510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png"/><Relationship Id="rId42" Type="http://schemas.openxmlformats.org/officeDocument/2006/relationships/image" Target="media/image22.png"/><Relationship Id="rId63" Type="http://schemas.openxmlformats.org/officeDocument/2006/relationships/image" Target="media/image43.png"/><Relationship Id="rId84" Type="http://schemas.openxmlformats.org/officeDocument/2006/relationships/image" Target="media/image63.png"/><Relationship Id="rId138" Type="http://schemas.openxmlformats.org/officeDocument/2006/relationships/image" Target="media/image117.png"/><Relationship Id="rId159" Type="http://schemas.openxmlformats.org/officeDocument/2006/relationships/image" Target="media/image138.png"/><Relationship Id="rId170" Type="http://schemas.openxmlformats.org/officeDocument/2006/relationships/image" Target="media/image149.png"/><Relationship Id="rId191" Type="http://schemas.openxmlformats.org/officeDocument/2006/relationships/theme" Target="theme/theme1.xml"/><Relationship Id="rId107" Type="http://schemas.openxmlformats.org/officeDocument/2006/relationships/image" Target="media/image86.png"/><Relationship Id="rId11" Type="http://schemas.openxmlformats.org/officeDocument/2006/relationships/header" Target="header1.xml"/><Relationship Id="rId32" Type="http://schemas.openxmlformats.org/officeDocument/2006/relationships/image" Target="media/image12.png"/><Relationship Id="rId53" Type="http://schemas.openxmlformats.org/officeDocument/2006/relationships/image" Target="media/image33.jpg"/><Relationship Id="rId74" Type="http://schemas.openxmlformats.org/officeDocument/2006/relationships/header" Target="header5.xml"/><Relationship Id="rId128" Type="http://schemas.openxmlformats.org/officeDocument/2006/relationships/image" Target="media/image107.png"/><Relationship Id="rId149" Type="http://schemas.openxmlformats.org/officeDocument/2006/relationships/image" Target="media/image128.png"/><Relationship Id="rId5" Type="http://schemas.openxmlformats.org/officeDocument/2006/relationships/numbering" Target="numbering.xml"/><Relationship Id="rId95" Type="http://schemas.openxmlformats.org/officeDocument/2006/relationships/image" Target="media/image74.png"/><Relationship Id="rId160" Type="http://schemas.openxmlformats.org/officeDocument/2006/relationships/image" Target="media/image139.png"/><Relationship Id="rId181" Type="http://schemas.openxmlformats.org/officeDocument/2006/relationships/image" Target="media/image160.png"/><Relationship Id="rId22" Type="http://schemas.openxmlformats.org/officeDocument/2006/relationships/image" Target="media/image2.png"/><Relationship Id="rId43" Type="http://schemas.openxmlformats.org/officeDocument/2006/relationships/image" Target="media/image23.jpg"/><Relationship Id="rId64" Type="http://schemas.openxmlformats.org/officeDocument/2006/relationships/image" Target="media/image44.png"/><Relationship Id="rId118" Type="http://schemas.openxmlformats.org/officeDocument/2006/relationships/image" Target="media/image97.png"/><Relationship Id="rId139" Type="http://schemas.openxmlformats.org/officeDocument/2006/relationships/image" Target="media/image118.png"/><Relationship Id="rId85" Type="http://schemas.openxmlformats.org/officeDocument/2006/relationships/image" Target="media/image64.png"/><Relationship Id="rId150" Type="http://schemas.openxmlformats.org/officeDocument/2006/relationships/image" Target="media/image129.png"/><Relationship Id="rId171" Type="http://schemas.openxmlformats.org/officeDocument/2006/relationships/image" Target="media/image150.png"/><Relationship Id="rId12" Type="http://schemas.openxmlformats.org/officeDocument/2006/relationships/header" Target="header2.xml"/><Relationship Id="rId33" Type="http://schemas.openxmlformats.org/officeDocument/2006/relationships/image" Target="media/image13.png"/><Relationship Id="rId108" Type="http://schemas.openxmlformats.org/officeDocument/2006/relationships/image" Target="media/image87.png"/><Relationship Id="rId129" Type="http://schemas.openxmlformats.org/officeDocument/2006/relationships/image" Target="media/image108.png"/><Relationship Id="rId54" Type="http://schemas.openxmlformats.org/officeDocument/2006/relationships/image" Target="media/image34.png"/><Relationship Id="rId75" Type="http://schemas.openxmlformats.org/officeDocument/2006/relationships/image" Target="media/image54.png"/><Relationship Id="rId96" Type="http://schemas.openxmlformats.org/officeDocument/2006/relationships/image" Target="media/image75.png"/><Relationship Id="rId140" Type="http://schemas.openxmlformats.org/officeDocument/2006/relationships/image" Target="media/image119.png"/><Relationship Id="rId161" Type="http://schemas.openxmlformats.org/officeDocument/2006/relationships/image" Target="media/image140.png"/><Relationship Id="rId182" Type="http://schemas.openxmlformats.org/officeDocument/2006/relationships/image" Target="media/image161.png"/><Relationship Id="rId6" Type="http://schemas.openxmlformats.org/officeDocument/2006/relationships/styles" Target="styles.xml"/><Relationship Id="rId23" Type="http://schemas.openxmlformats.org/officeDocument/2006/relationships/image" Target="media/image3.png"/><Relationship Id="rId119" Type="http://schemas.openxmlformats.org/officeDocument/2006/relationships/image" Target="media/image98.png"/><Relationship Id="rId44" Type="http://schemas.openxmlformats.org/officeDocument/2006/relationships/image" Target="media/image24.png"/><Relationship Id="rId65" Type="http://schemas.openxmlformats.org/officeDocument/2006/relationships/image" Target="media/image45.png"/><Relationship Id="rId86" Type="http://schemas.openxmlformats.org/officeDocument/2006/relationships/image" Target="media/image65.png"/><Relationship Id="rId130" Type="http://schemas.openxmlformats.org/officeDocument/2006/relationships/image" Target="media/image109.png"/><Relationship Id="rId151" Type="http://schemas.openxmlformats.org/officeDocument/2006/relationships/image" Target="media/image130.png"/><Relationship Id="rId172" Type="http://schemas.openxmlformats.org/officeDocument/2006/relationships/image" Target="media/image151.png"/><Relationship Id="rId13" Type="http://schemas.openxmlformats.org/officeDocument/2006/relationships/footer" Target="footer1.xml"/><Relationship Id="rId18" Type="http://schemas.openxmlformats.org/officeDocument/2006/relationships/footer" Target="footer5.xml"/><Relationship Id="rId39" Type="http://schemas.openxmlformats.org/officeDocument/2006/relationships/image" Target="media/image19.png"/><Relationship Id="rId109" Type="http://schemas.openxmlformats.org/officeDocument/2006/relationships/image" Target="media/image88.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5.png"/><Relationship Id="rId97" Type="http://schemas.openxmlformats.org/officeDocument/2006/relationships/image" Target="media/image76.png"/><Relationship Id="rId104" Type="http://schemas.openxmlformats.org/officeDocument/2006/relationships/image" Target="media/image83.png"/><Relationship Id="rId120" Type="http://schemas.openxmlformats.org/officeDocument/2006/relationships/image" Target="media/image99.png"/><Relationship Id="rId125" Type="http://schemas.openxmlformats.org/officeDocument/2006/relationships/image" Target="media/image104.png"/><Relationship Id="rId141" Type="http://schemas.openxmlformats.org/officeDocument/2006/relationships/image" Target="media/image120.png"/><Relationship Id="rId146" Type="http://schemas.openxmlformats.org/officeDocument/2006/relationships/image" Target="media/image125.png"/><Relationship Id="rId167" Type="http://schemas.openxmlformats.org/officeDocument/2006/relationships/image" Target="media/image146.png"/><Relationship Id="rId188" Type="http://schemas.openxmlformats.org/officeDocument/2006/relationships/image" Target="media/image167.png"/><Relationship Id="rId7" Type="http://schemas.openxmlformats.org/officeDocument/2006/relationships/settings" Target="settings.xml"/><Relationship Id="rId71" Type="http://schemas.openxmlformats.org/officeDocument/2006/relationships/image" Target="media/image51.jpg"/><Relationship Id="rId92" Type="http://schemas.openxmlformats.org/officeDocument/2006/relationships/image" Target="media/image71.png"/><Relationship Id="rId162" Type="http://schemas.openxmlformats.org/officeDocument/2006/relationships/image" Target="media/image141.png"/><Relationship Id="rId183" Type="http://schemas.openxmlformats.org/officeDocument/2006/relationships/image" Target="media/image162.pn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6.png"/><Relationship Id="rId110" Type="http://schemas.openxmlformats.org/officeDocument/2006/relationships/image" Target="media/image89.png"/><Relationship Id="rId115" Type="http://schemas.openxmlformats.org/officeDocument/2006/relationships/image" Target="media/image94.png"/><Relationship Id="rId131" Type="http://schemas.openxmlformats.org/officeDocument/2006/relationships/image" Target="media/image110.png"/><Relationship Id="rId136" Type="http://schemas.openxmlformats.org/officeDocument/2006/relationships/image" Target="media/image115.png"/><Relationship Id="rId157" Type="http://schemas.openxmlformats.org/officeDocument/2006/relationships/image" Target="media/image136.png"/><Relationship Id="rId178" Type="http://schemas.openxmlformats.org/officeDocument/2006/relationships/image" Target="media/image157.png"/><Relationship Id="rId61" Type="http://schemas.openxmlformats.org/officeDocument/2006/relationships/image" Target="media/image41.png"/><Relationship Id="rId82" Type="http://schemas.openxmlformats.org/officeDocument/2006/relationships/image" Target="media/image61.png"/><Relationship Id="rId152" Type="http://schemas.openxmlformats.org/officeDocument/2006/relationships/image" Target="media/image131.png"/><Relationship Id="rId173" Type="http://schemas.openxmlformats.org/officeDocument/2006/relationships/image" Target="media/image152.png"/><Relationship Id="rId19" Type="http://schemas.openxmlformats.org/officeDocument/2006/relationships/header" Target="header4.xml"/><Relationship Id="rId14" Type="http://schemas.openxmlformats.org/officeDocument/2006/relationships/footer" Target="footer2.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6.png"/><Relationship Id="rId100" Type="http://schemas.openxmlformats.org/officeDocument/2006/relationships/image" Target="media/image79.png"/><Relationship Id="rId105" Type="http://schemas.openxmlformats.org/officeDocument/2006/relationships/image" Target="media/image84.png"/><Relationship Id="rId126" Type="http://schemas.openxmlformats.org/officeDocument/2006/relationships/image" Target="media/image105.png"/><Relationship Id="rId147" Type="http://schemas.openxmlformats.org/officeDocument/2006/relationships/image" Target="media/image126.png"/><Relationship Id="rId168" Type="http://schemas.openxmlformats.org/officeDocument/2006/relationships/image" Target="media/image147.png"/><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72.png"/><Relationship Id="rId98" Type="http://schemas.openxmlformats.org/officeDocument/2006/relationships/image" Target="media/image77.png"/><Relationship Id="rId121" Type="http://schemas.openxmlformats.org/officeDocument/2006/relationships/image" Target="media/image100.png"/><Relationship Id="rId142" Type="http://schemas.openxmlformats.org/officeDocument/2006/relationships/image" Target="media/image121.png"/><Relationship Id="rId163" Type="http://schemas.openxmlformats.org/officeDocument/2006/relationships/image" Target="media/image142.png"/><Relationship Id="rId184" Type="http://schemas.openxmlformats.org/officeDocument/2006/relationships/image" Target="media/image163.png"/><Relationship Id="rId189" Type="http://schemas.openxmlformats.org/officeDocument/2006/relationships/image" Target="media/image168.png"/><Relationship Id="rId3" Type="http://schemas.openxmlformats.org/officeDocument/2006/relationships/customXml" Target="../customXml/item3.xml"/><Relationship Id="rId25" Type="http://schemas.openxmlformats.org/officeDocument/2006/relationships/image" Target="media/image5.jpeg"/><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image" Target="media/image95.png"/><Relationship Id="rId137" Type="http://schemas.openxmlformats.org/officeDocument/2006/relationships/image" Target="media/image116.png"/><Relationship Id="rId158" Type="http://schemas.openxmlformats.org/officeDocument/2006/relationships/image" Target="media/image137.png"/><Relationship Id="rId20" Type="http://schemas.openxmlformats.org/officeDocument/2006/relationships/footer" Target="footer6.xml"/><Relationship Id="rId41" Type="http://schemas.openxmlformats.org/officeDocument/2006/relationships/image" Target="media/image21.jpg"/><Relationship Id="rId62" Type="http://schemas.openxmlformats.org/officeDocument/2006/relationships/image" Target="media/image42.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90.png"/><Relationship Id="rId132" Type="http://schemas.openxmlformats.org/officeDocument/2006/relationships/image" Target="media/image111.png"/><Relationship Id="rId153" Type="http://schemas.openxmlformats.org/officeDocument/2006/relationships/image" Target="media/image132.png"/><Relationship Id="rId174" Type="http://schemas.openxmlformats.org/officeDocument/2006/relationships/image" Target="media/image153.png"/><Relationship Id="rId179" Type="http://schemas.openxmlformats.org/officeDocument/2006/relationships/image" Target="media/image158.png"/><Relationship Id="rId190" Type="http://schemas.openxmlformats.org/officeDocument/2006/relationships/fontTable" Target="fontTable.xml"/><Relationship Id="rId15" Type="http://schemas.openxmlformats.org/officeDocument/2006/relationships/header" Target="header3.xml"/><Relationship Id="rId36" Type="http://schemas.openxmlformats.org/officeDocument/2006/relationships/image" Target="media/image16.png"/><Relationship Id="rId57" Type="http://schemas.openxmlformats.org/officeDocument/2006/relationships/image" Target="media/image37.jpg"/><Relationship Id="rId106" Type="http://schemas.openxmlformats.org/officeDocument/2006/relationships/image" Target="media/image85.png"/><Relationship Id="rId127" Type="http://schemas.openxmlformats.org/officeDocument/2006/relationships/image" Target="media/image106.png"/><Relationship Id="rId10" Type="http://schemas.openxmlformats.org/officeDocument/2006/relationships/endnotes" Target="endnotes.xml"/><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53.png"/><Relationship Id="rId78" Type="http://schemas.openxmlformats.org/officeDocument/2006/relationships/image" Target="media/image57.png"/><Relationship Id="rId94" Type="http://schemas.openxmlformats.org/officeDocument/2006/relationships/image" Target="media/image73.png"/><Relationship Id="rId99" Type="http://schemas.openxmlformats.org/officeDocument/2006/relationships/image" Target="media/image78.png"/><Relationship Id="rId101" Type="http://schemas.openxmlformats.org/officeDocument/2006/relationships/image" Target="media/image80.png"/><Relationship Id="rId122" Type="http://schemas.openxmlformats.org/officeDocument/2006/relationships/image" Target="media/image101.png"/><Relationship Id="rId143" Type="http://schemas.openxmlformats.org/officeDocument/2006/relationships/image" Target="media/image122.png"/><Relationship Id="rId148" Type="http://schemas.openxmlformats.org/officeDocument/2006/relationships/image" Target="media/image127.png"/><Relationship Id="rId164" Type="http://schemas.openxmlformats.org/officeDocument/2006/relationships/image" Target="media/image143.png"/><Relationship Id="rId169" Type="http://schemas.openxmlformats.org/officeDocument/2006/relationships/image" Target="media/image148.png"/><Relationship Id="rId185" Type="http://schemas.openxmlformats.org/officeDocument/2006/relationships/image" Target="media/image164.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59.png"/><Relationship Id="rId26" Type="http://schemas.openxmlformats.org/officeDocument/2006/relationships/image" Target="media/image6.png"/><Relationship Id="rId47" Type="http://schemas.openxmlformats.org/officeDocument/2006/relationships/image" Target="media/image27.png"/><Relationship Id="rId68" Type="http://schemas.openxmlformats.org/officeDocument/2006/relationships/image" Target="media/image48.png"/><Relationship Id="rId89" Type="http://schemas.openxmlformats.org/officeDocument/2006/relationships/image" Target="media/image68.png"/><Relationship Id="rId112" Type="http://schemas.openxmlformats.org/officeDocument/2006/relationships/image" Target="media/image91.png"/><Relationship Id="rId133" Type="http://schemas.openxmlformats.org/officeDocument/2006/relationships/image" Target="media/image112.png"/><Relationship Id="rId154" Type="http://schemas.openxmlformats.org/officeDocument/2006/relationships/image" Target="media/image133.png"/><Relationship Id="rId175" Type="http://schemas.openxmlformats.org/officeDocument/2006/relationships/image" Target="media/image154.png"/><Relationship Id="rId16" Type="http://schemas.openxmlformats.org/officeDocument/2006/relationships/footer" Target="footer3.xml"/><Relationship Id="rId37" Type="http://schemas.openxmlformats.org/officeDocument/2006/relationships/image" Target="media/image17.png"/><Relationship Id="rId58" Type="http://schemas.openxmlformats.org/officeDocument/2006/relationships/image" Target="media/image38.png"/><Relationship Id="rId79" Type="http://schemas.openxmlformats.org/officeDocument/2006/relationships/image" Target="media/image58.png"/><Relationship Id="rId102" Type="http://schemas.openxmlformats.org/officeDocument/2006/relationships/image" Target="media/image81.png"/><Relationship Id="rId123" Type="http://schemas.openxmlformats.org/officeDocument/2006/relationships/image" Target="media/image102.png"/><Relationship Id="rId144" Type="http://schemas.openxmlformats.org/officeDocument/2006/relationships/image" Target="media/image123.png"/><Relationship Id="rId90" Type="http://schemas.openxmlformats.org/officeDocument/2006/relationships/image" Target="media/image69.png"/><Relationship Id="rId165" Type="http://schemas.openxmlformats.org/officeDocument/2006/relationships/image" Target="media/image144.png"/><Relationship Id="rId186" Type="http://schemas.openxmlformats.org/officeDocument/2006/relationships/image" Target="media/image165.png"/><Relationship Id="rId27" Type="http://schemas.openxmlformats.org/officeDocument/2006/relationships/image" Target="media/image7.png"/><Relationship Id="rId48" Type="http://schemas.openxmlformats.org/officeDocument/2006/relationships/image" Target="media/image28.png"/><Relationship Id="rId69" Type="http://schemas.openxmlformats.org/officeDocument/2006/relationships/image" Target="media/image49.png"/><Relationship Id="rId113" Type="http://schemas.openxmlformats.org/officeDocument/2006/relationships/image" Target="media/image92.png"/><Relationship Id="rId134" Type="http://schemas.openxmlformats.org/officeDocument/2006/relationships/image" Target="media/image113.png"/><Relationship Id="rId80" Type="http://schemas.openxmlformats.org/officeDocument/2006/relationships/image" Target="media/image59.png"/><Relationship Id="rId155" Type="http://schemas.openxmlformats.org/officeDocument/2006/relationships/image" Target="media/image134.png"/><Relationship Id="rId176" Type="http://schemas.openxmlformats.org/officeDocument/2006/relationships/image" Target="media/image155.png"/><Relationship Id="rId17" Type="http://schemas.openxmlformats.org/officeDocument/2006/relationships/footer" Target="footer4.xml"/><Relationship Id="rId38" Type="http://schemas.openxmlformats.org/officeDocument/2006/relationships/image" Target="media/image18.png"/><Relationship Id="rId59" Type="http://schemas.openxmlformats.org/officeDocument/2006/relationships/image" Target="media/image39.png"/><Relationship Id="rId103" Type="http://schemas.openxmlformats.org/officeDocument/2006/relationships/image" Target="media/image82.png"/><Relationship Id="rId124" Type="http://schemas.openxmlformats.org/officeDocument/2006/relationships/image" Target="media/image103.png"/><Relationship Id="rId70" Type="http://schemas.openxmlformats.org/officeDocument/2006/relationships/image" Target="media/image50.jpg"/><Relationship Id="rId91" Type="http://schemas.openxmlformats.org/officeDocument/2006/relationships/image" Target="media/image70.png"/><Relationship Id="rId145" Type="http://schemas.openxmlformats.org/officeDocument/2006/relationships/image" Target="media/image124.png"/><Relationship Id="rId166" Type="http://schemas.openxmlformats.org/officeDocument/2006/relationships/image" Target="media/image145.png"/><Relationship Id="rId187" Type="http://schemas.openxmlformats.org/officeDocument/2006/relationships/image" Target="media/image166.png"/><Relationship Id="rId1" Type="http://schemas.openxmlformats.org/officeDocument/2006/relationships/customXml" Target="../customXml/item1.xml"/><Relationship Id="rId28" Type="http://schemas.openxmlformats.org/officeDocument/2006/relationships/image" Target="media/image8.png"/><Relationship Id="rId49" Type="http://schemas.openxmlformats.org/officeDocument/2006/relationships/image" Target="media/image29.png"/><Relationship Id="rId114" Type="http://schemas.openxmlformats.org/officeDocument/2006/relationships/image" Target="media/image93.png"/><Relationship Id="rId60" Type="http://schemas.openxmlformats.org/officeDocument/2006/relationships/image" Target="media/image40.png"/><Relationship Id="rId81" Type="http://schemas.openxmlformats.org/officeDocument/2006/relationships/image" Target="media/image60.png"/><Relationship Id="rId135" Type="http://schemas.openxmlformats.org/officeDocument/2006/relationships/image" Target="media/image114.png"/><Relationship Id="rId156" Type="http://schemas.openxmlformats.org/officeDocument/2006/relationships/image" Target="media/image135.png"/><Relationship Id="rId177" Type="http://schemas.openxmlformats.org/officeDocument/2006/relationships/image" Target="media/image15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04ff05d-9599-4e31-b355-014279dfd47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D46DA94714AF4B9C63EC7B3C0C43BA" ma:contentTypeVersion="18" ma:contentTypeDescription="Create a new document." ma:contentTypeScope="" ma:versionID="f949fedc15ed724e8506d3a1f5cd9b87">
  <xsd:schema xmlns:xsd="http://www.w3.org/2001/XMLSchema" xmlns:xs="http://www.w3.org/2001/XMLSchema" xmlns:p="http://schemas.microsoft.com/office/2006/metadata/properties" xmlns:ns3="d04ff05d-9599-4e31-b355-014279dfd473" xmlns:ns4="1b8d8cb4-0f37-4707-8a6f-e615061d01d7" targetNamespace="http://schemas.microsoft.com/office/2006/metadata/properties" ma:root="true" ma:fieldsID="8344758e569838e9a5d825bbd8640164" ns3:_="" ns4:_="">
    <xsd:import namespace="d04ff05d-9599-4e31-b355-014279dfd473"/>
    <xsd:import namespace="1b8d8cb4-0f37-4707-8a6f-e615061d01d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ff05d-9599-4e31-b355-014279dfd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8d8cb4-0f37-4707-8a6f-e615061d01d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And06</b:Tag>
    <b:SourceType>Book</b:SourceType>
    <b:Guid>{4145CDD1-2704-43CC-AA59-187161F0042B}</b:Guid>
    <b:Author>
      <b:Author>
        <b:NameList>
          <b:Person>
            <b:Last>Tuner</b:Last>
            <b:First>Andrew</b:First>
          </b:Person>
        </b:NameList>
      </b:Author>
    </b:Author>
    <b:Title>Introduction to Neogeography</b:Title>
    <b:Year>2006</b:Year>
    <b:City>Sebastopol, CA USA</b:City>
    <b:Publisher>O'Reilly Media</b:Publisher>
    <b:RefOrder>14</b:RefOrder>
  </b:Source>
  <b:Source>
    <b:Tag>Hoà15</b:Tag>
    <b:SourceType>Book</b:SourceType>
    <b:Guid>{FB6374C5-29F9-46BD-8105-A5025044DEFB}</b:Guid>
    <b:Author>
      <b:Author>
        <b:Corporate>Hoàng Anh Đức, Lê Văn Hưng</b:Corporate>
      </b:Author>
    </b:Author>
    <b:Title>Thiết kế website</b:Title>
    <b:Year>2016</b:Year>
    <b:City>Hanoi</b:City>
    <b:Publisher>NXB Giáo dục Việt Nam</b:Publisher>
    <b:RefOrder>15</b:RefOrder>
  </b:Source>
  <b:Source>
    <b:Tag>Wik24</b:Tag>
    <b:SourceType>InternetSite</b:SourceType>
    <b:Guid>{0E15675F-85D1-448A-BBFB-C4557EEF4F95}</b:Guid>
    <b:Author>
      <b:Author>
        <b:NameList>
          <b:Person>
            <b:Last>Wikipedia</b:Last>
          </b:Person>
        </b:NameList>
      </b:Author>
    </b:Author>
    <b:Title>Thương mại điện tử</b:Title>
    <b:Year>2024</b:Year>
    <b:Month>12</b:Month>
    <b:Day>04</b:Day>
    <b:YearAccessed>2024</b:YearAccessed>
    <b:MonthAccessed>12</b:MonthAccessed>
    <b:DayAccessed>04</b:DayAccessed>
    <b:URL>https://vi.wikipedia.org/wiki/Th%C6%B0%C6%A1ng_m%E1%BA%A1i_%C4%91i%E1%BB%87n_t%E1%BB%AD#</b:URL>
    <b:RefOrder>1</b:RefOrder>
  </b:Source>
  <b:Source>
    <b:Tag>Thư22</b:Tag>
    <b:SourceType>InternetSite</b:SourceType>
    <b:Guid>{BD36F27B-4E57-4F1C-B572-BFAA8F534C26}</b:Guid>
    <b:Title>Thương mại điện tử là gì? Tổng quan về TMĐT ở Việt Nam</b:Title>
    <b:ProductionCompany>Magenest</b:ProductionCompany>
    <b:Year>2022</b:Year>
    <b:Month>09</b:Month>
    <b:Day>05</b:Day>
    <b:YearAccessed>2022</b:YearAccessed>
    <b:MonthAccessed>09</b:MonthAccessed>
    <b:DayAccessed>05</b:DayAccessed>
    <b:URL>https://magenest.com/vi/thuong-mai-dien-tu-la-gi/</b:URL>
    <b:RefOrder>2</b:RefOrder>
  </b:Source>
  <b:Source>
    <b:Tag>Mic23</b:Tag>
    <b:SourceType>InternetSite</b:SourceType>
    <b:Guid>{266F55B3-115E-4184-8453-0EFBEA1A2183}</b:Guid>
    <b:Author>
      <b:Author>
        <b:NameList>
          <b:Person>
            <b:Last>Microsoft</b:Last>
          </b:Person>
        </b:NameList>
      </b:Author>
    </b:Author>
    <b:Title>What is C#?</b:Title>
    <b:ProductionCompany>Microsoft</b:ProductionCompany>
    <b:Year>2023</b:Year>
    <b:Month>12</b:Month>
    <b:Day>09</b:Day>
    <b:YearAccessed>2023</b:YearAccessed>
    <b:MonthAccessed>12</b:MonthAccessed>
    <b:DayAccessed>09</b:DayAccessed>
    <b:URL>https://dotnet.microsoft.com/en-us/languages/csharp</b:URL>
    <b:RefOrder>3</b:RefOrder>
  </b:Source>
  <b:Source>
    <b:Tag>Wik25</b:Tag>
    <b:SourceType>InternetSite</b:SourceType>
    <b:Guid>{31641A51-37BA-4488-96AE-9D416486207A}</b:Guid>
    <b:Author>
      <b:Author>
        <b:NameList>
          <b:Person>
            <b:Last>Wikipedia</b:Last>
          </b:Person>
        </b:NameList>
      </b:Author>
    </b:Author>
    <b:Title>What is C#</b:Title>
    <b:ProductionCompany>Wikipedia</b:ProductionCompany>
    <b:Year>2025</b:Year>
    <b:Month>01</b:Month>
    <b:Day>12</b:Day>
    <b:YearAccessed>2025</b:YearAccessed>
    <b:MonthAccessed>01</b:MonthAccessed>
    <b:DayAccessed>12</b:DayAccessed>
    <b:URL>https://vi.wikipedia.org/wiki/C_Sharp_(ng%C3%B4n_ng%E1%BB%AF_l%E1%BA%ADp_tr%C3%ACnh)#%C4%90%E1%BA%B7c_tr%C6%B0ng_c%E1%BB%A7a_ng%C3%B4n_ng%E1%BB%AF_C#</b:URL>
    <b:RefOrder>4</b:RefOrder>
  </b:Source>
  <b:Source>
    <b:Tag>tio25</b:Tag>
    <b:SourceType>InternetSite</b:SourceType>
    <b:Guid>{35E3AF4E-A6F8-49AB-8A69-BB1056425337}</b:Guid>
    <b:Author>
      <b:Author>
        <b:NameList>
          <b:Person>
            <b:Last>tiobe</b:Last>
          </b:Person>
        </b:NameList>
      </b:Author>
    </b:Author>
    <b:Title>tiobe</b:Title>
    <b:ProductionCompany>tiobe</b:ProductionCompany>
    <b:Year>2025</b:Year>
    <b:YearAccessed>2025</b:YearAccessed>
    <b:URL>https://www.tiobe.com/tiobe-index/</b:URL>
    <b:RefOrder>5</b:RefOrder>
  </b:Source>
  <b:Source>
    <b:Tag>pyp25</b:Tag>
    <b:SourceType>InternetSite</b:SourceType>
    <b:Guid>{00BF52CA-F645-47F8-B13F-CF0623157720}</b:Guid>
    <b:Author>
      <b:Author>
        <b:NameList>
          <b:Person>
            <b:Last>pypl</b:Last>
          </b:Person>
        </b:NameList>
      </b:Author>
    </b:Author>
    <b:Title>pypl</b:Title>
    <b:ProductionCompany>pypl</b:ProductionCompany>
    <b:Year>2025</b:Year>
    <b:YearAccessed>2025</b:YearAccessed>
    <b:URL>https://pypl.github.io/PYPL.html</b:URL>
    <b:RefOrder>6</b:RefOrder>
  </b:Source>
  <b:Source>
    <b:Tag>Git25</b:Tag>
    <b:SourceType>InternetSite</b:SourceType>
    <b:Guid>{43B3B1C7-0CE8-4C5C-BBAB-63FA974E8B54}</b:Guid>
    <b:Author>
      <b:Author>
        <b:NameList>
          <b:Person>
            <b:Last>Github</b:Last>
          </b:Person>
        </b:NameList>
      </b:Author>
    </b:Author>
    <b:Title>Github</b:Title>
    <b:ProductionCompany>Github</b:ProductionCompany>
    <b:Year>2025</b:Year>
    <b:YearAccessed>2025</b:YearAccessed>
    <b:URL>https://github.com/</b:URL>
    <b:RefOrder>7</b:RefOrder>
  </b:Source>
  <b:Source>
    <b:Tag>Mic25</b:Tag>
    <b:SourceType>InternetSite</b:SourceType>
    <b:Guid>{B658FBED-B1B7-4393-A2DA-F86181C0A0C5}</b:Guid>
    <b:Author>
      <b:Author>
        <b:NameList>
          <b:Person>
            <b:Last>Microsoft</b:Last>
          </b:Person>
        </b:NameList>
      </b:Author>
    </b:Author>
    <b:Title>Giới thiệu Sql Server</b:Title>
    <b:ProductionCompany>Microsoft</b:ProductionCompany>
    <b:Year>2025</b:Year>
    <b:YearAccessed>2025</b:YearAccessed>
    <b:URL>https://www.microsoft.com/en-us/sql-server</b:URL>
    <b:RefOrder>8</b:RefOrder>
  </b:Source>
  <b:Source>
    <b:Tag>ITN20</b:Tag>
    <b:SourceType>InternetSite</b:SourceType>
    <b:Guid>{E0DC4F89-086E-4B3C-91AC-94581AD798B4}</b:Guid>
    <b:Title>SQL Server là gì? Mục đích của việc sử dụng SQL Server</b:Title>
    <b:ProductionCompany>VinaScript</b:ProductionCompany>
    <b:Year>2020</b:Year>
    <b:Month>10</b:Month>
    <b:Day>20</b:Day>
    <b:YearAccessed>2025</b:YearAccessed>
    <b:MonthAccessed>10</b:MonthAccessed>
    <b:DayAccessed>17</b:DayAccessed>
    <b:URL>https://vinascript.com/database/sql-server-la-gi-muc-dich-cua-viec-su-dung-sql-server.html</b:URL>
    <b:Author>
      <b:Author>
        <b:Corporate>VinaScript</b:Corporate>
      </b:Author>
    </b:Author>
    <b:RefOrder>16</b:RefOrder>
  </b:Source>
  <b:Source>
    <b:Tag>Lon24</b:Tag>
    <b:SourceType>InternetSite</b:SourceType>
    <b:Guid>{381DCE1F-A062-4C63-9AC1-C2F09D05B148}</b:Guid>
    <b:Author>
      <b:Author>
        <b:NameList>
          <b:Person>
            <b:Last>LongNguyen</b:Last>
          </b:Person>
        </b:NameList>
      </b:Author>
    </b:Author>
    <b:Title>Tổng quan về Entity framework core</b:Title>
    <b:ProductionCompany>Tổng quan về Entity framework core</b:ProductionCompany>
    <b:Year>2024</b:Year>
    <b:YearAccessed>2024</b:YearAccessed>
    <b:URL>https://viblo.asia/p/phan-1-tong-quan-ve-entity-framework-core-4dbZNQNaKYM</b:URL>
    <b:RefOrder>9</b:RefOrder>
  </b:Source>
  <b:Source>
    <b:Tag>Mat25</b:Tag>
    <b:SourceType>InternetSite</b:SourceType>
    <b:Guid>{032BCA17-E47D-429B-9E73-D8FB92097CFF}</b:Guid>
    <b:Title>HTML là gì? Nền tảng lập trình web cho người mới bắt đầu</b:Title>
    <b:Year>2025</b:Year>
    <b:Author>
      <b:Author>
        <b:NameList>
          <b:Person>
            <b:Last>MatBao</b:Last>
          </b:Person>
        </b:NameList>
      </b:Author>
    </b:Author>
    <b:YearAccessed>2025</b:YearAccessed>
    <b:URL>https://wiki.matbao.net/html-la-gi-nen-tang-lap-trinh-web-cho-nguoi-moi-bat-dau/</b:URL>
    <b:RefOrder>10</b:RefOrder>
  </b:Source>
  <b:Source>
    <b:Tag>Top25</b:Tag>
    <b:SourceType>InternetSite</b:SourceType>
    <b:Guid>{5A9D6AD9-590A-4FB7-A586-92F678E58E61}</b:Guid>
    <b:Author>
      <b:Author>
        <b:NameList>
          <b:Person>
            <b:Last>TopDev</b:Last>
          </b:Person>
        </b:NameList>
      </b:Author>
    </b:Author>
    <b:Title>CSS là gì?</b:Title>
    <b:Year>2025</b:Year>
    <b:YearAccessed>2025</b:YearAccessed>
    <b:URL>https://topdev.vn/blog/css-la-gi/</b:URL>
    <b:RefOrder>11</b:RefOrder>
  </b:Source>
  <b:Source>
    <b:Tag>ama25</b:Tag>
    <b:SourceType>InternetSite</b:SourceType>
    <b:Guid>{5E4A6D88-6F3C-46AA-85DB-2C28CB78C570}</b:Guid>
    <b:Author>
      <b:Author>
        <b:NameList>
          <b:Person>
            <b:Last>amazon</b:Last>
          </b:Person>
        </b:NameList>
      </b:Author>
    </b:Author>
    <b:Title>Javascript (JS) là gì?</b:Title>
    <b:ProductionCompany>AWS</b:ProductionCompany>
    <b:Year>2025</b:Year>
    <b:YearAccessed>2025</b:YearAccessed>
    <b:URL>https://aws.amazon.com/vi/what-is/javascript/</b:URL>
    <b:RefOrder>12</b:RefOrder>
  </b:Source>
  <b:Source>
    <b:Tag>jqu25</b:Tag>
    <b:SourceType>InternetSite</b:SourceType>
    <b:Guid>{6DD6E022-59CC-4A04-881B-17783840B987}</b:Guid>
    <b:Author>
      <b:Author>
        <b:NameList>
          <b:Person>
            <b:Last>jquery</b:Last>
          </b:Person>
        </b:NameList>
      </b:Author>
    </b:Author>
    <b:Title>what ís jquery</b:Title>
    <b:ProductionCompany>jquery</b:ProductionCompany>
    <b:Year>2025</b:Year>
    <b:YearAccessed>2025</b:YearAccessed>
    <b:URL>https://api.jquery.com/jQuery.ajax/</b:URL>
    <b:RefOrder>17</b:RefOrder>
  </b:Source>
  <b:Source>
    <b:Tag>phu25</b:Tag>
    <b:SourceType>InternetSite</b:SourceType>
    <b:Guid>{407526F6-B892-4787-A4A7-38FFCC1797C7}</b:Guid>
    <b:Author>
      <b:Author>
        <b:NameList>
          <b:Person>
            <b:Last>phuongthaonguyen</b:Last>
          </b:Person>
        </b:NameList>
      </b:Author>
    </b:Author>
    <b:Title>Tìm hiểu tổng quan về JQuery Ajax</b:Title>
    <b:ProductionCompany>viblo</b:ProductionCompany>
    <b:Year>2025</b:Year>
    <b:YearAccessed>2025</b:YearAccessed>
    <b:URL>https://viblo.asia/p/tim-hieu-tong-quan-ve-jquery-ajax-PwRGgmmrkEd</b:URL>
    <b:RefOrder>13</b:RefOrder>
  </b:Source>
  <b:Source>
    <b:Tag>Phư16</b:Tag>
    <b:SourceType>InternetSite</b:SourceType>
    <b:Guid>{1383B0E0-8388-486B-8B29-85522828B3BD}</b:Guid>
    <b:Title>Tìm hiểu tổng quan về JQuery Ajax</b:Title>
    <b:ProductionCompany>VIBLO</b:ProductionCompany>
    <b:Year>2016</b:Year>
    <b:Month>10</b:Month>
    <b:Day>26</b:Day>
    <b:YearAccessed>2025</b:YearAccessed>
    <b:MonthAccessed>10</b:MonthAccessed>
    <b:DayAccessed>18</b:DayAccessed>
    <b:URL>https://viblo.asia/p/tim-hieu-tong-quan-ve-jquery-ajax-PwRGgmmrkEd</b:URL>
    <b:Author>
      <b:Author>
        <b:NameList>
          <b:Person>
            <b:Last>Thảo</b:Last>
            <b:First>Phương</b:First>
          </b:Person>
        </b:NameList>
      </b:Author>
    </b:Author>
    <b:RefOrder>18</b:RefOrder>
  </b:Source>
</b:Sources>
</file>

<file path=customXml/itemProps1.xml><?xml version="1.0" encoding="utf-8"?>
<ds:datastoreItem xmlns:ds="http://schemas.openxmlformats.org/officeDocument/2006/customXml" ds:itemID="{1E4D228A-ABE1-4010-AFA3-8B4A9433B2F9}">
  <ds:schemaRefs>
    <ds:schemaRef ds:uri="http://schemas.microsoft.com/office/2006/metadata/properties"/>
    <ds:schemaRef ds:uri="http://schemas.microsoft.com/office/infopath/2007/PartnerControls"/>
    <ds:schemaRef ds:uri="d04ff05d-9599-4e31-b355-014279dfd473"/>
  </ds:schemaRefs>
</ds:datastoreItem>
</file>

<file path=customXml/itemProps2.xml><?xml version="1.0" encoding="utf-8"?>
<ds:datastoreItem xmlns:ds="http://schemas.openxmlformats.org/officeDocument/2006/customXml" ds:itemID="{39662024-6A7C-46CF-A708-9184F2857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ff05d-9599-4e31-b355-014279dfd473"/>
    <ds:schemaRef ds:uri="1b8d8cb4-0f37-4707-8a6f-e615061d01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D3DCB3-55FE-4AFF-949D-873C969E90CF}">
  <ds:schemaRefs>
    <ds:schemaRef ds:uri="http://schemas.microsoft.com/sharepoint/v3/contenttype/forms"/>
  </ds:schemaRefs>
</ds:datastoreItem>
</file>

<file path=customXml/itemProps4.xml><?xml version="1.0" encoding="utf-8"?>
<ds:datastoreItem xmlns:ds="http://schemas.openxmlformats.org/officeDocument/2006/customXml" ds:itemID="{F685A137-A24F-4313-BF2D-304DDDCA0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8</TotalTime>
  <Pages>193</Pages>
  <Words>27839</Words>
  <Characters>158687</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Lê Văn Hưng</Manager>
  <Company>Bộ môn Công nghệ phần mềm - Khoa Công nghệ thông tin, Trường Đại học Mỏ-Địa chất</Company>
  <LinksUpToDate>false</LinksUpToDate>
  <CharactersWithSpaces>186154</CharactersWithSpaces>
  <SharedDoc>false</SharedDoc>
  <HyperlinkBase>http://www.humg.edu.vn/cntt</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Hoàng Anh Đức</dc:creator>
  <cp:keywords>DATN, Do An Tot Nghiep, Mau Van Ban, Mẫu Đồ Án Tốt Nghiệp, CNPM, Công nghệ phần mềm</cp:keywords>
  <dc:description/>
  <cp:lastModifiedBy>VŨ QUANG HANH</cp:lastModifiedBy>
  <cp:revision>24</cp:revision>
  <cp:lastPrinted>2025-12-10T03:36:00Z</cp:lastPrinted>
  <dcterms:created xsi:type="dcterms:W3CDTF">2026-08-13T12:47:00Z</dcterms:created>
  <dcterms:modified xsi:type="dcterms:W3CDTF">2026-08-13T13:21:00Z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0x0101005FD46DA94714AF4B9C63EC7B3C0C43BA</vt:lpwstr>
  </property>
</Properties>
</file>